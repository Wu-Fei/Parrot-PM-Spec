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47E165" w14:textId="759EAFF0" w:rsidR="006E55B4" w:rsidRPr="006E55B4" w:rsidRDefault="006E55B4" w:rsidP="00932C29">
      <w:pPr>
        <w:pStyle w:val="Title"/>
        <w:spacing w:after="120"/>
        <w:rPr>
          <w:rFonts w:ascii="Calibri" w:hAnsi="Calibri"/>
          <w:color w:val="FF0000"/>
          <w:sz w:val="72"/>
          <w:szCs w:val="72"/>
        </w:rPr>
      </w:pPr>
      <w:r>
        <w:rPr>
          <w:rFonts w:ascii="Calibri" w:hAnsi="Calibri"/>
          <w:color w:val="FF0000"/>
          <w:sz w:val="72"/>
          <w:szCs w:val="72"/>
        </w:rPr>
        <w:t>draft: work in progress</w:t>
      </w:r>
    </w:p>
    <w:p w14:paraId="4A617888" w14:textId="343AF9B8" w:rsidR="00932C29" w:rsidRDefault="009E69C1" w:rsidP="00932C29">
      <w:pPr>
        <w:pStyle w:val="INSERTAREA"/>
      </w:pPr>
      <w:r>
        <w:t xml:space="preserve"> </w:t>
      </w:r>
      <w:r w:rsidR="00932C29">
        <w:t>[</w:t>
      </w:r>
      <w:r w:rsidR="00A14A6B">
        <w:t xml:space="preserve">Parrot </w:t>
      </w:r>
      <w:r w:rsidR="007534A6">
        <w:t>admin tool</w:t>
      </w:r>
      <w:r w:rsidR="00932C29">
        <w:t>]</w:t>
      </w:r>
    </w:p>
    <w:p w14:paraId="1859C935" w14:textId="3BF221EE" w:rsidR="00932C29" w:rsidRDefault="00932C29" w:rsidP="00932C29">
      <w:pPr>
        <w:pStyle w:val="INSERTAREA"/>
      </w:pPr>
      <w:r w:rsidRPr="003D574B">
        <w:rPr>
          <w:color w:val="7FBA31"/>
        </w:rPr>
        <w:t>functional</w:t>
      </w:r>
      <w:r>
        <w:t xml:space="preserve"> specification </w:t>
      </w:r>
    </w:p>
    <w:p w14:paraId="56A7331E" w14:textId="634DB729" w:rsidR="00BD10F4" w:rsidRDefault="00BD10F4" w:rsidP="00DF7F81">
      <w:pPr>
        <w:pStyle w:val="Heading1"/>
        <w:numPr>
          <w:ilvl w:val="0"/>
          <w:numId w:val="3"/>
        </w:numPr>
      </w:pPr>
      <w:bookmarkStart w:id="0" w:name="_Toc338666982"/>
      <w:r>
        <w:t>Executive Summary</w:t>
      </w:r>
      <w:bookmarkEnd w:id="0"/>
    </w:p>
    <w:p w14:paraId="24A7715D" w14:textId="7EAFD38F" w:rsidR="00914A8D" w:rsidRDefault="007534A6" w:rsidP="00914A8D">
      <w:pPr>
        <w:pStyle w:val="Heading2"/>
      </w:pPr>
      <w:r>
        <w:rPr>
          <w:rFonts w:eastAsia="宋体"/>
          <w:lang w:eastAsia="zh-CN"/>
        </w:rPr>
        <w:t>Introduction</w:t>
      </w:r>
    </w:p>
    <w:p w14:paraId="536C5619" w14:textId="31A2F94D" w:rsidR="003E4CDF" w:rsidRDefault="007534A6" w:rsidP="007534A6">
      <w:r>
        <w:t>This spec describes the admin tool used by Administrator to manage classes</w:t>
      </w:r>
      <w:r w:rsidR="00A14A6B">
        <w:t xml:space="preserve"> and students</w:t>
      </w:r>
      <w:r>
        <w:t xml:space="preserve">, </w:t>
      </w:r>
      <w:r w:rsidR="00A14A6B">
        <w:t xml:space="preserve">import/export </w:t>
      </w:r>
      <w:r>
        <w:t>exercises, etc. T</w:t>
      </w:r>
      <w:r w:rsidR="00A14A6B">
        <w:t>his tool will run on PC only</w:t>
      </w:r>
      <w:r>
        <w:t xml:space="preserve">, while other components will run thru Apps. An administrator can be </w:t>
      </w:r>
      <w:r w:rsidR="00A14A6B">
        <w:t xml:space="preserve">either </w:t>
      </w:r>
      <w:r>
        <w:t xml:space="preserve">an IT manager at an institute or an independent teacher. </w:t>
      </w:r>
    </w:p>
    <w:p w14:paraId="259C97A6" w14:textId="5DFE857A" w:rsidR="007534A6" w:rsidRDefault="007534A6" w:rsidP="003E4CDF">
      <w:pPr>
        <w:ind w:leftChars="64" w:left="141"/>
        <w:jc w:val="both"/>
      </w:pPr>
      <w:r>
        <w:rPr>
          <w:noProof/>
          <w:lang w:val="fr-FR" w:eastAsia="zh-CN"/>
        </w:rPr>
        <w:drawing>
          <wp:inline distT="0" distB="0" distL="0" distR="0" wp14:anchorId="085392EF" wp14:editId="503C76A0">
            <wp:extent cx="3120325" cy="1425844"/>
            <wp:effectExtent l="38100" t="0" r="806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4394AE0" w14:textId="77777777" w:rsidR="00A14A6B" w:rsidRDefault="00A14A6B" w:rsidP="003E4CDF">
      <w:pPr>
        <w:ind w:leftChars="64" w:left="141"/>
        <w:jc w:val="both"/>
      </w:pPr>
      <w:r>
        <w:t xml:space="preserve">Exercises refer to questions or problems to resolve related to one specific lesson, and questions from historical exams. Exercises are classified under groups: </w:t>
      </w:r>
    </w:p>
    <w:p w14:paraId="4465FC33" w14:textId="13F2BD4D" w:rsidR="00A14A6B" w:rsidRPr="00A14A6B" w:rsidRDefault="00A14A6B" w:rsidP="00A14A6B">
      <w:pPr>
        <w:pStyle w:val="ListParagraph"/>
        <w:numPr>
          <w:ilvl w:val="0"/>
          <w:numId w:val="57"/>
        </w:numPr>
        <w:jc w:val="both"/>
        <w:rPr>
          <w:lang w:val="fr-FR"/>
        </w:rPr>
      </w:pPr>
      <w:r w:rsidRPr="00A14A6B">
        <w:rPr>
          <w:lang w:val="fr-FR"/>
        </w:rPr>
        <w:t>For exercises related to a given lesson, group corresponds to a course topic such as “31 – Je mange de la salade, du poisson et des fruits”</w:t>
      </w:r>
    </w:p>
    <w:p w14:paraId="7C9989C3" w14:textId="5178069D" w:rsidR="00A14A6B" w:rsidRDefault="00A14A6B" w:rsidP="00A14A6B">
      <w:pPr>
        <w:pStyle w:val="ListParagraph"/>
        <w:numPr>
          <w:ilvl w:val="0"/>
          <w:numId w:val="57"/>
        </w:numPr>
        <w:jc w:val="both"/>
      </w:pPr>
      <w:r>
        <w:t xml:space="preserve">For exercises not related to lesson, admin will name the group. </w:t>
      </w:r>
    </w:p>
    <w:p w14:paraId="6797A609" w14:textId="5FE410E4" w:rsidR="00A14A6B" w:rsidRDefault="00A14A6B" w:rsidP="00A14A6B">
      <w:pPr>
        <w:pStyle w:val="ListParagraph"/>
        <w:numPr>
          <w:ilvl w:val="0"/>
          <w:numId w:val="57"/>
        </w:numPr>
        <w:jc w:val="both"/>
      </w:pPr>
      <w:r>
        <w:t>For historical exams, group corresponds to class name and exams date/time such as “A1.1 - 2014</w:t>
      </w:r>
      <w:r>
        <w:t>年</w:t>
      </w:r>
      <w:r>
        <w:t xml:space="preserve">9 </w:t>
      </w:r>
      <w:r>
        <w:t>月</w:t>
      </w:r>
      <w:r>
        <w:rPr>
          <w:lang w:eastAsia="zh-CN"/>
        </w:rPr>
        <w:t>”</w:t>
      </w:r>
    </w:p>
    <w:p w14:paraId="75D41E6E" w14:textId="19D5D10C" w:rsidR="002D7334" w:rsidRPr="00F806B7" w:rsidRDefault="004C30BD" w:rsidP="00FC7169">
      <w:pPr>
        <w:pStyle w:val="Heading1"/>
        <w:numPr>
          <w:ilvl w:val="0"/>
          <w:numId w:val="3"/>
        </w:numPr>
      </w:pPr>
      <w:bookmarkStart w:id="1" w:name="_Toc338666983"/>
      <w:r>
        <w:t xml:space="preserve">Scenario </w:t>
      </w:r>
      <w:r w:rsidR="00BD10F4">
        <w:t>Goals &amp; Non-Goals</w:t>
      </w:r>
      <w:bookmarkEnd w:id="1"/>
    </w:p>
    <w:p w14:paraId="3B54A89C" w14:textId="77777777" w:rsidR="00820248" w:rsidRDefault="00BD10F4" w:rsidP="00DF7F81">
      <w:pPr>
        <w:pStyle w:val="Heading2"/>
        <w:numPr>
          <w:ilvl w:val="1"/>
          <w:numId w:val="3"/>
        </w:numPr>
      </w:pPr>
      <w:bookmarkStart w:id="2" w:name="_Toc338666984"/>
      <w:r w:rsidRPr="004106EE">
        <w:t>Goals</w:t>
      </w:r>
      <w:bookmarkEnd w:id="2"/>
    </w:p>
    <w:p w14:paraId="2D0521F3" w14:textId="47DEF7D6" w:rsidR="00A14A6B" w:rsidRDefault="00692CE4" w:rsidP="008872EC">
      <w:pPr>
        <w:pStyle w:val="Heading2"/>
        <w:numPr>
          <w:ilvl w:val="0"/>
          <w:numId w:val="0"/>
        </w:numPr>
        <w:ind w:left="360"/>
      </w:pPr>
      <w:r>
        <w:t xml:space="preserve">Following </w:t>
      </w:r>
      <w:r w:rsidR="00A14A6B">
        <w:t>are goals for Admin tool</w:t>
      </w:r>
      <w:r>
        <w:t xml:space="preserve">. Definition of priority are: Pri1 must have, </w:t>
      </w:r>
      <w:r w:rsidR="005C5E04">
        <w:t>p</w:t>
      </w:r>
      <w:r>
        <w:t xml:space="preserve">riority2 </w:t>
      </w:r>
      <w:r w:rsidR="005C5E04">
        <w:t>n</w:t>
      </w:r>
      <w:r>
        <w:t>ice to have</w:t>
      </w:r>
      <w:r w:rsidR="005C5E04">
        <w:t xml:space="preserve">, and Priority 3 ok to </w:t>
      </w:r>
      <w:r w:rsidR="0033099B">
        <w:t>cut</w:t>
      </w:r>
      <w:r w:rsidR="005C5E04">
        <w:t xml:space="preserve">. </w:t>
      </w:r>
    </w:p>
    <w:p w14:paraId="20A6C1E3" w14:textId="38F44371" w:rsidR="00A14A6B" w:rsidRPr="00A14A6B" w:rsidRDefault="00A14A6B" w:rsidP="00A14A6B"/>
    <w:tbl>
      <w:tblPr>
        <w:tblStyle w:val="Wind8ws"/>
        <w:tblW w:w="9810" w:type="dxa"/>
        <w:tblInd w:w="720" w:type="dxa"/>
        <w:tblLook w:val="04A0" w:firstRow="1" w:lastRow="0" w:firstColumn="1" w:lastColumn="0" w:noHBand="0" w:noVBand="1"/>
      </w:tblPr>
      <w:tblGrid>
        <w:gridCol w:w="8730"/>
        <w:gridCol w:w="1080"/>
      </w:tblGrid>
      <w:tr w:rsidR="00820248" w14:paraId="1AFD81B0" w14:textId="77777777" w:rsidTr="00A14A6B">
        <w:trPr>
          <w:cnfStyle w:val="100000000000" w:firstRow="1" w:lastRow="0" w:firstColumn="0" w:lastColumn="0" w:oddVBand="0" w:evenVBand="0" w:oddHBand="0" w:evenHBand="0" w:firstRowFirstColumn="0" w:firstRowLastColumn="0" w:lastRowFirstColumn="0" w:lastRowLastColumn="0"/>
        </w:trPr>
        <w:tc>
          <w:tcPr>
            <w:tcW w:w="8730" w:type="dxa"/>
            <w:tcMar>
              <w:top w:w="58" w:type="dxa"/>
              <w:bottom w:w="58" w:type="dxa"/>
            </w:tcMar>
          </w:tcPr>
          <w:p w14:paraId="0BC7BFCB" w14:textId="25CA5C6A" w:rsidR="00820248" w:rsidRPr="001C301F" w:rsidRDefault="007534A6" w:rsidP="007534A6">
            <w:pPr>
              <w:spacing w:after="0"/>
              <w:rPr>
                <w:rFonts w:cs="Segoe UI"/>
                <w:b w:val="0"/>
                <w:bCs/>
                <w:szCs w:val="20"/>
              </w:rPr>
            </w:pPr>
            <w:r>
              <w:rPr>
                <w:rFonts w:cs="Segoe UI"/>
                <w:b w:val="0"/>
                <w:bCs/>
                <w:szCs w:val="20"/>
              </w:rPr>
              <w:t>Goals</w:t>
            </w:r>
          </w:p>
        </w:tc>
        <w:tc>
          <w:tcPr>
            <w:tcW w:w="1080" w:type="dxa"/>
            <w:tcMar>
              <w:top w:w="58" w:type="dxa"/>
              <w:bottom w:w="58" w:type="dxa"/>
            </w:tcMar>
          </w:tcPr>
          <w:p w14:paraId="09158E37" w14:textId="77777777" w:rsidR="00820248" w:rsidRPr="001C301F" w:rsidRDefault="00820248" w:rsidP="00446EDA">
            <w:pPr>
              <w:spacing w:after="0"/>
              <w:rPr>
                <w:rFonts w:cs="Segoe UI"/>
                <w:b w:val="0"/>
                <w:bCs/>
                <w:szCs w:val="20"/>
              </w:rPr>
            </w:pPr>
            <w:r w:rsidRPr="001C301F">
              <w:rPr>
                <w:rFonts w:cs="Segoe UI"/>
                <w:b w:val="0"/>
                <w:bCs/>
                <w:szCs w:val="20"/>
              </w:rPr>
              <w:t>Priority</w:t>
            </w:r>
          </w:p>
        </w:tc>
      </w:tr>
      <w:tr w:rsidR="00820248" w14:paraId="126F2946" w14:textId="77777777" w:rsidTr="00A14A6B">
        <w:tc>
          <w:tcPr>
            <w:tcW w:w="8730" w:type="dxa"/>
            <w:tcMar>
              <w:top w:w="58" w:type="dxa"/>
              <w:bottom w:w="58" w:type="dxa"/>
            </w:tcMar>
          </w:tcPr>
          <w:p w14:paraId="0A650F23" w14:textId="5EEC66A3" w:rsidR="00820248" w:rsidRPr="00FF2E1F" w:rsidRDefault="007534A6" w:rsidP="00A14A6B">
            <w:pPr>
              <w:spacing w:after="0"/>
              <w:rPr>
                <w:sz w:val="20"/>
                <w:szCs w:val="20"/>
              </w:rPr>
            </w:pPr>
            <w:r>
              <w:rPr>
                <w:sz w:val="20"/>
                <w:szCs w:val="20"/>
              </w:rPr>
              <w:t>Admin</w:t>
            </w:r>
            <w:r w:rsidR="00820248">
              <w:rPr>
                <w:sz w:val="20"/>
                <w:szCs w:val="20"/>
              </w:rPr>
              <w:t xml:space="preserve"> can sign in with email account, and set a password</w:t>
            </w:r>
          </w:p>
        </w:tc>
        <w:tc>
          <w:tcPr>
            <w:tcW w:w="1080" w:type="dxa"/>
            <w:tcMar>
              <w:top w:w="58" w:type="dxa"/>
              <w:bottom w:w="58" w:type="dxa"/>
            </w:tcMar>
          </w:tcPr>
          <w:p w14:paraId="62026F27" w14:textId="77777777" w:rsidR="00820248" w:rsidRPr="00FF2E1F" w:rsidRDefault="00820248" w:rsidP="00446EDA">
            <w:pPr>
              <w:spacing w:after="0"/>
              <w:rPr>
                <w:sz w:val="20"/>
                <w:szCs w:val="20"/>
              </w:rPr>
            </w:pPr>
            <w:r w:rsidRPr="00FF2E1F">
              <w:rPr>
                <w:sz w:val="20"/>
                <w:szCs w:val="20"/>
              </w:rPr>
              <w:t>1</w:t>
            </w:r>
          </w:p>
        </w:tc>
      </w:tr>
      <w:tr w:rsidR="00E86FC7" w14:paraId="1EE73CA4" w14:textId="77777777" w:rsidTr="00A14A6B">
        <w:tc>
          <w:tcPr>
            <w:tcW w:w="8730" w:type="dxa"/>
            <w:tcMar>
              <w:top w:w="58" w:type="dxa"/>
              <w:bottom w:w="58" w:type="dxa"/>
            </w:tcMar>
          </w:tcPr>
          <w:p w14:paraId="227F617C" w14:textId="280E1B73" w:rsidR="00E86FC7" w:rsidRDefault="00E86FC7" w:rsidP="00A14A6B">
            <w:pPr>
              <w:spacing w:after="0"/>
              <w:rPr>
                <w:sz w:val="20"/>
                <w:szCs w:val="20"/>
              </w:rPr>
            </w:pPr>
            <w:r>
              <w:rPr>
                <w:sz w:val="20"/>
                <w:szCs w:val="20"/>
              </w:rPr>
              <w:t xml:space="preserve">Admin can add another account as co-admin. </w:t>
            </w:r>
          </w:p>
        </w:tc>
        <w:tc>
          <w:tcPr>
            <w:tcW w:w="1080" w:type="dxa"/>
            <w:tcMar>
              <w:top w:w="58" w:type="dxa"/>
              <w:bottom w:w="58" w:type="dxa"/>
            </w:tcMar>
          </w:tcPr>
          <w:p w14:paraId="0BCBA78B" w14:textId="403FC346" w:rsidR="00E86FC7" w:rsidRDefault="00E86FC7" w:rsidP="00446EDA">
            <w:pPr>
              <w:spacing w:after="0"/>
              <w:rPr>
                <w:sz w:val="20"/>
                <w:szCs w:val="20"/>
              </w:rPr>
            </w:pPr>
            <w:r>
              <w:rPr>
                <w:sz w:val="20"/>
                <w:szCs w:val="20"/>
              </w:rPr>
              <w:t>2</w:t>
            </w:r>
          </w:p>
        </w:tc>
      </w:tr>
      <w:tr w:rsidR="008872EC" w14:paraId="23DAE95E" w14:textId="77777777" w:rsidTr="00A14A6B">
        <w:tc>
          <w:tcPr>
            <w:tcW w:w="8730" w:type="dxa"/>
            <w:tcMar>
              <w:top w:w="58" w:type="dxa"/>
              <w:bottom w:w="58" w:type="dxa"/>
            </w:tcMar>
          </w:tcPr>
          <w:p w14:paraId="45AE5FC7" w14:textId="4DAF3582" w:rsidR="008872EC" w:rsidRDefault="008872EC" w:rsidP="00A14A6B">
            <w:pPr>
              <w:spacing w:after="0"/>
              <w:rPr>
                <w:sz w:val="20"/>
                <w:szCs w:val="20"/>
              </w:rPr>
            </w:pPr>
            <w:r>
              <w:rPr>
                <w:sz w:val="20"/>
                <w:szCs w:val="20"/>
              </w:rPr>
              <w:t>Admin can generate an access code to a class for a semester</w:t>
            </w:r>
          </w:p>
        </w:tc>
        <w:tc>
          <w:tcPr>
            <w:tcW w:w="1080" w:type="dxa"/>
            <w:tcMar>
              <w:top w:w="58" w:type="dxa"/>
              <w:bottom w:w="58" w:type="dxa"/>
            </w:tcMar>
          </w:tcPr>
          <w:p w14:paraId="4D9D3A85" w14:textId="55A48A13" w:rsidR="008872EC" w:rsidRDefault="008872EC" w:rsidP="00446EDA">
            <w:pPr>
              <w:spacing w:after="0"/>
              <w:rPr>
                <w:sz w:val="20"/>
                <w:szCs w:val="20"/>
              </w:rPr>
            </w:pPr>
            <w:r>
              <w:rPr>
                <w:sz w:val="20"/>
                <w:szCs w:val="20"/>
              </w:rPr>
              <w:t>1</w:t>
            </w:r>
            <w:bookmarkStart w:id="3" w:name="_GoBack"/>
            <w:bookmarkEnd w:id="3"/>
          </w:p>
        </w:tc>
      </w:tr>
      <w:tr w:rsidR="00820248" w14:paraId="632F86C7" w14:textId="77777777" w:rsidTr="00A14A6B">
        <w:tc>
          <w:tcPr>
            <w:tcW w:w="8730" w:type="dxa"/>
            <w:tcMar>
              <w:top w:w="58" w:type="dxa"/>
              <w:bottom w:w="58" w:type="dxa"/>
            </w:tcMar>
          </w:tcPr>
          <w:p w14:paraId="4D8F30CE" w14:textId="7A2E5863" w:rsidR="00820248" w:rsidRDefault="00A14A6B" w:rsidP="00A14A6B">
            <w:pPr>
              <w:spacing w:after="0"/>
              <w:rPr>
                <w:sz w:val="20"/>
                <w:szCs w:val="20"/>
              </w:rPr>
            </w:pPr>
            <w:r>
              <w:rPr>
                <w:sz w:val="20"/>
                <w:szCs w:val="20"/>
              </w:rPr>
              <w:lastRenderedPageBreak/>
              <w:t>Admin can view all classes and list of students within a class</w:t>
            </w:r>
          </w:p>
        </w:tc>
        <w:tc>
          <w:tcPr>
            <w:tcW w:w="1080" w:type="dxa"/>
            <w:tcMar>
              <w:top w:w="58" w:type="dxa"/>
              <w:bottom w:w="58" w:type="dxa"/>
            </w:tcMar>
          </w:tcPr>
          <w:p w14:paraId="09502887" w14:textId="4725C487" w:rsidR="00820248" w:rsidRPr="00FF2E1F" w:rsidRDefault="00A14A6B" w:rsidP="00446EDA">
            <w:pPr>
              <w:spacing w:after="0"/>
              <w:rPr>
                <w:sz w:val="20"/>
                <w:szCs w:val="20"/>
              </w:rPr>
            </w:pPr>
            <w:r>
              <w:rPr>
                <w:sz w:val="20"/>
                <w:szCs w:val="20"/>
              </w:rPr>
              <w:t>1</w:t>
            </w:r>
          </w:p>
        </w:tc>
      </w:tr>
      <w:tr w:rsidR="00CD48BD" w14:paraId="1F88BD68" w14:textId="77777777" w:rsidTr="00A14A6B">
        <w:trPr>
          <w:trHeight w:val="144"/>
        </w:trPr>
        <w:tc>
          <w:tcPr>
            <w:tcW w:w="8730" w:type="dxa"/>
            <w:tcMar>
              <w:top w:w="58" w:type="dxa"/>
              <w:bottom w:w="58" w:type="dxa"/>
            </w:tcMar>
          </w:tcPr>
          <w:p w14:paraId="1C1CE1CA" w14:textId="60863970" w:rsidR="00733205" w:rsidRPr="00733205" w:rsidRDefault="00A14A6B" w:rsidP="00A14A6B">
            <w:pPr>
              <w:spacing w:after="0"/>
              <w:rPr>
                <w:sz w:val="20"/>
                <w:szCs w:val="20"/>
              </w:rPr>
            </w:pPr>
            <w:r>
              <w:rPr>
                <w:sz w:val="20"/>
                <w:szCs w:val="20"/>
              </w:rPr>
              <w:t>Admin</w:t>
            </w:r>
            <w:r w:rsidR="00CD48BD">
              <w:rPr>
                <w:sz w:val="20"/>
                <w:szCs w:val="20"/>
              </w:rPr>
              <w:t xml:space="preserve"> can </w:t>
            </w:r>
            <w:r>
              <w:rPr>
                <w:sz w:val="20"/>
                <w:szCs w:val="20"/>
              </w:rPr>
              <w:t xml:space="preserve">manage (e.g. </w:t>
            </w:r>
            <w:r w:rsidR="00CD48BD">
              <w:rPr>
                <w:sz w:val="20"/>
                <w:szCs w:val="20"/>
              </w:rPr>
              <w:t>create</w:t>
            </w:r>
            <w:r w:rsidR="00DE0424">
              <w:rPr>
                <w:sz w:val="20"/>
                <w:szCs w:val="20"/>
              </w:rPr>
              <w:t>/rename/delete</w:t>
            </w:r>
            <w:r>
              <w:rPr>
                <w:sz w:val="20"/>
                <w:szCs w:val="20"/>
              </w:rPr>
              <w:t>)</w:t>
            </w:r>
            <w:r w:rsidR="00CD48BD">
              <w:rPr>
                <w:sz w:val="20"/>
                <w:szCs w:val="20"/>
              </w:rPr>
              <w:t xml:space="preserve"> a </w:t>
            </w:r>
            <w:r>
              <w:rPr>
                <w:sz w:val="20"/>
                <w:szCs w:val="20"/>
              </w:rPr>
              <w:t>class</w:t>
            </w:r>
            <w:r w:rsidR="00CD48BD">
              <w:rPr>
                <w:sz w:val="20"/>
                <w:szCs w:val="20"/>
              </w:rPr>
              <w:t xml:space="preserve"> </w:t>
            </w:r>
          </w:p>
        </w:tc>
        <w:tc>
          <w:tcPr>
            <w:tcW w:w="1080" w:type="dxa"/>
            <w:tcMar>
              <w:top w:w="58" w:type="dxa"/>
              <w:bottom w:w="58" w:type="dxa"/>
            </w:tcMar>
          </w:tcPr>
          <w:p w14:paraId="1B0EBD81" w14:textId="5726370B" w:rsidR="00CD48BD" w:rsidRDefault="00A14A6B" w:rsidP="00446EDA">
            <w:pPr>
              <w:spacing w:after="0"/>
              <w:rPr>
                <w:sz w:val="20"/>
                <w:szCs w:val="20"/>
              </w:rPr>
            </w:pPr>
            <w:r>
              <w:rPr>
                <w:sz w:val="20"/>
                <w:szCs w:val="20"/>
              </w:rPr>
              <w:t>2</w:t>
            </w:r>
          </w:p>
        </w:tc>
      </w:tr>
      <w:tr w:rsidR="00820248" w14:paraId="12017034" w14:textId="77777777" w:rsidTr="00A14A6B">
        <w:trPr>
          <w:trHeight w:val="144"/>
        </w:trPr>
        <w:tc>
          <w:tcPr>
            <w:tcW w:w="8730" w:type="dxa"/>
            <w:tcMar>
              <w:top w:w="58" w:type="dxa"/>
              <w:bottom w:w="58" w:type="dxa"/>
            </w:tcMar>
          </w:tcPr>
          <w:p w14:paraId="315261ED" w14:textId="651C997E" w:rsidR="00820248" w:rsidRPr="00DB6F88" w:rsidRDefault="00A14A6B" w:rsidP="00A14A6B">
            <w:pPr>
              <w:spacing w:after="0"/>
              <w:rPr>
                <w:sz w:val="20"/>
                <w:szCs w:val="20"/>
              </w:rPr>
            </w:pPr>
            <w:r>
              <w:rPr>
                <w:sz w:val="20"/>
                <w:szCs w:val="20"/>
              </w:rPr>
              <w:t xml:space="preserve">Admin </w:t>
            </w:r>
            <w:r w:rsidR="00446EDA">
              <w:rPr>
                <w:sz w:val="20"/>
                <w:szCs w:val="20"/>
              </w:rPr>
              <w:t xml:space="preserve">can </w:t>
            </w:r>
            <w:r>
              <w:rPr>
                <w:sz w:val="20"/>
                <w:szCs w:val="20"/>
              </w:rPr>
              <w:t>manage students (e.g. add/delete/modify) a student from a class</w:t>
            </w:r>
          </w:p>
        </w:tc>
        <w:tc>
          <w:tcPr>
            <w:tcW w:w="1080" w:type="dxa"/>
            <w:tcMar>
              <w:top w:w="58" w:type="dxa"/>
              <w:bottom w:w="58" w:type="dxa"/>
            </w:tcMar>
          </w:tcPr>
          <w:p w14:paraId="40838E93" w14:textId="3D36C8FC" w:rsidR="00820248" w:rsidRPr="001C301F" w:rsidRDefault="00F42014" w:rsidP="00446EDA">
            <w:pPr>
              <w:spacing w:after="0"/>
              <w:rPr>
                <w:sz w:val="20"/>
                <w:szCs w:val="20"/>
              </w:rPr>
            </w:pPr>
            <w:r>
              <w:rPr>
                <w:sz w:val="20"/>
                <w:szCs w:val="20"/>
              </w:rPr>
              <w:t>2</w:t>
            </w:r>
          </w:p>
        </w:tc>
      </w:tr>
      <w:tr w:rsidR="00A14A6B" w14:paraId="55F4E571" w14:textId="77777777" w:rsidTr="00A14A6B">
        <w:trPr>
          <w:trHeight w:val="144"/>
        </w:trPr>
        <w:tc>
          <w:tcPr>
            <w:tcW w:w="8730" w:type="dxa"/>
          </w:tcPr>
          <w:p w14:paraId="1459398E" w14:textId="776B046A" w:rsidR="00A14A6B" w:rsidRDefault="00A14A6B" w:rsidP="008872EC">
            <w:pPr>
              <w:spacing w:after="0"/>
              <w:rPr>
                <w:sz w:val="20"/>
                <w:szCs w:val="20"/>
              </w:rPr>
            </w:pPr>
            <w:r>
              <w:rPr>
                <w:sz w:val="20"/>
                <w:szCs w:val="20"/>
              </w:rPr>
              <w:t>Admin can create/rename/delete a group for exercises or historical exams.</w:t>
            </w:r>
          </w:p>
          <w:p w14:paraId="3E01B395" w14:textId="77777777" w:rsidR="00A14A6B" w:rsidRPr="00733205" w:rsidRDefault="00A14A6B" w:rsidP="008872EC">
            <w:pPr>
              <w:pStyle w:val="ListParagraph"/>
              <w:numPr>
                <w:ilvl w:val="0"/>
                <w:numId w:val="53"/>
              </w:numPr>
              <w:spacing w:after="0"/>
              <w:rPr>
                <w:sz w:val="20"/>
                <w:szCs w:val="20"/>
              </w:rPr>
            </w:pPr>
            <w:r>
              <w:rPr>
                <w:rFonts w:eastAsia="宋体"/>
                <w:sz w:val="20"/>
                <w:szCs w:val="20"/>
                <w:lang w:eastAsia="zh-CN"/>
              </w:rPr>
              <w:t>O</w:t>
            </w:r>
            <w:r>
              <w:rPr>
                <w:rFonts w:eastAsia="宋体" w:hint="eastAsia"/>
                <w:sz w:val="20"/>
                <w:szCs w:val="20"/>
                <w:lang w:eastAsia="zh-CN"/>
              </w:rPr>
              <w:t xml:space="preserve">ne </w:t>
            </w:r>
            <w:r>
              <w:rPr>
                <w:rFonts w:eastAsia="宋体"/>
                <w:sz w:val="20"/>
                <w:szCs w:val="20"/>
                <w:lang w:eastAsia="zh-CN"/>
              </w:rPr>
              <w:t>group of exercise refers to a course level</w:t>
            </w:r>
          </w:p>
          <w:p w14:paraId="62534167" w14:textId="77777777" w:rsidR="00A14A6B" w:rsidRPr="00733205" w:rsidRDefault="00A14A6B" w:rsidP="008872EC">
            <w:pPr>
              <w:pStyle w:val="ListParagraph"/>
              <w:numPr>
                <w:ilvl w:val="0"/>
                <w:numId w:val="53"/>
              </w:numPr>
              <w:spacing w:after="0"/>
              <w:rPr>
                <w:sz w:val="20"/>
                <w:szCs w:val="20"/>
              </w:rPr>
            </w:pPr>
            <w:r>
              <w:rPr>
                <w:rFonts w:eastAsia="宋体"/>
                <w:sz w:val="20"/>
                <w:szCs w:val="20"/>
                <w:lang w:eastAsia="zh-CN"/>
              </w:rPr>
              <w:t>One group of historical exams refers to an official exam at AF given a year/date</w:t>
            </w:r>
          </w:p>
        </w:tc>
        <w:tc>
          <w:tcPr>
            <w:tcW w:w="1080" w:type="dxa"/>
          </w:tcPr>
          <w:p w14:paraId="2F010A4D" w14:textId="77777777" w:rsidR="00A14A6B" w:rsidRDefault="00A14A6B" w:rsidP="008872EC">
            <w:pPr>
              <w:spacing w:after="0"/>
              <w:rPr>
                <w:sz w:val="20"/>
                <w:szCs w:val="20"/>
              </w:rPr>
            </w:pPr>
            <w:r>
              <w:rPr>
                <w:sz w:val="20"/>
                <w:szCs w:val="20"/>
              </w:rPr>
              <w:t>1</w:t>
            </w:r>
          </w:p>
        </w:tc>
      </w:tr>
      <w:tr w:rsidR="00A14A6B" w14:paraId="378556D5" w14:textId="77777777" w:rsidTr="00A14A6B">
        <w:trPr>
          <w:trHeight w:val="144"/>
        </w:trPr>
        <w:tc>
          <w:tcPr>
            <w:tcW w:w="8730" w:type="dxa"/>
          </w:tcPr>
          <w:p w14:paraId="55494E1A" w14:textId="0CAEBEDE" w:rsidR="00A14A6B" w:rsidRDefault="00A14A6B" w:rsidP="00A14A6B">
            <w:pPr>
              <w:spacing w:after="0"/>
              <w:rPr>
                <w:sz w:val="20"/>
                <w:szCs w:val="20"/>
              </w:rPr>
            </w:pPr>
            <w:r>
              <w:rPr>
                <w:sz w:val="20"/>
                <w:szCs w:val="20"/>
              </w:rPr>
              <w:t>Admin can manually upload exercises or historical exams</w:t>
            </w:r>
          </w:p>
        </w:tc>
        <w:tc>
          <w:tcPr>
            <w:tcW w:w="1080" w:type="dxa"/>
          </w:tcPr>
          <w:p w14:paraId="78462EFB" w14:textId="77777777" w:rsidR="00A14A6B" w:rsidRDefault="00A14A6B" w:rsidP="008872EC">
            <w:pPr>
              <w:spacing w:after="0"/>
              <w:rPr>
                <w:sz w:val="20"/>
                <w:szCs w:val="20"/>
              </w:rPr>
            </w:pPr>
            <w:r>
              <w:rPr>
                <w:sz w:val="20"/>
                <w:szCs w:val="20"/>
              </w:rPr>
              <w:t>1</w:t>
            </w:r>
          </w:p>
        </w:tc>
      </w:tr>
      <w:tr w:rsidR="00F42014" w14:paraId="78936A8B" w14:textId="77777777" w:rsidTr="00A14A6B">
        <w:trPr>
          <w:trHeight w:val="144"/>
        </w:trPr>
        <w:tc>
          <w:tcPr>
            <w:tcW w:w="8730" w:type="dxa"/>
            <w:tcMar>
              <w:top w:w="58" w:type="dxa"/>
              <w:bottom w:w="58" w:type="dxa"/>
            </w:tcMar>
          </w:tcPr>
          <w:p w14:paraId="1EEC987C" w14:textId="2D6281F5" w:rsidR="00F42014" w:rsidRDefault="00A14A6B" w:rsidP="00A14A6B">
            <w:pPr>
              <w:spacing w:after="0"/>
              <w:rPr>
                <w:sz w:val="20"/>
                <w:szCs w:val="20"/>
              </w:rPr>
            </w:pPr>
            <w:r>
              <w:rPr>
                <w:sz w:val="20"/>
                <w:szCs w:val="20"/>
              </w:rPr>
              <w:t>Admin</w:t>
            </w:r>
            <w:r w:rsidR="00F42014">
              <w:rPr>
                <w:sz w:val="20"/>
                <w:szCs w:val="20"/>
              </w:rPr>
              <w:t xml:space="preserve"> can select exercises </w:t>
            </w:r>
            <w:r>
              <w:rPr>
                <w:sz w:val="20"/>
                <w:szCs w:val="20"/>
              </w:rPr>
              <w:t>or groups</w:t>
            </w:r>
            <w:r w:rsidR="00F42014">
              <w:rPr>
                <w:sz w:val="20"/>
                <w:szCs w:val="20"/>
              </w:rPr>
              <w:t xml:space="preserve"> distribute to his students</w:t>
            </w:r>
          </w:p>
        </w:tc>
        <w:tc>
          <w:tcPr>
            <w:tcW w:w="1080" w:type="dxa"/>
            <w:tcMar>
              <w:top w:w="58" w:type="dxa"/>
              <w:bottom w:w="58" w:type="dxa"/>
            </w:tcMar>
          </w:tcPr>
          <w:p w14:paraId="75A290A1" w14:textId="7E4B91E4" w:rsidR="00F42014" w:rsidRDefault="00F42014" w:rsidP="00446EDA">
            <w:pPr>
              <w:spacing w:after="0"/>
              <w:rPr>
                <w:sz w:val="20"/>
                <w:szCs w:val="20"/>
              </w:rPr>
            </w:pPr>
            <w:r>
              <w:rPr>
                <w:sz w:val="20"/>
                <w:szCs w:val="20"/>
              </w:rPr>
              <w:t>1</w:t>
            </w:r>
          </w:p>
        </w:tc>
      </w:tr>
      <w:tr w:rsidR="00F42014" w14:paraId="6277EB23" w14:textId="77777777" w:rsidTr="00A14A6B">
        <w:trPr>
          <w:trHeight w:val="144"/>
        </w:trPr>
        <w:tc>
          <w:tcPr>
            <w:tcW w:w="8730" w:type="dxa"/>
            <w:tcMar>
              <w:top w:w="58" w:type="dxa"/>
              <w:bottom w:w="58" w:type="dxa"/>
            </w:tcMar>
          </w:tcPr>
          <w:p w14:paraId="1F4E2D35" w14:textId="22A67FE0" w:rsidR="00F42014" w:rsidRDefault="00A14A6B" w:rsidP="00A14A6B">
            <w:pPr>
              <w:spacing w:after="0"/>
              <w:rPr>
                <w:sz w:val="20"/>
                <w:szCs w:val="20"/>
              </w:rPr>
            </w:pPr>
            <w:r>
              <w:rPr>
                <w:sz w:val="20"/>
                <w:szCs w:val="20"/>
              </w:rPr>
              <w:t>Admin</w:t>
            </w:r>
            <w:r w:rsidR="00F42014">
              <w:rPr>
                <w:sz w:val="20"/>
                <w:szCs w:val="20"/>
              </w:rPr>
              <w:t xml:space="preserve"> can </w:t>
            </w:r>
            <w:r>
              <w:rPr>
                <w:sz w:val="20"/>
                <w:szCs w:val="20"/>
              </w:rPr>
              <w:t xml:space="preserve">manually </w:t>
            </w:r>
            <w:r w:rsidR="006E4513">
              <w:rPr>
                <w:sz w:val="20"/>
                <w:szCs w:val="20"/>
              </w:rPr>
              <w:t xml:space="preserve">upload </w:t>
            </w:r>
            <w:r w:rsidR="00F42014">
              <w:rPr>
                <w:sz w:val="20"/>
                <w:szCs w:val="20"/>
              </w:rPr>
              <w:t>historical exam</w:t>
            </w:r>
          </w:p>
        </w:tc>
        <w:tc>
          <w:tcPr>
            <w:tcW w:w="1080" w:type="dxa"/>
            <w:tcMar>
              <w:top w:w="58" w:type="dxa"/>
              <w:bottom w:w="58" w:type="dxa"/>
            </w:tcMar>
          </w:tcPr>
          <w:p w14:paraId="15290A2C" w14:textId="06232D75" w:rsidR="00F42014" w:rsidRDefault="00F42014" w:rsidP="00446EDA">
            <w:pPr>
              <w:spacing w:after="0"/>
              <w:rPr>
                <w:sz w:val="20"/>
                <w:szCs w:val="20"/>
              </w:rPr>
            </w:pPr>
            <w:r>
              <w:rPr>
                <w:sz w:val="20"/>
                <w:szCs w:val="20"/>
              </w:rPr>
              <w:t>1</w:t>
            </w:r>
          </w:p>
        </w:tc>
      </w:tr>
      <w:tr w:rsidR="00820248" w14:paraId="4F718CC0" w14:textId="77777777" w:rsidTr="00A14A6B">
        <w:trPr>
          <w:trHeight w:val="144"/>
        </w:trPr>
        <w:tc>
          <w:tcPr>
            <w:tcW w:w="8730" w:type="dxa"/>
            <w:tcMar>
              <w:top w:w="58" w:type="dxa"/>
              <w:bottom w:w="58" w:type="dxa"/>
            </w:tcMar>
          </w:tcPr>
          <w:p w14:paraId="5C3A235A" w14:textId="0B4FF47D" w:rsidR="006E4513" w:rsidRPr="004C30BD" w:rsidRDefault="00A14A6B" w:rsidP="00F806B7">
            <w:pPr>
              <w:spacing w:after="0"/>
              <w:rPr>
                <w:sz w:val="20"/>
                <w:szCs w:val="20"/>
              </w:rPr>
            </w:pPr>
            <w:r>
              <w:rPr>
                <w:sz w:val="20"/>
                <w:szCs w:val="20"/>
              </w:rPr>
              <w:t>Admin</w:t>
            </w:r>
            <w:r w:rsidR="00820248">
              <w:rPr>
                <w:sz w:val="20"/>
                <w:szCs w:val="20"/>
              </w:rPr>
              <w:t xml:space="preserve"> can see </w:t>
            </w:r>
            <w:r w:rsidR="006E4513">
              <w:rPr>
                <w:sz w:val="20"/>
                <w:szCs w:val="20"/>
              </w:rPr>
              <w:t xml:space="preserve">statistic data </w:t>
            </w:r>
            <w:r w:rsidR="00F806B7">
              <w:rPr>
                <w:sz w:val="20"/>
                <w:szCs w:val="20"/>
              </w:rPr>
              <w:t>about students participation</w:t>
            </w:r>
          </w:p>
        </w:tc>
        <w:tc>
          <w:tcPr>
            <w:tcW w:w="1080" w:type="dxa"/>
            <w:tcMar>
              <w:top w:w="58" w:type="dxa"/>
              <w:bottom w:w="58" w:type="dxa"/>
            </w:tcMar>
          </w:tcPr>
          <w:p w14:paraId="3D6B10D5" w14:textId="77777777" w:rsidR="00820248" w:rsidRDefault="00820248" w:rsidP="00446EDA">
            <w:pPr>
              <w:spacing w:after="0"/>
              <w:rPr>
                <w:sz w:val="20"/>
                <w:szCs w:val="20"/>
              </w:rPr>
            </w:pPr>
            <w:r>
              <w:rPr>
                <w:sz w:val="20"/>
                <w:szCs w:val="20"/>
              </w:rPr>
              <w:t>1</w:t>
            </w:r>
          </w:p>
        </w:tc>
      </w:tr>
      <w:tr w:rsidR="00F806B7" w14:paraId="2AF2DE60" w14:textId="77777777" w:rsidTr="00A14A6B">
        <w:trPr>
          <w:trHeight w:val="144"/>
        </w:trPr>
        <w:tc>
          <w:tcPr>
            <w:tcW w:w="8730" w:type="dxa"/>
            <w:tcMar>
              <w:top w:w="58" w:type="dxa"/>
              <w:bottom w:w="58" w:type="dxa"/>
            </w:tcMar>
          </w:tcPr>
          <w:p w14:paraId="565A508D" w14:textId="3A1444E4" w:rsidR="00F806B7" w:rsidRDefault="00A14A6B" w:rsidP="00F806B7">
            <w:pPr>
              <w:spacing w:after="0"/>
              <w:rPr>
                <w:sz w:val="20"/>
                <w:szCs w:val="20"/>
              </w:rPr>
            </w:pPr>
            <w:r>
              <w:rPr>
                <w:sz w:val="20"/>
                <w:szCs w:val="20"/>
              </w:rPr>
              <w:t>Admin</w:t>
            </w:r>
            <w:r w:rsidR="00F806B7">
              <w:rPr>
                <w:sz w:val="20"/>
                <w:szCs w:val="20"/>
              </w:rPr>
              <w:t xml:space="preserve"> can see statistic data about exercise scores</w:t>
            </w:r>
          </w:p>
        </w:tc>
        <w:tc>
          <w:tcPr>
            <w:tcW w:w="1080" w:type="dxa"/>
            <w:tcMar>
              <w:top w:w="58" w:type="dxa"/>
              <w:bottom w:w="58" w:type="dxa"/>
            </w:tcMar>
          </w:tcPr>
          <w:p w14:paraId="61D1067D" w14:textId="24E7D68C" w:rsidR="00F806B7" w:rsidRDefault="00F806B7" w:rsidP="00446EDA">
            <w:pPr>
              <w:spacing w:after="0"/>
              <w:rPr>
                <w:sz w:val="20"/>
                <w:szCs w:val="20"/>
              </w:rPr>
            </w:pPr>
            <w:r>
              <w:rPr>
                <w:sz w:val="20"/>
                <w:szCs w:val="20"/>
              </w:rPr>
              <w:t>1</w:t>
            </w:r>
          </w:p>
        </w:tc>
      </w:tr>
      <w:tr w:rsidR="00F806B7" w14:paraId="0BCC74B2" w14:textId="77777777" w:rsidTr="00A14A6B">
        <w:trPr>
          <w:trHeight w:val="144"/>
        </w:trPr>
        <w:tc>
          <w:tcPr>
            <w:tcW w:w="8730" w:type="dxa"/>
            <w:tcMar>
              <w:top w:w="58" w:type="dxa"/>
              <w:bottom w:w="58" w:type="dxa"/>
            </w:tcMar>
          </w:tcPr>
          <w:p w14:paraId="0E45D87D" w14:textId="0F9A64FC" w:rsidR="00F806B7" w:rsidRDefault="00A14A6B" w:rsidP="00F806B7">
            <w:pPr>
              <w:spacing w:after="0"/>
              <w:rPr>
                <w:sz w:val="20"/>
                <w:szCs w:val="20"/>
              </w:rPr>
            </w:pPr>
            <w:r>
              <w:rPr>
                <w:sz w:val="20"/>
                <w:szCs w:val="20"/>
              </w:rPr>
              <w:t>Admin</w:t>
            </w:r>
            <w:r w:rsidR="00F806B7">
              <w:rPr>
                <w:sz w:val="20"/>
                <w:szCs w:val="20"/>
              </w:rPr>
              <w:t xml:space="preserve"> can modify an exercise</w:t>
            </w:r>
          </w:p>
        </w:tc>
        <w:tc>
          <w:tcPr>
            <w:tcW w:w="1080" w:type="dxa"/>
            <w:tcMar>
              <w:top w:w="58" w:type="dxa"/>
              <w:bottom w:w="58" w:type="dxa"/>
            </w:tcMar>
          </w:tcPr>
          <w:p w14:paraId="288EDD4C" w14:textId="1049FC15" w:rsidR="00F806B7" w:rsidRDefault="00F806B7" w:rsidP="00446EDA">
            <w:pPr>
              <w:spacing w:after="0"/>
              <w:rPr>
                <w:sz w:val="20"/>
                <w:szCs w:val="20"/>
              </w:rPr>
            </w:pPr>
            <w:r>
              <w:rPr>
                <w:sz w:val="20"/>
                <w:szCs w:val="20"/>
              </w:rPr>
              <w:t>1</w:t>
            </w:r>
          </w:p>
        </w:tc>
      </w:tr>
      <w:tr w:rsidR="00446EDA" w14:paraId="4BA7F4AE" w14:textId="77777777" w:rsidTr="00A14A6B">
        <w:trPr>
          <w:trHeight w:val="144"/>
        </w:trPr>
        <w:tc>
          <w:tcPr>
            <w:tcW w:w="8730" w:type="dxa"/>
            <w:tcMar>
              <w:top w:w="58" w:type="dxa"/>
              <w:bottom w:w="58" w:type="dxa"/>
            </w:tcMar>
          </w:tcPr>
          <w:p w14:paraId="4DD10C72" w14:textId="0A8EBAF3" w:rsidR="00446EDA" w:rsidRDefault="00A14A6B" w:rsidP="00A14A6B">
            <w:pPr>
              <w:spacing w:after="0"/>
              <w:rPr>
                <w:sz w:val="20"/>
                <w:szCs w:val="20"/>
              </w:rPr>
            </w:pPr>
            <w:r>
              <w:rPr>
                <w:sz w:val="20"/>
                <w:szCs w:val="20"/>
              </w:rPr>
              <w:t>Admin</w:t>
            </w:r>
            <w:r w:rsidR="00446EDA">
              <w:rPr>
                <w:sz w:val="20"/>
                <w:szCs w:val="20"/>
              </w:rPr>
              <w:t xml:space="preserve"> can delete exercise</w:t>
            </w:r>
            <w:r w:rsidR="00DE0424">
              <w:rPr>
                <w:sz w:val="20"/>
                <w:szCs w:val="20"/>
              </w:rPr>
              <w:t>s</w:t>
            </w:r>
          </w:p>
        </w:tc>
        <w:tc>
          <w:tcPr>
            <w:tcW w:w="1080" w:type="dxa"/>
            <w:tcMar>
              <w:top w:w="58" w:type="dxa"/>
              <w:bottom w:w="58" w:type="dxa"/>
            </w:tcMar>
          </w:tcPr>
          <w:p w14:paraId="67D75A16" w14:textId="18E1E341" w:rsidR="00446EDA" w:rsidRDefault="00F42014" w:rsidP="00446EDA">
            <w:pPr>
              <w:spacing w:after="0"/>
              <w:rPr>
                <w:sz w:val="20"/>
                <w:szCs w:val="20"/>
              </w:rPr>
            </w:pPr>
            <w:r>
              <w:rPr>
                <w:sz w:val="20"/>
                <w:szCs w:val="20"/>
              </w:rPr>
              <w:t>2</w:t>
            </w:r>
          </w:p>
        </w:tc>
      </w:tr>
      <w:tr w:rsidR="00F42014" w:rsidRPr="00A14A6B" w14:paraId="6BC85327" w14:textId="77777777" w:rsidTr="00A14A6B">
        <w:trPr>
          <w:trHeight w:val="144"/>
        </w:trPr>
        <w:tc>
          <w:tcPr>
            <w:tcW w:w="8730" w:type="dxa"/>
            <w:tcMar>
              <w:top w:w="58" w:type="dxa"/>
              <w:bottom w:w="58" w:type="dxa"/>
            </w:tcMar>
          </w:tcPr>
          <w:p w14:paraId="72370C23" w14:textId="0D5BF20C" w:rsidR="00F42014" w:rsidRPr="00A14A6B" w:rsidRDefault="00F42014" w:rsidP="00F806B7">
            <w:pPr>
              <w:spacing w:after="0"/>
              <w:rPr>
                <w:sz w:val="20"/>
                <w:szCs w:val="20"/>
                <w:highlight w:val="yellow"/>
              </w:rPr>
            </w:pPr>
            <w:r w:rsidRPr="00A14A6B">
              <w:rPr>
                <w:sz w:val="20"/>
                <w:szCs w:val="20"/>
                <w:highlight w:val="yellow"/>
              </w:rPr>
              <w:t>Teacher can receive a</w:t>
            </w:r>
            <w:r w:rsidR="0085062B" w:rsidRPr="00A14A6B">
              <w:rPr>
                <w:sz w:val="20"/>
                <w:szCs w:val="20"/>
                <w:highlight w:val="yellow"/>
              </w:rPr>
              <w:t>n</w:t>
            </w:r>
            <w:r w:rsidRPr="00A14A6B">
              <w:rPr>
                <w:sz w:val="20"/>
                <w:szCs w:val="20"/>
                <w:highlight w:val="yellow"/>
              </w:rPr>
              <w:t xml:space="preserve"> </w:t>
            </w:r>
            <w:r w:rsidR="0085062B" w:rsidRPr="00A14A6B">
              <w:rPr>
                <w:sz w:val="20"/>
                <w:szCs w:val="20"/>
                <w:highlight w:val="yellow"/>
              </w:rPr>
              <w:t xml:space="preserve">offline </w:t>
            </w:r>
            <w:r w:rsidR="00F806B7" w:rsidRPr="00A14A6B">
              <w:rPr>
                <w:sz w:val="20"/>
                <w:szCs w:val="20"/>
                <w:highlight w:val="yellow"/>
              </w:rPr>
              <w:t>message</w:t>
            </w:r>
            <w:r w:rsidRPr="00A14A6B">
              <w:rPr>
                <w:sz w:val="20"/>
                <w:szCs w:val="20"/>
                <w:highlight w:val="yellow"/>
              </w:rPr>
              <w:t xml:space="preserve"> </w:t>
            </w:r>
            <w:r w:rsidR="00F806B7" w:rsidRPr="00A14A6B">
              <w:rPr>
                <w:sz w:val="20"/>
                <w:szCs w:val="20"/>
                <w:highlight w:val="yellow"/>
              </w:rPr>
              <w:t xml:space="preserve">with a </w:t>
            </w:r>
            <w:r w:rsidRPr="00A14A6B">
              <w:rPr>
                <w:sz w:val="20"/>
                <w:szCs w:val="20"/>
                <w:highlight w:val="yellow"/>
              </w:rPr>
              <w:t xml:space="preserve">specific exercise </w:t>
            </w:r>
            <w:r w:rsidR="00F806B7" w:rsidRPr="00A14A6B">
              <w:rPr>
                <w:sz w:val="20"/>
                <w:szCs w:val="20"/>
                <w:highlight w:val="yellow"/>
              </w:rPr>
              <w:t>attached from student</w:t>
            </w:r>
          </w:p>
        </w:tc>
        <w:tc>
          <w:tcPr>
            <w:tcW w:w="1080" w:type="dxa"/>
            <w:tcMar>
              <w:top w:w="58" w:type="dxa"/>
              <w:bottom w:w="58" w:type="dxa"/>
            </w:tcMar>
          </w:tcPr>
          <w:p w14:paraId="44D99F7D" w14:textId="63E96787" w:rsidR="00F42014" w:rsidRPr="00A14A6B" w:rsidRDefault="00F42014" w:rsidP="00446EDA">
            <w:pPr>
              <w:spacing w:after="0"/>
              <w:rPr>
                <w:sz w:val="20"/>
                <w:szCs w:val="20"/>
                <w:highlight w:val="yellow"/>
              </w:rPr>
            </w:pPr>
            <w:r w:rsidRPr="00A14A6B">
              <w:rPr>
                <w:sz w:val="20"/>
                <w:szCs w:val="20"/>
                <w:highlight w:val="yellow"/>
              </w:rPr>
              <w:t>2</w:t>
            </w:r>
          </w:p>
        </w:tc>
      </w:tr>
      <w:tr w:rsidR="00F42014" w:rsidRPr="00A14A6B" w14:paraId="47581A5B" w14:textId="77777777" w:rsidTr="00A14A6B">
        <w:trPr>
          <w:trHeight w:val="144"/>
        </w:trPr>
        <w:tc>
          <w:tcPr>
            <w:tcW w:w="8730" w:type="dxa"/>
            <w:tcMar>
              <w:top w:w="58" w:type="dxa"/>
              <w:bottom w:w="58" w:type="dxa"/>
            </w:tcMar>
          </w:tcPr>
          <w:p w14:paraId="46987CAE" w14:textId="3BC52A07" w:rsidR="00F42014" w:rsidRPr="00A14A6B" w:rsidRDefault="00F42014" w:rsidP="00446EDA">
            <w:pPr>
              <w:spacing w:after="0"/>
              <w:rPr>
                <w:sz w:val="20"/>
                <w:szCs w:val="20"/>
                <w:highlight w:val="yellow"/>
              </w:rPr>
            </w:pPr>
            <w:r w:rsidRPr="00A14A6B">
              <w:rPr>
                <w:sz w:val="20"/>
                <w:szCs w:val="20"/>
                <w:highlight w:val="yellow"/>
              </w:rPr>
              <w:t xml:space="preserve">Teacher can reply back to </w:t>
            </w:r>
            <w:r w:rsidR="0085062B" w:rsidRPr="00A14A6B">
              <w:rPr>
                <w:sz w:val="20"/>
                <w:szCs w:val="20"/>
                <w:highlight w:val="yellow"/>
              </w:rPr>
              <w:t xml:space="preserve">one </w:t>
            </w:r>
            <w:r w:rsidRPr="00A14A6B">
              <w:rPr>
                <w:sz w:val="20"/>
                <w:szCs w:val="20"/>
                <w:highlight w:val="yellow"/>
              </w:rPr>
              <w:t xml:space="preserve">student as </w:t>
            </w:r>
            <w:r w:rsidR="0085062B" w:rsidRPr="00A14A6B">
              <w:rPr>
                <w:sz w:val="20"/>
                <w:szCs w:val="20"/>
                <w:highlight w:val="yellow"/>
              </w:rPr>
              <w:t xml:space="preserve">private </w:t>
            </w:r>
            <w:r w:rsidRPr="00A14A6B">
              <w:rPr>
                <w:sz w:val="20"/>
                <w:szCs w:val="20"/>
                <w:highlight w:val="yellow"/>
              </w:rPr>
              <w:t>message</w:t>
            </w:r>
          </w:p>
        </w:tc>
        <w:tc>
          <w:tcPr>
            <w:tcW w:w="1080" w:type="dxa"/>
            <w:tcMar>
              <w:top w:w="58" w:type="dxa"/>
              <w:bottom w:w="58" w:type="dxa"/>
            </w:tcMar>
          </w:tcPr>
          <w:p w14:paraId="62F40B08" w14:textId="3267088D" w:rsidR="00F42014" w:rsidRPr="00A14A6B" w:rsidRDefault="00F42014" w:rsidP="00446EDA">
            <w:pPr>
              <w:spacing w:after="0"/>
              <w:rPr>
                <w:sz w:val="20"/>
                <w:szCs w:val="20"/>
                <w:highlight w:val="yellow"/>
              </w:rPr>
            </w:pPr>
            <w:r w:rsidRPr="00A14A6B">
              <w:rPr>
                <w:sz w:val="20"/>
                <w:szCs w:val="20"/>
                <w:highlight w:val="yellow"/>
              </w:rPr>
              <w:t>2</w:t>
            </w:r>
          </w:p>
        </w:tc>
      </w:tr>
      <w:tr w:rsidR="00F806B7" w:rsidRPr="00A14A6B" w14:paraId="35B813CD" w14:textId="77777777" w:rsidTr="00A14A6B">
        <w:trPr>
          <w:trHeight w:val="144"/>
        </w:trPr>
        <w:tc>
          <w:tcPr>
            <w:tcW w:w="8730" w:type="dxa"/>
            <w:tcMar>
              <w:top w:w="58" w:type="dxa"/>
              <w:bottom w:w="58" w:type="dxa"/>
            </w:tcMar>
          </w:tcPr>
          <w:p w14:paraId="56C693B0" w14:textId="71DC6873" w:rsidR="00F806B7" w:rsidRPr="00A14A6B" w:rsidRDefault="00F806B7" w:rsidP="00446EDA">
            <w:pPr>
              <w:spacing w:after="0"/>
              <w:rPr>
                <w:sz w:val="20"/>
                <w:szCs w:val="20"/>
                <w:highlight w:val="yellow"/>
              </w:rPr>
            </w:pPr>
            <w:r w:rsidRPr="00A14A6B">
              <w:rPr>
                <w:sz w:val="20"/>
                <w:szCs w:val="20"/>
                <w:highlight w:val="yellow"/>
              </w:rPr>
              <w:t>Teacher can forward a message to another student</w:t>
            </w:r>
          </w:p>
        </w:tc>
        <w:tc>
          <w:tcPr>
            <w:tcW w:w="1080" w:type="dxa"/>
            <w:tcMar>
              <w:top w:w="58" w:type="dxa"/>
              <w:bottom w:w="58" w:type="dxa"/>
            </w:tcMar>
          </w:tcPr>
          <w:p w14:paraId="1B1CAA25" w14:textId="2FA000D6" w:rsidR="00F806B7" w:rsidRPr="00A14A6B" w:rsidRDefault="00F806B7" w:rsidP="00446EDA">
            <w:pPr>
              <w:spacing w:after="0"/>
              <w:rPr>
                <w:sz w:val="20"/>
                <w:szCs w:val="20"/>
                <w:highlight w:val="yellow"/>
              </w:rPr>
            </w:pPr>
            <w:r w:rsidRPr="00A14A6B">
              <w:rPr>
                <w:sz w:val="20"/>
                <w:szCs w:val="20"/>
                <w:highlight w:val="yellow"/>
              </w:rPr>
              <w:t>2</w:t>
            </w:r>
          </w:p>
        </w:tc>
      </w:tr>
      <w:tr w:rsidR="0085062B" w:rsidRPr="00A14A6B" w14:paraId="73AFA460" w14:textId="77777777" w:rsidTr="00A14A6B">
        <w:trPr>
          <w:trHeight w:val="144"/>
        </w:trPr>
        <w:tc>
          <w:tcPr>
            <w:tcW w:w="8730" w:type="dxa"/>
            <w:tcMar>
              <w:top w:w="58" w:type="dxa"/>
              <w:bottom w:w="58" w:type="dxa"/>
            </w:tcMar>
          </w:tcPr>
          <w:p w14:paraId="0AA7EB41" w14:textId="079508F8" w:rsidR="0085062B" w:rsidRPr="00A14A6B" w:rsidRDefault="0085062B" w:rsidP="00F806B7">
            <w:pPr>
              <w:spacing w:after="0"/>
              <w:rPr>
                <w:sz w:val="20"/>
                <w:szCs w:val="20"/>
                <w:highlight w:val="yellow"/>
              </w:rPr>
            </w:pPr>
            <w:r w:rsidRPr="00A14A6B">
              <w:rPr>
                <w:sz w:val="20"/>
                <w:szCs w:val="20"/>
                <w:highlight w:val="yellow"/>
              </w:rPr>
              <w:t xml:space="preserve">Teacher can forward a </w:t>
            </w:r>
            <w:r w:rsidR="00F806B7" w:rsidRPr="00A14A6B">
              <w:rPr>
                <w:sz w:val="20"/>
                <w:szCs w:val="20"/>
                <w:highlight w:val="yellow"/>
              </w:rPr>
              <w:t>message to all students</w:t>
            </w:r>
          </w:p>
        </w:tc>
        <w:tc>
          <w:tcPr>
            <w:tcW w:w="1080" w:type="dxa"/>
            <w:tcMar>
              <w:top w:w="58" w:type="dxa"/>
              <w:bottom w:w="58" w:type="dxa"/>
            </w:tcMar>
          </w:tcPr>
          <w:p w14:paraId="66F8D927" w14:textId="24E111C7" w:rsidR="0085062B" w:rsidRPr="00A14A6B" w:rsidRDefault="0085062B" w:rsidP="00446EDA">
            <w:pPr>
              <w:spacing w:after="0"/>
              <w:rPr>
                <w:sz w:val="20"/>
                <w:szCs w:val="20"/>
                <w:highlight w:val="yellow"/>
              </w:rPr>
            </w:pPr>
            <w:r w:rsidRPr="00A14A6B">
              <w:rPr>
                <w:sz w:val="20"/>
                <w:szCs w:val="20"/>
                <w:highlight w:val="yellow"/>
              </w:rPr>
              <w:t>2</w:t>
            </w:r>
          </w:p>
        </w:tc>
      </w:tr>
      <w:tr w:rsidR="0085062B" w:rsidRPr="00A14A6B" w14:paraId="10929DD9" w14:textId="77777777" w:rsidTr="00A14A6B">
        <w:trPr>
          <w:trHeight w:val="144"/>
        </w:trPr>
        <w:tc>
          <w:tcPr>
            <w:tcW w:w="8730" w:type="dxa"/>
            <w:tcMar>
              <w:top w:w="58" w:type="dxa"/>
              <w:bottom w:w="58" w:type="dxa"/>
            </w:tcMar>
          </w:tcPr>
          <w:p w14:paraId="0B1B9464" w14:textId="284CCB5D" w:rsidR="0085062B" w:rsidRPr="00A14A6B" w:rsidRDefault="0085062B" w:rsidP="00446EDA">
            <w:pPr>
              <w:spacing w:after="0"/>
              <w:rPr>
                <w:sz w:val="20"/>
                <w:szCs w:val="20"/>
                <w:highlight w:val="yellow"/>
              </w:rPr>
            </w:pPr>
            <w:r w:rsidRPr="00A14A6B">
              <w:rPr>
                <w:sz w:val="20"/>
                <w:szCs w:val="20"/>
                <w:highlight w:val="yellow"/>
              </w:rPr>
              <w:t>Teacher can select if students can see correct answers after completing whole series</w:t>
            </w:r>
            <w:r w:rsidR="00F806B7" w:rsidRPr="00A14A6B">
              <w:rPr>
                <w:sz w:val="20"/>
                <w:szCs w:val="20"/>
                <w:highlight w:val="yellow"/>
              </w:rPr>
              <w:t xml:space="preserve"> or not</w:t>
            </w:r>
          </w:p>
        </w:tc>
        <w:tc>
          <w:tcPr>
            <w:tcW w:w="1080" w:type="dxa"/>
            <w:tcMar>
              <w:top w:w="58" w:type="dxa"/>
              <w:bottom w:w="58" w:type="dxa"/>
            </w:tcMar>
          </w:tcPr>
          <w:p w14:paraId="3C187022" w14:textId="758136AA" w:rsidR="0085062B" w:rsidRPr="00A14A6B" w:rsidRDefault="0085062B" w:rsidP="00446EDA">
            <w:pPr>
              <w:spacing w:after="0"/>
              <w:rPr>
                <w:sz w:val="20"/>
                <w:szCs w:val="20"/>
                <w:highlight w:val="yellow"/>
              </w:rPr>
            </w:pPr>
            <w:r w:rsidRPr="00A14A6B">
              <w:rPr>
                <w:sz w:val="20"/>
                <w:szCs w:val="20"/>
                <w:highlight w:val="yellow"/>
              </w:rPr>
              <w:t>2</w:t>
            </w:r>
          </w:p>
        </w:tc>
      </w:tr>
      <w:tr w:rsidR="00325442" w:rsidRPr="00A14A6B" w14:paraId="3352DE28" w14:textId="77777777" w:rsidTr="00A14A6B">
        <w:trPr>
          <w:trHeight w:val="144"/>
        </w:trPr>
        <w:tc>
          <w:tcPr>
            <w:tcW w:w="8730" w:type="dxa"/>
            <w:tcMar>
              <w:top w:w="58" w:type="dxa"/>
              <w:bottom w:w="58" w:type="dxa"/>
            </w:tcMar>
          </w:tcPr>
          <w:p w14:paraId="1EB22360" w14:textId="555A8652" w:rsidR="00325442" w:rsidRPr="00A14A6B" w:rsidRDefault="00325442" w:rsidP="00446EDA">
            <w:pPr>
              <w:spacing w:after="0"/>
              <w:rPr>
                <w:sz w:val="20"/>
                <w:szCs w:val="20"/>
                <w:highlight w:val="yellow"/>
              </w:rPr>
            </w:pPr>
            <w:r w:rsidRPr="00A14A6B">
              <w:rPr>
                <w:sz w:val="20"/>
                <w:szCs w:val="20"/>
                <w:highlight w:val="yellow"/>
              </w:rPr>
              <w:t xml:space="preserve">Teacher can receive a general message </w:t>
            </w:r>
            <w:r w:rsidR="00F806B7" w:rsidRPr="00A14A6B">
              <w:rPr>
                <w:sz w:val="20"/>
                <w:szCs w:val="20"/>
                <w:highlight w:val="yellow"/>
              </w:rPr>
              <w:t xml:space="preserve">without attachment </w:t>
            </w:r>
            <w:r w:rsidRPr="00A14A6B">
              <w:rPr>
                <w:sz w:val="20"/>
                <w:szCs w:val="20"/>
                <w:highlight w:val="yellow"/>
              </w:rPr>
              <w:t>from student</w:t>
            </w:r>
          </w:p>
        </w:tc>
        <w:tc>
          <w:tcPr>
            <w:tcW w:w="1080" w:type="dxa"/>
            <w:tcMar>
              <w:top w:w="58" w:type="dxa"/>
              <w:bottom w:w="58" w:type="dxa"/>
            </w:tcMar>
          </w:tcPr>
          <w:p w14:paraId="3303C96B" w14:textId="3A52004E" w:rsidR="00325442" w:rsidRPr="00A14A6B" w:rsidRDefault="00325442" w:rsidP="00446EDA">
            <w:pPr>
              <w:spacing w:after="0"/>
              <w:rPr>
                <w:sz w:val="20"/>
                <w:szCs w:val="20"/>
                <w:highlight w:val="yellow"/>
              </w:rPr>
            </w:pPr>
            <w:r w:rsidRPr="00A14A6B">
              <w:rPr>
                <w:sz w:val="20"/>
                <w:szCs w:val="20"/>
                <w:highlight w:val="yellow"/>
              </w:rPr>
              <w:t>3</w:t>
            </w:r>
          </w:p>
        </w:tc>
      </w:tr>
      <w:tr w:rsidR="0085062B" w:rsidRPr="00A14A6B" w14:paraId="5A84A044" w14:textId="77777777" w:rsidTr="00A14A6B">
        <w:trPr>
          <w:trHeight w:val="144"/>
        </w:trPr>
        <w:tc>
          <w:tcPr>
            <w:tcW w:w="8730" w:type="dxa"/>
            <w:tcMar>
              <w:top w:w="58" w:type="dxa"/>
              <w:bottom w:w="58" w:type="dxa"/>
            </w:tcMar>
          </w:tcPr>
          <w:p w14:paraId="1B15C936" w14:textId="18FEF7A9" w:rsidR="0085062B" w:rsidRPr="00A14A6B" w:rsidRDefault="0085062B" w:rsidP="00446EDA">
            <w:pPr>
              <w:spacing w:after="0"/>
              <w:rPr>
                <w:sz w:val="20"/>
                <w:szCs w:val="20"/>
                <w:highlight w:val="yellow"/>
              </w:rPr>
            </w:pPr>
            <w:r w:rsidRPr="00A14A6B">
              <w:rPr>
                <w:sz w:val="20"/>
                <w:szCs w:val="20"/>
                <w:highlight w:val="yellow"/>
              </w:rPr>
              <w:t>Teacher can save his comment to a given exercise</w:t>
            </w:r>
          </w:p>
        </w:tc>
        <w:tc>
          <w:tcPr>
            <w:tcW w:w="1080" w:type="dxa"/>
            <w:tcMar>
              <w:top w:w="58" w:type="dxa"/>
              <w:bottom w:w="58" w:type="dxa"/>
            </w:tcMar>
          </w:tcPr>
          <w:p w14:paraId="2DD4DF3B" w14:textId="086FC732" w:rsidR="0085062B" w:rsidRPr="00A14A6B" w:rsidRDefault="0085062B" w:rsidP="00446EDA">
            <w:pPr>
              <w:spacing w:after="0"/>
              <w:rPr>
                <w:sz w:val="20"/>
                <w:szCs w:val="20"/>
                <w:highlight w:val="yellow"/>
              </w:rPr>
            </w:pPr>
            <w:r w:rsidRPr="00A14A6B">
              <w:rPr>
                <w:sz w:val="20"/>
                <w:szCs w:val="20"/>
                <w:highlight w:val="yellow"/>
              </w:rPr>
              <w:t>3</w:t>
            </w:r>
          </w:p>
        </w:tc>
      </w:tr>
      <w:tr w:rsidR="00627876" w:rsidRPr="00A14A6B" w14:paraId="206BB0E4" w14:textId="77777777" w:rsidTr="00A14A6B">
        <w:trPr>
          <w:trHeight w:val="144"/>
        </w:trPr>
        <w:tc>
          <w:tcPr>
            <w:tcW w:w="8730" w:type="dxa"/>
            <w:tcMar>
              <w:top w:w="58" w:type="dxa"/>
              <w:bottom w:w="58" w:type="dxa"/>
            </w:tcMar>
          </w:tcPr>
          <w:p w14:paraId="1BD3ABCD" w14:textId="1A052992" w:rsidR="00627876" w:rsidRPr="00A14A6B" w:rsidRDefault="00A14A6B" w:rsidP="00446EDA">
            <w:pPr>
              <w:spacing w:after="0"/>
              <w:rPr>
                <w:sz w:val="20"/>
                <w:szCs w:val="20"/>
              </w:rPr>
            </w:pPr>
            <w:r>
              <w:rPr>
                <w:sz w:val="20"/>
                <w:szCs w:val="20"/>
              </w:rPr>
              <w:t>Admin</w:t>
            </w:r>
            <w:r w:rsidR="00627876" w:rsidRPr="00A14A6B">
              <w:rPr>
                <w:sz w:val="20"/>
                <w:szCs w:val="20"/>
              </w:rPr>
              <w:t xml:space="preserve"> can randomly generate pseudo-exam</w:t>
            </w:r>
            <w:r w:rsidR="00145F05" w:rsidRPr="00A14A6B">
              <w:rPr>
                <w:sz w:val="20"/>
                <w:szCs w:val="20"/>
              </w:rPr>
              <w:t>s</w:t>
            </w:r>
            <w:r w:rsidR="00627876" w:rsidRPr="00A14A6B">
              <w:rPr>
                <w:sz w:val="20"/>
                <w:szCs w:val="20"/>
              </w:rPr>
              <w:t xml:space="preserve"> </w:t>
            </w:r>
            <w:r w:rsidR="00627876" w:rsidRPr="00A14A6B">
              <w:rPr>
                <w:sz w:val="20"/>
                <w:szCs w:val="20"/>
              </w:rPr>
              <w:t>模拟考卷</w:t>
            </w:r>
            <w:r w:rsidR="00627876" w:rsidRPr="00A14A6B">
              <w:rPr>
                <w:rFonts w:eastAsia="宋体" w:hint="eastAsia"/>
                <w:sz w:val="20"/>
                <w:szCs w:val="20"/>
                <w:lang w:eastAsia="zh-CN"/>
              </w:rPr>
              <w:t xml:space="preserve"> </w:t>
            </w:r>
            <w:r w:rsidR="00627876" w:rsidRPr="00A14A6B">
              <w:rPr>
                <w:sz w:val="20"/>
                <w:szCs w:val="20"/>
              </w:rPr>
              <w:t>from existing historical exams</w:t>
            </w:r>
          </w:p>
        </w:tc>
        <w:tc>
          <w:tcPr>
            <w:tcW w:w="1080" w:type="dxa"/>
            <w:tcMar>
              <w:top w:w="58" w:type="dxa"/>
              <w:bottom w:w="58" w:type="dxa"/>
            </w:tcMar>
          </w:tcPr>
          <w:p w14:paraId="22729285" w14:textId="0CDFD5AD" w:rsidR="00627876" w:rsidRPr="00A14A6B" w:rsidRDefault="00F806B7" w:rsidP="00446EDA">
            <w:pPr>
              <w:spacing w:after="0"/>
              <w:rPr>
                <w:sz w:val="20"/>
                <w:szCs w:val="20"/>
              </w:rPr>
            </w:pPr>
            <w:r w:rsidRPr="00A14A6B">
              <w:rPr>
                <w:sz w:val="20"/>
                <w:szCs w:val="20"/>
              </w:rPr>
              <w:t>2</w:t>
            </w:r>
          </w:p>
        </w:tc>
      </w:tr>
      <w:tr w:rsidR="00F806B7" w:rsidRPr="00A14A6B" w14:paraId="01E99D98" w14:textId="77777777" w:rsidTr="00A14A6B">
        <w:trPr>
          <w:trHeight w:val="144"/>
        </w:trPr>
        <w:tc>
          <w:tcPr>
            <w:tcW w:w="8730" w:type="dxa"/>
            <w:tcMar>
              <w:top w:w="58" w:type="dxa"/>
              <w:bottom w:w="58" w:type="dxa"/>
            </w:tcMar>
          </w:tcPr>
          <w:p w14:paraId="499D610E" w14:textId="6709B59E" w:rsidR="00F806B7" w:rsidRPr="00A14A6B" w:rsidRDefault="00F806B7" w:rsidP="00DE0424">
            <w:pPr>
              <w:spacing w:after="0"/>
              <w:rPr>
                <w:sz w:val="20"/>
                <w:szCs w:val="20"/>
              </w:rPr>
            </w:pPr>
            <w:r w:rsidRPr="00A14A6B">
              <w:rPr>
                <w:sz w:val="20"/>
                <w:szCs w:val="20"/>
              </w:rPr>
              <w:t>Teacher can recall back exercises distributed to students</w:t>
            </w:r>
          </w:p>
        </w:tc>
        <w:tc>
          <w:tcPr>
            <w:tcW w:w="1080" w:type="dxa"/>
            <w:tcMar>
              <w:top w:w="58" w:type="dxa"/>
              <w:bottom w:w="58" w:type="dxa"/>
            </w:tcMar>
          </w:tcPr>
          <w:p w14:paraId="35A123DD" w14:textId="1DFFC3C7" w:rsidR="00F806B7" w:rsidRPr="00A14A6B" w:rsidRDefault="00F806B7" w:rsidP="00446EDA">
            <w:pPr>
              <w:spacing w:after="0"/>
              <w:rPr>
                <w:sz w:val="20"/>
                <w:szCs w:val="20"/>
              </w:rPr>
            </w:pPr>
            <w:r w:rsidRPr="00A14A6B">
              <w:rPr>
                <w:sz w:val="20"/>
                <w:szCs w:val="20"/>
              </w:rPr>
              <w:t>2</w:t>
            </w:r>
          </w:p>
        </w:tc>
      </w:tr>
      <w:tr w:rsidR="00FB03D1" w14:paraId="11B01AFB" w14:textId="77777777" w:rsidTr="00A14A6B">
        <w:trPr>
          <w:trHeight w:val="144"/>
        </w:trPr>
        <w:tc>
          <w:tcPr>
            <w:tcW w:w="8730" w:type="dxa"/>
            <w:tcMar>
              <w:top w:w="58" w:type="dxa"/>
              <w:bottom w:w="58" w:type="dxa"/>
            </w:tcMar>
          </w:tcPr>
          <w:p w14:paraId="20946ADF" w14:textId="613D5AC1" w:rsidR="00FB03D1" w:rsidRPr="00A14A6B" w:rsidRDefault="00FB03D1" w:rsidP="00A14A6B">
            <w:pPr>
              <w:spacing w:after="0"/>
              <w:rPr>
                <w:rFonts w:eastAsia="宋体"/>
                <w:sz w:val="20"/>
                <w:szCs w:val="20"/>
                <w:lang w:eastAsia="zh-CN"/>
              </w:rPr>
            </w:pPr>
            <w:r w:rsidRPr="00A14A6B">
              <w:rPr>
                <w:rFonts w:eastAsia="宋体"/>
                <w:sz w:val="20"/>
                <w:szCs w:val="20"/>
                <w:lang w:eastAsia="zh-CN"/>
              </w:rPr>
              <w:t>T</w:t>
            </w:r>
            <w:r w:rsidRPr="00A14A6B">
              <w:rPr>
                <w:rFonts w:eastAsia="宋体" w:hint="eastAsia"/>
                <w:sz w:val="20"/>
                <w:szCs w:val="20"/>
                <w:lang w:eastAsia="zh-CN"/>
              </w:rPr>
              <w:t xml:space="preserve">eacher </w:t>
            </w:r>
            <w:r w:rsidRPr="00A14A6B">
              <w:rPr>
                <w:rFonts w:eastAsia="宋体"/>
                <w:sz w:val="20"/>
                <w:szCs w:val="20"/>
                <w:lang w:eastAsia="zh-CN"/>
              </w:rPr>
              <w:t>can use scanne</w:t>
            </w:r>
            <w:r w:rsidR="00A14A6B">
              <w:rPr>
                <w:rFonts w:eastAsia="宋体"/>
                <w:sz w:val="20"/>
                <w:szCs w:val="20"/>
                <w:lang w:eastAsia="zh-CN"/>
              </w:rPr>
              <w:t>r or camera to upload exercises efficiently</w:t>
            </w:r>
          </w:p>
        </w:tc>
        <w:tc>
          <w:tcPr>
            <w:tcW w:w="1080" w:type="dxa"/>
            <w:tcMar>
              <w:top w:w="58" w:type="dxa"/>
              <w:bottom w:w="58" w:type="dxa"/>
            </w:tcMar>
          </w:tcPr>
          <w:p w14:paraId="78D4AAF9" w14:textId="148808D1" w:rsidR="00FB03D1" w:rsidRPr="00FB03D1" w:rsidRDefault="00FB03D1" w:rsidP="00446EDA">
            <w:pPr>
              <w:spacing w:after="0"/>
              <w:rPr>
                <w:rFonts w:eastAsia="宋体"/>
                <w:sz w:val="20"/>
                <w:szCs w:val="20"/>
                <w:lang w:eastAsia="zh-CN"/>
              </w:rPr>
            </w:pPr>
            <w:r w:rsidRPr="00A14A6B">
              <w:rPr>
                <w:rFonts w:eastAsia="宋体" w:hint="eastAsia"/>
                <w:sz w:val="20"/>
                <w:szCs w:val="20"/>
                <w:lang w:eastAsia="zh-CN"/>
              </w:rPr>
              <w:t>2</w:t>
            </w:r>
          </w:p>
        </w:tc>
      </w:tr>
    </w:tbl>
    <w:p w14:paraId="0BFF0C4A" w14:textId="2FBBB250" w:rsidR="00880EDA" w:rsidRDefault="00880EDA" w:rsidP="0033099B">
      <w:pPr>
        <w:pStyle w:val="Heading2"/>
        <w:numPr>
          <w:ilvl w:val="0"/>
          <w:numId w:val="0"/>
        </w:numPr>
        <w:ind w:left="360"/>
      </w:pPr>
    </w:p>
    <w:tbl>
      <w:tblPr>
        <w:tblStyle w:val="Wind8ws"/>
        <w:tblW w:w="9810" w:type="dxa"/>
        <w:tblInd w:w="720" w:type="dxa"/>
        <w:tblLook w:val="04A0" w:firstRow="1" w:lastRow="0" w:firstColumn="1" w:lastColumn="0" w:noHBand="0" w:noVBand="1"/>
      </w:tblPr>
      <w:tblGrid>
        <w:gridCol w:w="8730"/>
        <w:gridCol w:w="1080"/>
      </w:tblGrid>
      <w:tr w:rsidR="00880EDA" w14:paraId="39DAD0CF" w14:textId="77777777" w:rsidTr="00E0772E">
        <w:trPr>
          <w:cnfStyle w:val="100000000000" w:firstRow="1" w:lastRow="0" w:firstColumn="0" w:lastColumn="0" w:oddVBand="0" w:evenVBand="0" w:oddHBand="0" w:evenHBand="0" w:firstRowFirstColumn="0" w:firstRowLastColumn="0" w:lastRowFirstColumn="0" w:lastRowLastColumn="0"/>
        </w:trPr>
        <w:tc>
          <w:tcPr>
            <w:tcW w:w="8730" w:type="dxa"/>
            <w:tcMar>
              <w:top w:w="58" w:type="dxa"/>
              <w:bottom w:w="58" w:type="dxa"/>
            </w:tcMar>
          </w:tcPr>
          <w:p w14:paraId="6D11B15F" w14:textId="396301E6" w:rsidR="00880EDA" w:rsidRPr="001C301F" w:rsidRDefault="00880EDA" w:rsidP="00F806B7">
            <w:pPr>
              <w:spacing w:after="0"/>
              <w:rPr>
                <w:rFonts w:cs="Segoe UI"/>
                <w:b w:val="0"/>
                <w:bCs/>
                <w:szCs w:val="20"/>
              </w:rPr>
            </w:pPr>
            <w:r>
              <w:rPr>
                <w:rFonts w:cs="Segoe UI"/>
                <w:b w:val="0"/>
                <w:bCs/>
                <w:szCs w:val="20"/>
              </w:rPr>
              <w:t>Goal</w:t>
            </w:r>
            <w:r w:rsidR="008471B7">
              <w:rPr>
                <w:rFonts w:cs="Segoe UI"/>
                <w:b w:val="0"/>
                <w:bCs/>
                <w:szCs w:val="20"/>
              </w:rPr>
              <w:t>s</w:t>
            </w:r>
            <w:r w:rsidR="00820248">
              <w:rPr>
                <w:rFonts w:cs="Segoe UI"/>
                <w:b w:val="0"/>
                <w:bCs/>
                <w:szCs w:val="20"/>
              </w:rPr>
              <w:t xml:space="preserve"> for Students</w:t>
            </w:r>
          </w:p>
        </w:tc>
        <w:tc>
          <w:tcPr>
            <w:tcW w:w="1080" w:type="dxa"/>
            <w:tcMar>
              <w:top w:w="58" w:type="dxa"/>
              <w:bottom w:w="58" w:type="dxa"/>
            </w:tcMar>
          </w:tcPr>
          <w:p w14:paraId="3BC619DC" w14:textId="77777777" w:rsidR="00880EDA" w:rsidRPr="001C301F" w:rsidRDefault="00880EDA" w:rsidP="00A72BA6">
            <w:pPr>
              <w:spacing w:after="0"/>
              <w:rPr>
                <w:rFonts w:cs="Segoe UI"/>
                <w:b w:val="0"/>
                <w:bCs/>
                <w:szCs w:val="20"/>
              </w:rPr>
            </w:pPr>
            <w:r w:rsidRPr="001C301F">
              <w:rPr>
                <w:rFonts w:cs="Segoe UI"/>
                <w:b w:val="0"/>
                <w:bCs/>
                <w:szCs w:val="20"/>
              </w:rPr>
              <w:t>Priority</w:t>
            </w:r>
          </w:p>
        </w:tc>
      </w:tr>
      <w:tr w:rsidR="00AD4BB5" w14:paraId="573A17DA" w14:textId="77777777" w:rsidTr="00E0772E">
        <w:tc>
          <w:tcPr>
            <w:tcW w:w="8730" w:type="dxa"/>
            <w:tcMar>
              <w:top w:w="58" w:type="dxa"/>
              <w:bottom w:w="58" w:type="dxa"/>
            </w:tcMar>
          </w:tcPr>
          <w:p w14:paraId="6C1DC949" w14:textId="0A820B9E" w:rsidR="00AD4BB5" w:rsidRPr="00FF2E1F" w:rsidRDefault="00747219" w:rsidP="00F806B7">
            <w:pPr>
              <w:spacing w:after="0"/>
              <w:rPr>
                <w:sz w:val="20"/>
                <w:szCs w:val="20"/>
              </w:rPr>
            </w:pPr>
            <w:r>
              <w:rPr>
                <w:sz w:val="20"/>
                <w:szCs w:val="20"/>
              </w:rPr>
              <w:t>Student can sign in with his email account or phone # registered at AF</w:t>
            </w:r>
            <w:r w:rsidR="00111326">
              <w:rPr>
                <w:sz w:val="20"/>
                <w:szCs w:val="20"/>
              </w:rPr>
              <w:t xml:space="preserve">, </w:t>
            </w:r>
            <w:r w:rsidR="00823053">
              <w:rPr>
                <w:sz w:val="20"/>
                <w:szCs w:val="20"/>
              </w:rPr>
              <w:t>and set a password</w:t>
            </w:r>
          </w:p>
        </w:tc>
        <w:tc>
          <w:tcPr>
            <w:tcW w:w="1080" w:type="dxa"/>
            <w:tcMar>
              <w:top w:w="58" w:type="dxa"/>
              <w:bottom w:w="58" w:type="dxa"/>
            </w:tcMar>
          </w:tcPr>
          <w:p w14:paraId="4DBFEED4" w14:textId="1B3B8BCE" w:rsidR="00AD4BB5" w:rsidRPr="00FF2E1F" w:rsidRDefault="0093025F" w:rsidP="00A72BA6">
            <w:pPr>
              <w:spacing w:after="0"/>
              <w:rPr>
                <w:sz w:val="20"/>
                <w:szCs w:val="20"/>
              </w:rPr>
            </w:pPr>
            <w:r w:rsidRPr="00FF2E1F">
              <w:rPr>
                <w:sz w:val="20"/>
                <w:szCs w:val="20"/>
              </w:rPr>
              <w:t>1</w:t>
            </w:r>
          </w:p>
        </w:tc>
      </w:tr>
      <w:tr w:rsidR="00823053" w14:paraId="7FC3E45A" w14:textId="77777777" w:rsidTr="00E0772E">
        <w:tc>
          <w:tcPr>
            <w:tcW w:w="8730" w:type="dxa"/>
            <w:tcMar>
              <w:top w:w="58" w:type="dxa"/>
              <w:bottom w:w="58" w:type="dxa"/>
            </w:tcMar>
          </w:tcPr>
          <w:p w14:paraId="3B8A03EB" w14:textId="0D883641" w:rsidR="00823053" w:rsidRDefault="00823053" w:rsidP="005E1E21">
            <w:pPr>
              <w:spacing w:after="0"/>
              <w:rPr>
                <w:sz w:val="20"/>
                <w:szCs w:val="20"/>
              </w:rPr>
            </w:pPr>
            <w:r>
              <w:rPr>
                <w:sz w:val="20"/>
                <w:szCs w:val="20"/>
              </w:rPr>
              <w:t xml:space="preserve">Student </w:t>
            </w:r>
            <w:r w:rsidR="005E1E21">
              <w:rPr>
                <w:sz w:val="20"/>
                <w:szCs w:val="20"/>
              </w:rPr>
              <w:t>can edit his profile info registered at AF</w:t>
            </w:r>
          </w:p>
        </w:tc>
        <w:tc>
          <w:tcPr>
            <w:tcW w:w="1080" w:type="dxa"/>
            <w:tcMar>
              <w:top w:w="58" w:type="dxa"/>
              <w:bottom w:w="58" w:type="dxa"/>
            </w:tcMar>
          </w:tcPr>
          <w:p w14:paraId="38C52FB4" w14:textId="17B1B425" w:rsidR="00823053" w:rsidRPr="00FF2E1F" w:rsidRDefault="005E1E21" w:rsidP="00A72BA6">
            <w:pPr>
              <w:spacing w:after="0"/>
              <w:rPr>
                <w:sz w:val="20"/>
                <w:szCs w:val="20"/>
              </w:rPr>
            </w:pPr>
            <w:r>
              <w:rPr>
                <w:sz w:val="20"/>
                <w:szCs w:val="20"/>
              </w:rPr>
              <w:t>2</w:t>
            </w:r>
          </w:p>
        </w:tc>
      </w:tr>
      <w:tr w:rsidR="00880EDA" w14:paraId="2CFA37F2" w14:textId="77777777" w:rsidTr="00E0772E">
        <w:trPr>
          <w:trHeight w:val="144"/>
        </w:trPr>
        <w:tc>
          <w:tcPr>
            <w:tcW w:w="8730" w:type="dxa"/>
            <w:tcMar>
              <w:top w:w="58" w:type="dxa"/>
              <w:bottom w:w="58" w:type="dxa"/>
            </w:tcMar>
          </w:tcPr>
          <w:p w14:paraId="22F78104" w14:textId="7A82C470" w:rsidR="00DB6F88" w:rsidRPr="00DB6F88" w:rsidRDefault="00747219" w:rsidP="004C2C74">
            <w:pPr>
              <w:spacing w:after="0"/>
              <w:rPr>
                <w:sz w:val="20"/>
                <w:szCs w:val="20"/>
              </w:rPr>
            </w:pPr>
            <w:r>
              <w:rPr>
                <w:sz w:val="20"/>
                <w:szCs w:val="20"/>
              </w:rPr>
              <w:t xml:space="preserve">Student can </w:t>
            </w:r>
            <w:r w:rsidR="00F806B7">
              <w:rPr>
                <w:sz w:val="20"/>
                <w:szCs w:val="20"/>
              </w:rPr>
              <w:t xml:space="preserve">select </w:t>
            </w:r>
            <w:r w:rsidR="004C2C74">
              <w:rPr>
                <w:sz w:val="20"/>
                <w:szCs w:val="20"/>
              </w:rPr>
              <w:t xml:space="preserve">an </w:t>
            </w:r>
            <w:r w:rsidR="005E1E21">
              <w:rPr>
                <w:sz w:val="20"/>
                <w:szCs w:val="20"/>
              </w:rPr>
              <w:t>exercise</w:t>
            </w:r>
            <w:r w:rsidR="004C2C74">
              <w:rPr>
                <w:sz w:val="20"/>
                <w:szCs w:val="20"/>
              </w:rPr>
              <w:t xml:space="preserve"> group or a historical exam</w:t>
            </w:r>
            <w:r w:rsidR="005E1E21">
              <w:rPr>
                <w:sz w:val="20"/>
                <w:szCs w:val="20"/>
              </w:rPr>
              <w:t xml:space="preserve"> to do</w:t>
            </w:r>
          </w:p>
        </w:tc>
        <w:tc>
          <w:tcPr>
            <w:tcW w:w="1080" w:type="dxa"/>
            <w:tcMar>
              <w:top w:w="58" w:type="dxa"/>
              <w:bottom w:w="58" w:type="dxa"/>
            </w:tcMar>
          </w:tcPr>
          <w:p w14:paraId="5AACA9C8" w14:textId="2BE947BE" w:rsidR="00880EDA" w:rsidRPr="001C301F" w:rsidRDefault="008471B7" w:rsidP="00A72BA6">
            <w:pPr>
              <w:spacing w:after="0"/>
              <w:rPr>
                <w:sz w:val="20"/>
                <w:szCs w:val="20"/>
              </w:rPr>
            </w:pPr>
            <w:r>
              <w:rPr>
                <w:sz w:val="20"/>
                <w:szCs w:val="20"/>
              </w:rPr>
              <w:t>1</w:t>
            </w:r>
          </w:p>
        </w:tc>
      </w:tr>
      <w:tr w:rsidR="0062094F" w14:paraId="0E3BB50E" w14:textId="77777777" w:rsidTr="00E0772E">
        <w:trPr>
          <w:trHeight w:val="144"/>
        </w:trPr>
        <w:tc>
          <w:tcPr>
            <w:tcW w:w="8730" w:type="dxa"/>
            <w:tcMar>
              <w:top w:w="58" w:type="dxa"/>
              <w:bottom w:w="58" w:type="dxa"/>
            </w:tcMar>
          </w:tcPr>
          <w:p w14:paraId="408798CA" w14:textId="05B6EECF" w:rsidR="00A8280D" w:rsidRPr="00111326" w:rsidRDefault="005E1E21" w:rsidP="00F806B7">
            <w:pPr>
              <w:spacing w:after="0"/>
              <w:rPr>
                <w:sz w:val="20"/>
                <w:szCs w:val="20"/>
              </w:rPr>
            </w:pPr>
            <w:r>
              <w:rPr>
                <w:sz w:val="20"/>
                <w:szCs w:val="20"/>
              </w:rPr>
              <w:t xml:space="preserve">Student can see </w:t>
            </w:r>
            <w:r w:rsidR="00F806B7">
              <w:rPr>
                <w:sz w:val="20"/>
                <w:szCs w:val="20"/>
              </w:rPr>
              <w:t>which</w:t>
            </w:r>
            <w:r>
              <w:rPr>
                <w:sz w:val="20"/>
                <w:szCs w:val="20"/>
              </w:rPr>
              <w:t xml:space="preserve"> exercises he </w:t>
            </w:r>
            <w:r w:rsidR="00820248">
              <w:rPr>
                <w:sz w:val="20"/>
                <w:szCs w:val="20"/>
              </w:rPr>
              <w:t>has completed</w:t>
            </w:r>
            <w:r w:rsidR="00F806B7">
              <w:rPr>
                <w:sz w:val="20"/>
                <w:szCs w:val="20"/>
              </w:rPr>
              <w:t xml:space="preserve"> </w:t>
            </w:r>
            <w:r w:rsidR="004C2C74">
              <w:rPr>
                <w:sz w:val="20"/>
                <w:szCs w:val="20"/>
              </w:rPr>
              <w:t xml:space="preserve">within a group </w:t>
            </w:r>
            <w:r w:rsidR="00F806B7">
              <w:rPr>
                <w:sz w:val="20"/>
                <w:szCs w:val="20"/>
              </w:rPr>
              <w:t>(historical exercises)</w:t>
            </w:r>
          </w:p>
        </w:tc>
        <w:tc>
          <w:tcPr>
            <w:tcW w:w="1080" w:type="dxa"/>
            <w:tcMar>
              <w:top w:w="58" w:type="dxa"/>
              <w:bottom w:w="58" w:type="dxa"/>
            </w:tcMar>
          </w:tcPr>
          <w:p w14:paraId="2CFD5892" w14:textId="121138E6" w:rsidR="0062094F" w:rsidRDefault="00F806B7" w:rsidP="00D55CA4">
            <w:pPr>
              <w:spacing w:after="0"/>
              <w:rPr>
                <w:sz w:val="20"/>
                <w:szCs w:val="20"/>
              </w:rPr>
            </w:pPr>
            <w:r>
              <w:rPr>
                <w:sz w:val="20"/>
                <w:szCs w:val="20"/>
              </w:rPr>
              <w:t>2</w:t>
            </w:r>
          </w:p>
        </w:tc>
      </w:tr>
      <w:tr w:rsidR="00F806B7" w14:paraId="6D086390" w14:textId="77777777" w:rsidTr="00E0772E">
        <w:trPr>
          <w:trHeight w:val="144"/>
        </w:trPr>
        <w:tc>
          <w:tcPr>
            <w:tcW w:w="8730" w:type="dxa"/>
            <w:tcMar>
              <w:top w:w="58" w:type="dxa"/>
              <w:bottom w:w="58" w:type="dxa"/>
            </w:tcMar>
          </w:tcPr>
          <w:p w14:paraId="1A492C48" w14:textId="119E8C52" w:rsidR="00F806B7" w:rsidRDefault="00F806B7" w:rsidP="00111326">
            <w:pPr>
              <w:spacing w:after="0"/>
              <w:rPr>
                <w:sz w:val="20"/>
                <w:szCs w:val="20"/>
              </w:rPr>
            </w:pPr>
            <w:r>
              <w:rPr>
                <w:sz w:val="20"/>
                <w:szCs w:val="20"/>
              </w:rPr>
              <w:lastRenderedPageBreak/>
              <w:t>Student can see which exercises he has not yet completed</w:t>
            </w:r>
            <w:r w:rsidR="004C2C74">
              <w:rPr>
                <w:sz w:val="20"/>
                <w:szCs w:val="20"/>
              </w:rPr>
              <w:t xml:space="preserve"> within a group</w:t>
            </w:r>
          </w:p>
        </w:tc>
        <w:tc>
          <w:tcPr>
            <w:tcW w:w="1080" w:type="dxa"/>
            <w:tcMar>
              <w:top w:w="58" w:type="dxa"/>
              <w:bottom w:w="58" w:type="dxa"/>
            </w:tcMar>
          </w:tcPr>
          <w:p w14:paraId="04347F68" w14:textId="7B0D5F41" w:rsidR="00F806B7" w:rsidRDefault="00F806B7" w:rsidP="00D55CA4">
            <w:pPr>
              <w:spacing w:after="0"/>
              <w:rPr>
                <w:sz w:val="20"/>
                <w:szCs w:val="20"/>
              </w:rPr>
            </w:pPr>
            <w:r>
              <w:rPr>
                <w:sz w:val="20"/>
                <w:szCs w:val="20"/>
              </w:rPr>
              <w:t>1</w:t>
            </w:r>
          </w:p>
        </w:tc>
      </w:tr>
      <w:tr w:rsidR="00823053" w14:paraId="347D2EE6" w14:textId="77777777" w:rsidTr="00E0772E">
        <w:trPr>
          <w:trHeight w:val="144"/>
        </w:trPr>
        <w:tc>
          <w:tcPr>
            <w:tcW w:w="8730" w:type="dxa"/>
            <w:tcMar>
              <w:top w:w="58" w:type="dxa"/>
              <w:bottom w:w="58" w:type="dxa"/>
            </w:tcMar>
          </w:tcPr>
          <w:p w14:paraId="693CA4CD" w14:textId="1B91EA98" w:rsidR="00823053" w:rsidRDefault="00820248" w:rsidP="004C2C74">
            <w:pPr>
              <w:spacing w:after="0"/>
              <w:rPr>
                <w:sz w:val="20"/>
                <w:szCs w:val="20"/>
              </w:rPr>
            </w:pPr>
            <w:r>
              <w:rPr>
                <w:sz w:val="20"/>
                <w:szCs w:val="20"/>
              </w:rPr>
              <w:t xml:space="preserve">Student can see </w:t>
            </w:r>
            <w:r w:rsidR="004C2C74">
              <w:rPr>
                <w:sz w:val="20"/>
                <w:szCs w:val="20"/>
              </w:rPr>
              <w:t xml:space="preserve">highlights on </w:t>
            </w:r>
            <w:r>
              <w:rPr>
                <w:sz w:val="20"/>
                <w:szCs w:val="20"/>
              </w:rPr>
              <w:t xml:space="preserve">new exercises </w:t>
            </w:r>
            <w:r w:rsidR="00F806B7">
              <w:rPr>
                <w:sz w:val="20"/>
                <w:szCs w:val="20"/>
              </w:rPr>
              <w:t>distributed</w:t>
            </w:r>
            <w:r>
              <w:rPr>
                <w:sz w:val="20"/>
                <w:szCs w:val="20"/>
              </w:rPr>
              <w:t xml:space="preserve"> from teacher</w:t>
            </w:r>
          </w:p>
        </w:tc>
        <w:tc>
          <w:tcPr>
            <w:tcW w:w="1080" w:type="dxa"/>
            <w:tcMar>
              <w:top w:w="58" w:type="dxa"/>
              <w:bottom w:w="58" w:type="dxa"/>
            </w:tcMar>
          </w:tcPr>
          <w:p w14:paraId="568B2E54" w14:textId="49A8E012" w:rsidR="00823053" w:rsidRDefault="00F806B7" w:rsidP="00D55CA4">
            <w:pPr>
              <w:spacing w:after="0"/>
              <w:rPr>
                <w:sz w:val="20"/>
                <w:szCs w:val="20"/>
              </w:rPr>
            </w:pPr>
            <w:r>
              <w:rPr>
                <w:sz w:val="20"/>
                <w:szCs w:val="20"/>
              </w:rPr>
              <w:t>1</w:t>
            </w:r>
          </w:p>
        </w:tc>
      </w:tr>
      <w:tr w:rsidR="00325442" w14:paraId="5DA730B5" w14:textId="77777777" w:rsidTr="00E0772E">
        <w:trPr>
          <w:trHeight w:val="144"/>
        </w:trPr>
        <w:tc>
          <w:tcPr>
            <w:tcW w:w="8730" w:type="dxa"/>
            <w:tcMar>
              <w:top w:w="58" w:type="dxa"/>
              <w:bottom w:w="58" w:type="dxa"/>
            </w:tcMar>
          </w:tcPr>
          <w:p w14:paraId="3F8E1867" w14:textId="47E184A3" w:rsidR="00325442" w:rsidRDefault="00325442" w:rsidP="00111326">
            <w:pPr>
              <w:spacing w:after="0"/>
              <w:rPr>
                <w:sz w:val="20"/>
                <w:szCs w:val="20"/>
              </w:rPr>
            </w:pPr>
            <w:r>
              <w:rPr>
                <w:sz w:val="20"/>
                <w:szCs w:val="20"/>
              </w:rPr>
              <w:t>Student can get push notification at his mobile</w:t>
            </w:r>
            <w:r w:rsidR="004C2C74">
              <w:rPr>
                <w:sz w:val="20"/>
                <w:szCs w:val="20"/>
              </w:rPr>
              <w:t xml:space="preserve"> with new exercises</w:t>
            </w:r>
          </w:p>
        </w:tc>
        <w:tc>
          <w:tcPr>
            <w:tcW w:w="1080" w:type="dxa"/>
            <w:tcMar>
              <w:top w:w="58" w:type="dxa"/>
              <w:bottom w:w="58" w:type="dxa"/>
            </w:tcMar>
          </w:tcPr>
          <w:p w14:paraId="494B0261" w14:textId="00BE8232" w:rsidR="00325442" w:rsidRDefault="00325442" w:rsidP="00D55CA4">
            <w:pPr>
              <w:spacing w:after="0"/>
              <w:rPr>
                <w:sz w:val="20"/>
                <w:szCs w:val="20"/>
              </w:rPr>
            </w:pPr>
            <w:r>
              <w:rPr>
                <w:sz w:val="20"/>
                <w:szCs w:val="20"/>
              </w:rPr>
              <w:t>2</w:t>
            </w:r>
          </w:p>
        </w:tc>
      </w:tr>
      <w:tr w:rsidR="00111326" w14:paraId="246D52F4" w14:textId="77777777" w:rsidTr="00E0772E">
        <w:trPr>
          <w:trHeight w:val="144"/>
        </w:trPr>
        <w:tc>
          <w:tcPr>
            <w:tcW w:w="8730" w:type="dxa"/>
            <w:tcMar>
              <w:top w:w="58" w:type="dxa"/>
              <w:bottom w:w="58" w:type="dxa"/>
            </w:tcMar>
          </w:tcPr>
          <w:p w14:paraId="60E75DDF" w14:textId="67430E12" w:rsidR="00111326" w:rsidRDefault="00820248" w:rsidP="00111326">
            <w:pPr>
              <w:spacing w:after="0"/>
              <w:rPr>
                <w:sz w:val="20"/>
                <w:szCs w:val="20"/>
              </w:rPr>
            </w:pPr>
            <w:r>
              <w:rPr>
                <w:sz w:val="20"/>
                <w:szCs w:val="20"/>
              </w:rPr>
              <w:t>Student can answer exercises easily on the phone</w:t>
            </w:r>
            <w:r w:rsidR="00446EDA">
              <w:rPr>
                <w:sz w:val="20"/>
                <w:szCs w:val="20"/>
              </w:rPr>
              <w:t xml:space="preserve"> (with less gestures)</w:t>
            </w:r>
          </w:p>
        </w:tc>
        <w:tc>
          <w:tcPr>
            <w:tcW w:w="1080" w:type="dxa"/>
            <w:tcMar>
              <w:top w:w="58" w:type="dxa"/>
              <w:bottom w:w="58" w:type="dxa"/>
            </w:tcMar>
          </w:tcPr>
          <w:p w14:paraId="27092215" w14:textId="4957679B" w:rsidR="00111326" w:rsidRDefault="00111326" w:rsidP="00D55CA4">
            <w:pPr>
              <w:spacing w:after="0"/>
              <w:rPr>
                <w:sz w:val="20"/>
                <w:szCs w:val="20"/>
              </w:rPr>
            </w:pPr>
            <w:r>
              <w:rPr>
                <w:sz w:val="20"/>
                <w:szCs w:val="20"/>
              </w:rPr>
              <w:t>1</w:t>
            </w:r>
          </w:p>
        </w:tc>
      </w:tr>
      <w:tr w:rsidR="008A61F6" w14:paraId="0E3F4B2E" w14:textId="77777777" w:rsidTr="00E0772E">
        <w:trPr>
          <w:trHeight w:val="144"/>
        </w:trPr>
        <w:tc>
          <w:tcPr>
            <w:tcW w:w="8730" w:type="dxa"/>
            <w:tcMar>
              <w:top w:w="58" w:type="dxa"/>
              <w:bottom w:w="58" w:type="dxa"/>
            </w:tcMar>
          </w:tcPr>
          <w:p w14:paraId="5FA688A4" w14:textId="65A4A19E" w:rsidR="008A61F6" w:rsidRDefault="00820248" w:rsidP="00446EDA">
            <w:pPr>
              <w:spacing w:after="0"/>
              <w:rPr>
                <w:sz w:val="20"/>
                <w:szCs w:val="20"/>
              </w:rPr>
            </w:pPr>
            <w:r>
              <w:rPr>
                <w:sz w:val="20"/>
                <w:szCs w:val="20"/>
              </w:rPr>
              <w:t xml:space="preserve">Student can answer exercises easily on </w:t>
            </w:r>
            <w:r w:rsidR="00446EDA">
              <w:rPr>
                <w:sz w:val="20"/>
                <w:szCs w:val="20"/>
              </w:rPr>
              <w:t>Tablet</w:t>
            </w:r>
            <w:r w:rsidR="00F806B7">
              <w:rPr>
                <w:sz w:val="20"/>
                <w:szCs w:val="20"/>
              </w:rPr>
              <w:t xml:space="preserve"> (or </w:t>
            </w:r>
            <w:r w:rsidR="00F42014">
              <w:rPr>
                <w:sz w:val="20"/>
                <w:szCs w:val="20"/>
              </w:rPr>
              <w:t>the app will zoom</w:t>
            </w:r>
            <w:r w:rsidR="00F806B7">
              <w:rPr>
                <w:sz w:val="20"/>
                <w:szCs w:val="20"/>
              </w:rPr>
              <w:t xml:space="preserve"> on tablet</w:t>
            </w:r>
            <w:r w:rsidR="00F42014">
              <w:rPr>
                <w:sz w:val="20"/>
                <w:szCs w:val="20"/>
              </w:rPr>
              <w:t>)</w:t>
            </w:r>
          </w:p>
        </w:tc>
        <w:tc>
          <w:tcPr>
            <w:tcW w:w="1080" w:type="dxa"/>
            <w:tcMar>
              <w:top w:w="58" w:type="dxa"/>
              <w:bottom w:w="58" w:type="dxa"/>
            </w:tcMar>
          </w:tcPr>
          <w:p w14:paraId="12D4F172" w14:textId="256F723C" w:rsidR="008A61F6" w:rsidRDefault="00820248" w:rsidP="0093025F">
            <w:pPr>
              <w:spacing w:after="0"/>
              <w:rPr>
                <w:sz w:val="20"/>
                <w:szCs w:val="20"/>
              </w:rPr>
            </w:pPr>
            <w:r>
              <w:rPr>
                <w:sz w:val="20"/>
                <w:szCs w:val="20"/>
              </w:rPr>
              <w:t>2</w:t>
            </w:r>
          </w:p>
        </w:tc>
      </w:tr>
      <w:tr w:rsidR="00111326" w14:paraId="0EB1C033" w14:textId="77777777" w:rsidTr="00E0772E">
        <w:trPr>
          <w:trHeight w:val="144"/>
        </w:trPr>
        <w:tc>
          <w:tcPr>
            <w:tcW w:w="8730" w:type="dxa"/>
            <w:tcMar>
              <w:top w:w="58" w:type="dxa"/>
              <w:bottom w:w="58" w:type="dxa"/>
            </w:tcMar>
          </w:tcPr>
          <w:p w14:paraId="3668D62A" w14:textId="1E9345C3" w:rsidR="00111326" w:rsidRDefault="00111326" w:rsidP="00DE0424">
            <w:pPr>
              <w:spacing w:after="0"/>
              <w:rPr>
                <w:sz w:val="20"/>
                <w:szCs w:val="20"/>
              </w:rPr>
            </w:pPr>
            <w:r>
              <w:rPr>
                <w:sz w:val="20"/>
                <w:szCs w:val="20"/>
              </w:rPr>
              <w:t xml:space="preserve">Student can </w:t>
            </w:r>
            <w:r w:rsidR="00820248">
              <w:rPr>
                <w:sz w:val="20"/>
                <w:szCs w:val="20"/>
              </w:rPr>
              <w:t>see his score</w:t>
            </w:r>
            <w:r w:rsidR="00446EDA">
              <w:rPr>
                <w:sz w:val="20"/>
                <w:szCs w:val="20"/>
              </w:rPr>
              <w:t xml:space="preserve"> </w:t>
            </w:r>
            <w:r w:rsidR="00F42014">
              <w:rPr>
                <w:sz w:val="20"/>
                <w:szCs w:val="20"/>
              </w:rPr>
              <w:t>after completing</w:t>
            </w:r>
            <w:r w:rsidR="00DE0424">
              <w:rPr>
                <w:sz w:val="20"/>
                <w:szCs w:val="20"/>
              </w:rPr>
              <w:t xml:space="preserve"> a group </w:t>
            </w:r>
            <w:r w:rsidR="00F42014">
              <w:rPr>
                <w:sz w:val="20"/>
                <w:szCs w:val="20"/>
              </w:rPr>
              <w:t>of exercises</w:t>
            </w:r>
          </w:p>
        </w:tc>
        <w:tc>
          <w:tcPr>
            <w:tcW w:w="1080" w:type="dxa"/>
            <w:tcMar>
              <w:top w:w="58" w:type="dxa"/>
              <w:bottom w:w="58" w:type="dxa"/>
            </w:tcMar>
          </w:tcPr>
          <w:p w14:paraId="6EECD4EF" w14:textId="7C7FDCA2" w:rsidR="00111326" w:rsidRDefault="00111326" w:rsidP="0093025F">
            <w:pPr>
              <w:spacing w:after="0"/>
              <w:rPr>
                <w:sz w:val="20"/>
                <w:szCs w:val="20"/>
              </w:rPr>
            </w:pPr>
            <w:r>
              <w:rPr>
                <w:sz w:val="20"/>
                <w:szCs w:val="20"/>
              </w:rPr>
              <w:t>1</w:t>
            </w:r>
          </w:p>
        </w:tc>
      </w:tr>
      <w:tr w:rsidR="0093025F" w14:paraId="55505677" w14:textId="77777777" w:rsidTr="00E0772E">
        <w:trPr>
          <w:trHeight w:val="144"/>
        </w:trPr>
        <w:tc>
          <w:tcPr>
            <w:tcW w:w="8730" w:type="dxa"/>
            <w:tcMar>
              <w:top w:w="58" w:type="dxa"/>
              <w:bottom w:w="58" w:type="dxa"/>
            </w:tcMar>
          </w:tcPr>
          <w:p w14:paraId="46F630A5" w14:textId="558B7D17" w:rsidR="0093025F" w:rsidRPr="00DE0424" w:rsidRDefault="00820248" w:rsidP="00DE0424">
            <w:pPr>
              <w:spacing w:after="0"/>
              <w:rPr>
                <w:sz w:val="20"/>
                <w:szCs w:val="20"/>
                <w:highlight w:val="yellow"/>
              </w:rPr>
            </w:pPr>
            <w:r w:rsidRPr="00DE0424">
              <w:rPr>
                <w:sz w:val="20"/>
                <w:szCs w:val="20"/>
                <w:highlight w:val="yellow"/>
              </w:rPr>
              <w:t>Student</w:t>
            </w:r>
            <w:r w:rsidR="00111326" w:rsidRPr="00DE0424">
              <w:rPr>
                <w:sz w:val="20"/>
                <w:szCs w:val="20"/>
                <w:highlight w:val="yellow"/>
              </w:rPr>
              <w:t xml:space="preserve"> can </w:t>
            </w:r>
            <w:r w:rsidRPr="00DE0424">
              <w:rPr>
                <w:sz w:val="20"/>
                <w:szCs w:val="20"/>
                <w:highlight w:val="yellow"/>
              </w:rPr>
              <w:t>re</w:t>
            </w:r>
            <w:r w:rsidR="00E37D79">
              <w:rPr>
                <w:sz w:val="20"/>
                <w:szCs w:val="20"/>
                <w:highlight w:val="yellow"/>
              </w:rPr>
              <w:t>-</w:t>
            </w:r>
            <w:r w:rsidRPr="00DE0424">
              <w:rPr>
                <w:sz w:val="20"/>
                <w:szCs w:val="20"/>
                <w:highlight w:val="yellow"/>
              </w:rPr>
              <w:t>play</w:t>
            </w:r>
            <w:r w:rsidR="00DE0424" w:rsidRPr="00DE0424">
              <w:rPr>
                <w:sz w:val="20"/>
                <w:szCs w:val="20"/>
                <w:highlight w:val="yellow"/>
              </w:rPr>
              <w:t xml:space="preserve"> </w:t>
            </w:r>
            <w:r w:rsidRPr="00DE0424">
              <w:rPr>
                <w:sz w:val="20"/>
                <w:szCs w:val="20"/>
                <w:highlight w:val="yellow"/>
              </w:rPr>
              <w:t>exercise</w:t>
            </w:r>
            <w:r w:rsidR="00446EDA" w:rsidRPr="00DE0424">
              <w:rPr>
                <w:sz w:val="20"/>
                <w:szCs w:val="20"/>
                <w:highlight w:val="yellow"/>
              </w:rPr>
              <w:t>s</w:t>
            </w:r>
            <w:r w:rsidR="00F806B7" w:rsidRPr="00DE0424">
              <w:rPr>
                <w:sz w:val="20"/>
                <w:szCs w:val="20"/>
                <w:highlight w:val="yellow"/>
              </w:rPr>
              <w:t xml:space="preserve"> from beginning</w:t>
            </w:r>
            <w:r w:rsidR="00DE0424" w:rsidRPr="00DE0424">
              <w:rPr>
                <w:sz w:val="20"/>
                <w:szCs w:val="20"/>
                <w:highlight w:val="yellow"/>
              </w:rPr>
              <w:t>???</w:t>
            </w:r>
          </w:p>
        </w:tc>
        <w:tc>
          <w:tcPr>
            <w:tcW w:w="1080" w:type="dxa"/>
            <w:tcMar>
              <w:top w:w="58" w:type="dxa"/>
              <w:bottom w:w="58" w:type="dxa"/>
            </w:tcMar>
          </w:tcPr>
          <w:p w14:paraId="6DB50A12" w14:textId="7B3B0BAF" w:rsidR="0093025F" w:rsidRDefault="00F806B7" w:rsidP="0093025F">
            <w:pPr>
              <w:spacing w:after="0"/>
              <w:rPr>
                <w:sz w:val="20"/>
                <w:szCs w:val="20"/>
              </w:rPr>
            </w:pPr>
            <w:r w:rsidRPr="00DE0424">
              <w:rPr>
                <w:sz w:val="20"/>
                <w:szCs w:val="20"/>
                <w:highlight w:val="yellow"/>
              </w:rPr>
              <w:t>2</w:t>
            </w:r>
          </w:p>
        </w:tc>
      </w:tr>
      <w:tr w:rsidR="00F806B7" w14:paraId="5444B91A" w14:textId="77777777" w:rsidTr="00E0772E">
        <w:trPr>
          <w:trHeight w:val="144"/>
        </w:trPr>
        <w:tc>
          <w:tcPr>
            <w:tcW w:w="8730" w:type="dxa"/>
            <w:tcMar>
              <w:top w:w="58" w:type="dxa"/>
              <w:bottom w:w="58" w:type="dxa"/>
            </w:tcMar>
          </w:tcPr>
          <w:p w14:paraId="1210BFC6" w14:textId="6B7E066A" w:rsidR="00F806B7" w:rsidRDefault="00F806B7" w:rsidP="00820248">
            <w:pPr>
              <w:spacing w:after="0"/>
              <w:rPr>
                <w:sz w:val="20"/>
                <w:szCs w:val="20"/>
              </w:rPr>
            </w:pPr>
            <w:r>
              <w:rPr>
                <w:sz w:val="20"/>
                <w:szCs w:val="20"/>
              </w:rPr>
              <w:t>Student can resume exercises</w:t>
            </w:r>
          </w:p>
        </w:tc>
        <w:tc>
          <w:tcPr>
            <w:tcW w:w="1080" w:type="dxa"/>
            <w:tcMar>
              <w:top w:w="58" w:type="dxa"/>
              <w:bottom w:w="58" w:type="dxa"/>
            </w:tcMar>
          </w:tcPr>
          <w:p w14:paraId="2799D9C9" w14:textId="5CC906E5" w:rsidR="00F806B7" w:rsidRDefault="00F806B7" w:rsidP="0093025F">
            <w:pPr>
              <w:spacing w:after="0"/>
              <w:rPr>
                <w:sz w:val="20"/>
                <w:szCs w:val="20"/>
              </w:rPr>
            </w:pPr>
            <w:r>
              <w:rPr>
                <w:sz w:val="20"/>
                <w:szCs w:val="20"/>
              </w:rPr>
              <w:t>1</w:t>
            </w:r>
          </w:p>
        </w:tc>
      </w:tr>
      <w:tr w:rsidR="008420AC" w14:paraId="761DB8A5" w14:textId="77777777" w:rsidTr="00E0772E">
        <w:trPr>
          <w:trHeight w:val="144"/>
        </w:trPr>
        <w:tc>
          <w:tcPr>
            <w:tcW w:w="8730" w:type="dxa"/>
            <w:tcMar>
              <w:top w:w="58" w:type="dxa"/>
              <w:bottom w:w="58" w:type="dxa"/>
            </w:tcMar>
          </w:tcPr>
          <w:p w14:paraId="2760C9BF" w14:textId="634EF091" w:rsidR="008420AC" w:rsidRDefault="008420AC" w:rsidP="004C2C74">
            <w:pPr>
              <w:spacing w:after="0"/>
              <w:rPr>
                <w:sz w:val="20"/>
                <w:szCs w:val="20"/>
              </w:rPr>
            </w:pPr>
            <w:r>
              <w:rPr>
                <w:sz w:val="20"/>
                <w:szCs w:val="20"/>
              </w:rPr>
              <w:t xml:space="preserve">Student </w:t>
            </w:r>
            <w:r w:rsidR="004C2C74">
              <w:rPr>
                <w:sz w:val="20"/>
                <w:szCs w:val="20"/>
              </w:rPr>
              <w:t>exercise status</w:t>
            </w:r>
            <w:r w:rsidR="00F806B7">
              <w:rPr>
                <w:sz w:val="20"/>
                <w:szCs w:val="20"/>
              </w:rPr>
              <w:t xml:space="preserve"> can roam to another device</w:t>
            </w:r>
          </w:p>
        </w:tc>
        <w:tc>
          <w:tcPr>
            <w:tcW w:w="1080" w:type="dxa"/>
            <w:tcMar>
              <w:top w:w="58" w:type="dxa"/>
              <w:bottom w:w="58" w:type="dxa"/>
            </w:tcMar>
          </w:tcPr>
          <w:p w14:paraId="47287502" w14:textId="016F0D24" w:rsidR="008420AC" w:rsidRDefault="00DE0424" w:rsidP="0093025F">
            <w:pPr>
              <w:spacing w:after="0"/>
              <w:rPr>
                <w:sz w:val="20"/>
                <w:szCs w:val="20"/>
              </w:rPr>
            </w:pPr>
            <w:r>
              <w:rPr>
                <w:sz w:val="20"/>
                <w:szCs w:val="20"/>
              </w:rPr>
              <w:t>3</w:t>
            </w:r>
          </w:p>
        </w:tc>
      </w:tr>
      <w:tr w:rsidR="00111326" w14:paraId="4F05CEF3" w14:textId="77777777" w:rsidTr="00E0772E">
        <w:trPr>
          <w:trHeight w:val="144"/>
        </w:trPr>
        <w:tc>
          <w:tcPr>
            <w:tcW w:w="8730" w:type="dxa"/>
            <w:tcMar>
              <w:top w:w="58" w:type="dxa"/>
              <w:bottom w:w="58" w:type="dxa"/>
            </w:tcMar>
          </w:tcPr>
          <w:p w14:paraId="163B4202" w14:textId="666FE748" w:rsidR="00111326" w:rsidRDefault="00111326" w:rsidP="00DE0424">
            <w:pPr>
              <w:spacing w:after="0"/>
              <w:rPr>
                <w:sz w:val="20"/>
                <w:szCs w:val="20"/>
              </w:rPr>
            </w:pPr>
            <w:r>
              <w:rPr>
                <w:sz w:val="20"/>
                <w:szCs w:val="20"/>
              </w:rPr>
              <w:t xml:space="preserve">Student can </w:t>
            </w:r>
            <w:r w:rsidR="00DE0424">
              <w:rPr>
                <w:sz w:val="20"/>
                <w:szCs w:val="20"/>
              </w:rPr>
              <w:t>send questions related to</w:t>
            </w:r>
            <w:r w:rsidR="003127E1">
              <w:rPr>
                <w:sz w:val="20"/>
                <w:szCs w:val="20"/>
              </w:rPr>
              <w:t xml:space="preserve"> an </w:t>
            </w:r>
            <w:r w:rsidR="00F42014">
              <w:rPr>
                <w:sz w:val="20"/>
                <w:szCs w:val="20"/>
              </w:rPr>
              <w:t>exercise</w:t>
            </w:r>
            <w:r w:rsidR="003127E1">
              <w:rPr>
                <w:sz w:val="20"/>
                <w:szCs w:val="20"/>
              </w:rPr>
              <w:t xml:space="preserve"> </w:t>
            </w:r>
            <w:r w:rsidR="00F42014">
              <w:rPr>
                <w:sz w:val="20"/>
                <w:szCs w:val="20"/>
              </w:rPr>
              <w:t>to teacher</w:t>
            </w:r>
            <w:r w:rsidR="00DE0424">
              <w:rPr>
                <w:sz w:val="20"/>
                <w:szCs w:val="20"/>
              </w:rPr>
              <w:t xml:space="preserve"> thru message</w:t>
            </w:r>
            <w:r w:rsidR="004C2C74">
              <w:rPr>
                <w:sz w:val="20"/>
                <w:szCs w:val="20"/>
              </w:rPr>
              <w:t xml:space="preserve"> </w:t>
            </w:r>
            <w:r w:rsidR="004C2C74" w:rsidRPr="004C2C74">
              <w:rPr>
                <w:sz w:val="20"/>
                <w:szCs w:val="20"/>
                <w:highlight w:val="yellow"/>
              </w:rPr>
              <w:t>(to be covered in Messaging spec?)</w:t>
            </w:r>
          </w:p>
        </w:tc>
        <w:tc>
          <w:tcPr>
            <w:tcW w:w="1080" w:type="dxa"/>
            <w:tcMar>
              <w:top w:w="58" w:type="dxa"/>
              <w:bottom w:w="58" w:type="dxa"/>
            </w:tcMar>
          </w:tcPr>
          <w:p w14:paraId="7A5FF9F9" w14:textId="547FADE1" w:rsidR="00111326" w:rsidRDefault="00111326" w:rsidP="0093025F">
            <w:pPr>
              <w:spacing w:after="0"/>
              <w:rPr>
                <w:sz w:val="20"/>
                <w:szCs w:val="20"/>
              </w:rPr>
            </w:pPr>
            <w:r>
              <w:rPr>
                <w:sz w:val="20"/>
                <w:szCs w:val="20"/>
              </w:rPr>
              <w:t>2</w:t>
            </w:r>
          </w:p>
        </w:tc>
      </w:tr>
      <w:tr w:rsidR="003127E1" w14:paraId="0AB4AE8B" w14:textId="77777777" w:rsidTr="00E0772E">
        <w:trPr>
          <w:trHeight w:val="144"/>
        </w:trPr>
        <w:tc>
          <w:tcPr>
            <w:tcW w:w="8730" w:type="dxa"/>
            <w:tcMar>
              <w:top w:w="58" w:type="dxa"/>
              <w:bottom w:w="58" w:type="dxa"/>
            </w:tcMar>
          </w:tcPr>
          <w:p w14:paraId="7A3E1040" w14:textId="047D81B1" w:rsidR="003127E1" w:rsidRDefault="003127E1" w:rsidP="003127E1">
            <w:pPr>
              <w:spacing w:after="0"/>
              <w:rPr>
                <w:sz w:val="20"/>
                <w:szCs w:val="20"/>
              </w:rPr>
            </w:pPr>
            <w:r>
              <w:rPr>
                <w:sz w:val="20"/>
                <w:szCs w:val="20"/>
              </w:rPr>
              <w:t>Student can send a message to teacher</w:t>
            </w:r>
            <w:r w:rsidR="004C2C74">
              <w:rPr>
                <w:sz w:val="20"/>
                <w:szCs w:val="20"/>
              </w:rPr>
              <w:t xml:space="preserve"> </w:t>
            </w:r>
            <w:r w:rsidR="004C2C74" w:rsidRPr="004C2C74">
              <w:rPr>
                <w:sz w:val="20"/>
                <w:szCs w:val="20"/>
                <w:highlight w:val="yellow"/>
              </w:rPr>
              <w:t>(to be covered in Messaging spec?)</w:t>
            </w:r>
          </w:p>
        </w:tc>
        <w:tc>
          <w:tcPr>
            <w:tcW w:w="1080" w:type="dxa"/>
            <w:tcMar>
              <w:top w:w="58" w:type="dxa"/>
              <w:bottom w:w="58" w:type="dxa"/>
            </w:tcMar>
          </w:tcPr>
          <w:p w14:paraId="3A0270F8" w14:textId="0D107E67" w:rsidR="003127E1" w:rsidRDefault="003127E1" w:rsidP="0093025F">
            <w:pPr>
              <w:spacing w:after="0"/>
              <w:rPr>
                <w:sz w:val="20"/>
                <w:szCs w:val="20"/>
              </w:rPr>
            </w:pPr>
            <w:r>
              <w:rPr>
                <w:sz w:val="20"/>
                <w:szCs w:val="20"/>
              </w:rPr>
              <w:t>3</w:t>
            </w:r>
          </w:p>
        </w:tc>
      </w:tr>
      <w:tr w:rsidR="003C30E5" w14:paraId="4D0C3415" w14:textId="77777777" w:rsidTr="00E0772E">
        <w:trPr>
          <w:trHeight w:val="144"/>
        </w:trPr>
        <w:tc>
          <w:tcPr>
            <w:tcW w:w="8730" w:type="dxa"/>
            <w:tcMar>
              <w:top w:w="58" w:type="dxa"/>
              <w:bottom w:w="58" w:type="dxa"/>
            </w:tcMar>
          </w:tcPr>
          <w:p w14:paraId="1036C7B6" w14:textId="01F51212" w:rsidR="003C30E5" w:rsidRDefault="003C30E5" w:rsidP="00F42014">
            <w:pPr>
              <w:spacing w:after="0"/>
              <w:rPr>
                <w:sz w:val="20"/>
                <w:szCs w:val="20"/>
              </w:rPr>
            </w:pPr>
            <w:r>
              <w:rPr>
                <w:sz w:val="20"/>
                <w:szCs w:val="20"/>
              </w:rPr>
              <w:t>Student can export exercises (to PDF, Word, then to print these exercises out)</w:t>
            </w:r>
          </w:p>
          <w:p w14:paraId="2D707B9B" w14:textId="4CD8B762" w:rsidR="003C30E5" w:rsidRPr="003C30E5" w:rsidRDefault="003127E1" w:rsidP="006526C1">
            <w:pPr>
              <w:pStyle w:val="ListParagraph"/>
              <w:numPr>
                <w:ilvl w:val="0"/>
                <w:numId w:val="47"/>
              </w:numPr>
              <w:spacing w:after="0"/>
              <w:rPr>
                <w:sz w:val="20"/>
                <w:szCs w:val="20"/>
              </w:rPr>
            </w:pPr>
            <w:r>
              <w:rPr>
                <w:sz w:val="20"/>
                <w:szCs w:val="20"/>
              </w:rPr>
              <w:t>Need to clarify in use of term that these exercises should not be used for business purpose</w:t>
            </w:r>
          </w:p>
        </w:tc>
        <w:tc>
          <w:tcPr>
            <w:tcW w:w="1080" w:type="dxa"/>
            <w:tcMar>
              <w:top w:w="58" w:type="dxa"/>
              <w:bottom w:w="58" w:type="dxa"/>
            </w:tcMar>
          </w:tcPr>
          <w:p w14:paraId="4F42B450" w14:textId="7570C2FB" w:rsidR="003C30E5" w:rsidRDefault="003C30E5" w:rsidP="0093025F">
            <w:pPr>
              <w:spacing w:after="0"/>
              <w:rPr>
                <w:sz w:val="20"/>
                <w:szCs w:val="20"/>
              </w:rPr>
            </w:pPr>
            <w:r>
              <w:rPr>
                <w:sz w:val="20"/>
                <w:szCs w:val="20"/>
              </w:rPr>
              <w:t>3</w:t>
            </w:r>
          </w:p>
        </w:tc>
      </w:tr>
      <w:tr w:rsidR="00325442" w14:paraId="22756C69" w14:textId="77777777" w:rsidTr="00E0772E">
        <w:trPr>
          <w:trHeight w:val="144"/>
        </w:trPr>
        <w:tc>
          <w:tcPr>
            <w:tcW w:w="8730" w:type="dxa"/>
            <w:tcMar>
              <w:top w:w="58" w:type="dxa"/>
              <w:bottom w:w="58" w:type="dxa"/>
            </w:tcMar>
          </w:tcPr>
          <w:p w14:paraId="314DAC13" w14:textId="006BE820" w:rsidR="00325442" w:rsidRDefault="00325442" w:rsidP="00F42014">
            <w:pPr>
              <w:spacing w:after="0"/>
              <w:rPr>
                <w:sz w:val="20"/>
                <w:szCs w:val="20"/>
              </w:rPr>
            </w:pPr>
            <w:r>
              <w:rPr>
                <w:sz w:val="20"/>
                <w:szCs w:val="20"/>
              </w:rPr>
              <w:t>Student can see how long time he takes to complete a series of exercise</w:t>
            </w:r>
          </w:p>
        </w:tc>
        <w:tc>
          <w:tcPr>
            <w:tcW w:w="1080" w:type="dxa"/>
            <w:tcMar>
              <w:top w:w="58" w:type="dxa"/>
              <w:bottom w:w="58" w:type="dxa"/>
            </w:tcMar>
          </w:tcPr>
          <w:p w14:paraId="0BCF156B" w14:textId="46B4D616" w:rsidR="00325442" w:rsidRDefault="00325442" w:rsidP="0093025F">
            <w:pPr>
              <w:spacing w:after="0"/>
              <w:rPr>
                <w:sz w:val="20"/>
                <w:szCs w:val="20"/>
              </w:rPr>
            </w:pPr>
            <w:r>
              <w:rPr>
                <w:sz w:val="20"/>
                <w:szCs w:val="20"/>
              </w:rPr>
              <w:t>3</w:t>
            </w:r>
          </w:p>
        </w:tc>
      </w:tr>
      <w:tr w:rsidR="00627876" w14:paraId="0283C0A0" w14:textId="77777777" w:rsidTr="00E0772E">
        <w:trPr>
          <w:trHeight w:val="144"/>
        </w:trPr>
        <w:tc>
          <w:tcPr>
            <w:tcW w:w="8730" w:type="dxa"/>
            <w:tcMar>
              <w:top w:w="58" w:type="dxa"/>
              <w:bottom w:w="58" w:type="dxa"/>
            </w:tcMar>
          </w:tcPr>
          <w:p w14:paraId="1BA1C346" w14:textId="52B33F9F" w:rsidR="00627876" w:rsidRDefault="00627876" w:rsidP="00F42014">
            <w:pPr>
              <w:spacing w:after="0"/>
              <w:rPr>
                <w:sz w:val="20"/>
                <w:szCs w:val="20"/>
              </w:rPr>
            </w:pPr>
            <w:r>
              <w:rPr>
                <w:sz w:val="20"/>
                <w:szCs w:val="20"/>
              </w:rPr>
              <w:t>Student can save exercises to favorite</w:t>
            </w:r>
          </w:p>
        </w:tc>
        <w:tc>
          <w:tcPr>
            <w:tcW w:w="1080" w:type="dxa"/>
            <w:tcMar>
              <w:top w:w="58" w:type="dxa"/>
              <w:bottom w:w="58" w:type="dxa"/>
            </w:tcMar>
          </w:tcPr>
          <w:p w14:paraId="27CD1AA4" w14:textId="6F9014FF" w:rsidR="00627876" w:rsidRDefault="00DE0424" w:rsidP="0093025F">
            <w:pPr>
              <w:spacing w:after="0"/>
              <w:rPr>
                <w:sz w:val="20"/>
                <w:szCs w:val="20"/>
              </w:rPr>
            </w:pPr>
            <w:r>
              <w:rPr>
                <w:sz w:val="20"/>
                <w:szCs w:val="20"/>
              </w:rPr>
              <w:t>3</w:t>
            </w:r>
          </w:p>
        </w:tc>
      </w:tr>
    </w:tbl>
    <w:p w14:paraId="56A73327" w14:textId="275E663E" w:rsidR="00BD10F4" w:rsidRDefault="00BD10F4" w:rsidP="00DF7F81">
      <w:pPr>
        <w:pStyle w:val="Heading2"/>
        <w:numPr>
          <w:ilvl w:val="1"/>
          <w:numId w:val="3"/>
        </w:numPr>
      </w:pPr>
      <w:bookmarkStart w:id="4" w:name="_Toc338666985"/>
      <w:r>
        <w:t>Non-Goals</w:t>
      </w:r>
      <w:bookmarkEnd w:id="4"/>
    </w:p>
    <w:p w14:paraId="64BC2E8A" w14:textId="77777777" w:rsidR="008471B7" w:rsidRDefault="008471B7" w:rsidP="008471B7"/>
    <w:tbl>
      <w:tblPr>
        <w:tblStyle w:val="Wind8ws"/>
        <w:tblW w:w="9792" w:type="dxa"/>
        <w:tblInd w:w="720" w:type="dxa"/>
        <w:tblLayout w:type="fixed"/>
        <w:tblLook w:val="04A0" w:firstRow="1" w:lastRow="0" w:firstColumn="1" w:lastColumn="0" w:noHBand="0" w:noVBand="1"/>
      </w:tblPr>
      <w:tblGrid>
        <w:gridCol w:w="4410"/>
        <w:gridCol w:w="5382"/>
      </w:tblGrid>
      <w:tr w:rsidR="00C83DAB" w14:paraId="23DE1ABD" w14:textId="72FAD400" w:rsidTr="34F7685D">
        <w:trPr>
          <w:cnfStyle w:val="100000000000" w:firstRow="1" w:lastRow="0" w:firstColumn="0" w:lastColumn="0" w:oddVBand="0" w:evenVBand="0" w:oddHBand="0" w:evenHBand="0" w:firstRowFirstColumn="0" w:firstRowLastColumn="0" w:lastRowFirstColumn="0" w:lastRowLastColumn="0"/>
        </w:trPr>
        <w:tc>
          <w:tcPr>
            <w:tcW w:w="4410" w:type="dxa"/>
            <w:tcMar>
              <w:top w:w="58" w:type="dxa"/>
              <w:bottom w:w="58" w:type="dxa"/>
            </w:tcMar>
          </w:tcPr>
          <w:p w14:paraId="4ADACBB4" w14:textId="0C571163" w:rsidR="00C83DAB" w:rsidRPr="001C301F" w:rsidRDefault="00C83DAB" w:rsidP="00A72BA6">
            <w:pPr>
              <w:spacing w:after="0"/>
              <w:ind w:left="360"/>
              <w:rPr>
                <w:rFonts w:cs="Segoe UI"/>
                <w:b w:val="0"/>
                <w:bCs/>
                <w:szCs w:val="20"/>
              </w:rPr>
            </w:pPr>
            <w:r>
              <w:rPr>
                <w:rFonts w:cs="Segoe UI"/>
                <w:b w:val="0"/>
                <w:bCs/>
                <w:szCs w:val="20"/>
              </w:rPr>
              <w:t>Non-Goals</w:t>
            </w:r>
          </w:p>
        </w:tc>
        <w:tc>
          <w:tcPr>
            <w:tcW w:w="5382" w:type="dxa"/>
          </w:tcPr>
          <w:p w14:paraId="1BA3E988" w14:textId="78619EF1" w:rsidR="00C83DAB" w:rsidRDefault="00446EDA" w:rsidP="00A72BA6">
            <w:pPr>
              <w:spacing w:after="0"/>
              <w:ind w:left="360"/>
              <w:rPr>
                <w:rFonts w:cs="Segoe UI"/>
                <w:b w:val="0"/>
                <w:bCs/>
                <w:szCs w:val="20"/>
              </w:rPr>
            </w:pPr>
            <w:r>
              <w:rPr>
                <w:rFonts w:cs="Segoe UI"/>
                <w:b w:val="0"/>
                <w:bCs/>
                <w:szCs w:val="20"/>
              </w:rPr>
              <w:t>Comment</w:t>
            </w:r>
          </w:p>
        </w:tc>
      </w:tr>
      <w:tr w:rsidR="00C97D69" w14:paraId="5C5AE9EB" w14:textId="77777777" w:rsidTr="34F7685D">
        <w:trPr>
          <w:trHeight w:val="144"/>
        </w:trPr>
        <w:tc>
          <w:tcPr>
            <w:tcW w:w="4410" w:type="dxa"/>
            <w:tcMar>
              <w:top w:w="58" w:type="dxa"/>
              <w:bottom w:w="58" w:type="dxa"/>
            </w:tcMar>
          </w:tcPr>
          <w:p w14:paraId="1EC9673B" w14:textId="62A0CF2D" w:rsidR="00C97D69" w:rsidRDefault="004473E1" w:rsidP="00841913">
            <w:pPr>
              <w:spacing w:after="0"/>
              <w:rPr>
                <w:sz w:val="20"/>
                <w:szCs w:val="20"/>
              </w:rPr>
            </w:pPr>
            <w:r>
              <w:rPr>
                <w:sz w:val="20"/>
                <w:szCs w:val="20"/>
              </w:rPr>
              <w:t>Tablet/phone</w:t>
            </w:r>
          </w:p>
        </w:tc>
        <w:tc>
          <w:tcPr>
            <w:tcW w:w="5382" w:type="dxa"/>
          </w:tcPr>
          <w:p w14:paraId="2F8A0126" w14:textId="5968C158" w:rsidR="00C97D69" w:rsidRDefault="004473E1" w:rsidP="0033099B">
            <w:pPr>
              <w:spacing w:after="0"/>
              <w:rPr>
                <w:sz w:val="20"/>
                <w:szCs w:val="20"/>
              </w:rPr>
            </w:pPr>
            <w:r>
              <w:rPr>
                <w:sz w:val="20"/>
                <w:szCs w:val="20"/>
              </w:rPr>
              <w:t>This tool will run only on PC for administrator purpose</w:t>
            </w:r>
          </w:p>
        </w:tc>
      </w:tr>
      <w:tr w:rsidR="00C97D69" w:rsidRPr="00A81375" w14:paraId="7056B3BC" w14:textId="77777777" w:rsidTr="34F7685D">
        <w:trPr>
          <w:trHeight w:val="144"/>
        </w:trPr>
        <w:tc>
          <w:tcPr>
            <w:tcW w:w="4410" w:type="dxa"/>
            <w:tcMar>
              <w:top w:w="58" w:type="dxa"/>
              <w:bottom w:w="58" w:type="dxa"/>
            </w:tcMar>
          </w:tcPr>
          <w:p w14:paraId="5958429E" w14:textId="4AF29989" w:rsidR="00C97D69" w:rsidRPr="00A81375" w:rsidRDefault="00C97D69" w:rsidP="00F806B7">
            <w:pPr>
              <w:spacing w:after="0"/>
              <w:rPr>
                <w:sz w:val="20"/>
                <w:szCs w:val="20"/>
                <w:lang w:eastAsia="zh-CN"/>
              </w:rPr>
            </w:pPr>
          </w:p>
        </w:tc>
        <w:tc>
          <w:tcPr>
            <w:tcW w:w="5382" w:type="dxa"/>
          </w:tcPr>
          <w:p w14:paraId="2A0080B7" w14:textId="27F05B7D" w:rsidR="00C97D69" w:rsidRPr="00A81375" w:rsidRDefault="00C97D69" w:rsidP="00F806B7">
            <w:pPr>
              <w:spacing w:after="0"/>
              <w:rPr>
                <w:sz w:val="20"/>
                <w:szCs w:val="20"/>
              </w:rPr>
            </w:pPr>
          </w:p>
        </w:tc>
      </w:tr>
      <w:tr w:rsidR="004C30BD" w:rsidRPr="00A81375" w14:paraId="7B945CA5" w14:textId="77777777" w:rsidTr="34F7685D">
        <w:trPr>
          <w:trHeight w:val="144"/>
        </w:trPr>
        <w:tc>
          <w:tcPr>
            <w:tcW w:w="4410" w:type="dxa"/>
            <w:tcMar>
              <w:top w:w="58" w:type="dxa"/>
              <w:bottom w:w="58" w:type="dxa"/>
            </w:tcMar>
          </w:tcPr>
          <w:p w14:paraId="68A424AF" w14:textId="04059CC3" w:rsidR="004C30BD" w:rsidRPr="008420AC" w:rsidRDefault="004C30BD" w:rsidP="000157F0">
            <w:pPr>
              <w:spacing w:after="0"/>
              <w:rPr>
                <w:rFonts w:eastAsia="宋体"/>
                <w:sz w:val="20"/>
                <w:szCs w:val="20"/>
                <w:lang w:eastAsia="zh-CN"/>
              </w:rPr>
            </w:pPr>
          </w:p>
        </w:tc>
        <w:tc>
          <w:tcPr>
            <w:tcW w:w="5382" w:type="dxa"/>
          </w:tcPr>
          <w:p w14:paraId="7C203B6A" w14:textId="57F8EF6A" w:rsidR="004C30BD" w:rsidRDefault="004C30BD" w:rsidP="004C30BD">
            <w:pPr>
              <w:spacing w:after="0"/>
              <w:rPr>
                <w:sz w:val="20"/>
                <w:szCs w:val="20"/>
              </w:rPr>
            </w:pPr>
          </w:p>
        </w:tc>
      </w:tr>
    </w:tbl>
    <w:p w14:paraId="2E69BA5C" w14:textId="40780C4B" w:rsidR="006C2571" w:rsidRPr="00795C85" w:rsidRDefault="00BD10F4" w:rsidP="00795C85">
      <w:pPr>
        <w:pStyle w:val="Heading1"/>
        <w:rPr>
          <w:rStyle w:val="Hyperlink"/>
          <w:color w:val="00BCF2"/>
          <w:u w:val="none"/>
        </w:rPr>
      </w:pPr>
      <w:bookmarkStart w:id="5" w:name="_Toc338667002"/>
      <w:r>
        <w:t>Functional Requirements (High-Level)</w:t>
      </w:r>
      <w:bookmarkEnd w:id="5"/>
      <w:r w:rsidR="00936443">
        <w:t xml:space="preserve"> for Pri1 scenarios</w:t>
      </w:r>
    </w:p>
    <w:p w14:paraId="4BCB2468" w14:textId="7B0DC8E9" w:rsidR="00733205" w:rsidRDefault="00936443" w:rsidP="00936443">
      <w:pPr>
        <w:pStyle w:val="Heading2"/>
        <w:rPr>
          <w:rStyle w:val="Hyperlink"/>
          <w:u w:val="none"/>
        </w:rPr>
      </w:pPr>
      <w:r>
        <w:rPr>
          <w:rStyle w:val="Hyperlink"/>
          <w:u w:val="none"/>
        </w:rPr>
        <w:t xml:space="preserve"> </w:t>
      </w:r>
      <w:r w:rsidR="00733205">
        <w:rPr>
          <w:rStyle w:val="Hyperlink"/>
          <w:u w:val="none"/>
        </w:rPr>
        <w:t>General requirements for App</w:t>
      </w:r>
    </w:p>
    <w:tbl>
      <w:tblPr>
        <w:tblStyle w:val="Wind8ws"/>
        <w:tblW w:w="9770" w:type="dxa"/>
        <w:tblInd w:w="720" w:type="dxa"/>
        <w:tblLayout w:type="fixed"/>
        <w:tblLook w:val="04A0" w:firstRow="1" w:lastRow="0" w:firstColumn="1" w:lastColumn="0" w:noHBand="0" w:noVBand="1"/>
      </w:tblPr>
      <w:tblGrid>
        <w:gridCol w:w="331"/>
        <w:gridCol w:w="4979"/>
        <w:gridCol w:w="774"/>
        <w:gridCol w:w="709"/>
        <w:gridCol w:w="2977"/>
      </w:tblGrid>
      <w:tr w:rsidR="00733205" w:rsidRPr="00BB55DE" w14:paraId="3BA70170" w14:textId="77777777" w:rsidTr="00E37D79">
        <w:trPr>
          <w:cnfStyle w:val="100000000000" w:firstRow="1" w:lastRow="0" w:firstColumn="0" w:lastColumn="0" w:oddVBand="0" w:evenVBand="0" w:oddHBand="0" w:evenHBand="0" w:firstRowFirstColumn="0" w:firstRowLastColumn="0" w:lastRowFirstColumn="0" w:lastRowLastColumn="0"/>
        </w:trPr>
        <w:tc>
          <w:tcPr>
            <w:tcW w:w="9770" w:type="dxa"/>
            <w:gridSpan w:val="5"/>
            <w:shd w:val="clear" w:color="auto" w:fill="B3BCCA" w:themeFill="text2" w:themeFillTint="66"/>
          </w:tcPr>
          <w:p w14:paraId="4AC32674" w14:textId="3C63D736" w:rsidR="00733205" w:rsidRPr="00733205" w:rsidRDefault="0033099B" w:rsidP="003E4CDF">
            <w:pPr>
              <w:spacing w:after="0"/>
              <w:rPr>
                <w:rFonts w:cs="Segoe UI"/>
                <w:bCs/>
                <w:sz w:val="18"/>
                <w:szCs w:val="18"/>
              </w:rPr>
            </w:pPr>
            <w:r>
              <w:rPr>
                <w:rFonts w:cs="Segoe UI"/>
                <w:bCs/>
                <w:color w:val="auto"/>
                <w:sz w:val="18"/>
                <w:szCs w:val="18"/>
              </w:rPr>
              <w:t xml:space="preserve">App </w:t>
            </w:r>
            <w:r w:rsidR="00733205" w:rsidRPr="00733205">
              <w:rPr>
                <w:rFonts w:cs="Segoe UI"/>
                <w:bCs/>
                <w:color w:val="auto"/>
                <w:sz w:val="18"/>
                <w:szCs w:val="18"/>
              </w:rPr>
              <w:t>Setting</w:t>
            </w:r>
          </w:p>
        </w:tc>
      </w:tr>
      <w:tr w:rsidR="00733205" w:rsidRPr="002B0034" w14:paraId="1B686027" w14:textId="77777777" w:rsidTr="00E37D79">
        <w:tc>
          <w:tcPr>
            <w:tcW w:w="331" w:type="dxa"/>
            <w:tcMar>
              <w:top w:w="58" w:type="dxa"/>
              <w:bottom w:w="58" w:type="dxa"/>
            </w:tcMar>
          </w:tcPr>
          <w:p w14:paraId="10EF029A" w14:textId="77777777" w:rsidR="00733205" w:rsidRPr="002B0034" w:rsidRDefault="00733205" w:rsidP="003E4CDF">
            <w:pPr>
              <w:spacing w:after="0"/>
              <w:rPr>
                <w:rFonts w:cs="Segoe UI"/>
                <w:bCs/>
                <w:sz w:val="18"/>
                <w:szCs w:val="18"/>
              </w:rPr>
            </w:pPr>
          </w:p>
        </w:tc>
        <w:tc>
          <w:tcPr>
            <w:tcW w:w="4979" w:type="dxa"/>
            <w:tcMar>
              <w:top w:w="58" w:type="dxa"/>
              <w:bottom w:w="58" w:type="dxa"/>
            </w:tcMar>
          </w:tcPr>
          <w:p w14:paraId="3C438A6A" w14:textId="061DF168" w:rsidR="00733205" w:rsidRPr="002B0034" w:rsidRDefault="00E37D79" w:rsidP="00E37D79">
            <w:pPr>
              <w:spacing w:after="0"/>
              <w:rPr>
                <w:rFonts w:cs="Segoe UI"/>
                <w:bCs/>
                <w:sz w:val="18"/>
                <w:szCs w:val="18"/>
              </w:rPr>
            </w:pPr>
            <w:r>
              <w:rPr>
                <w:rFonts w:cs="Segoe UI"/>
                <w:bCs/>
                <w:sz w:val="18"/>
                <w:szCs w:val="18"/>
              </w:rPr>
              <w:t>Font setting (font and font size)</w:t>
            </w:r>
          </w:p>
        </w:tc>
        <w:tc>
          <w:tcPr>
            <w:tcW w:w="774" w:type="dxa"/>
          </w:tcPr>
          <w:p w14:paraId="0621CE64" w14:textId="77777777" w:rsidR="00733205" w:rsidRPr="002B0034" w:rsidRDefault="00733205" w:rsidP="003E4CDF">
            <w:pPr>
              <w:spacing w:after="0"/>
              <w:rPr>
                <w:rFonts w:cs="Segoe UI"/>
                <w:bCs/>
                <w:sz w:val="18"/>
                <w:szCs w:val="18"/>
              </w:rPr>
            </w:pPr>
          </w:p>
        </w:tc>
        <w:tc>
          <w:tcPr>
            <w:tcW w:w="709" w:type="dxa"/>
          </w:tcPr>
          <w:p w14:paraId="59F7898D" w14:textId="77777777" w:rsidR="00733205" w:rsidRPr="002B0034" w:rsidRDefault="00733205" w:rsidP="003E4CDF">
            <w:pPr>
              <w:spacing w:after="0"/>
              <w:rPr>
                <w:rFonts w:cs="Segoe UI"/>
                <w:bCs/>
                <w:sz w:val="18"/>
                <w:szCs w:val="18"/>
              </w:rPr>
            </w:pPr>
            <w:r>
              <w:rPr>
                <w:rFonts w:cs="Segoe UI"/>
                <w:bCs/>
                <w:sz w:val="18"/>
                <w:szCs w:val="18"/>
              </w:rPr>
              <w:t>3</w:t>
            </w:r>
          </w:p>
        </w:tc>
        <w:tc>
          <w:tcPr>
            <w:tcW w:w="2977" w:type="dxa"/>
          </w:tcPr>
          <w:p w14:paraId="0864BB0C" w14:textId="2BC5ECE2" w:rsidR="00733205" w:rsidRPr="00E37D79" w:rsidRDefault="00E37D79" w:rsidP="00E37D79">
            <w:pPr>
              <w:spacing w:after="0"/>
              <w:rPr>
                <w:rFonts w:eastAsia="宋体" w:cs="Segoe UI"/>
                <w:bCs/>
                <w:sz w:val="18"/>
                <w:szCs w:val="18"/>
                <w:lang w:eastAsia="zh-CN"/>
              </w:rPr>
            </w:pPr>
            <w:r>
              <w:rPr>
                <w:rFonts w:eastAsia="宋体" w:cs="Segoe UI" w:hint="eastAsia"/>
                <w:bCs/>
                <w:sz w:val="18"/>
                <w:szCs w:val="18"/>
                <w:lang w:eastAsia="zh-CN"/>
              </w:rPr>
              <w:t xml:space="preserve">Can be </w:t>
            </w:r>
            <w:r>
              <w:rPr>
                <w:rFonts w:eastAsia="宋体" w:cs="Segoe UI"/>
                <w:bCs/>
                <w:sz w:val="18"/>
                <w:szCs w:val="18"/>
                <w:lang w:eastAsia="zh-CN"/>
              </w:rPr>
              <w:t xml:space="preserve">Pri2 </w:t>
            </w:r>
            <w:r>
              <w:rPr>
                <w:rFonts w:eastAsia="宋体" w:cs="Segoe UI" w:hint="eastAsia"/>
                <w:bCs/>
                <w:sz w:val="18"/>
                <w:szCs w:val="18"/>
                <w:lang w:eastAsia="zh-CN"/>
              </w:rPr>
              <w:t xml:space="preserve">for elder teachers. </w:t>
            </w:r>
          </w:p>
        </w:tc>
      </w:tr>
      <w:tr w:rsidR="00733205" w:rsidRPr="00BB55DE" w14:paraId="145E9CE0" w14:textId="77777777" w:rsidTr="00E37D79">
        <w:trPr>
          <w:trHeight w:val="184"/>
        </w:trPr>
        <w:tc>
          <w:tcPr>
            <w:tcW w:w="331" w:type="dxa"/>
            <w:tcMar>
              <w:top w:w="58" w:type="dxa"/>
              <w:bottom w:w="58" w:type="dxa"/>
            </w:tcMar>
          </w:tcPr>
          <w:p w14:paraId="0E3D72C4" w14:textId="77777777" w:rsidR="00733205" w:rsidRDefault="00733205" w:rsidP="003E4CDF">
            <w:pPr>
              <w:spacing w:after="0"/>
              <w:rPr>
                <w:rFonts w:cs="Segoe UI"/>
                <w:bCs/>
                <w:sz w:val="18"/>
                <w:szCs w:val="18"/>
              </w:rPr>
            </w:pPr>
          </w:p>
        </w:tc>
        <w:tc>
          <w:tcPr>
            <w:tcW w:w="4979" w:type="dxa"/>
            <w:tcMar>
              <w:top w:w="58" w:type="dxa"/>
              <w:bottom w:w="58" w:type="dxa"/>
            </w:tcMar>
          </w:tcPr>
          <w:p w14:paraId="3DB72D2F" w14:textId="77777777" w:rsidR="00733205" w:rsidRDefault="0033099B" w:rsidP="003E4CDF">
            <w:pPr>
              <w:spacing w:after="0"/>
              <w:rPr>
                <w:sz w:val="18"/>
                <w:szCs w:val="18"/>
              </w:rPr>
            </w:pPr>
            <w:r>
              <w:rPr>
                <w:sz w:val="18"/>
                <w:szCs w:val="18"/>
              </w:rPr>
              <w:t>UI language (Chinese/</w:t>
            </w:r>
            <w:r w:rsidR="00733205">
              <w:rPr>
                <w:sz w:val="18"/>
                <w:szCs w:val="18"/>
              </w:rPr>
              <w:t>French</w:t>
            </w:r>
            <w:r>
              <w:rPr>
                <w:sz w:val="18"/>
                <w:szCs w:val="18"/>
              </w:rPr>
              <w:t>/English</w:t>
            </w:r>
            <w:r w:rsidR="00733205">
              <w:rPr>
                <w:sz w:val="18"/>
                <w:szCs w:val="18"/>
              </w:rPr>
              <w:t>)</w:t>
            </w:r>
          </w:p>
          <w:p w14:paraId="66687E53" w14:textId="174F005A" w:rsidR="0033099B" w:rsidRPr="0033099B" w:rsidRDefault="0033099B" w:rsidP="0033099B">
            <w:pPr>
              <w:pStyle w:val="ListParagraph"/>
              <w:numPr>
                <w:ilvl w:val="0"/>
                <w:numId w:val="47"/>
              </w:numPr>
              <w:spacing w:after="0"/>
              <w:rPr>
                <w:sz w:val="18"/>
                <w:szCs w:val="18"/>
              </w:rPr>
            </w:pPr>
            <w:r w:rsidRPr="00E37D79">
              <w:rPr>
                <w:rFonts w:eastAsia="宋体"/>
                <w:sz w:val="18"/>
                <w:szCs w:val="18"/>
                <w:highlight w:val="yellow"/>
                <w:lang w:eastAsia="zh-CN"/>
              </w:rPr>
              <w:t>By default: b</w:t>
            </w:r>
            <w:r w:rsidRPr="00E37D79">
              <w:rPr>
                <w:rFonts w:eastAsia="宋体" w:hint="eastAsia"/>
                <w:sz w:val="18"/>
                <w:szCs w:val="18"/>
                <w:highlight w:val="yellow"/>
                <w:lang w:eastAsia="zh-CN"/>
              </w:rPr>
              <w:t xml:space="preserve">e </w:t>
            </w:r>
            <w:r w:rsidRPr="00E37D79">
              <w:rPr>
                <w:rFonts w:eastAsia="宋体"/>
                <w:sz w:val="18"/>
                <w:szCs w:val="18"/>
                <w:highlight w:val="yellow"/>
                <w:lang w:eastAsia="zh-CN"/>
              </w:rPr>
              <w:t>aligned with Phone languages</w:t>
            </w:r>
          </w:p>
        </w:tc>
        <w:tc>
          <w:tcPr>
            <w:tcW w:w="774" w:type="dxa"/>
          </w:tcPr>
          <w:p w14:paraId="51C32E09" w14:textId="77777777" w:rsidR="00733205" w:rsidRDefault="00733205" w:rsidP="003E4CDF">
            <w:pPr>
              <w:spacing w:after="0"/>
              <w:rPr>
                <w:rFonts w:cs="Segoe UI"/>
                <w:bCs/>
                <w:sz w:val="18"/>
                <w:szCs w:val="18"/>
              </w:rPr>
            </w:pPr>
          </w:p>
        </w:tc>
        <w:tc>
          <w:tcPr>
            <w:tcW w:w="709" w:type="dxa"/>
          </w:tcPr>
          <w:p w14:paraId="47CA0116" w14:textId="77777777" w:rsidR="00733205" w:rsidRDefault="00733205" w:rsidP="003E4CDF">
            <w:pPr>
              <w:spacing w:after="0"/>
              <w:rPr>
                <w:rFonts w:cs="Segoe UI"/>
                <w:bCs/>
                <w:sz w:val="18"/>
                <w:szCs w:val="18"/>
              </w:rPr>
            </w:pPr>
            <w:r>
              <w:rPr>
                <w:rFonts w:cs="Segoe UI"/>
                <w:bCs/>
                <w:sz w:val="18"/>
                <w:szCs w:val="18"/>
              </w:rPr>
              <w:t>1</w:t>
            </w:r>
          </w:p>
        </w:tc>
        <w:tc>
          <w:tcPr>
            <w:tcW w:w="2977" w:type="dxa"/>
          </w:tcPr>
          <w:p w14:paraId="534FD05B" w14:textId="047D08C2" w:rsid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M</w:t>
            </w:r>
            <w:r>
              <w:rPr>
                <w:rFonts w:eastAsia="宋体" w:cs="Segoe UI"/>
                <w:bCs/>
                <w:sz w:val="18"/>
                <w:szCs w:val="18"/>
                <w:lang w:eastAsia="zh-CN"/>
              </w:rPr>
              <w:t>1: provide default setting</w:t>
            </w:r>
          </w:p>
          <w:p w14:paraId="2B987F76" w14:textId="10121D58" w:rsidR="00733205" w:rsidRPr="004937B3" w:rsidRDefault="00E37D79" w:rsidP="003E4CDF">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 allow users to customize</w:t>
            </w:r>
          </w:p>
        </w:tc>
      </w:tr>
      <w:tr w:rsidR="00733205" w:rsidRPr="00BB55DE" w14:paraId="53913E57" w14:textId="77777777" w:rsidTr="00E37D79">
        <w:trPr>
          <w:trHeight w:val="220"/>
        </w:trPr>
        <w:tc>
          <w:tcPr>
            <w:tcW w:w="331" w:type="dxa"/>
            <w:tcMar>
              <w:top w:w="58" w:type="dxa"/>
              <w:bottom w:w="58" w:type="dxa"/>
            </w:tcMar>
          </w:tcPr>
          <w:p w14:paraId="0CB4EA09" w14:textId="77777777" w:rsidR="00733205" w:rsidRDefault="00733205" w:rsidP="003E4CDF">
            <w:pPr>
              <w:spacing w:after="0"/>
              <w:rPr>
                <w:rFonts w:cs="Segoe UI"/>
                <w:bCs/>
                <w:sz w:val="18"/>
                <w:szCs w:val="18"/>
              </w:rPr>
            </w:pPr>
          </w:p>
        </w:tc>
        <w:tc>
          <w:tcPr>
            <w:tcW w:w="4979" w:type="dxa"/>
            <w:tcMar>
              <w:top w:w="58" w:type="dxa"/>
              <w:bottom w:w="58" w:type="dxa"/>
            </w:tcMar>
          </w:tcPr>
          <w:p w14:paraId="138318A4" w14:textId="77777777" w:rsidR="00733205" w:rsidRDefault="00733205" w:rsidP="003E4CDF">
            <w:pPr>
              <w:spacing w:after="0"/>
              <w:rPr>
                <w:sz w:val="18"/>
                <w:szCs w:val="18"/>
              </w:rPr>
            </w:pPr>
            <w:r>
              <w:rPr>
                <w:sz w:val="18"/>
                <w:szCs w:val="18"/>
              </w:rPr>
              <w:t>Background picture</w:t>
            </w:r>
          </w:p>
        </w:tc>
        <w:tc>
          <w:tcPr>
            <w:tcW w:w="774" w:type="dxa"/>
          </w:tcPr>
          <w:p w14:paraId="2754F5FD" w14:textId="77777777" w:rsidR="00733205" w:rsidRDefault="00733205" w:rsidP="003E4CDF">
            <w:pPr>
              <w:spacing w:after="0"/>
              <w:rPr>
                <w:rFonts w:cs="Segoe UI"/>
                <w:bCs/>
                <w:sz w:val="18"/>
                <w:szCs w:val="18"/>
              </w:rPr>
            </w:pPr>
          </w:p>
        </w:tc>
        <w:tc>
          <w:tcPr>
            <w:tcW w:w="709" w:type="dxa"/>
          </w:tcPr>
          <w:p w14:paraId="016DBD69" w14:textId="77777777" w:rsidR="00733205" w:rsidRDefault="00733205" w:rsidP="003E4CDF">
            <w:pPr>
              <w:spacing w:after="0"/>
              <w:rPr>
                <w:rFonts w:cs="Segoe UI"/>
                <w:bCs/>
                <w:sz w:val="18"/>
                <w:szCs w:val="18"/>
              </w:rPr>
            </w:pPr>
            <w:r>
              <w:rPr>
                <w:rFonts w:cs="Segoe UI"/>
                <w:bCs/>
                <w:sz w:val="18"/>
                <w:szCs w:val="18"/>
              </w:rPr>
              <w:t>3</w:t>
            </w:r>
          </w:p>
        </w:tc>
        <w:tc>
          <w:tcPr>
            <w:tcW w:w="2977" w:type="dxa"/>
          </w:tcPr>
          <w:p w14:paraId="6A081818" w14:textId="77777777" w:rsidR="00733205" w:rsidRDefault="00733205" w:rsidP="003E4CDF">
            <w:pPr>
              <w:spacing w:after="0"/>
              <w:rPr>
                <w:rFonts w:cs="Segoe UI"/>
                <w:bCs/>
                <w:sz w:val="18"/>
                <w:szCs w:val="18"/>
              </w:rPr>
            </w:pPr>
          </w:p>
        </w:tc>
      </w:tr>
      <w:tr w:rsidR="00733205" w:rsidRPr="00BB55DE" w14:paraId="0A6385AD" w14:textId="77777777" w:rsidTr="00E37D79">
        <w:trPr>
          <w:trHeight w:val="294"/>
        </w:trPr>
        <w:tc>
          <w:tcPr>
            <w:tcW w:w="331" w:type="dxa"/>
            <w:tcMar>
              <w:top w:w="58" w:type="dxa"/>
              <w:bottom w:w="58" w:type="dxa"/>
            </w:tcMar>
          </w:tcPr>
          <w:p w14:paraId="06116AF2" w14:textId="77777777" w:rsidR="00733205" w:rsidRDefault="00733205" w:rsidP="003E4CDF">
            <w:pPr>
              <w:spacing w:after="0"/>
              <w:rPr>
                <w:rFonts w:cs="Segoe UI"/>
                <w:bCs/>
                <w:sz w:val="18"/>
                <w:szCs w:val="18"/>
              </w:rPr>
            </w:pPr>
          </w:p>
        </w:tc>
        <w:tc>
          <w:tcPr>
            <w:tcW w:w="4979" w:type="dxa"/>
            <w:tcMar>
              <w:top w:w="58" w:type="dxa"/>
              <w:bottom w:w="58" w:type="dxa"/>
            </w:tcMar>
          </w:tcPr>
          <w:p w14:paraId="6540897F" w14:textId="77777777" w:rsidR="00733205" w:rsidRDefault="00733205" w:rsidP="003E4CDF">
            <w:pPr>
              <w:spacing w:after="0"/>
              <w:rPr>
                <w:sz w:val="18"/>
                <w:szCs w:val="18"/>
              </w:rPr>
            </w:pPr>
            <w:r>
              <w:rPr>
                <w:sz w:val="18"/>
                <w:szCs w:val="18"/>
              </w:rPr>
              <w:t>Term of usage</w:t>
            </w:r>
          </w:p>
        </w:tc>
        <w:tc>
          <w:tcPr>
            <w:tcW w:w="774" w:type="dxa"/>
          </w:tcPr>
          <w:p w14:paraId="77E7C731" w14:textId="77777777" w:rsidR="00733205" w:rsidRDefault="00733205" w:rsidP="003E4CDF">
            <w:pPr>
              <w:spacing w:after="0"/>
              <w:rPr>
                <w:rFonts w:cs="Segoe UI"/>
                <w:bCs/>
                <w:sz w:val="18"/>
                <w:szCs w:val="18"/>
              </w:rPr>
            </w:pPr>
          </w:p>
        </w:tc>
        <w:tc>
          <w:tcPr>
            <w:tcW w:w="709" w:type="dxa"/>
          </w:tcPr>
          <w:p w14:paraId="11D19EE3" w14:textId="77777777" w:rsidR="00733205" w:rsidRDefault="00733205" w:rsidP="003E4CDF">
            <w:pPr>
              <w:spacing w:after="0"/>
              <w:rPr>
                <w:rFonts w:cs="Segoe UI"/>
                <w:bCs/>
                <w:sz w:val="18"/>
                <w:szCs w:val="18"/>
              </w:rPr>
            </w:pPr>
            <w:r>
              <w:rPr>
                <w:rFonts w:cs="Segoe UI"/>
                <w:bCs/>
                <w:sz w:val="18"/>
                <w:szCs w:val="18"/>
              </w:rPr>
              <w:t>2</w:t>
            </w:r>
          </w:p>
        </w:tc>
        <w:tc>
          <w:tcPr>
            <w:tcW w:w="2977" w:type="dxa"/>
          </w:tcPr>
          <w:p w14:paraId="31C91626" w14:textId="77777777" w:rsidR="00733205" w:rsidRDefault="00733205" w:rsidP="003E4CDF">
            <w:pPr>
              <w:spacing w:after="0"/>
              <w:rPr>
                <w:rFonts w:cs="Segoe UI"/>
                <w:bCs/>
                <w:sz w:val="18"/>
                <w:szCs w:val="18"/>
              </w:rPr>
            </w:pPr>
          </w:p>
        </w:tc>
      </w:tr>
      <w:tr w:rsidR="00733205" w:rsidRPr="00BB55DE" w14:paraId="12CEC12D" w14:textId="77777777" w:rsidTr="00E37D79">
        <w:trPr>
          <w:trHeight w:val="276"/>
        </w:trPr>
        <w:tc>
          <w:tcPr>
            <w:tcW w:w="331" w:type="dxa"/>
            <w:tcMar>
              <w:top w:w="58" w:type="dxa"/>
              <w:bottom w:w="58" w:type="dxa"/>
            </w:tcMar>
          </w:tcPr>
          <w:p w14:paraId="270BF778" w14:textId="77777777" w:rsidR="00733205" w:rsidRDefault="00733205" w:rsidP="003E4CDF">
            <w:pPr>
              <w:spacing w:after="0"/>
              <w:rPr>
                <w:rFonts w:cs="Segoe UI"/>
                <w:bCs/>
                <w:sz w:val="18"/>
                <w:szCs w:val="18"/>
              </w:rPr>
            </w:pPr>
          </w:p>
        </w:tc>
        <w:tc>
          <w:tcPr>
            <w:tcW w:w="4979" w:type="dxa"/>
            <w:tcMar>
              <w:top w:w="58" w:type="dxa"/>
              <w:bottom w:w="58" w:type="dxa"/>
            </w:tcMar>
          </w:tcPr>
          <w:p w14:paraId="11218439" w14:textId="4C7029C4" w:rsidR="00733205" w:rsidRDefault="00733205" w:rsidP="003E4CDF">
            <w:pPr>
              <w:spacing w:after="0"/>
              <w:rPr>
                <w:sz w:val="18"/>
                <w:szCs w:val="18"/>
              </w:rPr>
            </w:pPr>
            <w:r>
              <w:rPr>
                <w:sz w:val="18"/>
                <w:szCs w:val="18"/>
              </w:rPr>
              <w:t>Help and Feedbacks</w:t>
            </w:r>
            <w:r w:rsidR="00E37D79">
              <w:rPr>
                <w:sz w:val="18"/>
                <w:szCs w:val="18"/>
              </w:rPr>
              <w:t xml:space="preserve"> collection</w:t>
            </w:r>
          </w:p>
        </w:tc>
        <w:tc>
          <w:tcPr>
            <w:tcW w:w="774" w:type="dxa"/>
          </w:tcPr>
          <w:p w14:paraId="4DDA3913" w14:textId="77777777" w:rsidR="00733205" w:rsidRDefault="00733205" w:rsidP="003E4CDF">
            <w:pPr>
              <w:spacing w:after="0"/>
              <w:rPr>
                <w:rFonts w:cs="Segoe UI"/>
                <w:bCs/>
                <w:sz w:val="18"/>
                <w:szCs w:val="18"/>
              </w:rPr>
            </w:pPr>
          </w:p>
        </w:tc>
        <w:tc>
          <w:tcPr>
            <w:tcW w:w="709" w:type="dxa"/>
          </w:tcPr>
          <w:p w14:paraId="47CC7AD9" w14:textId="278DE6DC" w:rsidR="00733205" w:rsidRDefault="00E37D79" w:rsidP="003E4CDF">
            <w:pPr>
              <w:spacing w:after="0"/>
              <w:rPr>
                <w:rFonts w:cs="Segoe UI"/>
                <w:bCs/>
                <w:sz w:val="18"/>
                <w:szCs w:val="18"/>
              </w:rPr>
            </w:pPr>
            <w:r>
              <w:rPr>
                <w:rFonts w:cs="Segoe UI"/>
                <w:bCs/>
                <w:sz w:val="18"/>
                <w:szCs w:val="18"/>
              </w:rPr>
              <w:t>1</w:t>
            </w:r>
          </w:p>
        </w:tc>
        <w:tc>
          <w:tcPr>
            <w:tcW w:w="2977" w:type="dxa"/>
          </w:tcPr>
          <w:p w14:paraId="0A91B4B9" w14:textId="77106E9B"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M1</w:t>
            </w:r>
          </w:p>
        </w:tc>
      </w:tr>
      <w:tr w:rsidR="00733205" w:rsidRPr="00BB55DE" w14:paraId="43FC856D" w14:textId="77777777" w:rsidTr="00E37D79">
        <w:tc>
          <w:tcPr>
            <w:tcW w:w="9770" w:type="dxa"/>
            <w:gridSpan w:val="5"/>
            <w:shd w:val="clear" w:color="auto" w:fill="B3BCCA" w:themeFill="text2" w:themeFillTint="66"/>
          </w:tcPr>
          <w:p w14:paraId="163D2D38" w14:textId="69332C9E" w:rsidR="00733205" w:rsidRPr="00BB55DE" w:rsidRDefault="00733205" w:rsidP="003E4CDF">
            <w:pPr>
              <w:spacing w:after="0"/>
              <w:rPr>
                <w:rFonts w:cs="Segoe UI"/>
                <w:b/>
                <w:bCs/>
                <w:sz w:val="18"/>
                <w:szCs w:val="18"/>
              </w:rPr>
            </w:pPr>
          </w:p>
        </w:tc>
      </w:tr>
      <w:tr w:rsidR="00733205" w:rsidRPr="002B0034" w14:paraId="1789173B" w14:textId="77777777" w:rsidTr="00E37D79">
        <w:tc>
          <w:tcPr>
            <w:tcW w:w="331" w:type="dxa"/>
            <w:tcMar>
              <w:top w:w="58" w:type="dxa"/>
              <w:bottom w:w="58" w:type="dxa"/>
            </w:tcMar>
          </w:tcPr>
          <w:p w14:paraId="49977665" w14:textId="77777777" w:rsidR="00733205" w:rsidRPr="002B0034" w:rsidRDefault="00733205" w:rsidP="003E4CDF">
            <w:pPr>
              <w:spacing w:after="0"/>
              <w:rPr>
                <w:rFonts w:cs="Segoe UI"/>
                <w:bCs/>
                <w:sz w:val="18"/>
                <w:szCs w:val="18"/>
              </w:rPr>
            </w:pPr>
          </w:p>
        </w:tc>
        <w:tc>
          <w:tcPr>
            <w:tcW w:w="4979" w:type="dxa"/>
            <w:tcMar>
              <w:top w:w="58" w:type="dxa"/>
              <w:bottom w:w="58" w:type="dxa"/>
            </w:tcMar>
          </w:tcPr>
          <w:p w14:paraId="52A5EBB0" w14:textId="76A3268F" w:rsidR="00733205" w:rsidRPr="0033099B" w:rsidRDefault="00733205" w:rsidP="0033099B">
            <w:pPr>
              <w:pStyle w:val="ListParagraph"/>
              <w:numPr>
                <w:ilvl w:val="0"/>
                <w:numId w:val="47"/>
              </w:numPr>
              <w:spacing w:after="0"/>
              <w:rPr>
                <w:rFonts w:cs="Segoe UI"/>
                <w:bCs/>
                <w:sz w:val="18"/>
                <w:szCs w:val="18"/>
              </w:rPr>
            </w:pPr>
          </w:p>
        </w:tc>
        <w:tc>
          <w:tcPr>
            <w:tcW w:w="774" w:type="dxa"/>
          </w:tcPr>
          <w:p w14:paraId="424FA776" w14:textId="77777777" w:rsidR="00733205" w:rsidRPr="002B0034" w:rsidRDefault="00733205" w:rsidP="003E4CDF">
            <w:pPr>
              <w:spacing w:after="0"/>
              <w:rPr>
                <w:rFonts w:cs="Segoe UI"/>
                <w:bCs/>
                <w:sz w:val="18"/>
                <w:szCs w:val="18"/>
              </w:rPr>
            </w:pPr>
          </w:p>
        </w:tc>
        <w:tc>
          <w:tcPr>
            <w:tcW w:w="709" w:type="dxa"/>
          </w:tcPr>
          <w:p w14:paraId="04D8429F" w14:textId="1C9AB875" w:rsidR="00733205" w:rsidRPr="002B0034" w:rsidRDefault="00733205" w:rsidP="003E4CDF">
            <w:pPr>
              <w:spacing w:after="0"/>
              <w:rPr>
                <w:rFonts w:cs="Segoe UI"/>
                <w:bCs/>
                <w:sz w:val="18"/>
                <w:szCs w:val="18"/>
              </w:rPr>
            </w:pPr>
          </w:p>
        </w:tc>
        <w:tc>
          <w:tcPr>
            <w:tcW w:w="2977" w:type="dxa"/>
          </w:tcPr>
          <w:p w14:paraId="77807EB0" w14:textId="6B43A195" w:rsidR="00E37D79" w:rsidRPr="00E37D79" w:rsidRDefault="00E37D79" w:rsidP="003E4CDF">
            <w:pPr>
              <w:spacing w:after="0"/>
              <w:rPr>
                <w:rFonts w:eastAsia="宋体" w:cs="Segoe UI"/>
                <w:bCs/>
                <w:sz w:val="18"/>
                <w:szCs w:val="18"/>
                <w:lang w:eastAsia="zh-CN"/>
              </w:rPr>
            </w:pPr>
          </w:p>
        </w:tc>
      </w:tr>
      <w:tr w:rsidR="00733205" w:rsidRPr="00BB55DE" w14:paraId="568DF96F" w14:textId="77777777" w:rsidTr="00E37D79">
        <w:trPr>
          <w:trHeight w:val="184"/>
        </w:trPr>
        <w:tc>
          <w:tcPr>
            <w:tcW w:w="331" w:type="dxa"/>
            <w:tcMar>
              <w:top w:w="58" w:type="dxa"/>
              <w:bottom w:w="58" w:type="dxa"/>
            </w:tcMar>
          </w:tcPr>
          <w:p w14:paraId="014CFE7D" w14:textId="5FAFBDCC" w:rsidR="00733205" w:rsidRDefault="00733205" w:rsidP="003E4CDF">
            <w:pPr>
              <w:spacing w:after="0"/>
              <w:rPr>
                <w:rFonts w:cs="Segoe UI"/>
                <w:bCs/>
                <w:sz w:val="18"/>
                <w:szCs w:val="18"/>
              </w:rPr>
            </w:pPr>
          </w:p>
        </w:tc>
        <w:tc>
          <w:tcPr>
            <w:tcW w:w="4979" w:type="dxa"/>
            <w:tcMar>
              <w:top w:w="58" w:type="dxa"/>
              <w:bottom w:w="58" w:type="dxa"/>
            </w:tcMar>
          </w:tcPr>
          <w:p w14:paraId="01CBC2E7" w14:textId="7CCD299A" w:rsidR="00733205" w:rsidRDefault="00733205" w:rsidP="0033099B">
            <w:pPr>
              <w:spacing w:after="0"/>
              <w:rPr>
                <w:sz w:val="18"/>
                <w:szCs w:val="18"/>
              </w:rPr>
            </w:pPr>
          </w:p>
        </w:tc>
        <w:tc>
          <w:tcPr>
            <w:tcW w:w="774" w:type="dxa"/>
          </w:tcPr>
          <w:p w14:paraId="0100C1F5" w14:textId="77777777" w:rsidR="00733205" w:rsidRDefault="00733205" w:rsidP="003E4CDF">
            <w:pPr>
              <w:spacing w:after="0"/>
              <w:rPr>
                <w:rFonts w:cs="Segoe UI"/>
                <w:bCs/>
                <w:sz w:val="18"/>
                <w:szCs w:val="18"/>
              </w:rPr>
            </w:pPr>
          </w:p>
        </w:tc>
        <w:tc>
          <w:tcPr>
            <w:tcW w:w="709" w:type="dxa"/>
          </w:tcPr>
          <w:p w14:paraId="151D8F29" w14:textId="051B20FC" w:rsidR="00733205" w:rsidRDefault="00733205" w:rsidP="003E4CDF">
            <w:pPr>
              <w:spacing w:after="0"/>
              <w:rPr>
                <w:rFonts w:cs="Segoe UI"/>
                <w:bCs/>
                <w:sz w:val="18"/>
                <w:szCs w:val="18"/>
              </w:rPr>
            </w:pPr>
          </w:p>
        </w:tc>
        <w:tc>
          <w:tcPr>
            <w:tcW w:w="2977" w:type="dxa"/>
          </w:tcPr>
          <w:p w14:paraId="2A09D71B" w14:textId="6C0B35C8" w:rsidR="00733205" w:rsidRPr="00E37D79" w:rsidRDefault="00733205" w:rsidP="003E4CDF">
            <w:pPr>
              <w:spacing w:after="0"/>
              <w:rPr>
                <w:rFonts w:eastAsia="宋体" w:cs="Segoe UI"/>
                <w:bCs/>
                <w:sz w:val="18"/>
                <w:szCs w:val="18"/>
                <w:lang w:eastAsia="zh-CN"/>
              </w:rPr>
            </w:pPr>
          </w:p>
        </w:tc>
      </w:tr>
      <w:tr w:rsidR="00733205" w:rsidRPr="00BB55DE" w14:paraId="43831158" w14:textId="77777777" w:rsidTr="00E37D79">
        <w:trPr>
          <w:trHeight w:val="282"/>
        </w:trPr>
        <w:tc>
          <w:tcPr>
            <w:tcW w:w="331" w:type="dxa"/>
            <w:tcMar>
              <w:top w:w="58" w:type="dxa"/>
              <w:bottom w:w="58" w:type="dxa"/>
            </w:tcMar>
          </w:tcPr>
          <w:p w14:paraId="71AE3AD8" w14:textId="77777777" w:rsidR="00733205" w:rsidRDefault="00733205" w:rsidP="003E4CDF">
            <w:pPr>
              <w:spacing w:after="0"/>
              <w:rPr>
                <w:rFonts w:cs="Segoe UI"/>
                <w:bCs/>
                <w:sz w:val="18"/>
                <w:szCs w:val="18"/>
              </w:rPr>
            </w:pPr>
          </w:p>
        </w:tc>
        <w:tc>
          <w:tcPr>
            <w:tcW w:w="4979" w:type="dxa"/>
            <w:tcMar>
              <w:top w:w="58" w:type="dxa"/>
              <w:bottom w:w="58" w:type="dxa"/>
            </w:tcMar>
          </w:tcPr>
          <w:p w14:paraId="441451CE" w14:textId="7410D0BE" w:rsidR="00733205" w:rsidRPr="00733205" w:rsidRDefault="00733205" w:rsidP="0033099B">
            <w:pPr>
              <w:spacing w:after="0" w:line="240" w:lineRule="auto"/>
              <w:rPr>
                <w:rFonts w:eastAsia="宋体"/>
                <w:sz w:val="18"/>
                <w:szCs w:val="18"/>
                <w:lang w:eastAsia="zh-CN"/>
              </w:rPr>
            </w:pPr>
          </w:p>
        </w:tc>
        <w:tc>
          <w:tcPr>
            <w:tcW w:w="774" w:type="dxa"/>
          </w:tcPr>
          <w:p w14:paraId="5A931471" w14:textId="77777777" w:rsidR="00733205" w:rsidRDefault="00733205" w:rsidP="003E4CDF">
            <w:pPr>
              <w:spacing w:after="0"/>
              <w:rPr>
                <w:rFonts w:cs="Segoe UI"/>
                <w:bCs/>
                <w:sz w:val="18"/>
                <w:szCs w:val="18"/>
              </w:rPr>
            </w:pPr>
          </w:p>
        </w:tc>
        <w:tc>
          <w:tcPr>
            <w:tcW w:w="709" w:type="dxa"/>
          </w:tcPr>
          <w:p w14:paraId="57840D43" w14:textId="5C8BA39E" w:rsidR="00733205" w:rsidRPr="00E37D79" w:rsidRDefault="00733205" w:rsidP="003E4CDF">
            <w:pPr>
              <w:spacing w:after="0"/>
              <w:rPr>
                <w:rFonts w:eastAsia="宋体" w:cs="Segoe UI"/>
                <w:bCs/>
                <w:sz w:val="18"/>
                <w:szCs w:val="18"/>
                <w:lang w:eastAsia="zh-CN"/>
              </w:rPr>
            </w:pPr>
          </w:p>
        </w:tc>
        <w:tc>
          <w:tcPr>
            <w:tcW w:w="2977" w:type="dxa"/>
          </w:tcPr>
          <w:p w14:paraId="7FFDB7DA" w14:textId="65C1F2C7" w:rsidR="00733205" w:rsidRPr="00E37D79" w:rsidRDefault="00733205" w:rsidP="003E4CDF">
            <w:pPr>
              <w:spacing w:after="0"/>
              <w:rPr>
                <w:rFonts w:eastAsia="宋体" w:cs="Segoe UI"/>
                <w:bCs/>
                <w:sz w:val="18"/>
                <w:szCs w:val="18"/>
                <w:lang w:eastAsia="zh-CN"/>
              </w:rPr>
            </w:pPr>
          </w:p>
        </w:tc>
      </w:tr>
    </w:tbl>
    <w:p w14:paraId="0376AE6A" w14:textId="77777777" w:rsidR="00733205" w:rsidRPr="00733205" w:rsidRDefault="00733205" w:rsidP="00733205"/>
    <w:p w14:paraId="55868732" w14:textId="677DCDC2" w:rsidR="00936443" w:rsidRPr="00936443" w:rsidRDefault="00936443" w:rsidP="00936443">
      <w:pPr>
        <w:pStyle w:val="Heading2"/>
        <w:rPr>
          <w:rStyle w:val="Hyperlink"/>
          <w:u w:val="none"/>
        </w:rPr>
      </w:pPr>
      <w:r>
        <w:rPr>
          <w:rStyle w:val="Hyperlink"/>
          <w:u w:val="none"/>
        </w:rPr>
        <w:t>Pri1 Scenarios</w:t>
      </w:r>
    </w:p>
    <w:p w14:paraId="24FD7F1A" w14:textId="77777777" w:rsidR="00936443" w:rsidRDefault="00936443" w:rsidP="00024A19">
      <w:pPr>
        <w:spacing w:after="0" w:line="240" w:lineRule="auto"/>
        <w:rPr>
          <w:rStyle w:val="Hyperlink"/>
        </w:rPr>
      </w:pPr>
    </w:p>
    <w:tbl>
      <w:tblPr>
        <w:tblStyle w:val="Wind8ws"/>
        <w:tblW w:w="10337" w:type="dxa"/>
        <w:tblInd w:w="720" w:type="dxa"/>
        <w:tblLayout w:type="fixed"/>
        <w:tblLook w:val="04A0" w:firstRow="1" w:lastRow="0" w:firstColumn="1" w:lastColumn="0" w:noHBand="0" w:noVBand="1"/>
      </w:tblPr>
      <w:tblGrid>
        <w:gridCol w:w="331"/>
        <w:gridCol w:w="4979"/>
        <w:gridCol w:w="1890"/>
        <w:gridCol w:w="1350"/>
        <w:gridCol w:w="1787"/>
      </w:tblGrid>
      <w:tr w:rsidR="008420AC" w:rsidRPr="00BB55DE" w14:paraId="53E8B9F5" w14:textId="77777777" w:rsidTr="00AE2312">
        <w:trPr>
          <w:cnfStyle w:val="100000000000" w:firstRow="1" w:lastRow="0" w:firstColumn="0" w:lastColumn="0" w:oddVBand="0" w:evenVBand="0" w:oddHBand="0" w:evenHBand="0" w:firstRowFirstColumn="0" w:firstRowLastColumn="0" w:lastRowFirstColumn="0" w:lastRowLastColumn="0"/>
        </w:trPr>
        <w:tc>
          <w:tcPr>
            <w:tcW w:w="331" w:type="dxa"/>
            <w:tcMar>
              <w:top w:w="58" w:type="dxa"/>
              <w:bottom w:w="58" w:type="dxa"/>
            </w:tcMar>
          </w:tcPr>
          <w:p w14:paraId="43E3B4B2" w14:textId="77777777" w:rsidR="008420AC" w:rsidRPr="00BB55DE" w:rsidRDefault="008420AC" w:rsidP="002B0034">
            <w:pPr>
              <w:spacing w:after="0"/>
              <w:rPr>
                <w:rFonts w:cs="Segoe UI"/>
                <w:bCs/>
                <w:sz w:val="18"/>
                <w:szCs w:val="18"/>
              </w:rPr>
            </w:pPr>
            <w:r w:rsidRPr="00BB55DE">
              <w:rPr>
                <w:rFonts w:cs="Segoe UI"/>
                <w:bCs/>
                <w:sz w:val="18"/>
                <w:szCs w:val="18"/>
              </w:rPr>
              <w:t>#</w:t>
            </w:r>
          </w:p>
        </w:tc>
        <w:tc>
          <w:tcPr>
            <w:tcW w:w="4979" w:type="dxa"/>
            <w:tcMar>
              <w:top w:w="58" w:type="dxa"/>
              <w:bottom w:w="58" w:type="dxa"/>
            </w:tcMar>
          </w:tcPr>
          <w:p w14:paraId="1197F7B2" w14:textId="77777777" w:rsidR="008420AC" w:rsidRPr="00BB55DE" w:rsidRDefault="008420AC" w:rsidP="002B0034">
            <w:pPr>
              <w:spacing w:after="0"/>
              <w:ind w:left="360"/>
              <w:rPr>
                <w:rFonts w:cs="Segoe UI"/>
                <w:b w:val="0"/>
                <w:bCs/>
                <w:sz w:val="18"/>
                <w:szCs w:val="18"/>
              </w:rPr>
            </w:pPr>
            <w:r w:rsidRPr="00BB55DE">
              <w:rPr>
                <w:rFonts w:cs="Segoe UI"/>
                <w:b w:val="0"/>
                <w:bCs/>
                <w:sz w:val="18"/>
                <w:szCs w:val="18"/>
              </w:rPr>
              <w:t>Requirement</w:t>
            </w:r>
          </w:p>
        </w:tc>
        <w:tc>
          <w:tcPr>
            <w:tcW w:w="1890" w:type="dxa"/>
          </w:tcPr>
          <w:p w14:paraId="21693B23" w14:textId="4591B9CE" w:rsidR="008420AC" w:rsidRPr="00BB55DE" w:rsidRDefault="00914A8D" w:rsidP="002B0034">
            <w:pPr>
              <w:spacing w:after="0"/>
              <w:rPr>
                <w:rFonts w:cs="Segoe UI"/>
                <w:b w:val="0"/>
                <w:bCs/>
                <w:sz w:val="18"/>
                <w:szCs w:val="18"/>
              </w:rPr>
            </w:pPr>
            <w:r>
              <w:rPr>
                <w:rFonts w:cs="Segoe UI"/>
                <w:b w:val="0"/>
                <w:bCs/>
                <w:sz w:val="18"/>
                <w:szCs w:val="18"/>
              </w:rPr>
              <w:t>M</w:t>
            </w:r>
            <w:r w:rsidR="008420AC">
              <w:rPr>
                <w:rFonts w:cs="Segoe UI"/>
                <w:b w:val="0"/>
                <w:bCs/>
                <w:sz w:val="18"/>
                <w:szCs w:val="18"/>
              </w:rPr>
              <w:t>etrics</w:t>
            </w:r>
          </w:p>
        </w:tc>
        <w:tc>
          <w:tcPr>
            <w:tcW w:w="1350" w:type="dxa"/>
          </w:tcPr>
          <w:p w14:paraId="19E4B5EB" w14:textId="7A68CC0E" w:rsidR="008420AC" w:rsidRPr="00BB55DE" w:rsidRDefault="008420AC" w:rsidP="002B0034">
            <w:pPr>
              <w:spacing w:after="0"/>
              <w:rPr>
                <w:rFonts w:cs="Segoe UI"/>
                <w:b w:val="0"/>
                <w:bCs/>
                <w:sz w:val="18"/>
                <w:szCs w:val="18"/>
              </w:rPr>
            </w:pPr>
            <w:r w:rsidRPr="00BB55DE">
              <w:rPr>
                <w:rFonts w:cs="Segoe UI"/>
                <w:b w:val="0"/>
                <w:bCs/>
                <w:sz w:val="18"/>
                <w:szCs w:val="18"/>
              </w:rPr>
              <w:t>Priority</w:t>
            </w:r>
          </w:p>
        </w:tc>
        <w:tc>
          <w:tcPr>
            <w:tcW w:w="1787" w:type="dxa"/>
          </w:tcPr>
          <w:p w14:paraId="7623BBCE" w14:textId="77777777" w:rsidR="008420AC" w:rsidRPr="00BB55DE" w:rsidRDefault="008420AC" w:rsidP="002B0034">
            <w:pPr>
              <w:spacing w:after="0"/>
              <w:rPr>
                <w:rFonts w:cs="Segoe UI"/>
                <w:sz w:val="18"/>
                <w:szCs w:val="18"/>
              </w:rPr>
            </w:pPr>
            <w:r w:rsidRPr="00BB55DE">
              <w:rPr>
                <w:rFonts w:cs="Segoe UI"/>
                <w:b w:val="0"/>
                <w:bCs/>
                <w:sz w:val="18"/>
                <w:szCs w:val="18"/>
              </w:rPr>
              <w:t>Milestone</w:t>
            </w:r>
          </w:p>
        </w:tc>
      </w:tr>
      <w:tr w:rsidR="008420AC" w:rsidRPr="00BB55DE" w14:paraId="117DB9E7" w14:textId="77777777" w:rsidTr="00AE2312">
        <w:trPr>
          <w:trHeight w:val="272"/>
        </w:trPr>
        <w:tc>
          <w:tcPr>
            <w:tcW w:w="10337" w:type="dxa"/>
            <w:gridSpan w:val="5"/>
            <w:shd w:val="clear" w:color="auto" w:fill="B3BCCA" w:themeFill="text2" w:themeFillTint="66"/>
          </w:tcPr>
          <w:p w14:paraId="2232CA0B" w14:textId="23D426C5" w:rsidR="008420AC" w:rsidRPr="00BB55DE" w:rsidRDefault="00DE0424" w:rsidP="00DE0424">
            <w:pPr>
              <w:spacing w:after="0"/>
              <w:rPr>
                <w:rFonts w:cs="Segoe UI"/>
                <w:b/>
                <w:bCs/>
                <w:sz w:val="18"/>
                <w:szCs w:val="18"/>
              </w:rPr>
            </w:pPr>
            <w:r>
              <w:rPr>
                <w:rFonts w:cs="Segoe UI"/>
                <w:b/>
                <w:bCs/>
                <w:sz w:val="18"/>
                <w:szCs w:val="18"/>
              </w:rPr>
              <w:t>Sign-up/</w:t>
            </w:r>
            <w:r w:rsidR="008420AC">
              <w:rPr>
                <w:rFonts w:cs="Segoe UI"/>
                <w:b/>
                <w:bCs/>
                <w:sz w:val="18"/>
                <w:szCs w:val="18"/>
              </w:rPr>
              <w:t>Sign-in/sign-out</w:t>
            </w:r>
          </w:p>
        </w:tc>
      </w:tr>
      <w:tr w:rsidR="008420AC" w:rsidRPr="00BB55DE" w14:paraId="0C0A40FB" w14:textId="77777777" w:rsidTr="00AE2312">
        <w:tc>
          <w:tcPr>
            <w:tcW w:w="331" w:type="dxa"/>
            <w:tcMar>
              <w:top w:w="58" w:type="dxa"/>
              <w:bottom w:w="58" w:type="dxa"/>
            </w:tcMar>
          </w:tcPr>
          <w:p w14:paraId="1F518559" w14:textId="77777777" w:rsidR="008420AC" w:rsidRDefault="008420AC" w:rsidP="002B0034">
            <w:pPr>
              <w:spacing w:after="0"/>
              <w:rPr>
                <w:rFonts w:cs="Segoe UI"/>
                <w:bCs/>
                <w:sz w:val="18"/>
                <w:szCs w:val="18"/>
              </w:rPr>
            </w:pPr>
          </w:p>
        </w:tc>
        <w:tc>
          <w:tcPr>
            <w:tcW w:w="4979" w:type="dxa"/>
            <w:tcMar>
              <w:top w:w="58" w:type="dxa"/>
              <w:bottom w:w="58" w:type="dxa"/>
            </w:tcMar>
          </w:tcPr>
          <w:p w14:paraId="5390D8B4" w14:textId="4C1810F2" w:rsidR="008420AC" w:rsidRPr="00BB55DE" w:rsidRDefault="008420AC" w:rsidP="00E86FC7">
            <w:pPr>
              <w:spacing w:after="0"/>
              <w:rPr>
                <w:sz w:val="18"/>
                <w:szCs w:val="18"/>
              </w:rPr>
            </w:pPr>
            <w:r>
              <w:rPr>
                <w:sz w:val="18"/>
                <w:szCs w:val="18"/>
              </w:rPr>
              <w:t>Sign-in with Email</w:t>
            </w:r>
            <w:r w:rsidR="00795C85">
              <w:rPr>
                <w:sz w:val="18"/>
                <w:szCs w:val="18"/>
              </w:rPr>
              <w:t xml:space="preserve"> </w:t>
            </w:r>
            <w:r w:rsidR="00E86FC7">
              <w:rPr>
                <w:sz w:val="18"/>
                <w:szCs w:val="18"/>
              </w:rPr>
              <w:t>account and default password</w:t>
            </w:r>
          </w:p>
        </w:tc>
        <w:tc>
          <w:tcPr>
            <w:tcW w:w="1890" w:type="dxa"/>
          </w:tcPr>
          <w:p w14:paraId="692FE018" w14:textId="77777777" w:rsidR="008420AC" w:rsidRDefault="008420AC" w:rsidP="008420AC">
            <w:pPr>
              <w:spacing w:after="0"/>
              <w:rPr>
                <w:rFonts w:cs="Segoe UI"/>
                <w:bCs/>
                <w:sz w:val="18"/>
                <w:szCs w:val="18"/>
              </w:rPr>
            </w:pPr>
            <w:r>
              <w:rPr>
                <w:rFonts w:cs="Segoe UI"/>
                <w:bCs/>
                <w:sz w:val="18"/>
                <w:szCs w:val="18"/>
              </w:rPr>
              <w:t># sign-in attempts</w:t>
            </w:r>
          </w:p>
          <w:p w14:paraId="0237851A" w14:textId="65937470" w:rsidR="008420AC" w:rsidRDefault="00936443" w:rsidP="00936443">
            <w:pPr>
              <w:spacing w:after="0"/>
              <w:rPr>
                <w:rFonts w:cs="Segoe UI"/>
                <w:bCs/>
                <w:sz w:val="18"/>
                <w:szCs w:val="18"/>
              </w:rPr>
            </w:pPr>
            <w:r>
              <w:rPr>
                <w:rFonts w:cs="Segoe UI"/>
                <w:bCs/>
                <w:sz w:val="18"/>
                <w:szCs w:val="18"/>
              </w:rPr>
              <w:t># success/failure</w:t>
            </w:r>
          </w:p>
        </w:tc>
        <w:tc>
          <w:tcPr>
            <w:tcW w:w="1350" w:type="dxa"/>
          </w:tcPr>
          <w:p w14:paraId="0B5495D2" w14:textId="0261EFC2" w:rsidR="008420AC" w:rsidRPr="00BB55DE" w:rsidRDefault="008420AC" w:rsidP="002B0034">
            <w:pPr>
              <w:spacing w:after="0"/>
              <w:rPr>
                <w:rFonts w:cs="Segoe UI"/>
                <w:bCs/>
                <w:sz w:val="18"/>
                <w:szCs w:val="18"/>
              </w:rPr>
            </w:pPr>
            <w:r>
              <w:rPr>
                <w:rFonts w:cs="Segoe UI"/>
                <w:bCs/>
                <w:sz w:val="18"/>
                <w:szCs w:val="18"/>
              </w:rPr>
              <w:t>1</w:t>
            </w:r>
          </w:p>
        </w:tc>
        <w:tc>
          <w:tcPr>
            <w:tcW w:w="1787" w:type="dxa"/>
          </w:tcPr>
          <w:p w14:paraId="470453A8" w14:textId="77777777" w:rsidR="008420AC" w:rsidRDefault="008420AC" w:rsidP="002B0034">
            <w:pPr>
              <w:spacing w:after="0"/>
              <w:rPr>
                <w:rFonts w:cs="Segoe UI"/>
                <w:bCs/>
                <w:sz w:val="18"/>
                <w:szCs w:val="18"/>
              </w:rPr>
            </w:pPr>
            <w:r>
              <w:rPr>
                <w:rFonts w:cs="Segoe UI"/>
                <w:bCs/>
                <w:sz w:val="18"/>
                <w:szCs w:val="18"/>
              </w:rPr>
              <w:t>M1</w:t>
            </w:r>
          </w:p>
        </w:tc>
      </w:tr>
      <w:tr w:rsidR="008420AC" w:rsidRPr="00BB55DE" w14:paraId="4A0F3EBE" w14:textId="77777777" w:rsidTr="00AE2312">
        <w:trPr>
          <w:trHeight w:val="458"/>
        </w:trPr>
        <w:tc>
          <w:tcPr>
            <w:tcW w:w="331" w:type="dxa"/>
            <w:tcMar>
              <w:top w:w="58" w:type="dxa"/>
              <w:bottom w:w="58" w:type="dxa"/>
            </w:tcMar>
          </w:tcPr>
          <w:p w14:paraId="24A7E43C" w14:textId="77777777" w:rsidR="008420AC" w:rsidRDefault="008420AC" w:rsidP="002B0034">
            <w:pPr>
              <w:spacing w:after="0"/>
              <w:rPr>
                <w:rFonts w:cs="Segoe UI"/>
                <w:bCs/>
                <w:sz w:val="18"/>
                <w:szCs w:val="18"/>
              </w:rPr>
            </w:pPr>
          </w:p>
        </w:tc>
        <w:tc>
          <w:tcPr>
            <w:tcW w:w="4979" w:type="dxa"/>
            <w:tcMar>
              <w:top w:w="58" w:type="dxa"/>
              <w:bottom w:w="58" w:type="dxa"/>
            </w:tcMar>
          </w:tcPr>
          <w:p w14:paraId="57EB9A40" w14:textId="57F22731" w:rsidR="00E37D79" w:rsidRDefault="008420AC" w:rsidP="00E37D79">
            <w:pPr>
              <w:spacing w:after="0"/>
              <w:rPr>
                <w:sz w:val="18"/>
                <w:szCs w:val="18"/>
              </w:rPr>
            </w:pPr>
            <w:r>
              <w:rPr>
                <w:sz w:val="18"/>
                <w:szCs w:val="18"/>
              </w:rPr>
              <w:t>User sign-out</w:t>
            </w:r>
            <w:r w:rsidR="00E37D79">
              <w:rPr>
                <w:sz w:val="18"/>
                <w:szCs w:val="18"/>
              </w:rPr>
              <w:t>.</w:t>
            </w:r>
          </w:p>
        </w:tc>
        <w:tc>
          <w:tcPr>
            <w:tcW w:w="1890" w:type="dxa"/>
          </w:tcPr>
          <w:p w14:paraId="3843F115" w14:textId="15DBFB82" w:rsidR="008420AC" w:rsidRDefault="00795C85" w:rsidP="002B0034">
            <w:pPr>
              <w:spacing w:after="0"/>
              <w:rPr>
                <w:rFonts w:cs="Segoe UI"/>
                <w:bCs/>
                <w:sz w:val="18"/>
                <w:szCs w:val="18"/>
              </w:rPr>
            </w:pPr>
            <w:r>
              <w:rPr>
                <w:rFonts w:cs="Segoe UI"/>
                <w:bCs/>
                <w:sz w:val="18"/>
                <w:szCs w:val="18"/>
              </w:rPr>
              <w:t xml:space="preserve"># </w:t>
            </w:r>
            <w:r w:rsidR="004937B3">
              <w:rPr>
                <w:rFonts w:cs="Segoe UI"/>
                <w:bCs/>
                <w:sz w:val="18"/>
                <w:szCs w:val="18"/>
              </w:rPr>
              <w:t>sign-out attempts</w:t>
            </w:r>
          </w:p>
          <w:p w14:paraId="21CF74F5" w14:textId="218471A5" w:rsidR="00936443" w:rsidRDefault="00936443" w:rsidP="002B0034">
            <w:pPr>
              <w:spacing w:after="0"/>
              <w:rPr>
                <w:rFonts w:cs="Segoe UI"/>
                <w:bCs/>
                <w:sz w:val="18"/>
                <w:szCs w:val="18"/>
              </w:rPr>
            </w:pPr>
            <w:r>
              <w:rPr>
                <w:rFonts w:cs="Segoe UI"/>
                <w:bCs/>
                <w:sz w:val="18"/>
                <w:szCs w:val="18"/>
              </w:rPr>
              <w:t>#success/failure</w:t>
            </w:r>
          </w:p>
        </w:tc>
        <w:tc>
          <w:tcPr>
            <w:tcW w:w="1350" w:type="dxa"/>
          </w:tcPr>
          <w:p w14:paraId="04897BE5" w14:textId="6B511CEC" w:rsidR="008420AC" w:rsidRDefault="008420AC" w:rsidP="002B0034">
            <w:pPr>
              <w:spacing w:after="0"/>
              <w:rPr>
                <w:rFonts w:cs="Segoe UI"/>
                <w:bCs/>
                <w:sz w:val="18"/>
                <w:szCs w:val="18"/>
              </w:rPr>
            </w:pPr>
            <w:r>
              <w:rPr>
                <w:rFonts w:cs="Segoe UI"/>
                <w:bCs/>
                <w:sz w:val="18"/>
                <w:szCs w:val="18"/>
              </w:rPr>
              <w:t>1</w:t>
            </w:r>
          </w:p>
        </w:tc>
        <w:tc>
          <w:tcPr>
            <w:tcW w:w="1787" w:type="dxa"/>
          </w:tcPr>
          <w:p w14:paraId="2962B039" w14:textId="4A3F6D6A" w:rsidR="008420AC" w:rsidRDefault="008420AC" w:rsidP="002B0034">
            <w:pPr>
              <w:spacing w:after="0"/>
              <w:rPr>
                <w:rFonts w:cs="Segoe UI"/>
                <w:bCs/>
                <w:sz w:val="18"/>
                <w:szCs w:val="18"/>
              </w:rPr>
            </w:pPr>
            <w:r>
              <w:rPr>
                <w:rFonts w:cs="Segoe UI"/>
                <w:bCs/>
                <w:sz w:val="18"/>
                <w:szCs w:val="18"/>
              </w:rPr>
              <w:t>M1</w:t>
            </w:r>
          </w:p>
        </w:tc>
      </w:tr>
      <w:tr w:rsidR="00795C85" w:rsidRPr="00BB55DE" w14:paraId="12701D18" w14:textId="77777777" w:rsidTr="00AE2312">
        <w:tc>
          <w:tcPr>
            <w:tcW w:w="331" w:type="dxa"/>
            <w:tcMar>
              <w:top w:w="58" w:type="dxa"/>
              <w:bottom w:w="58" w:type="dxa"/>
            </w:tcMar>
          </w:tcPr>
          <w:p w14:paraId="6F9AD0F7" w14:textId="77777777" w:rsidR="00795C85" w:rsidRDefault="00795C85" w:rsidP="002B0034">
            <w:pPr>
              <w:spacing w:after="0"/>
              <w:rPr>
                <w:rFonts w:cs="Segoe UI"/>
                <w:bCs/>
                <w:sz w:val="18"/>
                <w:szCs w:val="18"/>
              </w:rPr>
            </w:pPr>
          </w:p>
        </w:tc>
        <w:tc>
          <w:tcPr>
            <w:tcW w:w="4979" w:type="dxa"/>
            <w:tcMar>
              <w:top w:w="58" w:type="dxa"/>
              <w:bottom w:w="58" w:type="dxa"/>
            </w:tcMar>
          </w:tcPr>
          <w:p w14:paraId="214F77FD" w14:textId="7218DC03" w:rsidR="00795C85" w:rsidRDefault="00795C85" w:rsidP="00795C85">
            <w:pPr>
              <w:spacing w:after="0"/>
              <w:rPr>
                <w:sz w:val="18"/>
                <w:szCs w:val="18"/>
              </w:rPr>
            </w:pPr>
            <w:r>
              <w:rPr>
                <w:sz w:val="18"/>
                <w:szCs w:val="18"/>
              </w:rPr>
              <w:t>User change password</w:t>
            </w:r>
          </w:p>
        </w:tc>
        <w:tc>
          <w:tcPr>
            <w:tcW w:w="1890" w:type="dxa"/>
          </w:tcPr>
          <w:p w14:paraId="3EBD4511" w14:textId="13823F56" w:rsidR="00795C85" w:rsidRDefault="00795C85" w:rsidP="002B0034">
            <w:pPr>
              <w:spacing w:after="0"/>
              <w:rPr>
                <w:rFonts w:cs="Segoe UI"/>
                <w:bCs/>
                <w:sz w:val="18"/>
                <w:szCs w:val="18"/>
              </w:rPr>
            </w:pPr>
            <w:r>
              <w:rPr>
                <w:rFonts w:cs="Segoe UI"/>
                <w:bCs/>
                <w:sz w:val="18"/>
                <w:szCs w:val="18"/>
              </w:rPr>
              <w:t xml:space="preserve"># </w:t>
            </w:r>
            <w:r w:rsidR="004937B3">
              <w:rPr>
                <w:rFonts w:cs="Segoe UI"/>
                <w:bCs/>
                <w:sz w:val="18"/>
                <w:szCs w:val="18"/>
              </w:rPr>
              <w:t>pwd changed</w:t>
            </w:r>
          </w:p>
          <w:p w14:paraId="00BAD9E3" w14:textId="71089790" w:rsidR="00795C85" w:rsidRDefault="00795C85" w:rsidP="002B0034">
            <w:pPr>
              <w:spacing w:after="0"/>
              <w:rPr>
                <w:rFonts w:cs="Segoe UI"/>
                <w:bCs/>
                <w:sz w:val="18"/>
                <w:szCs w:val="18"/>
              </w:rPr>
            </w:pPr>
            <w:r>
              <w:rPr>
                <w:rFonts w:cs="Segoe UI"/>
                <w:bCs/>
                <w:sz w:val="18"/>
                <w:szCs w:val="18"/>
              </w:rPr>
              <w:t># success</w:t>
            </w:r>
            <w:r w:rsidR="00936443">
              <w:rPr>
                <w:rFonts w:cs="Segoe UI"/>
                <w:bCs/>
                <w:sz w:val="18"/>
                <w:szCs w:val="18"/>
              </w:rPr>
              <w:t>/failure</w:t>
            </w:r>
          </w:p>
        </w:tc>
        <w:tc>
          <w:tcPr>
            <w:tcW w:w="1350" w:type="dxa"/>
          </w:tcPr>
          <w:p w14:paraId="1B459D0D" w14:textId="6D012C88" w:rsidR="00795C85" w:rsidRDefault="00914A8D" w:rsidP="002B0034">
            <w:pPr>
              <w:spacing w:after="0"/>
              <w:rPr>
                <w:rFonts w:cs="Segoe UI"/>
                <w:bCs/>
                <w:sz w:val="18"/>
                <w:szCs w:val="18"/>
              </w:rPr>
            </w:pPr>
            <w:r>
              <w:rPr>
                <w:rFonts w:cs="Segoe UI"/>
                <w:bCs/>
                <w:sz w:val="18"/>
                <w:szCs w:val="18"/>
              </w:rPr>
              <w:t>1</w:t>
            </w:r>
          </w:p>
        </w:tc>
        <w:tc>
          <w:tcPr>
            <w:tcW w:w="1787" w:type="dxa"/>
          </w:tcPr>
          <w:p w14:paraId="58A6CF6B" w14:textId="2E6605A2" w:rsidR="00795C85" w:rsidRPr="00E37D79" w:rsidRDefault="00914A8D"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8420AC" w:rsidRPr="00BB55DE" w14:paraId="37BE8E5B" w14:textId="77777777" w:rsidTr="00AE2312">
        <w:tc>
          <w:tcPr>
            <w:tcW w:w="10337" w:type="dxa"/>
            <w:gridSpan w:val="5"/>
            <w:shd w:val="clear" w:color="auto" w:fill="B3BCCA" w:themeFill="text2" w:themeFillTint="66"/>
          </w:tcPr>
          <w:p w14:paraId="314B7B1B" w14:textId="12D9B8D4" w:rsidR="008420AC" w:rsidRPr="00BB55DE" w:rsidRDefault="00DE0424" w:rsidP="00DE0424">
            <w:pPr>
              <w:spacing w:after="0"/>
              <w:rPr>
                <w:rFonts w:cs="Segoe UI"/>
                <w:b/>
                <w:bCs/>
                <w:sz w:val="18"/>
                <w:szCs w:val="18"/>
              </w:rPr>
            </w:pPr>
            <w:r>
              <w:rPr>
                <w:rFonts w:cs="Segoe UI"/>
                <w:b/>
                <w:bCs/>
                <w:sz w:val="18"/>
                <w:szCs w:val="18"/>
              </w:rPr>
              <w:t>Manage one exercise</w:t>
            </w:r>
            <w:r w:rsidR="009D7B0F">
              <w:rPr>
                <w:rFonts w:cs="Segoe UI"/>
                <w:b/>
                <w:bCs/>
                <w:sz w:val="18"/>
                <w:szCs w:val="18"/>
              </w:rPr>
              <w:t xml:space="preserve"> or one historical exam to a group</w:t>
            </w:r>
          </w:p>
        </w:tc>
      </w:tr>
      <w:tr w:rsidR="008420AC" w:rsidRPr="002B0034" w14:paraId="044CDB7C" w14:textId="77777777" w:rsidTr="00AE2312">
        <w:tc>
          <w:tcPr>
            <w:tcW w:w="331" w:type="dxa"/>
            <w:tcMar>
              <w:top w:w="58" w:type="dxa"/>
              <w:bottom w:w="58" w:type="dxa"/>
            </w:tcMar>
          </w:tcPr>
          <w:p w14:paraId="246800D8" w14:textId="77777777" w:rsidR="008420AC" w:rsidRPr="002B0034" w:rsidRDefault="008420AC" w:rsidP="002B0034">
            <w:pPr>
              <w:spacing w:after="0"/>
              <w:rPr>
                <w:rFonts w:cs="Segoe UI"/>
                <w:bCs/>
                <w:sz w:val="18"/>
                <w:szCs w:val="18"/>
              </w:rPr>
            </w:pPr>
          </w:p>
        </w:tc>
        <w:tc>
          <w:tcPr>
            <w:tcW w:w="4979" w:type="dxa"/>
            <w:tcMar>
              <w:top w:w="58" w:type="dxa"/>
              <w:bottom w:w="58" w:type="dxa"/>
            </w:tcMar>
          </w:tcPr>
          <w:p w14:paraId="08CF81D0" w14:textId="1BBCF4BC" w:rsidR="008420AC" w:rsidRPr="002B0034" w:rsidRDefault="008420AC" w:rsidP="00692CE4">
            <w:pPr>
              <w:spacing w:after="0"/>
              <w:rPr>
                <w:rFonts w:cs="Segoe UI"/>
                <w:bCs/>
                <w:sz w:val="18"/>
                <w:szCs w:val="18"/>
                <w:lang w:eastAsia="zh-CN"/>
              </w:rPr>
            </w:pPr>
            <w:r>
              <w:rPr>
                <w:sz w:val="18"/>
                <w:szCs w:val="18"/>
              </w:rPr>
              <w:t>Upload</w:t>
            </w:r>
            <w:r w:rsidR="00DE0424">
              <w:rPr>
                <w:sz w:val="18"/>
                <w:szCs w:val="18"/>
              </w:rPr>
              <w:t>/modify/delete</w:t>
            </w:r>
            <w:r>
              <w:rPr>
                <w:sz w:val="18"/>
                <w:szCs w:val="18"/>
              </w:rPr>
              <w:t xml:space="preserve"> a </w:t>
            </w:r>
            <w:r w:rsidR="00692CE4" w:rsidRPr="00E37D79">
              <w:rPr>
                <w:rFonts w:hint="eastAsia"/>
                <w:sz w:val="18"/>
                <w:szCs w:val="18"/>
              </w:rPr>
              <w:t>s</w:t>
            </w:r>
            <w:r w:rsidR="00692CE4" w:rsidRPr="00E37D79">
              <w:rPr>
                <w:sz w:val="18"/>
                <w:szCs w:val="18"/>
              </w:rPr>
              <w:t>elective exercise (</w:t>
            </w:r>
            <w:r w:rsidR="00692CE4" w:rsidRPr="00E37D79">
              <w:rPr>
                <w:rFonts w:ascii="微软雅黑" w:eastAsia="微软雅黑" w:hAnsi="微软雅黑" w:cs="微软雅黑" w:hint="eastAsia"/>
                <w:sz w:val="18"/>
                <w:szCs w:val="18"/>
              </w:rPr>
              <w:t>选择题</w:t>
            </w:r>
            <w:r w:rsidR="00692CE4" w:rsidRPr="00E37D79">
              <w:rPr>
                <w:rFonts w:hint="eastAsia"/>
                <w:sz w:val="18"/>
                <w:szCs w:val="18"/>
              </w:rPr>
              <w:t>)</w:t>
            </w:r>
          </w:p>
        </w:tc>
        <w:tc>
          <w:tcPr>
            <w:tcW w:w="1890" w:type="dxa"/>
          </w:tcPr>
          <w:p w14:paraId="10CC42C4" w14:textId="77777777" w:rsidR="008420AC" w:rsidRDefault="00936443" w:rsidP="002B0034">
            <w:pPr>
              <w:spacing w:after="0"/>
              <w:rPr>
                <w:rFonts w:cs="Segoe UI"/>
                <w:bCs/>
                <w:sz w:val="18"/>
                <w:szCs w:val="18"/>
              </w:rPr>
            </w:pPr>
            <w:r>
              <w:rPr>
                <w:rFonts w:cs="Segoe UI"/>
                <w:bCs/>
                <w:sz w:val="18"/>
                <w:szCs w:val="18"/>
              </w:rPr>
              <w:t># exercises</w:t>
            </w:r>
          </w:p>
          <w:p w14:paraId="34A43C85" w14:textId="072A105B" w:rsidR="00936443" w:rsidRPr="002B0034" w:rsidRDefault="00936443" w:rsidP="002B0034">
            <w:pPr>
              <w:spacing w:after="0"/>
              <w:rPr>
                <w:rFonts w:cs="Segoe UI"/>
                <w:bCs/>
                <w:sz w:val="18"/>
                <w:szCs w:val="18"/>
              </w:rPr>
            </w:pPr>
            <w:r>
              <w:rPr>
                <w:rFonts w:cs="Segoe UI"/>
                <w:bCs/>
                <w:sz w:val="18"/>
                <w:szCs w:val="18"/>
              </w:rPr>
              <w:t># success/failure</w:t>
            </w:r>
          </w:p>
        </w:tc>
        <w:tc>
          <w:tcPr>
            <w:tcW w:w="1350" w:type="dxa"/>
          </w:tcPr>
          <w:p w14:paraId="7DE7F848" w14:textId="669D1E67" w:rsidR="008420AC" w:rsidRPr="002B0034" w:rsidRDefault="008420AC" w:rsidP="002B0034">
            <w:pPr>
              <w:spacing w:after="0"/>
              <w:rPr>
                <w:rFonts w:cs="Segoe UI"/>
                <w:bCs/>
                <w:sz w:val="18"/>
                <w:szCs w:val="18"/>
              </w:rPr>
            </w:pPr>
            <w:r w:rsidRPr="002B0034">
              <w:rPr>
                <w:rFonts w:cs="Segoe UI"/>
                <w:bCs/>
                <w:sz w:val="18"/>
                <w:szCs w:val="18"/>
              </w:rPr>
              <w:t>1</w:t>
            </w:r>
          </w:p>
        </w:tc>
        <w:tc>
          <w:tcPr>
            <w:tcW w:w="1787" w:type="dxa"/>
          </w:tcPr>
          <w:p w14:paraId="5B3B868B" w14:textId="4A948A49" w:rsidR="008420AC" w:rsidRPr="00E37D79" w:rsidRDefault="00E37D79"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8420AC" w:rsidRPr="002B0034" w14:paraId="14161A06" w14:textId="77777777" w:rsidTr="00AE2312">
        <w:tc>
          <w:tcPr>
            <w:tcW w:w="331" w:type="dxa"/>
            <w:tcMar>
              <w:top w:w="58" w:type="dxa"/>
              <w:bottom w:w="58" w:type="dxa"/>
            </w:tcMar>
          </w:tcPr>
          <w:p w14:paraId="138CE9CF" w14:textId="77777777" w:rsidR="008420AC" w:rsidRPr="002B0034" w:rsidRDefault="008420AC" w:rsidP="002B0034">
            <w:pPr>
              <w:spacing w:after="0"/>
              <w:rPr>
                <w:rFonts w:cs="Segoe UI"/>
                <w:bCs/>
                <w:sz w:val="18"/>
                <w:szCs w:val="18"/>
              </w:rPr>
            </w:pPr>
          </w:p>
        </w:tc>
        <w:tc>
          <w:tcPr>
            <w:tcW w:w="4979" w:type="dxa"/>
            <w:tcMar>
              <w:top w:w="58" w:type="dxa"/>
              <w:bottom w:w="58" w:type="dxa"/>
            </w:tcMar>
          </w:tcPr>
          <w:p w14:paraId="234DA719" w14:textId="774452BA" w:rsidR="008420AC" w:rsidRDefault="008420AC" w:rsidP="00692CE4">
            <w:pPr>
              <w:spacing w:after="0"/>
              <w:rPr>
                <w:rFonts w:eastAsia="宋体"/>
                <w:sz w:val="18"/>
                <w:szCs w:val="18"/>
                <w:lang w:eastAsia="zh-CN"/>
              </w:rPr>
            </w:pPr>
            <w:r>
              <w:rPr>
                <w:sz w:val="18"/>
                <w:szCs w:val="18"/>
              </w:rPr>
              <w:t>Upload</w:t>
            </w:r>
            <w:r w:rsidR="00DE0424">
              <w:rPr>
                <w:sz w:val="18"/>
                <w:szCs w:val="18"/>
              </w:rPr>
              <w:t>/modify/delete</w:t>
            </w:r>
            <w:r>
              <w:rPr>
                <w:sz w:val="18"/>
                <w:szCs w:val="18"/>
              </w:rPr>
              <w:t xml:space="preserve"> a </w:t>
            </w:r>
            <w:r w:rsidR="00692CE4">
              <w:rPr>
                <w:rFonts w:eastAsia="宋体" w:hint="eastAsia"/>
                <w:sz w:val="18"/>
                <w:szCs w:val="18"/>
                <w:lang w:eastAsia="zh-CN"/>
              </w:rPr>
              <w:t>Y</w:t>
            </w:r>
            <w:r w:rsidR="00692CE4">
              <w:rPr>
                <w:rFonts w:eastAsia="宋体"/>
                <w:sz w:val="18"/>
                <w:szCs w:val="18"/>
                <w:lang w:eastAsia="zh-CN"/>
              </w:rPr>
              <w:t xml:space="preserve">es/No </w:t>
            </w:r>
            <w:r w:rsidR="00F0621F">
              <w:rPr>
                <w:rFonts w:eastAsia="宋体"/>
                <w:sz w:val="18"/>
                <w:szCs w:val="18"/>
                <w:lang w:eastAsia="zh-CN"/>
              </w:rPr>
              <w:t xml:space="preserve">or Yes/No/I do not know </w:t>
            </w:r>
            <w:r w:rsidR="00692CE4">
              <w:rPr>
                <w:rFonts w:eastAsia="宋体"/>
                <w:sz w:val="18"/>
                <w:szCs w:val="18"/>
                <w:lang w:eastAsia="zh-CN"/>
              </w:rPr>
              <w:t>exercise (</w:t>
            </w:r>
            <w:r w:rsidR="00692CE4">
              <w:rPr>
                <w:rFonts w:eastAsia="宋体"/>
                <w:sz w:val="18"/>
                <w:szCs w:val="18"/>
                <w:lang w:eastAsia="zh-CN"/>
              </w:rPr>
              <w:t>对错题</w:t>
            </w:r>
            <w:r w:rsidR="00692CE4">
              <w:rPr>
                <w:rFonts w:eastAsia="宋体" w:hint="eastAsia"/>
                <w:sz w:val="18"/>
                <w:szCs w:val="18"/>
                <w:lang w:eastAsia="zh-CN"/>
              </w:rPr>
              <w:t>)</w:t>
            </w:r>
            <w:r w:rsidR="00F0621F">
              <w:rPr>
                <w:rFonts w:eastAsia="宋体"/>
                <w:sz w:val="18"/>
                <w:szCs w:val="18"/>
                <w:lang w:eastAsia="zh-CN"/>
              </w:rPr>
              <w:t xml:space="preserve">. There are 2 types of </w:t>
            </w:r>
            <w:r w:rsidR="00F0621F">
              <w:rPr>
                <w:rFonts w:eastAsia="宋体"/>
                <w:sz w:val="18"/>
                <w:szCs w:val="18"/>
                <w:lang w:eastAsia="zh-CN"/>
              </w:rPr>
              <w:t>对错题</w:t>
            </w:r>
          </w:p>
          <w:p w14:paraId="1EE6FF77" w14:textId="77777777" w:rsidR="00F0621F" w:rsidRPr="00F0621F" w:rsidRDefault="00F0621F" w:rsidP="00F0621F">
            <w:pPr>
              <w:pStyle w:val="ListParagraph"/>
              <w:numPr>
                <w:ilvl w:val="0"/>
                <w:numId w:val="56"/>
              </w:numPr>
              <w:spacing w:after="0"/>
              <w:rPr>
                <w:rFonts w:cs="Segoe UI"/>
                <w:bCs/>
                <w:sz w:val="18"/>
                <w:szCs w:val="18"/>
                <w:lang w:eastAsia="zh-CN"/>
              </w:rPr>
            </w:pPr>
            <w:r>
              <w:rPr>
                <w:rFonts w:eastAsia="宋体" w:cs="Segoe UI"/>
                <w:bCs/>
                <w:sz w:val="18"/>
                <w:szCs w:val="18"/>
                <w:lang w:eastAsia="zh-CN"/>
              </w:rPr>
              <w:t>Y</w:t>
            </w:r>
            <w:r>
              <w:rPr>
                <w:rFonts w:eastAsia="宋体" w:cs="Segoe UI" w:hint="eastAsia"/>
                <w:bCs/>
                <w:sz w:val="18"/>
                <w:szCs w:val="18"/>
                <w:lang w:eastAsia="zh-CN"/>
              </w:rPr>
              <w:t xml:space="preserve">es </w:t>
            </w:r>
            <w:r>
              <w:rPr>
                <w:rFonts w:eastAsia="宋体" w:cs="Segoe UI"/>
                <w:bCs/>
                <w:sz w:val="18"/>
                <w:szCs w:val="18"/>
                <w:lang w:eastAsia="zh-CN"/>
              </w:rPr>
              <w:t>or No</w:t>
            </w:r>
          </w:p>
          <w:p w14:paraId="309EA068" w14:textId="0621DFCA" w:rsidR="00F0621F" w:rsidRPr="00F0621F" w:rsidRDefault="00F0621F" w:rsidP="00F0621F">
            <w:pPr>
              <w:pStyle w:val="ListParagraph"/>
              <w:numPr>
                <w:ilvl w:val="0"/>
                <w:numId w:val="56"/>
              </w:numPr>
              <w:spacing w:after="0"/>
              <w:rPr>
                <w:rFonts w:cs="Segoe UI"/>
                <w:bCs/>
                <w:sz w:val="18"/>
                <w:szCs w:val="18"/>
                <w:lang w:eastAsia="zh-CN"/>
              </w:rPr>
            </w:pPr>
            <w:r>
              <w:rPr>
                <w:rFonts w:eastAsia="宋体" w:cs="Segoe UI" w:hint="eastAsia"/>
                <w:bCs/>
                <w:sz w:val="18"/>
                <w:szCs w:val="18"/>
                <w:lang w:eastAsia="zh-CN"/>
              </w:rPr>
              <w:t>Yes or No or I do not know (when it</w:t>
            </w:r>
            <w:r>
              <w:rPr>
                <w:rFonts w:eastAsia="宋体" w:cs="Segoe UI"/>
                <w:bCs/>
                <w:sz w:val="18"/>
                <w:szCs w:val="18"/>
                <w:lang w:eastAsia="zh-CN"/>
              </w:rPr>
              <w:t>’s not mentioned in the text)</w:t>
            </w:r>
          </w:p>
        </w:tc>
        <w:tc>
          <w:tcPr>
            <w:tcW w:w="1890" w:type="dxa"/>
          </w:tcPr>
          <w:p w14:paraId="73C21A8B" w14:textId="77777777" w:rsidR="008420AC" w:rsidRDefault="00936443" w:rsidP="002B0034">
            <w:pPr>
              <w:spacing w:after="0"/>
              <w:rPr>
                <w:rFonts w:cs="Segoe UI"/>
                <w:bCs/>
                <w:sz w:val="18"/>
                <w:szCs w:val="18"/>
              </w:rPr>
            </w:pPr>
            <w:r>
              <w:rPr>
                <w:rFonts w:cs="Segoe UI"/>
                <w:bCs/>
                <w:sz w:val="18"/>
                <w:szCs w:val="18"/>
              </w:rPr>
              <w:t># exercises</w:t>
            </w:r>
          </w:p>
          <w:p w14:paraId="2C8E9858" w14:textId="78813C21" w:rsidR="00936443" w:rsidRPr="002B0034" w:rsidRDefault="00936443" w:rsidP="002B0034">
            <w:pPr>
              <w:spacing w:after="0"/>
              <w:rPr>
                <w:rFonts w:cs="Segoe UI"/>
                <w:bCs/>
                <w:sz w:val="18"/>
                <w:szCs w:val="18"/>
              </w:rPr>
            </w:pPr>
            <w:r>
              <w:rPr>
                <w:rFonts w:cs="Segoe UI"/>
                <w:bCs/>
                <w:sz w:val="18"/>
                <w:szCs w:val="18"/>
              </w:rPr>
              <w:t>#success/failure</w:t>
            </w:r>
          </w:p>
        </w:tc>
        <w:tc>
          <w:tcPr>
            <w:tcW w:w="1350" w:type="dxa"/>
          </w:tcPr>
          <w:p w14:paraId="415D37F2" w14:textId="1BB291C3" w:rsidR="008420AC" w:rsidRPr="002B0034" w:rsidRDefault="008420AC" w:rsidP="002B0034">
            <w:pPr>
              <w:spacing w:after="0"/>
              <w:rPr>
                <w:rFonts w:cs="Segoe UI"/>
                <w:bCs/>
                <w:sz w:val="18"/>
                <w:szCs w:val="18"/>
              </w:rPr>
            </w:pPr>
            <w:r w:rsidRPr="002B0034">
              <w:rPr>
                <w:rFonts w:cs="Segoe UI"/>
                <w:bCs/>
                <w:sz w:val="18"/>
                <w:szCs w:val="18"/>
              </w:rPr>
              <w:t>1</w:t>
            </w:r>
          </w:p>
        </w:tc>
        <w:tc>
          <w:tcPr>
            <w:tcW w:w="1787" w:type="dxa"/>
          </w:tcPr>
          <w:p w14:paraId="56147321" w14:textId="3F89EB63" w:rsidR="008420AC" w:rsidRPr="00E37D79" w:rsidRDefault="00E37D79"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6FDAA07B" w14:textId="77777777" w:rsidTr="00AE2312">
        <w:trPr>
          <w:trHeight w:val="449"/>
        </w:trPr>
        <w:tc>
          <w:tcPr>
            <w:tcW w:w="331" w:type="dxa"/>
            <w:tcMar>
              <w:top w:w="58" w:type="dxa"/>
              <w:bottom w:w="58" w:type="dxa"/>
            </w:tcMar>
          </w:tcPr>
          <w:p w14:paraId="0EC8BBCA" w14:textId="1EE34901" w:rsidR="00936443" w:rsidRDefault="00936443" w:rsidP="00936443">
            <w:pPr>
              <w:spacing w:after="0"/>
              <w:rPr>
                <w:rFonts w:cs="Segoe UI"/>
                <w:bCs/>
                <w:sz w:val="18"/>
                <w:szCs w:val="18"/>
              </w:rPr>
            </w:pPr>
          </w:p>
        </w:tc>
        <w:tc>
          <w:tcPr>
            <w:tcW w:w="4979" w:type="dxa"/>
            <w:tcMar>
              <w:top w:w="58" w:type="dxa"/>
              <w:bottom w:w="58" w:type="dxa"/>
            </w:tcMar>
          </w:tcPr>
          <w:p w14:paraId="45D8ECE1" w14:textId="4D0648E5" w:rsidR="00936443" w:rsidRPr="008420AC" w:rsidRDefault="00936443" w:rsidP="00936443">
            <w:pPr>
              <w:spacing w:after="0"/>
              <w:rPr>
                <w:sz w:val="18"/>
                <w:szCs w:val="18"/>
              </w:rPr>
            </w:pPr>
            <w:r w:rsidRPr="008420AC">
              <w:rPr>
                <w:sz w:val="18"/>
                <w:szCs w:val="18"/>
              </w:rPr>
              <w:t>Upload</w:t>
            </w:r>
            <w:r w:rsidR="00DE0424">
              <w:rPr>
                <w:sz w:val="18"/>
                <w:szCs w:val="18"/>
              </w:rPr>
              <w:t>/modify/delete</w:t>
            </w:r>
            <w:r w:rsidRPr="008420AC">
              <w:rPr>
                <w:sz w:val="18"/>
                <w:szCs w:val="18"/>
              </w:rPr>
              <w:t xml:space="preserve"> a </w:t>
            </w:r>
            <w:r w:rsidR="00692CE4">
              <w:rPr>
                <w:sz w:val="18"/>
                <w:szCs w:val="18"/>
              </w:rPr>
              <w:t>written exercise (</w:t>
            </w:r>
            <w:r w:rsidR="00692CE4">
              <w:rPr>
                <w:sz w:val="18"/>
                <w:szCs w:val="18"/>
              </w:rPr>
              <w:t>写作题</w:t>
            </w:r>
            <w:r w:rsidR="00692CE4">
              <w:rPr>
                <w:rFonts w:hint="eastAsia"/>
                <w:sz w:val="18"/>
                <w:szCs w:val="18"/>
              </w:rPr>
              <w:t>)</w:t>
            </w:r>
          </w:p>
        </w:tc>
        <w:tc>
          <w:tcPr>
            <w:tcW w:w="1890" w:type="dxa"/>
          </w:tcPr>
          <w:p w14:paraId="37D9AC23" w14:textId="77777777" w:rsidR="00936443" w:rsidRDefault="00936443" w:rsidP="00936443">
            <w:pPr>
              <w:spacing w:after="0"/>
              <w:rPr>
                <w:rFonts w:cs="Segoe UI"/>
                <w:bCs/>
                <w:sz w:val="18"/>
                <w:szCs w:val="18"/>
              </w:rPr>
            </w:pPr>
            <w:r>
              <w:rPr>
                <w:rFonts w:cs="Segoe UI"/>
                <w:bCs/>
                <w:sz w:val="18"/>
                <w:szCs w:val="18"/>
              </w:rPr>
              <w:t># exercises</w:t>
            </w:r>
          </w:p>
          <w:p w14:paraId="77D759E4" w14:textId="34AD990D" w:rsidR="00936443" w:rsidRDefault="00936443" w:rsidP="00936443">
            <w:pPr>
              <w:spacing w:after="0"/>
              <w:rPr>
                <w:rFonts w:cs="Segoe UI"/>
                <w:bCs/>
                <w:sz w:val="18"/>
                <w:szCs w:val="18"/>
              </w:rPr>
            </w:pPr>
            <w:r>
              <w:rPr>
                <w:rFonts w:cs="Segoe UI"/>
                <w:bCs/>
                <w:sz w:val="18"/>
                <w:szCs w:val="18"/>
              </w:rPr>
              <w:t>#success/failure</w:t>
            </w:r>
          </w:p>
        </w:tc>
        <w:tc>
          <w:tcPr>
            <w:tcW w:w="1350" w:type="dxa"/>
          </w:tcPr>
          <w:p w14:paraId="2E044BEE" w14:textId="75772BC7" w:rsidR="00936443" w:rsidRDefault="00936443" w:rsidP="00936443">
            <w:pPr>
              <w:spacing w:after="0"/>
              <w:rPr>
                <w:rFonts w:cs="Segoe UI"/>
                <w:bCs/>
                <w:sz w:val="18"/>
                <w:szCs w:val="18"/>
              </w:rPr>
            </w:pPr>
            <w:r>
              <w:rPr>
                <w:rFonts w:cs="Segoe UI"/>
                <w:bCs/>
                <w:sz w:val="18"/>
                <w:szCs w:val="18"/>
              </w:rPr>
              <w:t>2</w:t>
            </w:r>
          </w:p>
        </w:tc>
        <w:tc>
          <w:tcPr>
            <w:tcW w:w="1787" w:type="dxa"/>
          </w:tcPr>
          <w:p w14:paraId="75E1BB48" w14:textId="2BCF4B25" w:rsidR="00936443" w:rsidRDefault="00936443" w:rsidP="00936443">
            <w:pPr>
              <w:spacing w:after="0"/>
              <w:rPr>
                <w:rFonts w:cs="Segoe UI"/>
                <w:bCs/>
                <w:sz w:val="18"/>
                <w:szCs w:val="18"/>
              </w:rPr>
            </w:pPr>
            <w:r>
              <w:rPr>
                <w:rFonts w:cs="Segoe UI"/>
                <w:bCs/>
                <w:sz w:val="18"/>
                <w:szCs w:val="18"/>
              </w:rPr>
              <w:t>M2</w:t>
            </w:r>
          </w:p>
        </w:tc>
      </w:tr>
      <w:tr w:rsidR="00936443" w:rsidRPr="00BB55DE" w14:paraId="014EB376" w14:textId="77777777" w:rsidTr="00AE2312">
        <w:tc>
          <w:tcPr>
            <w:tcW w:w="331" w:type="dxa"/>
            <w:tcMar>
              <w:top w:w="58" w:type="dxa"/>
              <w:bottom w:w="58" w:type="dxa"/>
            </w:tcMar>
          </w:tcPr>
          <w:p w14:paraId="4BE29B1D" w14:textId="77777777" w:rsidR="00936443" w:rsidRDefault="00936443" w:rsidP="00936443">
            <w:pPr>
              <w:spacing w:after="0"/>
              <w:rPr>
                <w:rFonts w:cs="Segoe UI"/>
                <w:bCs/>
                <w:sz w:val="18"/>
                <w:szCs w:val="18"/>
              </w:rPr>
            </w:pPr>
          </w:p>
        </w:tc>
        <w:tc>
          <w:tcPr>
            <w:tcW w:w="4979" w:type="dxa"/>
            <w:tcMar>
              <w:top w:w="58" w:type="dxa"/>
              <w:bottom w:w="58" w:type="dxa"/>
            </w:tcMar>
          </w:tcPr>
          <w:p w14:paraId="4F6590E2" w14:textId="7B14261B" w:rsidR="00936443" w:rsidRPr="003C30E5" w:rsidRDefault="00936443" w:rsidP="00936443">
            <w:pPr>
              <w:spacing w:after="0"/>
              <w:rPr>
                <w:rFonts w:eastAsia="宋体"/>
                <w:sz w:val="18"/>
                <w:szCs w:val="18"/>
                <w:lang w:eastAsia="zh-CN"/>
              </w:rPr>
            </w:pPr>
            <w:r>
              <w:rPr>
                <w:sz w:val="18"/>
                <w:szCs w:val="18"/>
              </w:rPr>
              <w:t>Upload</w:t>
            </w:r>
            <w:r w:rsidR="00DE0424">
              <w:rPr>
                <w:sz w:val="18"/>
                <w:szCs w:val="18"/>
              </w:rPr>
              <w:t>/modify/delete</w:t>
            </w:r>
            <w:r>
              <w:rPr>
                <w:sz w:val="18"/>
                <w:szCs w:val="18"/>
              </w:rPr>
              <w:t xml:space="preserve"> a </w:t>
            </w:r>
            <w:r w:rsidR="00692CE4">
              <w:rPr>
                <w:rFonts w:eastAsia="宋体" w:hint="eastAsia"/>
                <w:sz w:val="18"/>
                <w:szCs w:val="18"/>
                <w:lang w:eastAsia="zh-CN"/>
              </w:rPr>
              <w:t>matching exercise (</w:t>
            </w:r>
            <w:r w:rsidR="00692CE4">
              <w:rPr>
                <w:rFonts w:eastAsia="宋体" w:hint="eastAsia"/>
                <w:sz w:val="18"/>
                <w:szCs w:val="18"/>
                <w:lang w:eastAsia="zh-CN"/>
              </w:rPr>
              <w:t>配对题</w:t>
            </w:r>
            <w:r w:rsidR="00692CE4">
              <w:rPr>
                <w:rFonts w:eastAsia="宋体" w:hint="eastAsia"/>
                <w:sz w:val="18"/>
                <w:szCs w:val="18"/>
                <w:lang w:eastAsia="zh-CN"/>
              </w:rPr>
              <w:t>)</w:t>
            </w:r>
          </w:p>
        </w:tc>
        <w:tc>
          <w:tcPr>
            <w:tcW w:w="1890" w:type="dxa"/>
          </w:tcPr>
          <w:p w14:paraId="1D14EB27" w14:textId="77777777" w:rsidR="00936443" w:rsidRDefault="00936443" w:rsidP="00936443">
            <w:pPr>
              <w:spacing w:after="0"/>
              <w:rPr>
                <w:rFonts w:cs="Segoe UI"/>
                <w:bCs/>
                <w:sz w:val="18"/>
                <w:szCs w:val="18"/>
              </w:rPr>
            </w:pPr>
            <w:r>
              <w:rPr>
                <w:rFonts w:cs="Segoe UI"/>
                <w:bCs/>
                <w:sz w:val="18"/>
                <w:szCs w:val="18"/>
              </w:rPr>
              <w:t># exercises</w:t>
            </w:r>
          </w:p>
          <w:p w14:paraId="067416C8" w14:textId="49694D9C" w:rsidR="00936443" w:rsidRDefault="00936443" w:rsidP="00936443">
            <w:pPr>
              <w:spacing w:after="0"/>
              <w:rPr>
                <w:rFonts w:cs="Segoe UI"/>
                <w:bCs/>
                <w:sz w:val="18"/>
                <w:szCs w:val="18"/>
              </w:rPr>
            </w:pPr>
            <w:r>
              <w:rPr>
                <w:rFonts w:cs="Segoe UI"/>
                <w:bCs/>
                <w:sz w:val="18"/>
                <w:szCs w:val="18"/>
              </w:rPr>
              <w:t>#</w:t>
            </w:r>
            <w:r w:rsidR="00E86FC7">
              <w:rPr>
                <w:rFonts w:cs="Segoe UI"/>
                <w:bCs/>
                <w:sz w:val="18"/>
                <w:szCs w:val="18"/>
              </w:rPr>
              <w:t xml:space="preserve"> </w:t>
            </w:r>
            <w:r>
              <w:rPr>
                <w:rFonts w:cs="Segoe UI"/>
                <w:bCs/>
                <w:sz w:val="18"/>
                <w:szCs w:val="18"/>
              </w:rPr>
              <w:t>success/failure</w:t>
            </w:r>
          </w:p>
        </w:tc>
        <w:tc>
          <w:tcPr>
            <w:tcW w:w="1350" w:type="dxa"/>
          </w:tcPr>
          <w:p w14:paraId="2E9AA09E" w14:textId="0ECC2D7A" w:rsidR="00936443" w:rsidRDefault="00F0621F" w:rsidP="00936443">
            <w:pPr>
              <w:spacing w:after="0"/>
              <w:rPr>
                <w:rFonts w:cs="Segoe UI"/>
                <w:bCs/>
                <w:sz w:val="18"/>
                <w:szCs w:val="18"/>
              </w:rPr>
            </w:pPr>
            <w:r>
              <w:rPr>
                <w:rFonts w:cs="Segoe UI"/>
                <w:bCs/>
                <w:sz w:val="18"/>
                <w:szCs w:val="18"/>
              </w:rPr>
              <w:t>1</w:t>
            </w:r>
          </w:p>
        </w:tc>
        <w:tc>
          <w:tcPr>
            <w:tcW w:w="1787" w:type="dxa"/>
          </w:tcPr>
          <w:p w14:paraId="7D109C72" w14:textId="2917F8C7" w:rsidR="00936443" w:rsidRPr="00E37D79" w:rsidRDefault="00E37D79"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15FF17A4" w14:textId="77777777" w:rsidTr="00AE2312">
        <w:tc>
          <w:tcPr>
            <w:tcW w:w="331" w:type="dxa"/>
            <w:tcMar>
              <w:top w:w="58" w:type="dxa"/>
              <w:bottom w:w="58" w:type="dxa"/>
            </w:tcMar>
          </w:tcPr>
          <w:p w14:paraId="04EE09B6" w14:textId="77777777" w:rsidR="00936443" w:rsidRDefault="00936443" w:rsidP="00936443">
            <w:pPr>
              <w:spacing w:after="0"/>
              <w:rPr>
                <w:rFonts w:cs="Segoe UI"/>
                <w:bCs/>
                <w:sz w:val="18"/>
                <w:szCs w:val="18"/>
              </w:rPr>
            </w:pPr>
          </w:p>
        </w:tc>
        <w:tc>
          <w:tcPr>
            <w:tcW w:w="4979" w:type="dxa"/>
            <w:tcMar>
              <w:top w:w="58" w:type="dxa"/>
              <w:bottom w:w="58" w:type="dxa"/>
            </w:tcMar>
          </w:tcPr>
          <w:p w14:paraId="36AB4994" w14:textId="560A19DF" w:rsidR="00936443" w:rsidRPr="00936443" w:rsidRDefault="00936443" w:rsidP="00936443">
            <w:pPr>
              <w:spacing w:after="0"/>
              <w:rPr>
                <w:rFonts w:eastAsia="宋体"/>
                <w:sz w:val="18"/>
                <w:szCs w:val="18"/>
                <w:lang w:eastAsia="zh-CN"/>
              </w:rPr>
            </w:pPr>
            <w:r>
              <w:rPr>
                <w:sz w:val="18"/>
                <w:szCs w:val="18"/>
              </w:rPr>
              <w:t>Upload</w:t>
            </w:r>
            <w:r w:rsidR="00DE0424">
              <w:rPr>
                <w:sz w:val="18"/>
                <w:szCs w:val="18"/>
              </w:rPr>
              <w:t>/delete/modify</w:t>
            </w:r>
            <w:r>
              <w:rPr>
                <w:sz w:val="18"/>
                <w:szCs w:val="18"/>
              </w:rPr>
              <w:t xml:space="preserve"> an exercise with </w:t>
            </w:r>
            <w:r>
              <w:rPr>
                <w:rFonts w:eastAsia="宋体" w:hint="eastAsia"/>
                <w:sz w:val="18"/>
                <w:szCs w:val="18"/>
                <w:lang w:eastAsia="zh-CN"/>
              </w:rPr>
              <w:t xml:space="preserve">an </w:t>
            </w:r>
            <w:r>
              <w:rPr>
                <w:rFonts w:eastAsia="宋体"/>
                <w:sz w:val="18"/>
                <w:szCs w:val="18"/>
                <w:lang w:eastAsia="zh-CN"/>
              </w:rPr>
              <w:t>a</w:t>
            </w:r>
            <w:r>
              <w:rPr>
                <w:sz w:val="18"/>
                <w:szCs w:val="18"/>
              </w:rPr>
              <w:t xml:space="preserve">udio file </w:t>
            </w:r>
            <w:r>
              <w:rPr>
                <w:sz w:val="18"/>
                <w:szCs w:val="18"/>
              </w:rPr>
              <w:t>听力题</w:t>
            </w:r>
            <w:r>
              <w:rPr>
                <w:rFonts w:eastAsia="宋体" w:hint="eastAsia"/>
                <w:sz w:val="18"/>
                <w:szCs w:val="18"/>
                <w:lang w:eastAsia="zh-CN"/>
              </w:rPr>
              <w:t xml:space="preserve"> (mp3, wav)</w:t>
            </w:r>
          </w:p>
          <w:p w14:paraId="3AF74CFB" w14:textId="785EDF2F" w:rsidR="00936443" w:rsidRPr="00936443" w:rsidRDefault="00936443" w:rsidP="008A2848">
            <w:pPr>
              <w:spacing w:after="0"/>
              <w:rPr>
                <w:rFonts w:eastAsia="宋体"/>
                <w:sz w:val="18"/>
                <w:szCs w:val="18"/>
                <w:lang w:eastAsia="zh-CN"/>
              </w:rPr>
            </w:pPr>
            <w:r w:rsidRPr="00936443">
              <w:rPr>
                <w:rFonts w:eastAsia="宋体" w:hint="eastAsia"/>
                <w:sz w:val="18"/>
                <w:szCs w:val="18"/>
                <w:highlight w:val="yellow"/>
                <w:lang w:eastAsia="zh-CN"/>
              </w:rPr>
              <w:t xml:space="preserve">(what are </w:t>
            </w:r>
            <w:r w:rsidR="008A2848">
              <w:rPr>
                <w:rFonts w:eastAsia="宋体"/>
                <w:sz w:val="18"/>
                <w:szCs w:val="18"/>
                <w:highlight w:val="yellow"/>
                <w:lang w:eastAsia="zh-CN"/>
              </w:rPr>
              <w:t xml:space="preserve">audio </w:t>
            </w:r>
            <w:r w:rsidRPr="00936443">
              <w:rPr>
                <w:rFonts w:eastAsia="宋体" w:hint="eastAsia"/>
                <w:sz w:val="18"/>
                <w:szCs w:val="18"/>
                <w:highlight w:val="yellow"/>
                <w:lang w:eastAsia="zh-CN"/>
              </w:rPr>
              <w:t xml:space="preserve">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4BC5644D" w14:textId="77777777" w:rsidR="00936443" w:rsidRDefault="00936443" w:rsidP="00936443">
            <w:pPr>
              <w:spacing w:after="0"/>
              <w:rPr>
                <w:rFonts w:cs="Segoe UI"/>
                <w:bCs/>
                <w:sz w:val="18"/>
                <w:szCs w:val="18"/>
              </w:rPr>
            </w:pPr>
            <w:r>
              <w:rPr>
                <w:rFonts w:cs="Segoe UI"/>
                <w:bCs/>
                <w:sz w:val="18"/>
                <w:szCs w:val="18"/>
              </w:rPr>
              <w:t># exercises</w:t>
            </w:r>
          </w:p>
          <w:p w14:paraId="1B274CB5" w14:textId="402EFC2C" w:rsidR="00936443" w:rsidRDefault="00936443" w:rsidP="00936443">
            <w:pPr>
              <w:spacing w:after="0"/>
              <w:rPr>
                <w:rFonts w:cs="Segoe UI"/>
                <w:bCs/>
                <w:sz w:val="18"/>
                <w:szCs w:val="18"/>
              </w:rPr>
            </w:pPr>
            <w:r>
              <w:rPr>
                <w:rFonts w:cs="Segoe UI"/>
                <w:bCs/>
                <w:sz w:val="18"/>
                <w:szCs w:val="18"/>
              </w:rPr>
              <w:t># success/failure</w:t>
            </w:r>
          </w:p>
          <w:p w14:paraId="412D68C5" w14:textId="3E93674F" w:rsidR="00936443" w:rsidRDefault="00914A8D" w:rsidP="00936443">
            <w:pPr>
              <w:spacing w:after="0"/>
              <w:rPr>
                <w:rFonts w:cs="Segoe UI"/>
                <w:bCs/>
                <w:sz w:val="18"/>
                <w:szCs w:val="18"/>
              </w:rPr>
            </w:pPr>
            <w:r>
              <w:rPr>
                <w:rFonts w:cs="Segoe UI"/>
                <w:bCs/>
                <w:sz w:val="18"/>
                <w:szCs w:val="18"/>
                <w:highlight w:val="yellow"/>
              </w:rPr>
              <w:t>audio file size uploa</w:t>
            </w:r>
            <w:r>
              <w:rPr>
                <w:rFonts w:cs="Segoe UI"/>
                <w:bCs/>
                <w:sz w:val="18"/>
                <w:szCs w:val="18"/>
              </w:rPr>
              <w:t>ded</w:t>
            </w:r>
          </w:p>
          <w:p w14:paraId="3C510610" w14:textId="6A67F5A8" w:rsidR="00936443" w:rsidRDefault="00914A8D" w:rsidP="00936443">
            <w:pPr>
              <w:spacing w:after="0"/>
              <w:rPr>
                <w:rFonts w:cs="Segoe UI"/>
                <w:bCs/>
                <w:sz w:val="18"/>
                <w:szCs w:val="18"/>
              </w:rPr>
            </w:pPr>
            <w:r>
              <w:rPr>
                <w:rFonts w:cs="Segoe UI"/>
                <w:bCs/>
                <w:sz w:val="18"/>
                <w:szCs w:val="18"/>
                <w:highlight w:val="yellow"/>
              </w:rPr>
              <w:t>Audio file format uploaded</w:t>
            </w:r>
          </w:p>
        </w:tc>
        <w:tc>
          <w:tcPr>
            <w:tcW w:w="1350" w:type="dxa"/>
          </w:tcPr>
          <w:p w14:paraId="0B62553A" w14:textId="39AA6174" w:rsidR="00936443" w:rsidRDefault="00936443" w:rsidP="00936443">
            <w:pPr>
              <w:spacing w:after="0"/>
              <w:rPr>
                <w:rFonts w:cs="Segoe UI"/>
                <w:bCs/>
                <w:sz w:val="18"/>
                <w:szCs w:val="18"/>
              </w:rPr>
            </w:pPr>
            <w:r>
              <w:rPr>
                <w:rFonts w:cs="Segoe UI"/>
                <w:bCs/>
                <w:sz w:val="18"/>
                <w:szCs w:val="18"/>
              </w:rPr>
              <w:t>1</w:t>
            </w:r>
          </w:p>
        </w:tc>
        <w:tc>
          <w:tcPr>
            <w:tcW w:w="1787" w:type="dxa"/>
          </w:tcPr>
          <w:p w14:paraId="566C5B80" w14:textId="00E35B38" w:rsidR="00936443" w:rsidRPr="00914A8D" w:rsidRDefault="00914A8D"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0164406C" w14:textId="77777777" w:rsidTr="00AE2312">
        <w:tc>
          <w:tcPr>
            <w:tcW w:w="331" w:type="dxa"/>
            <w:tcMar>
              <w:top w:w="58" w:type="dxa"/>
              <w:bottom w:w="58" w:type="dxa"/>
            </w:tcMar>
          </w:tcPr>
          <w:p w14:paraId="537BF358" w14:textId="77777777" w:rsidR="00936443" w:rsidRDefault="00936443" w:rsidP="00936443">
            <w:pPr>
              <w:spacing w:after="0"/>
              <w:rPr>
                <w:rFonts w:cs="Segoe UI"/>
                <w:bCs/>
                <w:sz w:val="18"/>
                <w:szCs w:val="18"/>
              </w:rPr>
            </w:pPr>
          </w:p>
        </w:tc>
        <w:tc>
          <w:tcPr>
            <w:tcW w:w="4979" w:type="dxa"/>
            <w:tcMar>
              <w:top w:w="58" w:type="dxa"/>
              <w:bottom w:w="58" w:type="dxa"/>
            </w:tcMar>
          </w:tcPr>
          <w:p w14:paraId="65C1793B" w14:textId="47A48760" w:rsidR="00936443" w:rsidRDefault="00936443" w:rsidP="00936443">
            <w:pPr>
              <w:spacing w:after="0"/>
              <w:rPr>
                <w:sz w:val="18"/>
                <w:szCs w:val="18"/>
              </w:rPr>
            </w:pPr>
            <w:r>
              <w:rPr>
                <w:sz w:val="18"/>
                <w:szCs w:val="18"/>
              </w:rPr>
              <w:t>Upload</w:t>
            </w:r>
            <w:r w:rsidR="00DE0424">
              <w:rPr>
                <w:sz w:val="18"/>
                <w:szCs w:val="18"/>
              </w:rPr>
              <w:t>/delete/modify</w:t>
            </w:r>
            <w:r>
              <w:rPr>
                <w:sz w:val="18"/>
                <w:szCs w:val="18"/>
              </w:rPr>
              <w:t xml:space="preserve"> an exercise with several pictures (jpg, png, </w:t>
            </w:r>
            <w:r w:rsidR="008A2848">
              <w:rPr>
                <w:sz w:val="18"/>
                <w:szCs w:val="18"/>
              </w:rPr>
              <w:t>jpeg)</w:t>
            </w:r>
          </w:p>
          <w:p w14:paraId="553365C9" w14:textId="324BCB79" w:rsidR="00936443" w:rsidRPr="008420AC" w:rsidRDefault="00936443" w:rsidP="008A2848">
            <w:pPr>
              <w:spacing w:after="0"/>
              <w:rPr>
                <w:sz w:val="18"/>
                <w:szCs w:val="18"/>
              </w:rPr>
            </w:pPr>
            <w:r w:rsidRPr="00936443">
              <w:rPr>
                <w:rFonts w:eastAsia="宋体" w:hint="eastAsia"/>
                <w:sz w:val="18"/>
                <w:szCs w:val="18"/>
                <w:highlight w:val="yellow"/>
                <w:lang w:eastAsia="zh-CN"/>
              </w:rPr>
              <w:t xml:space="preserve">(what are </w:t>
            </w:r>
            <w:r>
              <w:rPr>
                <w:rFonts w:eastAsia="宋体"/>
                <w:sz w:val="18"/>
                <w:szCs w:val="18"/>
                <w:highlight w:val="yellow"/>
                <w:lang w:eastAsia="zh-CN"/>
              </w:rPr>
              <w:t>image</w:t>
            </w:r>
            <w:r w:rsidRPr="00936443">
              <w:rPr>
                <w:rFonts w:eastAsia="宋体" w:hint="eastAsia"/>
                <w:sz w:val="18"/>
                <w:szCs w:val="18"/>
                <w:highlight w:val="yellow"/>
                <w:lang w:eastAsia="zh-CN"/>
              </w:rPr>
              <w:t xml:space="preserve"> 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1A688D4E" w14:textId="0448AD2A" w:rsidR="00936443" w:rsidRPr="00936443" w:rsidRDefault="00936443" w:rsidP="00936443">
            <w:pPr>
              <w:spacing w:after="0"/>
              <w:rPr>
                <w:rFonts w:cs="Segoe UI"/>
                <w:bCs/>
                <w:sz w:val="18"/>
                <w:szCs w:val="18"/>
                <w:lang w:val="fr-FR"/>
              </w:rPr>
            </w:pPr>
            <w:r w:rsidRPr="00936443">
              <w:rPr>
                <w:rFonts w:cs="Segoe UI"/>
                <w:bCs/>
                <w:sz w:val="18"/>
                <w:szCs w:val="18"/>
                <w:lang w:val="fr-FR"/>
              </w:rPr>
              <w:t># exercices</w:t>
            </w:r>
          </w:p>
          <w:p w14:paraId="3801A0EF" w14:textId="03DA4483" w:rsidR="00936443" w:rsidRPr="00936443" w:rsidRDefault="00936443" w:rsidP="00936443">
            <w:pPr>
              <w:spacing w:after="0"/>
              <w:rPr>
                <w:rFonts w:cs="Segoe UI"/>
                <w:bCs/>
                <w:sz w:val="18"/>
                <w:szCs w:val="18"/>
                <w:lang w:val="fr-FR"/>
              </w:rPr>
            </w:pPr>
            <w:r w:rsidRPr="00936443">
              <w:rPr>
                <w:rFonts w:cs="Segoe UI"/>
                <w:bCs/>
                <w:sz w:val="18"/>
                <w:szCs w:val="18"/>
                <w:lang w:val="fr-FR"/>
              </w:rPr>
              <w:t>#</w:t>
            </w:r>
            <w:r w:rsidR="00914A8D">
              <w:rPr>
                <w:rFonts w:cs="Segoe UI"/>
                <w:bCs/>
                <w:sz w:val="18"/>
                <w:szCs w:val="18"/>
                <w:lang w:val="fr-FR"/>
              </w:rPr>
              <w:t xml:space="preserve"> </w:t>
            </w:r>
            <w:r w:rsidRPr="00936443">
              <w:rPr>
                <w:rFonts w:cs="Segoe UI"/>
                <w:bCs/>
                <w:sz w:val="18"/>
                <w:szCs w:val="18"/>
                <w:lang w:val="fr-FR"/>
              </w:rPr>
              <w:t>success/failure</w:t>
            </w:r>
          </w:p>
          <w:p w14:paraId="74E4211A" w14:textId="49D7411C" w:rsidR="00936443" w:rsidRPr="00936443" w:rsidRDefault="00936443" w:rsidP="00936443">
            <w:pPr>
              <w:spacing w:after="0"/>
              <w:rPr>
                <w:rFonts w:cs="Segoe UI"/>
                <w:bCs/>
                <w:sz w:val="18"/>
                <w:szCs w:val="18"/>
                <w:lang w:val="fr-FR"/>
              </w:rPr>
            </w:pPr>
            <w:r w:rsidRPr="00936443">
              <w:rPr>
                <w:rFonts w:cs="Segoe UI"/>
                <w:bCs/>
                <w:sz w:val="18"/>
                <w:szCs w:val="18"/>
                <w:highlight w:val="yellow"/>
                <w:lang w:val="fr-FR"/>
              </w:rPr>
              <w:t># image files</w:t>
            </w:r>
          </w:p>
        </w:tc>
        <w:tc>
          <w:tcPr>
            <w:tcW w:w="1350" w:type="dxa"/>
          </w:tcPr>
          <w:p w14:paraId="2FD4C2A9" w14:textId="04D6F61D" w:rsidR="00936443" w:rsidRDefault="00936443" w:rsidP="00936443">
            <w:pPr>
              <w:spacing w:after="0"/>
              <w:rPr>
                <w:rFonts w:cs="Segoe UI"/>
                <w:bCs/>
                <w:sz w:val="18"/>
                <w:szCs w:val="18"/>
              </w:rPr>
            </w:pPr>
            <w:r>
              <w:rPr>
                <w:rFonts w:cs="Segoe UI"/>
                <w:bCs/>
                <w:sz w:val="18"/>
                <w:szCs w:val="18"/>
              </w:rPr>
              <w:t>1</w:t>
            </w:r>
          </w:p>
        </w:tc>
        <w:tc>
          <w:tcPr>
            <w:tcW w:w="1787" w:type="dxa"/>
          </w:tcPr>
          <w:p w14:paraId="103CA3CA" w14:textId="2D2F1F8E" w:rsidR="00936443" w:rsidRPr="00914A8D" w:rsidRDefault="00914A8D"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30A9FDF6" w14:textId="77777777" w:rsidTr="00AE2312">
        <w:trPr>
          <w:trHeight w:val="249"/>
        </w:trPr>
        <w:tc>
          <w:tcPr>
            <w:tcW w:w="10337" w:type="dxa"/>
            <w:gridSpan w:val="5"/>
            <w:shd w:val="clear" w:color="auto" w:fill="B3BCCA" w:themeFill="text2" w:themeFillTint="66"/>
          </w:tcPr>
          <w:p w14:paraId="228DB01D" w14:textId="7A5D8838" w:rsidR="00936443" w:rsidRPr="00BB55DE" w:rsidRDefault="00DE0424" w:rsidP="00DE0424">
            <w:pPr>
              <w:spacing w:after="0"/>
              <w:rPr>
                <w:rFonts w:cs="Segoe UI"/>
                <w:b/>
                <w:bCs/>
                <w:sz w:val="18"/>
                <w:szCs w:val="18"/>
              </w:rPr>
            </w:pPr>
            <w:r>
              <w:rPr>
                <w:rFonts w:cs="Segoe UI"/>
                <w:b/>
                <w:bCs/>
                <w:sz w:val="18"/>
                <w:szCs w:val="18"/>
              </w:rPr>
              <w:t>Manage Group</w:t>
            </w:r>
          </w:p>
        </w:tc>
      </w:tr>
      <w:tr w:rsidR="00936443" w:rsidRPr="002B0034" w14:paraId="5AD9988E" w14:textId="77777777" w:rsidTr="00AE2312">
        <w:tc>
          <w:tcPr>
            <w:tcW w:w="331" w:type="dxa"/>
            <w:tcMar>
              <w:top w:w="58" w:type="dxa"/>
              <w:bottom w:w="58" w:type="dxa"/>
            </w:tcMar>
          </w:tcPr>
          <w:p w14:paraId="04808D67" w14:textId="77777777" w:rsidR="00936443" w:rsidRPr="002B0034" w:rsidRDefault="00936443" w:rsidP="00936443">
            <w:pPr>
              <w:spacing w:after="0"/>
              <w:rPr>
                <w:rFonts w:cs="Segoe UI"/>
                <w:bCs/>
                <w:sz w:val="18"/>
                <w:szCs w:val="18"/>
              </w:rPr>
            </w:pPr>
          </w:p>
        </w:tc>
        <w:tc>
          <w:tcPr>
            <w:tcW w:w="4979" w:type="dxa"/>
            <w:tcMar>
              <w:top w:w="58" w:type="dxa"/>
              <w:bottom w:w="58" w:type="dxa"/>
            </w:tcMar>
          </w:tcPr>
          <w:p w14:paraId="4F3F696A" w14:textId="526C4309" w:rsidR="00936443" w:rsidRDefault="00CD48BD" w:rsidP="00CD48BD">
            <w:pPr>
              <w:spacing w:after="0"/>
              <w:rPr>
                <w:sz w:val="18"/>
                <w:szCs w:val="18"/>
              </w:rPr>
            </w:pPr>
            <w:r>
              <w:rPr>
                <w:sz w:val="18"/>
                <w:szCs w:val="18"/>
              </w:rPr>
              <w:t xml:space="preserve">Create a group </w:t>
            </w:r>
            <w:r w:rsidR="008A2848">
              <w:rPr>
                <w:sz w:val="18"/>
                <w:szCs w:val="18"/>
              </w:rPr>
              <w:t xml:space="preserve">and </w:t>
            </w:r>
            <w:r w:rsidR="004B0CC7">
              <w:rPr>
                <w:sz w:val="18"/>
                <w:szCs w:val="18"/>
              </w:rPr>
              <w:t>auto-</w:t>
            </w:r>
            <w:r w:rsidR="008A2848">
              <w:rPr>
                <w:sz w:val="18"/>
                <w:szCs w:val="18"/>
              </w:rPr>
              <w:t>assign with a default name</w:t>
            </w:r>
          </w:p>
          <w:p w14:paraId="4F7E20EC" w14:textId="77777777" w:rsidR="00733205" w:rsidRPr="00733205" w:rsidRDefault="00733205" w:rsidP="00733205">
            <w:pPr>
              <w:pStyle w:val="ListParagraph"/>
              <w:numPr>
                <w:ilvl w:val="0"/>
                <w:numId w:val="47"/>
              </w:numPr>
              <w:spacing w:after="0"/>
              <w:rPr>
                <w:sz w:val="18"/>
                <w:szCs w:val="18"/>
              </w:rPr>
            </w:pPr>
            <w:r>
              <w:rPr>
                <w:rFonts w:eastAsia="宋体"/>
                <w:sz w:val="18"/>
                <w:szCs w:val="18"/>
                <w:lang w:eastAsia="zh-CN"/>
              </w:rPr>
              <w:t>O</w:t>
            </w:r>
            <w:r>
              <w:rPr>
                <w:rFonts w:eastAsia="宋体" w:hint="eastAsia"/>
                <w:sz w:val="18"/>
                <w:szCs w:val="18"/>
                <w:lang w:eastAsia="zh-CN"/>
              </w:rPr>
              <w:t xml:space="preserve">ne </w:t>
            </w:r>
            <w:r>
              <w:rPr>
                <w:rFonts w:eastAsia="宋体"/>
                <w:sz w:val="18"/>
                <w:szCs w:val="18"/>
                <w:lang w:eastAsia="zh-CN"/>
              </w:rPr>
              <w:t>group for exercises refers to a course level</w:t>
            </w:r>
          </w:p>
          <w:p w14:paraId="469AA4EE" w14:textId="781B1F52" w:rsidR="00733205" w:rsidRPr="00733205" w:rsidRDefault="00733205" w:rsidP="00733205">
            <w:pPr>
              <w:pStyle w:val="ListParagraph"/>
              <w:numPr>
                <w:ilvl w:val="0"/>
                <w:numId w:val="47"/>
              </w:numPr>
              <w:spacing w:after="0"/>
              <w:rPr>
                <w:sz w:val="18"/>
                <w:szCs w:val="18"/>
              </w:rPr>
            </w:pPr>
            <w:r>
              <w:rPr>
                <w:rFonts w:eastAsia="宋体"/>
                <w:sz w:val="18"/>
                <w:szCs w:val="18"/>
                <w:lang w:eastAsia="zh-CN"/>
              </w:rPr>
              <w:t>One historical exam group refers to a specific year/date for that exam</w:t>
            </w:r>
          </w:p>
        </w:tc>
        <w:tc>
          <w:tcPr>
            <w:tcW w:w="1890" w:type="dxa"/>
          </w:tcPr>
          <w:p w14:paraId="07B76805" w14:textId="3C3DEAE0" w:rsidR="00936443" w:rsidRPr="002B0034" w:rsidRDefault="00CD48BD" w:rsidP="00936443">
            <w:pPr>
              <w:spacing w:after="0"/>
              <w:rPr>
                <w:rFonts w:cs="Segoe UI"/>
                <w:bCs/>
                <w:sz w:val="18"/>
                <w:szCs w:val="18"/>
              </w:rPr>
            </w:pPr>
            <w:r>
              <w:rPr>
                <w:rFonts w:cs="Segoe UI"/>
                <w:bCs/>
                <w:sz w:val="18"/>
                <w:szCs w:val="18"/>
              </w:rPr>
              <w:t># groups created</w:t>
            </w:r>
          </w:p>
        </w:tc>
        <w:tc>
          <w:tcPr>
            <w:tcW w:w="1350" w:type="dxa"/>
          </w:tcPr>
          <w:p w14:paraId="35B621BE" w14:textId="7C807FB8" w:rsidR="00936443" w:rsidRPr="002B0034" w:rsidRDefault="00CD48BD" w:rsidP="00936443">
            <w:pPr>
              <w:spacing w:after="0"/>
              <w:rPr>
                <w:rFonts w:cs="Segoe UI"/>
                <w:bCs/>
                <w:sz w:val="18"/>
                <w:szCs w:val="18"/>
              </w:rPr>
            </w:pPr>
            <w:r>
              <w:rPr>
                <w:rFonts w:cs="Segoe UI"/>
                <w:bCs/>
                <w:sz w:val="18"/>
                <w:szCs w:val="18"/>
              </w:rPr>
              <w:t>1</w:t>
            </w:r>
          </w:p>
        </w:tc>
        <w:tc>
          <w:tcPr>
            <w:tcW w:w="1787" w:type="dxa"/>
          </w:tcPr>
          <w:p w14:paraId="2739435A" w14:textId="6A245B33" w:rsidR="00936443" w:rsidRPr="004B0CC7" w:rsidRDefault="004B0CC7"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8A2848" w:rsidRPr="002B0034" w14:paraId="659E41D4" w14:textId="77777777" w:rsidTr="00AE2312">
        <w:tc>
          <w:tcPr>
            <w:tcW w:w="331" w:type="dxa"/>
            <w:tcMar>
              <w:top w:w="58" w:type="dxa"/>
              <w:bottom w:w="58" w:type="dxa"/>
            </w:tcMar>
          </w:tcPr>
          <w:p w14:paraId="76277635" w14:textId="77777777" w:rsidR="008A2848" w:rsidRPr="002B0034" w:rsidRDefault="008A2848" w:rsidP="00936443">
            <w:pPr>
              <w:spacing w:after="0"/>
              <w:rPr>
                <w:rFonts w:cs="Segoe UI"/>
                <w:bCs/>
                <w:sz w:val="18"/>
                <w:szCs w:val="18"/>
              </w:rPr>
            </w:pPr>
          </w:p>
        </w:tc>
        <w:tc>
          <w:tcPr>
            <w:tcW w:w="4979" w:type="dxa"/>
            <w:tcMar>
              <w:top w:w="58" w:type="dxa"/>
              <w:bottom w:w="58" w:type="dxa"/>
            </w:tcMar>
          </w:tcPr>
          <w:p w14:paraId="62EECD5B" w14:textId="700AC777" w:rsidR="008A2848" w:rsidRDefault="004B0CC7" w:rsidP="004B0CC7">
            <w:pPr>
              <w:spacing w:after="0"/>
              <w:rPr>
                <w:sz w:val="18"/>
                <w:szCs w:val="18"/>
              </w:rPr>
            </w:pPr>
            <w:r>
              <w:rPr>
                <w:sz w:val="18"/>
                <w:szCs w:val="18"/>
              </w:rPr>
              <w:t>Validate</w:t>
            </w:r>
            <w:r w:rsidR="008A2848">
              <w:rPr>
                <w:sz w:val="18"/>
                <w:szCs w:val="18"/>
              </w:rPr>
              <w:t xml:space="preserve"> group name if</w:t>
            </w:r>
            <w:r w:rsidR="00477AFF">
              <w:rPr>
                <w:sz w:val="18"/>
                <w:szCs w:val="18"/>
              </w:rPr>
              <w:t xml:space="preserve"> </w:t>
            </w:r>
            <w:r>
              <w:rPr>
                <w:sz w:val="18"/>
                <w:szCs w:val="18"/>
              </w:rPr>
              <w:t>not</w:t>
            </w:r>
            <w:r w:rsidR="00477AFF">
              <w:rPr>
                <w:sz w:val="18"/>
                <w:szCs w:val="18"/>
              </w:rPr>
              <w:t xml:space="preserve"> exist</w:t>
            </w:r>
          </w:p>
        </w:tc>
        <w:tc>
          <w:tcPr>
            <w:tcW w:w="1890" w:type="dxa"/>
          </w:tcPr>
          <w:p w14:paraId="7E4910DE" w14:textId="77777777" w:rsidR="008A2848" w:rsidRDefault="008A2848" w:rsidP="00936443">
            <w:pPr>
              <w:spacing w:after="0"/>
              <w:rPr>
                <w:rFonts w:cs="Segoe UI"/>
                <w:bCs/>
                <w:sz w:val="18"/>
                <w:szCs w:val="18"/>
              </w:rPr>
            </w:pPr>
          </w:p>
        </w:tc>
        <w:tc>
          <w:tcPr>
            <w:tcW w:w="1350" w:type="dxa"/>
          </w:tcPr>
          <w:p w14:paraId="54191BAB" w14:textId="6A8A6B1B" w:rsidR="008A2848" w:rsidRDefault="004B0CC7" w:rsidP="00936443">
            <w:pPr>
              <w:spacing w:after="0"/>
              <w:rPr>
                <w:rFonts w:cs="Segoe UI"/>
                <w:bCs/>
                <w:sz w:val="18"/>
                <w:szCs w:val="18"/>
              </w:rPr>
            </w:pPr>
            <w:r>
              <w:rPr>
                <w:rFonts w:cs="Segoe UI"/>
                <w:bCs/>
                <w:sz w:val="18"/>
                <w:szCs w:val="18"/>
              </w:rPr>
              <w:t>1</w:t>
            </w:r>
          </w:p>
        </w:tc>
        <w:tc>
          <w:tcPr>
            <w:tcW w:w="1787" w:type="dxa"/>
          </w:tcPr>
          <w:p w14:paraId="6247553F" w14:textId="5B3BEB3C" w:rsidR="008A2848" w:rsidRPr="004B0CC7" w:rsidRDefault="004B0CC7"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8A2848" w:rsidRPr="002B0034" w14:paraId="673F2ADB" w14:textId="77777777" w:rsidTr="00AE2312">
        <w:tc>
          <w:tcPr>
            <w:tcW w:w="331" w:type="dxa"/>
            <w:tcMar>
              <w:top w:w="58" w:type="dxa"/>
              <w:bottom w:w="58" w:type="dxa"/>
            </w:tcMar>
          </w:tcPr>
          <w:p w14:paraId="333E108E" w14:textId="77777777" w:rsidR="008A2848" w:rsidRPr="002B0034" w:rsidRDefault="008A2848" w:rsidP="00936443">
            <w:pPr>
              <w:spacing w:after="0"/>
              <w:rPr>
                <w:rFonts w:cs="Segoe UI"/>
                <w:bCs/>
                <w:sz w:val="18"/>
                <w:szCs w:val="18"/>
              </w:rPr>
            </w:pPr>
          </w:p>
        </w:tc>
        <w:tc>
          <w:tcPr>
            <w:tcW w:w="4979" w:type="dxa"/>
            <w:tcMar>
              <w:top w:w="58" w:type="dxa"/>
              <w:bottom w:w="58" w:type="dxa"/>
            </w:tcMar>
          </w:tcPr>
          <w:p w14:paraId="6F0DD481" w14:textId="68DB6CB9" w:rsidR="008A2848" w:rsidRPr="008A2848" w:rsidRDefault="008A2848" w:rsidP="00CD48BD">
            <w:pPr>
              <w:spacing w:after="0"/>
              <w:rPr>
                <w:sz w:val="18"/>
                <w:szCs w:val="18"/>
                <w:highlight w:val="yellow"/>
              </w:rPr>
            </w:pPr>
            <w:r w:rsidRPr="008A2848">
              <w:rPr>
                <w:sz w:val="18"/>
                <w:szCs w:val="18"/>
                <w:highlight w:val="yellow"/>
              </w:rPr>
              <w:t>Check group name with restriction</w:t>
            </w:r>
            <w:r w:rsidR="00DE0424">
              <w:rPr>
                <w:sz w:val="18"/>
                <w:szCs w:val="18"/>
                <w:highlight w:val="yellow"/>
              </w:rPr>
              <w:t xml:space="preserve"> upon creation</w:t>
            </w:r>
            <w:r w:rsidRPr="008A2848">
              <w:rPr>
                <w:sz w:val="18"/>
                <w:szCs w:val="18"/>
                <w:highlight w:val="yellow"/>
              </w:rPr>
              <w:t>?</w:t>
            </w:r>
            <w:r w:rsidR="004B0CC7">
              <w:rPr>
                <w:sz w:val="18"/>
                <w:szCs w:val="18"/>
                <w:highlight w:val="yellow"/>
              </w:rPr>
              <w:t xml:space="preserve"> Do we need to apply some name convention here?</w:t>
            </w:r>
          </w:p>
        </w:tc>
        <w:tc>
          <w:tcPr>
            <w:tcW w:w="1890" w:type="dxa"/>
          </w:tcPr>
          <w:p w14:paraId="009E3D32" w14:textId="77777777" w:rsidR="008A2848" w:rsidRPr="008A2848" w:rsidRDefault="008A2848" w:rsidP="00936443">
            <w:pPr>
              <w:spacing w:after="0"/>
              <w:rPr>
                <w:rFonts w:cs="Segoe UI"/>
                <w:bCs/>
                <w:sz w:val="18"/>
                <w:szCs w:val="18"/>
                <w:highlight w:val="yellow"/>
              </w:rPr>
            </w:pPr>
          </w:p>
        </w:tc>
        <w:tc>
          <w:tcPr>
            <w:tcW w:w="1350" w:type="dxa"/>
          </w:tcPr>
          <w:p w14:paraId="519E6308" w14:textId="62802965" w:rsidR="008A2848" w:rsidRDefault="008A2848" w:rsidP="00936443">
            <w:pPr>
              <w:spacing w:after="0"/>
              <w:rPr>
                <w:rFonts w:cs="Segoe UI"/>
                <w:bCs/>
                <w:sz w:val="18"/>
                <w:szCs w:val="18"/>
              </w:rPr>
            </w:pPr>
            <w:r w:rsidRPr="008A2848">
              <w:rPr>
                <w:rFonts w:cs="Segoe UI"/>
                <w:bCs/>
                <w:sz w:val="18"/>
                <w:szCs w:val="18"/>
                <w:highlight w:val="yellow"/>
              </w:rPr>
              <w:t>2</w:t>
            </w:r>
          </w:p>
        </w:tc>
        <w:tc>
          <w:tcPr>
            <w:tcW w:w="1787" w:type="dxa"/>
          </w:tcPr>
          <w:p w14:paraId="444A08C4" w14:textId="77777777" w:rsidR="008A2848" w:rsidRPr="002B0034" w:rsidRDefault="008A2848" w:rsidP="00936443">
            <w:pPr>
              <w:spacing w:after="0"/>
              <w:rPr>
                <w:rFonts w:cs="Segoe UI"/>
                <w:bCs/>
                <w:sz w:val="18"/>
                <w:szCs w:val="18"/>
              </w:rPr>
            </w:pPr>
          </w:p>
        </w:tc>
      </w:tr>
      <w:tr w:rsidR="00CD48BD" w:rsidRPr="002B0034" w14:paraId="53B3AF69" w14:textId="77777777" w:rsidTr="00AE2312">
        <w:tc>
          <w:tcPr>
            <w:tcW w:w="331" w:type="dxa"/>
            <w:tcMar>
              <w:top w:w="58" w:type="dxa"/>
              <w:bottom w:w="58" w:type="dxa"/>
            </w:tcMar>
          </w:tcPr>
          <w:p w14:paraId="5FA3F172"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42BE36BA" w14:textId="77777777" w:rsidR="00CD48BD" w:rsidRDefault="00CD48BD" w:rsidP="00CD48BD">
            <w:pPr>
              <w:spacing w:after="0"/>
              <w:rPr>
                <w:sz w:val="18"/>
                <w:szCs w:val="18"/>
              </w:rPr>
            </w:pPr>
            <w:r>
              <w:rPr>
                <w:sz w:val="18"/>
                <w:szCs w:val="18"/>
              </w:rPr>
              <w:t>Delete a group</w:t>
            </w:r>
            <w:r w:rsidR="008A2848">
              <w:rPr>
                <w:sz w:val="18"/>
                <w:szCs w:val="18"/>
              </w:rPr>
              <w:t xml:space="preserve"> (exercises in the group will be deleted too)</w:t>
            </w:r>
          </w:p>
          <w:p w14:paraId="2F7299A0" w14:textId="06F31165" w:rsidR="00DE0424" w:rsidRDefault="00DE0424" w:rsidP="00CD48BD">
            <w:pPr>
              <w:spacing w:after="0"/>
              <w:rPr>
                <w:sz w:val="18"/>
                <w:szCs w:val="18"/>
              </w:rPr>
            </w:pPr>
            <w:r w:rsidRPr="00DE0424">
              <w:rPr>
                <w:sz w:val="18"/>
                <w:szCs w:val="18"/>
                <w:highlight w:val="yellow"/>
              </w:rPr>
              <w:t>(how about a group distributed? Or only allow to delete if not distribute? If yes, teacher needs to recall the group first)</w:t>
            </w:r>
          </w:p>
        </w:tc>
        <w:tc>
          <w:tcPr>
            <w:tcW w:w="1890" w:type="dxa"/>
          </w:tcPr>
          <w:p w14:paraId="5A7C6897" w14:textId="24813724" w:rsidR="00CD48BD" w:rsidRDefault="00CD48BD" w:rsidP="00936443">
            <w:pPr>
              <w:spacing w:after="0"/>
              <w:rPr>
                <w:rFonts w:cs="Segoe UI"/>
                <w:bCs/>
                <w:sz w:val="18"/>
                <w:szCs w:val="18"/>
              </w:rPr>
            </w:pPr>
            <w:r>
              <w:rPr>
                <w:rFonts w:cs="Segoe UI"/>
                <w:bCs/>
                <w:sz w:val="18"/>
                <w:szCs w:val="18"/>
              </w:rPr>
              <w:t># groups deleted</w:t>
            </w:r>
          </w:p>
        </w:tc>
        <w:tc>
          <w:tcPr>
            <w:tcW w:w="1350" w:type="dxa"/>
          </w:tcPr>
          <w:p w14:paraId="71C53E0C" w14:textId="0C2D3799" w:rsidR="00CD48BD" w:rsidRDefault="00CD48BD" w:rsidP="00936443">
            <w:pPr>
              <w:spacing w:after="0"/>
              <w:rPr>
                <w:rFonts w:cs="Segoe UI"/>
                <w:bCs/>
                <w:sz w:val="18"/>
                <w:szCs w:val="18"/>
              </w:rPr>
            </w:pPr>
            <w:r>
              <w:rPr>
                <w:rFonts w:cs="Segoe UI"/>
                <w:bCs/>
                <w:sz w:val="18"/>
                <w:szCs w:val="18"/>
              </w:rPr>
              <w:t>2</w:t>
            </w:r>
          </w:p>
        </w:tc>
        <w:tc>
          <w:tcPr>
            <w:tcW w:w="1787" w:type="dxa"/>
          </w:tcPr>
          <w:p w14:paraId="36EA405B" w14:textId="77777777" w:rsidR="00CD48BD" w:rsidRPr="002B0034" w:rsidRDefault="00CD48BD" w:rsidP="00936443">
            <w:pPr>
              <w:spacing w:after="0"/>
              <w:rPr>
                <w:rFonts w:cs="Segoe UI"/>
                <w:bCs/>
                <w:sz w:val="18"/>
                <w:szCs w:val="18"/>
              </w:rPr>
            </w:pPr>
          </w:p>
        </w:tc>
      </w:tr>
      <w:tr w:rsidR="00DE0424" w:rsidRPr="002B0034" w14:paraId="7EF251C0" w14:textId="77777777" w:rsidTr="00AE2312">
        <w:tc>
          <w:tcPr>
            <w:tcW w:w="331" w:type="dxa"/>
            <w:tcMar>
              <w:top w:w="58" w:type="dxa"/>
              <w:bottom w:w="58" w:type="dxa"/>
            </w:tcMar>
          </w:tcPr>
          <w:p w14:paraId="1AF86A65" w14:textId="77777777" w:rsidR="00DE0424" w:rsidRPr="002B0034" w:rsidRDefault="00DE0424" w:rsidP="00936443">
            <w:pPr>
              <w:spacing w:after="0"/>
              <w:rPr>
                <w:rFonts w:cs="Segoe UI"/>
                <w:bCs/>
                <w:sz w:val="18"/>
                <w:szCs w:val="18"/>
              </w:rPr>
            </w:pPr>
          </w:p>
        </w:tc>
        <w:tc>
          <w:tcPr>
            <w:tcW w:w="4979" w:type="dxa"/>
            <w:tcMar>
              <w:top w:w="58" w:type="dxa"/>
              <w:bottom w:w="58" w:type="dxa"/>
            </w:tcMar>
          </w:tcPr>
          <w:p w14:paraId="471658C4" w14:textId="200D823A" w:rsidR="00DE0424" w:rsidRDefault="00DE0424" w:rsidP="00DE0424">
            <w:pPr>
              <w:spacing w:after="0"/>
              <w:rPr>
                <w:sz w:val="18"/>
                <w:szCs w:val="18"/>
              </w:rPr>
            </w:pPr>
            <w:r>
              <w:rPr>
                <w:sz w:val="18"/>
                <w:szCs w:val="18"/>
              </w:rPr>
              <w:t xml:space="preserve">Delete several groups </w:t>
            </w:r>
            <w:r w:rsidRPr="00DE0424">
              <w:rPr>
                <w:sz w:val="18"/>
                <w:szCs w:val="18"/>
                <w:highlight w:val="yellow"/>
              </w:rPr>
              <w:t>(how about groups distributed?)</w:t>
            </w:r>
          </w:p>
        </w:tc>
        <w:tc>
          <w:tcPr>
            <w:tcW w:w="1890" w:type="dxa"/>
          </w:tcPr>
          <w:p w14:paraId="3F583A42" w14:textId="77777777" w:rsidR="00DE0424" w:rsidRDefault="00DE0424" w:rsidP="00936443">
            <w:pPr>
              <w:spacing w:after="0"/>
              <w:rPr>
                <w:rFonts w:cs="Segoe UI"/>
                <w:bCs/>
                <w:sz w:val="18"/>
                <w:szCs w:val="18"/>
              </w:rPr>
            </w:pPr>
          </w:p>
        </w:tc>
        <w:tc>
          <w:tcPr>
            <w:tcW w:w="1350" w:type="dxa"/>
          </w:tcPr>
          <w:p w14:paraId="36BFD4C3" w14:textId="4149AEA8" w:rsidR="00DE0424" w:rsidRDefault="00DE0424" w:rsidP="00936443">
            <w:pPr>
              <w:spacing w:after="0"/>
              <w:rPr>
                <w:rFonts w:cs="Segoe UI"/>
                <w:bCs/>
                <w:sz w:val="18"/>
                <w:szCs w:val="18"/>
              </w:rPr>
            </w:pPr>
            <w:r>
              <w:rPr>
                <w:rFonts w:cs="Segoe UI"/>
                <w:bCs/>
                <w:sz w:val="18"/>
                <w:szCs w:val="18"/>
              </w:rPr>
              <w:t>2</w:t>
            </w:r>
          </w:p>
        </w:tc>
        <w:tc>
          <w:tcPr>
            <w:tcW w:w="1787" w:type="dxa"/>
          </w:tcPr>
          <w:p w14:paraId="78520E0F" w14:textId="77777777" w:rsidR="00DE0424" w:rsidRPr="002B0034" w:rsidRDefault="00DE0424" w:rsidP="00936443">
            <w:pPr>
              <w:spacing w:after="0"/>
              <w:rPr>
                <w:rFonts w:cs="Segoe UI"/>
                <w:bCs/>
                <w:sz w:val="18"/>
                <w:szCs w:val="18"/>
              </w:rPr>
            </w:pPr>
          </w:p>
        </w:tc>
      </w:tr>
      <w:tr w:rsidR="008A2848" w:rsidRPr="002B0034" w14:paraId="0124D2E6" w14:textId="77777777" w:rsidTr="00AE2312">
        <w:tc>
          <w:tcPr>
            <w:tcW w:w="331" w:type="dxa"/>
            <w:tcMar>
              <w:top w:w="58" w:type="dxa"/>
              <w:bottom w:w="58" w:type="dxa"/>
            </w:tcMar>
          </w:tcPr>
          <w:p w14:paraId="66D85273" w14:textId="77777777" w:rsidR="008A2848" w:rsidRPr="002B0034" w:rsidRDefault="008A2848" w:rsidP="00936443">
            <w:pPr>
              <w:spacing w:after="0"/>
              <w:rPr>
                <w:rFonts w:cs="Segoe UI"/>
                <w:bCs/>
                <w:sz w:val="18"/>
                <w:szCs w:val="18"/>
              </w:rPr>
            </w:pPr>
          </w:p>
        </w:tc>
        <w:tc>
          <w:tcPr>
            <w:tcW w:w="4979" w:type="dxa"/>
            <w:tcMar>
              <w:top w:w="58" w:type="dxa"/>
              <w:bottom w:w="58" w:type="dxa"/>
            </w:tcMar>
          </w:tcPr>
          <w:p w14:paraId="5C270AE3" w14:textId="1BCA0002" w:rsidR="008A2848" w:rsidRDefault="008A2848" w:rsidP="00CD48BD">
            <w:pPr>
              <w:spacing w:after="0"/>
              <w:rPr>
                <w:sz w:val="18"/>
                <w:szCs w:val="18"/>
              </w:rPr>
            </w:pPr>
            <w:r>
              <w:rPr>
                <w:sz w:val="18"/>
                <w:szCs w:val="18"/>
              </w:rPr>
              <w:t xml:space="preserve">Rename a group </w:t>
            </w:r>
            <w:r w:rsidR="00DE0424">
              <w:rPr>
                <w:sz w:val="18"/>
                <w:szCs w:val="18"/>
              </w:rPr>
              <w:t>after its creation</w:t>
            </w:r>
          </w:p>
          <w:p w14:paraId="13DFECA8" w14:textId="69544F33" w:rsidR="008A2848" w:rsidRDefault="008A2848" w:rsidP="004B0CC7">
            <w:pPr>
              <w:spacing w:after="0"/>
              <w:rPr>
                <w:sz w:val="18"/>
                <w:szCs w:val="18"/>
              </w:rPr>
            </w:pPr>
            <w:r w:rsidRPr="008A2848">
              <w:rPr>
                <w:sz w:val="18"/>
                <w:szCs w:val="18"/>
                <w:highlight w:val="yellow"/>
              </w:rPr>
              <w:t>(</w:t>
            </w:r>
            <w:r w:rsidR="004B0CC7">
              <w:rPr>
                <w:sz w:val="18"/>
                <w:szCs w:val="18"/>
                <w:highlight w:val="yellow"/>
              </w:rPr>
              <w:t>how about i</w:t>
            </w:r>
            <w:r w:rsidRPr="008A2848">
              <w:rPr>
                <w:sz w:val="18"/>
                <w:szCs w:val="18"/>
                <w:highlight w:val="yellow"/>
              </w:rPr>
              <w:t xml:space="preserve">f </w:t>
            </w:r>
            <w:r w:rsidR="004B0CC7">
              <w:rPr>
                <w:sz w:val="18"/>
                <w:szCs w:val="18"/>
                <w:highlight w:val="yellow"/>
              </w:rPr>
              <w:t>a</w:t>
            </w:r>
            <w:r w:rsidRPr="008A2848">
              <w:rPr>
                <w:sz w:val="18"/>
                <w:szCs w:val="18"/>
                <w:highlight w:val="yellow"/>
              </w:rPr>
              <w:t xml:space="preserve"> group is distributed to students</w:t>
            </w:r>
            <w:r w:rsidR="004B0CC7">
              <w:rPr>
                <w:sz w:val="18"/>
                <w:szCs w:val="18"/>
                <w:highlight w:val="yellow"/>
              </w:rPr>
              <w:t xml:space="preserve"> already</w:t>
            </w:r>
            <w:r w:rsidRPr="008A2848">
              <w:rPr>
                <w:sz w:val="18"/>
                <w:szCs w:val="18"/>
                <w:highlight w:val="yellow"/>
              </w:rPr>
              <w:t>?</w:t>
            </w:r>
            <w:r w:rsidR="004B0CC7">
              <w:rPr>
                <w:sz w:val="18"/>
                <w:szCs w:val="18"/>
                <w:highlight w:val="yellow"/>
              </w:rPr>
              <w:t xml:space="preserve"> Or this is only allowed when</w:t>
            </w:r>
            <w:r>
              <w:rPr>
                <w:sz w:val="18"/>
                <w:szCs w:val="18"/>
                <w:highlight w:val="yellow"/>
              </w:rPr>
              <w:t xml:space="preserve"> a group is not distributed?</w:t>
            </w:r>
            <w:r w:rsidRPr="008A2848">
              <w:rPr>
                <w:sz w:val="18"/>
                <w:szCs w:val="18"/>
                <w:highlight w:val="yellow"/>
              </w:rPr>
              <w:t>)</w:t>
            </w:r>
          </w:p>
        </w:tc>
        <w:tc>
          <w:tcPr>
            <w:tcW w:w="1890" w:type="dxa"/>
          </w:tcPr>
          <w:p w14:paraId="1086AB92" w14:textId="1E523D7F" w:rsidR="008A2848" w:rsidRDefault="008A2848" w:rsidP="00936443">
            <w:pPr>
              <w:spacing w:after="0"/>
              <w:rPr>
                <w:rFonts w:cs="Segoe UI"/>
                <w:bCs/>
                <w:sz w:val="18"/>
                <w:szCs w:val="18"/>
              </w:rPr>
            </w:pPr>
            <w:r>
              <w:rPr>
                <w:rFonts w:cs="Segoe UI"/>
                <w:bCs/>
                <w:sz w:val="18"/>
                <w:szCs w:val="18"/>
              </w:rPr>
              <w:t># groups renamed</w:t>
            </w:r>
          </w:p>
        </w:tc>
        <w:tc>
          <w:tcPr>
            <w:tcW w:w="1350" w:type="dxa"/>
          </w:tcPr>
          <w:p w14:paraId="1970BEE8" w14:textId="4F511B44" w:rsidR="008A2848" w:rsidRDefault="004B0CC7" w:rsidP="00936443">
            <w:pPr>
              <w:spacing w:after="0"/>
              <w:rPr>
                <w:rFonts w:cs="Segoe UI"/>
                <w:bCs/>
                <w:sz w:val="18"/>
                <w:szCs w:val="18"/>
              </w:rPr>
            </w:pPr>
            <w:r>
              <w:rPr>
                <w:rFonts w:cs="Segoe UI"/>
                <w:bCs/>
                <w:sz w:val="18"/>
                <w:szCs w:val="18"/>
              </w:rPr>
              <w:t>1</w:t>
            </w:r>
          </w:p>
        </w:tc>
        <w:tc>
          <w:tcPr>
            <w:tcW w:w="1787" w:type="dxa"/>
          </w:tcPr>
          <w:p w14:paraId="15588CF8" w14:textId="2CA78381" w:rsidR="008A2848" w:rsidRPr="004B0CC7" w:rsidRDefault="004B0CC7"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BB55DE" w14:paraId="493AEF25" w14:textId="77777777" w:rsidTr="00AE2312">
        <w:trPr>
          <w:trHeight w:val="249"/>
        </w:trPr>
        <w:tc>
          <w:tcPr>
            <w:tcW w:w="10337" w:type="dxa"/>
            <w:gridSpan w:val="5"/>
            <w:shd w:val="clear" w:color="auto" w:fill="B3BCCA" w:themeFill="text2" w:themeFillTint="66"/>
          </w:tcPr>
          <w:p w14:paraId="1B3E89D8" w14:textId="6CA85A6E" w:rsidR="00CD48BD" w:rsidRPr="00BB55DE" w:rsidRDefault="00DE0424" w:rsidP="00DE0424">
            <w:pPr>
              <w:spacing w:after="0"/>
              <w:rPr>
                <w:rFonts w:cs="Segoe UI"/>
                <w:b/>
                <w:bCs/>
                <w:sz w:val="18"/>
                <w:szCs w:val="18"/>
              </w:rPr>
            </w:pPr>
            <w:r>
              <w:rPr>
                <w:rFonts w:cs="Segoe UI"/>
                <w:b/>
                <w:bCs/>
                <w:sz w:val="18"/>
                <w:szCs w:val="18"/>
              </w:rPr>
              <w:t>Distribute</w:t>
            </w:r>
            <w:r w:rsidR="00CD48BD">
              <w:rPr>
                <w:rFonts w:cs="Segoe UI"/>
                <w:b/>
                <w:bCs/>
                <w:sz w:val="18"/>
                <w:szCs w:val="18"/>
              </w:rPr>
              <w:t xml:space="preserve"> exercise</w:t>
            </w:r>
            <w:r>
              <w:rPr>
                <w:rFonts w:cs="Segoe UI"/>
                <w:b/>
                <w:bCs/>
                <w:sz w:val="18"/>
                <w:szCs w:val="18"/>
              </w:rPr>
              <w:t>s to students</w:t>
            </w:r>
          </w:p>
        </w:tc>
      </w:tr>
      <w:tr w:rsidR="00AE2312" w:rsidRPr="002B0034" w14:paraId="5FD2A0F5" w14:textId="77777777" w:rsidTr="00AE2312">
        <w:tc>
          <w:tcPr>
            <w:tcW w:w="331" w:type="dxa"/>
            <w:tcMar>
              <w:top w:w="58" w:type="dxa"/>
              <w:bottom w:w="58" w:type="dxa"/>
            </w:tcMar>
          </w:tcPr>
          <w:p w14:paraId="0EC7FEB1" w14:textId="77777777" w:rsidR="00AE2312" w:rsidRPr="002B0034" w:rsidRDefault="00AE2312" w:rsidP="00936443">
            <w:pPr>
              <w:spacing w:after="0"/>
              <w:rPr>
                <w:rFonts w:cs="Segoe UI"/>
                <w:bCs/>
                <w:sz w:val="18"/>
                <w:szCs w:val="18"/>
              </w:rPr>
            </w:pPr>
          </w:p>
        </w:tc>
        <w:tc>
          <w:tcPr>
            <w:tcW w:w="4979" w:type="dxa"/>
            <w:tcMar>
              <w:top w:w="58" w:type="dxa"/>
              <w:bottom w:w="58" w:type="dxa"/>
            </w:tcMar>
          </w:tcPr>
          <w:p w14:paraId="298280C1" w14:textId="2E75CA05" w:rsidR="00AE2312" w:rsidRPr="00AE2312" w:rsidRDefault="00AE2312" w:rsidP="00936443">
            <w:pPr>
              <w:spacing w:after="0"/>
              <w:rPr>
                <w:rFonts w:eastAsia="宋体"/>
                <w:sz w:val="18"/>
                <w:szCs w:val="18"/>
                <w:lang w:eastAsia="zh-CN"/>
              </w:rPr>
            </w:pPr>
            <w:r>
              <w:rPr>
                <w:rFonts w:eastAsia="宋体" w:hint="eastAsia"/>
                <w:sz w:val="18"/>
                <w:szCs w:val="18"/>
                <w:lang w:eastAsia="zh-CN"/>
              </w:rPr>
              <w:t>Tag a group for distributed or not distributed</w:t>
            </w:r>
          </w:p>
        </w:tc>
        <w:tc>
          <w:tcPr>
            <w:tcW w:w="1890" w:type="dxa"/>
          </w:tcPr>
          <w:p w14:paraId="0E922549" w14:textId="77777777" w:rsidR="00AE2312" w:rsidRDefault="00AE2312" w:rsidP="00936443">
            <w:pPr>
              <w:spacing w:after="0"/>
              <w:rPr>
                <w:rFonts w:cs="Segoe UI"/>
                <w:bCs/>
                <w:sz w:val="18"/>
                <w:szCs w:val="18"/>
              </w:rPr>
            </w:pPr>
          </w:p>
        </w:tc>
        <w:tc>
          <w:tcPr>
            <w:tcW w:w="1350" w:type="dxa"/>
          </w:tcPr>
          <w:p w14:paraId="17AD2BB4" w14:textId="77D3F4AF" w:rsidR="00AE2312"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1</w:t>
            </w:r>
          </w:p>
        </w:tc>
        <w:tc>
          <w:tcPr>
            <w:tcW w:w="1787" w:type="dxa"/>
          </w:tcPr>
          <w:p w14:paraId="6972451F" w14:textId="195ED9BC" w:rsidR="00AE2312"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2B0034" w14:paraId="149A18BD" w14:textId="77777777" w:rsidTr="00AE2312">
        <w:tc>
          <w:tcPr>
            <w:tcW w:w="331" w:type="dxa"/>
            <w:tcMar>
              <w:top w:w="58" w:type="dxa"/>
              <w:bottom w:w="58" w:type="dxa"/>
            </w:tcMar>
          </w:tcPr>
          <w:p w14:paraId="62E90A11"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21340C70" w14:textId="1DC617B3" w:rsidR="00CD48BD" w:rsidRDefault="00AE2312" w:rsidP="00936443">
            <w:pPr>
              <w:spacing w:after="0"/>
              <w:rPr>
                <w:sz w:val="18"/>
                <w:szCs w:val="18"/>
              </w:rPr>
            </w:pPr>
            <w:r>
              <w:rPr>
                <w:sz w:val="18"/>
                <w:szCs w:val="18"/>
              </w:rPr>
              <w:t xml:space="preserve">Select and </w:t>
            </w:r>
            <w:r w:rsidR="00DE0424">
              <w:rPr>
                <w:sz w:val="18"/>
                <w:szCs w:val="18"/>
              </w:rPr>
              <w:t>Distribute an exercise from a group</w:t>
            </w:r>
          </w:p>
        </w:tc>
        <w:tc>
          <w:tcPr>
            <w:tcW w:w="1890" w:type="dxa"/>
          </w:tcPr>
          <w:p w14:paraId="64CDEB7E" w14:textId="77777777" w:rsidR="00CD48BD" w:rsidRDefault="00CD48BD" w:rsidP="00936443">
            <w:pPr>
              <w:spacing w:after="0"/>
              <w:rPr>
                <w:rFonts w:cs="Segoe UI"/>
                <w:bCs/>
                <w:sz w:val="18"/>
                <w:szCs w:val="18"/>
              </w:rPr>
            </w:pPr>
          </w:p>
        </w:tc>
        <w:tc>
          <w:tcPr>
            <w:tcW w:w="1350" w:type="dxa"/>
          </w:tcPr>
          <w:p w14:paraId="4AD03390" w14:textId="115BB84C" w:rsidR="00CD48BD" w:rsidRDefault="00CD48BD" w:rsidP="00936443">
            <w:pPr>
              <w:spacing w:after="0"/>
              <w:rPr>
                <w:rFonts w:cs="Segoe UI"/>
                <w:bCs/>
                <w:sz w:val="18"/>
                <w:szCs w:val="18"/>
              </w:rPr>
            </w:pPr>
            <w:r>
              <w:rPr>
                <w:rFonts w:cs="Segoe UI"/>
                <w:bCs/>
                <w:sz w:val="18"/>
                <w:szCs w:val="18"/>
              </w:rPr>
              <w:t>1</w:t>
            </w:r>
          </w:p>
        </w:tc>
        <w:tc>
          <w:tcPr>
            <w:tcW w:w="1787" w:type="dxa"/>
          </w:tcPr>
          <w:p w14:paraId="487A5A6B" w14:textId="3C67B0B9" w:rsidR="00CD48BD" w:rsidRDefault="00AE2312" w:rsidP="00936443">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w:t>
            </w:r>
          </w:p>
          <w:p w14:paraId="3056FFA5" w14:textId="49F94B34" w:rsidR="00AE2312" w:rsidRPr="00AE2312" w:rsidRDefault="00AE2312" w:rsidP="00AE2312">
            <w:pPr>
              <w:spacing w:after="0"/>
              <w:rPr>
                <w:rFonts w:eastAsia="宋体" w:cs="Segoe UI"/>
                <w:bCs/>
                <w:sz w:val="18"/>
                <w:szCs w:val="18"/>
                <w:lang w:eastAsia="zh-CN"/>
              </w:rPr>
            </w:pPr>
            <w:r>
              <w:rPr>
                <w:rFonts w:eastAsia="宋体" w:cs="Segoe UI"/>
                <w:bCs/>
                <w:sz w:val="18"/>
                <w:szCs w:val="18"/>
                <w:lang w:eastAsia="zh-CN"/>
              </w:rPr>
              <w:t xml:space="preserve">Assume at the beginning teacher will rather bulk distribute exercises instead of </w:t>
            </w:r>
            <w:r w:rsidR="00F0621F">
              <w:rPr>
                <w:rFonts w:eastAsia="宋体" w:cs="Segoe UI"/>
                <w:bCs/>
                <w:sz w:val="18"/>
                <w:szCs w:val="18"/>
                <w:lang w:eastAsia="zh-CN"/>
              </w:rPr>
              <w:lastRenderedPageBreak/>
              <w:t xml:space="preserve">distributing </w:t>
            </w:r>
            <w:r>
              <w:rPr>
                <w:rFonts w:eastAsia="宋体" w:cs="Segoe UI"/>
                <w:bCs/>
                <w:sz w:val="18"/>
                <w:szCs w:val="18"/>
                <w:lang w:eastAsia="zh-CN"/>
              </w:rPr>
              <w:t>one single exercise</w:t>
            </w:r>
          </w:p>
        </w:tc>
      </w:tr>
      <w:tr w:rsidR="00CD48BD" w:rsidRPr="002B0034" w14:paraId="05CBE3D8" w14:textId="77777777" w:rsidTr="00AE2312">
        <w:tc>
          <w:tcPr>
            <w:tcW w:w="331" w:type="dxa"/>
            <w:tcMar>
              <w:top w:w="58" w:type="dxa"/>
              <w:bottom w:w="58" w:type="dxa"/>
            </w:tcMar>
          </w:tcPr>
          <w:p w14:paraId="76B3BC2F"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684759BF" w14:textId="54092053" w:rsidR="00CD48BD" w:rsidRDefault="00AE2312" w:rsidP="00936443">
            <w:pPr>
              <w:spacing w:after="0"/>
              <w:rPr>
                <w:sz w:val="18"/>
                <w:szCs w:val="18"/>
              </w:rPr>
            </w:pPr>
            <w:r>
              <w:rPr>
                <w:sz w:val="18"/>
                <w:szCs w:val="18"/>
              </w:rPr>
              <w:t xml:space="preserve">Select and </w:t>
            </w:r>
            <w:r w:rsidR="00DE0424">
              <w:rPr>
                <w:sz w:val="18"/>
                <w:szCs w:val="18"/>
              </w:rPr>
              <w:t>Distribute several exercises from a group</w:t>
            </w:r>
          </w:p>
        </w:tc>
        <w:tc>
          <w:tcPr>
            <w:tcW w:w="1890" w:type="dxa"/>
          </w:tcPr>
          <w:p w14:paraId="144AEC33" w14:textId="77777777" w:rsidR="00CD48BD" w:rsidRDefault="00CD48BD" w:rsidP="00936443">
            <w:pPr>
              <w:spacing w:after="0"/>
              <w:rPr>
                <w:rFonts w:cs="Segoe UI"/>
                <w:bCs/>
                <w:sz w:val="18"/>
                <w:szCs w:val="18"/>
              </w:rPr>
            </w:pPr>
          </w:p>
        </w:tc>
        <w:tc>
          <w:tcPr>
            <w:tcW w:w="1350" w:type="dxa"/>
          </w:tcPr>
          <w:p w14:paraId="19542504" w14:textId="06BA01D2" w:rsidR="00CD48BD" w:rsidRDefault="00CD48BD" w:rsidP="00936443">
            <w:pPr>
              <w:spacing w:after="0"/>
              <w:rPr>
                <w:rFonts w:cs="Segoe UI"/>
                <w:bCs/>
                <w:sz w:val="18"/>
                <w:szCs w:val="18"/>
              </w:rPr>
            </w:pPr>
            <w:r>
              <w:rPr>
                <w:rFonts w:cs="Segoe UI"/>
                <w:bCs/>
                <w:sz w:val="18"/>
                <w:szCs w:val="18"/>
              </w:rPr>
              <w:t>1</w:t>
            </w:r>
          </w:p>
        </w:tc>
        <w:tc>
          <w:tcPr>
            <w:tcW w:w="1787" w:type="dxa"/>
          </w:tcPr>
          <w:p w14:paraId="4C1CBEAE" w14:textId="1D6F0E0A" w:rsidR="00CD48BD"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2B0034" w14:paraId="05E4B5CB" w14:textId="77777777" w:rsidTr="00AE2312">
        <w:tc>
          <w:tcPr>
            <w:tcW w:w="331" w:type="dxa"/>
            <w:tcMar>
              <w:top w:w="58" w:type="dxa"/>
              <w:bottom w:w="58" w:type="dxa"/>
            </w:tcMar>
          </w:tcPr>
          <w:p w14:paraId="7881E7E9"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2AAAC570" w14:textId="7D29F24E" w:rsidR="00CD48BD" w:rsidRDefault="00AE2312" w:rsidP="00936443">
            <w:pPr>
              <w:spacing w:after="0"/>
              <w:rPr>
                <w:sz w:val="18"/>
                <w:szCs w:val="18"/>
              </w:rPr>
            </w:pPr>
            <w:r>
              <w:rPr>
                <w:sz w:val="18"/>
                <w:szCs w:val="18"/>
              </w:rPr>
              <w:t xml:space="preserve">Select and </w:t>
            </w:r>
            <w:r w:rsidR="00DE0424">
              <w:rPr>
                <w:sz w:val="18"/>
                <w:szCs w:val="18"/>
              </w:rPr>
              <w:t>Distribute one group</w:t>
            </w:r>
          </w:p>
        </w:tc>
        <w:tc>
          <w:tcPr>
            <w:tcW w:w="1890" w:type="dxa"/>
          </w:tcPr>
          <w:p w14:paraId="746533D3" w14:textId="77777777" w:rsidR="00CD48BD" w:rsidRDefault="00CD48BD" w:rsidP="00936443">
            <w:pPr>
              <w:spacing w:after="0"/>
              <w:rPr>
                <w:rFonts w:cs="Segoe UI"/>
                <w:bCs/>
                <w:sz w:val="18"/>
                <w:szCs w:val="18"/>
              </w:rPr>
            </w:pPr>
          </w:p>
        </w:tc>
        <w:tc>
          <w:tcPr>
            <w:tcW w:w="1350" w:type="dxa"/>
          </w:tcPr>
          <w:p w14:paraId="69821332" w14:textId="75B09CC4" w:rsidR="00CD48BD" w:rsidRDefault="00DE0424" w:rsidP="00936443">
            <w:pPr>
              <w:spacing w:after="0"/>
              <w:rPr>
                <w:rFonts w:cs="Segoe UI"/>
                <w:bCs/>
                <w:sz w:val="18"/>
                <w:szCs w:val="18"/>
              </w:rPr>
            </w:pPr>
            <w:r>
              <w:rPr>
                <w:rFonts w:cs="Segoe UI"/>
                <w:bCs/>
                <w:sz w:val="18"/>
                <w:szCs w:val="18"/>
              </w:rPr>
              <w:t>1</w:t>
            </w:r>
          </w:p>
        </w:tc>
        <w:tc>
          <w:tcPr>
            <w:tcW w:w="1787" w:type="dxa"/>
          </w:tcPr>
          <w:p w14:paraId="3E275495" w14:textId="4D7D876D" w:rsidR="00CD48BD"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2B0034" w14:paraId="2CF17808" w14:textId="77777777" w:rsidTr="00AE2312">
        <w:tc>
          <w:tcPr>
            <w:tcW w:w="331" w:type="dxa"/>
            <w:tcMar>
              <w:top w:w="58" w:type="dxa"/>
              <w:bottom w:w="58" w:type="dxa"/>
            </w:tcMar>
          </w:tcPr>
          <w:p w14:paraId="4AE906E5"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68BA6804" w14:textId="4D419897" w:rsidR="00CD48BD" w:rsidRDefault="00AE2312" w:rsidP="00936443">
            <w:pPr>
              <w:spacing w:after="0"/>
              <w:rPr>
                <w:sz w:val="18"/>
                <w:szCs w:val="18"/>
              </w:rPr>
            </w:pPr>
            <w:r>
              <w:rPr>
                <w:sz w:val="18"/>
                <w:szCs w:val="18"/>
              </w:rPr>
              <w:t xml:space="preserve">Select and </w:t>
            </w:r>
            <w:r w:rsidR="00DE0424">
              <w:rPr>
                <w:sz w:val="18"/>
                <w:szCs w:val="18"/>
              </w:rPr>
              <w:t>Distribute several groups</w:t>
            </w:r>
          </w:p>
        </w:tc>
        <w:tc>
          <w:tcPr>
            <w:tcW w:w="1890" w:type="dxa"/>
          </w:tcPr>
          <w:p w14:paraId="52353FB6" w14:textId="77777777" w:rsidR="00CD48BD" w:rsidRDefault="00CD48BD" w:rsidP="00936443">
            <w:pPr>
              <w:spacing w:after="0"/>
              <w:rPr>
                <w:rFonts w:cs="Segoe UI"/>
                <w:bCs/>
                <w:sz w:val="18"/>
                <w:szCs w:val="18"/>
              </w:rPr>
            </w:pPr>
          </w:p>
        </w:tc>
        <w:tc>
          <w:tcPr>
            <w:tcW w:w="1350" w:type="dxa"/>
          </w:tcPr>
          <w:p w14:paraId="5FDA1649" w14:textId="6A46F5A0" w:rsidR="00CD48BD" w:rsidRDefault="00CD48BD" w:rsidP="00936443">
            <w:pPr>
              <w:spacing w:after="0"/>
              <w:rPr>
                <w:rFonts w:cs="Segoe UI"/>
                <w:bCs/>
                <w:sz w:val="18"/>
                <w:szCs w:val="18"/>
              </w:rPr>
            </w:pPr>
            <w:r>
              <w:rPr>
                <w:rFonts w:cs="Segoe UI"/>
                <w:bCs/>
                <w:sz w:val="18"/>
                <w:szCs w:val="18"/>
              </w:rPr>
              <w:t>2</w:t>
            </w:r>
          </w:p>
        </w:tc>
        <w:tc>
          <w:tcPr>
            <w:tcW w:w="1787" w:type="dxa"/>
          </w:tcPr>
          <w:p w14:paraId="4C95E14F" w14:textId="1103AB5C" w:rsidR="00CD48BD"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/M3?</w:t>
            </w:r>
          </w:p>
        </w:tc>
      </w:tr>
      <w:tr w:rsidR="00936443" w:rsidRPr="00BB55DE" w14:paraId="0E22F912" w14:textId="77777777" w:rsidTr="00AE2312">
        <w:tc>
          <w:tcPr>
            <w:tcW w:w="10337" w:type="dxa"/>
            <w:gridSpan w:val="5"/>
            <w:shd w:val="clear" w:color="auto" w:fill="B3BCCA" w:themeFill="text2" w:themeFillTint="66"/>
          </w:tcPr>
          <w:p w14:paraId="09C2B83F" w14:textId="237ED7B1" w:rsidR="00936443" w:rsidRPr="00BB55DE" w:rsidRDefault="00936443" w:rsidP="00936443">
            <w:pPr>
              <w:spacing w:after="0"/>
              <w:rPr>
                <w:rFonts w:cs="Segoe UI"/>
                <w:b/>
                <w:bCs/>
                <w:sz w:val="18"/>
                <w:szCs w:val="18"/>
              </w:rPr>
            </w:pPr>
            <w:r>
              <w:rPr>
                <w:rFonts w:cs="Segoe UI"/>
                <w:b/>
                <w:bCs/>
                <w:sz w:val="18"/>
                <w:szCs w:val="18"/>
              </w:rPr>
              <w:t>Report – students/exercises/time</w:t>
            </w:r>
          </w:p>
        </w:tc>
      </w:tr>
      <w:tr w:rsidR="00936443" w:rsidRPr="002B0034" w14:paraId="3EFD8BA3" w14:textId="77777777" w:rsidTr="00AE2312">
        <w:tc>
          <w:tcPr>
            <w:tcW w:w="331" w:type="dxa"/>
            <w:tcMar>
              <w:top w:w="58" w:type="dxa"/>
              <w:bottom w:w="58" w:type="dxa"/>
            </w:tcMar>
          </w:tcPr>
          <w:p w14:paraId="0E5586BD" w14:textId="77777777" w:rsidR="00936443" w:rsidRPr="002B0034" w:rsidRDefault="00936443" w:rsidP="00936443">
            <w:pPr>
              <w:spacing w:after="0"/>
              <w:rPr>
                <w:rFonts w:cs="Segoe UI"/>
                <w:bCs/>
                <w:sz w:val="18"/>
                <w:szCs w:val="18"/>
              </w:rPr>
            </w:pPr>
          </w:p>
        </w:tc>
        <w:tc>
          <w:tcPr>
            <w:tcW w:w="4979" w:type="dxa"/>
            <w:tcMar>
              <w:top w:w="58" w:type="dxa"/>
              <w:bottom w:w="58" w:type="dxa"/>
            </w:tcMar>
          </w:tcPr>
          <w:p w14:paraId="021EB2CB" w14:textId="6B9105AB" w:rsidR="00936443" w:rsidRPr="002B0034" w:rsidRDefault="00DE0424" w:rsidP="00936443">
            <w:pPr>
              <w:spacing w:after="0"/>
              <w:rPr>
                <w:rFonts w:cs="Segoe UI"/>
                <w:bCs/>
                <w:sz w:val="18"/>
                <w:szCs w:val="18"/>
              </w:rPr>
            </w:pPr>
            <w:r>
              <w:rPr>
                <w:rFonts w:cs="Segoe UI"/>
                <w:bCs/>
                <w:sz w:val="18"/>
                <w:szCs w:val="18"/>
              </w:rPr>
              <w:t>P</w:t>
            </w:r>
            <w:r w:rsidR="00936443">
              <w:rPr>
                <w:rFonts w:cs="Segoe UI"/>
                <w:bCs/>
                <w:sz w:val="18"/>
                <w:szCs w:val="18"/>
              </w:rPr>
              <w:t>rint out report</w:t>
            </w:r>
          </w:p>
        </w:tc>
        <w:tc>
          <w:tcPr>
            <w:tcW w:w="1890" w:type="dxa"/>
          </w:tcPr>
          <w:p w14:paraId="6704E01B" w14:textId="77777777" w:rsidR="00936443" w:rsidRPr="002B0034" w:rsidRDefault="00936443" w:rsidP="00936443">
            <w:pPr>
              <w:spacing w:after="0"/>
              <w:rPr>
                <w:rFonts w:cs="Segoe UI"/>
                <w:bCs/>
                <w:sz w:val="18"/>
                <w:szCs w:val="18"/>
              </w:rPr>
            </w:pPr>
          </w:p>
        </w:tc>
        <w:tc>
          <w:tcPr>
            <w:tcW w:w="1350" w:type="dxa"/>
          </w:tcPr>
          <w:p w14:paraId="6EBDB6B6" w14:textId="34824B47" w:rsidR="00936443" w:rsidRPr="002B0034" w:rsidRDefault="00DE0424" w:rsidP="00936443">
            <w:pPr>
              <w:spacing w:after="0"/>
              <w:rPr>
                <w:rFonts w:cs="Segoe UI"/>
                <w:bCs/>
                <w:sz w:val="18"/>
                <w:szCs w:val="18"/>
              </w:rPr>
            </w:pPr>
            <w:r>
              <w:rPr>
                <w:rFonts w:cs="Segoe UI"/>
                <w:bCs/>
                <w:sz w:val="18"/>
                <w:szCs w:val="18"/>
              </w:rPr>
              <w:t>3</w:t>
            </w:r>
          </w:p>
        </w:tc>
        <w:tc>
          <w:tcPr>
            <w:tcW w:w="1787" w:type="dxa"/>
          </w:tcPr>
          <w:p w14:paraId="7F176152" w14:textId="77777777" w:rsidR="00936443" w:rsidRPr="002B0034" w:rsidRDefault="00936443" w:rsidP="00936443">
            <w:pPr>
              <w:spacing w:after="0"/>
              <w:rPr>
                <w:rFonts w:cs="Segoe UI"/>
                <w:bCs/>
                <w:sz w:val="18"/>
                <w:szCs w:val="18"/>
              </w:rPr>
            </w:pPr>
          </w:p>
        </w:tc>
      </w:tr>
      <w:tr w:rsidR="00936443" w:rsidRPr="00BB55DE" w14:paraId="2B3D81B9" w14:textId="77777777" w:rsidTr="00AE2312">
        <w:trPr>
          <w:trHeight w:val="503"/>
        </w:trPr>
        <w:tc>
          <w:tcPr>
            <w:tcW w:w="331" w:type="dxa"/>
            <w:tcMar>
              <w:top w:w="58" w:type="dxa"/>
              <w:bottom w:w="58" w:type="dxa"/>
            </w:tcMar>
          </w:tcPr>
          <w:p w14:paraId="1FE2C801" w14:textId="77777777" w:rsidR="00936443" w:rsidRDefault="00936443" w:rsidP="00936443">
            <w:pPr>
              <w:spacing w:after="0"/>
              <w:rPr>
                <w:rFonts w:cs="Segoe UI"/>
                <w:bCs/>
                <w:sz w:val="18"/>
                <w:szCs w:val="18"/>
              </w:rPr>
            </w:pPr>
          </w:p>
        </w:tc>
        <w:tc>
          <w:tcPr>
            <w:tcW w:w="4979" w:type="dxa"/>
            <w:tcMar>
              <w:top w:w="58" w:type="dxa"/>
              <w:bottom w:w="58" w:type="dxa"/>
            </w:tcMar>
          </w:tcPr>
          <w:p w14:paraId="5A1F9565" w14:textId="61527C95" w:rsidR="00936443" w:rsidRDefault="00DE0424" w:rsidP="00936443">
            <w:pPr>
              <w:spacing w:after="0"/>
              <w:rPr>
                <w:sz w:val="18"/>
                <w:szCs w:val="18"/>
              </w:rPr>
            </w:pPr>
            <w:r>
              <w:rPr>
                <w:sz w:val="18"/>
                <w:szCs w:val="18"/>
              </w:rPr>
              <w:t xml:space="preserve">Teacher can see # of exercises completed by students </w:t>
            </w:r>
            <w:r w:rsidR="00936443">
              <w:rPr>
                <w:sz w:val="18"/>
                <w:szCs w:val="18"/>
              </w:rPr>
              <w:t>given a time frame</w:t>
            </w:r>
          </w:p>
        </w:tc>
        <w:tc>
          <w:tcPr>
            <w:tcW w:w="1890" w:type="dxa"/>
          </w:tcPr>
          <w:p w14:paraId="1406C318" w14:textId="77777777" w:rsidR="00936443" w:rsidRDefault="00936443" w:rsidP="00936443">
            <w:pPr>
              <w:spacing w:after="0"/>
              <w:rPr>
                <w:rFonts w:cs="Segoe UI"/>
                <w:bCs/>
                <w:sz w:val="18"/>
                <w:szCs w:val="18"/>
              </w:rPr>
            </w:pPr>
          </w:p>
        </w:tc>
        <w:tc>
          <w:tcPr>
            <w:tcW w:w="1350" w:type="dxa"/>
          </w:tcPr>
          <w:p w14:paraId="08B32507" w14:textId="058EB2E5" w:rsidR="00936443" w:rsidRDefault="00DE0424" w:rsidP="00936443">
            <w:pPr>
              <w:spacing w:after="0"/>
              <w:rPr>
                <w:rFonts w:cs="Segoe UI"/>
                <w:bCs/>
                <w:sz w:val="18"/>
                <w:szCs w:val="18"/>
              </w:rPr>
            </w:pPr>
            <w:r>
              <w:rPr>
                <w:rFonts w:cs="Segoe UI"/>
                <w:bCs/>
                <w:sz w:val="18"/>
                <w:szCs w:val="18"/>
              </w:rPr>
              <w:t>1</w:t>
            </w:r>
          </w:p>
        </w:tc>
        <w:tc>
          <w:tcPr>
            <w:tcW w:w="1787" w:type="dxa"/>
          </w:tcPr>
          <w:p w14:paraId="5BA02F25" w14:textId="2C613922" w:rsidR="00936443"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M2</w:t>
            </w:r>
          </w:p>
        </w:tc>
      </w:tr>
      <w:tr w:rsidR="00936443" w:rsidRPr="00BB55DE" w14:paraId="232487C4" w14:textId="77777777" w:rsidTr="00AE2312">
        <w:tc>
          <w:tcPr>
            <w:tcW w:w="331" w:type="dxa"/>
            <w:tcMar>
              <w:top w:w="58" w:type="dxa"/>
              <w:bottom w:w="58" w:type="dxa"/>
            </w:tcMar>
          </w:tcPr>
          <w:p w14:paraId="71A66388" w14:textId="77777777" w:rsidR="00936443" w:rsidRDefault="00936443" w:rsidP="00936443">
            <w:pPr>
              <w:spacing w:after="0"/>
              <w:rPr>
                <w:rFonts w:cs="Segoe UI"/>
                <w:bCs/>
                <w:sz w:val="18"/>
                <w:szCs w:val="18"/>
              </w:rPr>
            </w:pPr>
          </w:p>
        </w:tc>
        <w:tc>
          <w:tcPr>
            <w:tcW w:w="4979" w:type="dxa"/>
            <w:tcMar>
              <w:top w:w="58" w:type="dxa"/>
              <w:bottom w:w="58" w:type="dxa"/>
            </w:tcMar>
          </w:tcPr>
          <w:p w14:paraId="174543A2" w14:textId="61D2983F" w:rsidR="00936443" w:rsidRPr="00C85059" w:rsidRDefault="00DE0424" w:rsidP="00DE0424">
            <w:pPr>
              <w:spacing w:after="0"/>
              <w:rPr>
                <w:sz w:val="18"/>
                <w:szCs w:val="18"/>
                <w:highlight w:val="yellow"/>
              </w:rPr>
            </w:pPr>
            <w:r>
              <w:rPr>
                <w:sz w:val="18"/>
                <w:szCs w:val="18"/>
              </w:rPr>
              <w:t>Show summary report (with Pie format)</w:t>
            </w:r>
          </w:p>
        </w:tc>
        <w:tc>
          <w:tcPr>
            <w:tcW w:w="1890" w:type="dxa"/>
          </w:tcPr>
          <w:p w14:paraId="0F1B0C03" w14:textId="77777777" w:rsidR="00936443" w:rsidRDefault="00936443" w:rsidP="00936443">
            <w:pPr>
              <w:spacing w:after="0"/>
              <w:rPr>
                <w:rFonts w:cs="Segoe UI"/>
                <w:bCs/>
                <w:sz w:val="18"/>
                <w:szCs w:val="18"/>
              </w:rPr>
            </w:pPr>
          </w:p>
        </w:tc>
        <w:tc>
          <w:tcPr>
            <w:tcW w:w="1350" w:type="dxa"/>
          </w:tcPr>
          <w:p w14:paraId="57404EA1" w14:textId="1E041899" w:rsidR="00936443" w:rsidRDefault="00DE0424" w:rsidP="00936443">
            <w:pPr>
              <w:spacing w:after="0"/>
              <w:rPr>
                <w:rFonts w:cs="Segoe UI"/>
                <w:bCs/>
                <w:sz w:val="18"/>
                <w:szCs w:val="18"/>
              </w:rPr>
            </w:pPr>
            <w:r>
              <w:rPr>
                <w:rFonts w:cs="Segoe UI"/>
                <w:bCs/>
                <w:sz w:val="18"/>
                <w:szCs w:val="18"/>
              </w:rPr>
              <w:t>1</w:t>
            </w:r>
          </w:p>
        </w:tc>
        <w:tc>
          <w:tcPr>
            <w:tcW w:w="1787" w:type="dxa"/>
          </w:tcPr>
          <w:p w14:paraId="591559D8" w14:textId="54D1B466" w:rsidR="00936443"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DE0424" w:rsidRPr="00BB55DE" w14:paraId="48F71692" w14:textId="77777777" w:rsidTr="00AE2312">
        <w:tc>
          <w:tcPr>
            <w:tcW w:w="331" w:type="dxa"/>
            <w:tcMar>
              <w:top w:w="58" w:type="dxa"/>
              <w:bottom w:w="58" w:type="dxa"/>
            </w:tcMar>
          </w:tcPr>
          <w:p w14:paraId="06AA4002" w14:textId="77777777" w:rsidR="00DE0424" w:rsidRDefault="00DE0424" w:rsidP="00936443">
            <w:pPr>
              <w:spacing w:after="0"/>
              <w:rPr>
                <w:rFonts w:cs="Segoe UI"/>
                <w:bCs/>
                <w:sz w:val="18"/>
                <w:szCs w:val="18"/>
              </w:rPr>
            </w:pPr>
          </w:p>
        </w:tc>
        <w:tc>
          <w:tcPr>
            <w:tcW w:w="4979" w:type="dxa"/>
            <w:tcMar>
              <w:top w:w="58" w:type="dxa"/>
              <w:bottom w:w="58" w:type="dxa"/>
            </w:tcMar>
          </w:tcPr>
          <w:p w14:paraId="4C663962" w14:textId="50B32967" w:rsidR="00DE0424" w:rsidRPr="00DE0424" w:rsidRDefault="00DE0424" w:rsidP="00DE0424">
            <w:pPr>
              <w:spacing w:after="0"/>
              <w:rPr>
                <w:sz w:val="18"/>
                <w:szCs w:val="18"/>
                <w:highlight w:val="yellow"/>
              </w:rPr>
            </w:pPr>
            <w:r>
              <w:rPr>
                <w:sz w:val="18"/>
                <w:szCs w:val="18"/>
                <w:highlight w:val="yellow"/>
              </w:rPr>
              <w:t xml:space="preserve">Select </w:t>
            </w:r>
            <w:r w:rsidRPr="00DE0424">
              <w:rPr>
                <w:sz w:val="18"/>
                <w:szCs w:val="18"/>
                <w:highlight w:val="yellow"/>
              </w:rPr>
              <w:t xml:space="preserve">one section in Pie </w:t>
            </w:r>
            <w:r>
              <w:rPr>
                <w:sz w:val="18"/>
                <w:szCs w:val="18"/>
                <w:highlight w:val="yellow"/>
              </w:rPr>
              <w:t xml:space="preserve">and break down </w:t>
            </w:r>
            <w:r w:rsidRPr="00DE0424">
              <w:rPr>
                <w:sz w:val="18"/>
                <w:szCs w:val="18"/>
                <w:highlight w:val="yellow"/>
              </w:rPr>
              <w:t>into a detailed report</w:t>
            </w:r>
          </w:p>
        </w:tc>
        <w:tc>
          <w:tcPr>
            <w:tcW w:w="1890" w:type="dxa"/>
          </w:tcPr>
          <w:p w14:paraId="08B44856" w14:textId="77777777" w:rsidR="00DE0424" w:rsidRDefault="00DE0424" w:rsidP="00936443">
            <w:pPr>
              <w:spacing w:after="0"/>
              <w:rPr>
                <w:rFonts w:cs="Segoe UI"/>
                <w:bCs/>
                <w:sz w:val="18"/>
                <w:szCs w:val="18"/>
              </w:rPr>
            </w:pPr>
          </w:p>
        </w:tc>
        <w:tc>
          <w:tcPr>
            <w:tcW w:w="1350" w:type="dxa"/>
          </w:tcPr>
          <w:p w14:paraId="0747B5A8" w14:textId="77174D5E" w:rsidR="00DE0424" w:rsidRDefault="00DE0424" w:rsidP="00936443">
            <w:pPr>
              <w:spacing w:after="0"/>
              <w:rPr>
                <w:rFonts w:cs="Segoe UI"/>
                <w:bCs/>
                <w:sz w:val="18"/>
                <w:szCs w:val="18"/>
              </w:rPr>
            </w:pPr>
            <w:r>
              <w:rPr>
                <w:rFonts w:cs="Segoe UI"/>
                <w:bCs/>
                <w:sz w:val="18"/>
                <w:szCs w:val="18"/>
              </w:rPr>
              <w:t>1</w:t>
            </w:r>
          </w:p>
        </w:tc>
        <w:tc>
          <w:tcPr>
            <w:tcW w:w="1787" w:type="dxa"/>
          </w:tcPr>
          <w:p w14:paraId="65109A29" w14:textId="0C028DF1" w:rsidR="00DE0424"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bl>
    <w:p w14:paraId="11BABCA5" w14:textId="77777777" w:rsidR="00A81375" w:rsidRDefault="00A81375" w:rsidP="00024A19">
      <w:pPr>
        <w:spacing w:after="0" w:line="240" w:lineRule="auto"/>
        <w:rPr>
          <w:rStyle w:val="Hyperlink"/>
        </w:rPr>
      </w:pPr>
    </w:p>
    <w:p w14:paraId="367E6E93" w14:textId="4C88B961" w:rsidR="006F7683" w:rsidRDefault="006F7683">
      <w:pPr>
        <w:pStyle w:val="Heading1"/>
      </w:pPr>
      <w:bookmarkStart w:id="6" w:name="_Toc338667005"/>
      <w:r>
        <w:t>Success Measurements &amp; Instrumentation</w:t>
      </w:r>
    </w:p>
    <w:p w14:paraId="599F1678" w14:textId="77777777" w:rsidR="00A73151" w:rsidRDefault="00A73151" w:rsidP="00FA0080"/>
    <w:p w14:paraId="3120C8BC" w14:textId="40C9A41E" w:rsidR="00C57576" w:rsidRDefault="00AF7A28" w:rsidP="00AF7A28">
      <w:pPr>
        <w:pStyle w:val="Heading2"/>
      </w:pPr>
      <w:r>
        <w:t xml:space="preserve"> General Success Metrics</w:t>
      </w:r>
    </w:p>
    <w:p w14:paraId="20D91739" w14:textId="51543A59" w:rsidR="00654107" w:rsidRDefault="00654107" w:rsidP="00654107">
      <w:r w:rsidRPr="00654107">
        <w:rPr>
          <w:highlight w:val="yellow"/>
        </w:rPr>
        <w:t>NOTE: Most of these metrics should be seen Threshold goals while during M1 we potentially have two Apps in parallel which might skew some of the success metrics.</w:t>
      </w:r>
    </w:p>
    <w:p w14:paraId="7A81E10E" w14:textId="2992A347" w:rsidR="00DB6AF8" w:rsidRDefault="00DB6AF8" w:rsidP="00654107"/>
    <w:p w14:paraId="583CA4FF" w14:textId="77777777" w:rsidR="00DB6AF8" w:rsidRPr="00654107" w:rsidRDefault="00DB6AF8" w:rsidP="00654107"/>
    <w:tbl>
      <w:tblPr>
        <w:tblStyle w:val="GridTable1Light"/>
        <w:tblW w:w="10933" w:type="dxa"/>
        <w:tblLayout w:type="fixed"/>
        <w:tblLook w:val="04A0" w:firstRow="1" w:lastRow="0" w:firstColumn="1" w:lastColumn="0" w:noHBand="0" w:noVBand="1"/>
      </w:tblPr>
      <w:tblGrid>
        <w:gridCol w:w="1753"/>
        <w:gridCol w:w="1980"/>
        <w:gridCol w:w="540"/>
        <w:gridCol w:w="2610"/>
        <w:gridCol w:w="4050"/>
      </w:tblGrid>
      <w:tr w:rsidR="005369A5" w14:paraId="5E48ED3D" w14:textId="77777777" w:rsidTr="005369A5">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10933" w:type="dxa"/>
            <w:gridSpan w:val="5"/>
          </w:tcPr>
          <w:p w14:paraId="54E13206" w14:textId="63282BED" w:rsidR="005369A5" w:rsidRDefault="005369A5" w:rsidP="005369A5">
            <w:pPr>
              <w:rPr>
                <w:color w:val="FFFFFF"/>
              </w:rPr>
            </w:pPr>
            <w:r w:rsidRPr="00C43D0F">
              <w:rPr>
                <w:sz w:val="24"/>
              </w:rPr>
              <w:t>Scenario: General sharing</w:t>
            </w:r>
            <w:r w:rsidR="00DA5088">
              <w:rPr>
                <w:sz w:val="24"/>
              </w:rPr>
              <w:t xml:space="preserve"> </w:t>
            </w:r>
            <w:r w:rsidRPr="00C43D0F">
              <w:rPr>
                <w:sz w:val="24"/>
              </w:rPr>
              <w:t>metrics</w:t>
            </w:r>
          </w:p>
        </w:tc>
      </w:tr>
      <w:tr w:rsidR="00DB6AF8" w14:paraId="43EC4C25" w14:textId="77777777" w:rsidTr="005369A5">
        <w:trPr>
          <w:trHeight w:val="19"/>
        </w:trPr>
        <w:tc>
          <w:tcPr>
            <w:cnfStyle w:val="001000000000" w:firstRow="0" w:lastRow="0" w:firstColumn="1" w:lastColumn="0" w:oddVBand="0" w:evenVBand="0" w:oddHBand="0" w:evenHBand="0" w:firstRowFirstColumn="0" w:firstRowLastColumn="0" w:lastRowFirstColumn="0" w:lastRowLastColumn="0"/>
            <w:tcW w:w="1753" w:type="dxa"/>
            <w:shd w:val="clear" w:color="auto" w:fill="BFBFBF" w:themeFill="background1" w:themeFillShade="BF"/>
            <w:hideMark/>
          </w:tcPr>
          <w:p w14:paraId="5E5D1E6A" w14:textId="77777777" w:rsidR="00DB6AF8" w:rsidRPr="005369A5" w:rsidRDefault="00DB6AF8">
            <w:pPr>
              <w:rPr>
                <w:rFonts w:ascii="Segoe UI" w:hAnsi="Segoe UI" w:cs="Segoe UI"/>
                <w:color w:val="000000" w:themeColor="text1"/>
                <w:szCs w:val="22"/>
              </w:rPr>
            </w:pPr>
            <w:r w:rsidRPr="005369A5">
              <w:rPr>
                <w:color w:val="000000" w:themeColor="text1"/>
              </w:rPr>
              <w:t>Question</w:t>
            </w:r>
          </w:p>
        </w:tc>
        <w:tc>
          <w:tcPr>
            <w:tcW w:w="1980" w:type="dxa"/>
            <w:shd w:val="clear" w:color="auto" w:fill="BFBFBF" w:themeFill="background1" w:themeFillShade="BF"/>
            <w:hideMark/>
          </w:tcPr>
          <w:p w14:paraId="3564B2FB" w14:textId="77777777" w:rsidR="00DB6AF8" w:rsidRPr="005369A5"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Usage Plan</w:t>
            </w:r>
          </w:p>
        </w:tc>
        <w:tc>
          <w:tcPr>
            <w:tcW w:w="540" w:type="dxa"/>
            <w:shd w:val="clear" w:color="auto" w:fill="BFBFBF" w:themeFill="background1" w:themeFillShade="BF"/>
            <w:hideMark/>
          </w:tcPr>
          <w:p w14:paraId="7333254A" w14:textId="77777777" w:rsidR="00DB6AF8" w:rsidRPr="005369A5"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Pri</w:t>
            </w:r>
          </w:p>
        </w:tc>
        <w:tc>
          <w:tcPr>
            <w:tcW w:w="2610" w:type="dxa"/>
            <w:shd w:val="clear" w:color="auto" w:fill="BFBFBF" w:themeFill="background1" w:themeFillShade="BF"/>
            <w:hideMark/>
          </w:tcPr>
          <w:p w14:paraId="0C2A8D7C" w14:textId="77777777" w:rsidR="00DB6AF8" w:rsidRPr="005369A5"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Metric (s)</w:t>
            </w:r>
          </w:p>
        </w:tc>
        <w:tc>
          <w:tcPr>
            <w:tcW w:w="4050" w:type="dxa"/>
            <w:shd w:val="clear" w:color="auto" w:fill="BFBFBF" w:themeFill="background1" w:themeFillShade="BF"/>
            <w:hideMark/>
          </w:tcPr>
          <w:p w14:paraId="57827C6D" w14:textId="77777777" w:rsidR="00DB6AF8" w:rsidRPr="005369A5" w:rsidRDefault="00DB6AF8">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Success metric (s)</w:t>
            </w:r>
          </w:p>
        </w:tc>
      </w:tr>
      <w:tr w:rsidR="00DB6AF8" w14:paraId="2F97B03F" w14:textId="77777777" w:rsidTr="005369A5">
        <w:trPr>
          <w:trHeight w:val="2572"/>
        </w:trPr>
        <w:tc>
          <w:tcPr>
            <w:cnfStyle w:val="001000000000" w:firstRow="0" w:lastRow="0" w:firstColumn="1" w:lastColumn="0" w:oddVBand="0" w:evenVBand="0" w:oddHBand="0" w:evenHBand="0" w:firstRowFirstColumn="0" w:firstRowLastColumn="0" w:lastRowFirstColumn="0" w:lastRowLastColumn="0"/>
            <w:tcW w:w="1753" w:type="dxa"/>
            <w:hideMark/>
          </w:tcPr>
          <w:p w14:paraId="14D3AD76" w14:textId="77777777" w:rsidR="00640652" w:rsidRPr="00ED7524"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t xml:space="preserve">Measuring Discoverability </w:t>
            </w:r>
          </w:p>
          <w:p w14:paraId="3A53E804" w14:textId="77777777" w:rsidR="00640652" w:rsidRDefault="00640652">
            <w:pPr>
              <w:rPr>
                <w:b w:val="0"/>
                <w:color w:val="000000"/>
                <w:sz w:val="16"/>
                <w:szCs w:val="16"/>
              </w:rPr>
            </w:pPr>
          </w:p>
          <w:p w14:paraId="5503C201" w14:textId="77777777" w:rsidR="00DB6AF8" w:rsidRPr="00640652" w:rsidRDefault="00DB6AF8">
            <w:pPr>
              <w:rPr>
                <w:b w:val="0"/>
                <w:sz w:val="16"/>
                <w:szCs w:val="16"/>
              </w:rPr>
            </w:pPr>
            <w:r w:rsidRPr="00640652">
              <w:rPr>
                <w:b w:val="0"/>
                <w:color w:val="000000"/>
                <w:sz w:val="16"/>
                <w:szCs w:val="16"/>
              </w:rPr>
              <w:t>Do first time users</w:t>
            </w:r>
            <w:r w:rsidRPr="00640652">
              <w:rPr>
                <w:b w:val="0"/>
                <w:sz w:val="16"/>
                <w:szCs w:val="16"/>
              </w:rPr>
              <w:t xml:space="preserve"> discover the share </w:t>
            </w:r>
            <w:r w:rsidRPr="00640652">
              <w:rPr>
                <w:b w:val="0"/>
                <w:color w:val="000000"/>
                <w:sz w:val="16"/>
                <w:szCs w:val="16"/>
              </w:rPr>
              <w:t>entry point?</w:t>
            </w:r>
          </w:p>
          <w:p w14:paraId="0C36806D" w14:textId="77777777" w:rsidR="00DB6AF8" w:rsidRPr="00640652" w:rsidRDefault="00DB6AF8">
            <w:pPr>
              <w:pStyle w:val="ListParagraph"/>
              <w:ind w:left="0"/>
              <w:rPr>
                <w:b w:val="0"/>
                <w:sz w:val="16"/>
                <w:szCs w:val="16"/>
              </w:rPr>
            </w:pPr>
            <w:r w:rsidRPr="00640652">
              <w:rPr>
                <w:b w:val="0"/>
                <w:color w:val="000000"/>
                <w:sz w:val="16"/>
                <w:szCs w:val="16"/>
              </w:rPr>
              <w:t>How many people don’t know that they can share from the photos app?</w:t>
            </w:r>
          </w:p>
        </w:tc>
        <w:tc>
          <w:tcPr>
            <w:tcW w:w="1980" w:type="dxa"/>
            <w:hideMark/>
          </w:tcPr>
          <w:p w14:paraId="21E983D5" w14:textId="77777777" w:rsidR="00DB6AF8" w:rsidRDefault="00DB6AF8">
            <w:pP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If we do not meet the discoverability metrics we need to improve the way we expose sharing to the users to make it easier to find.</w:t>
            </w:r>
          </w:p>
        </w:tc>
        <w:tc>
          <w:tcPr>
            <w:tcW w:w="540" w:type="dxa"/>
            <w:hideMark/>
          </w:tcPr>
          <w:p w14:paraId="167338A1" w14:textId="310802BE" w:rsidR="00DB6AF8" w:rsidRPr="00160B34" w:rsidRDefault="00160B34" w:rsidP="00215DFA">
            <w:pPr>
              <w:jc w:val="center"/>
              <w:cnfStyle w:val="000000000000" w:firstRow="0" w:lastRow="0" w:firstColumn="0" w:lastColumn="0" w:oddVBand="0" w:evenVBand="0" w:oddHBand="0" w:evenHBand="0" w:firstRowFirstColumn="0" w:firstRowLastColumn="0" w:lastRowFirstColumn="0" w:lastRowLastColumn="0"/>
              <w:rPr>
                <w:sz w:val="16"/>
                <w:szCs w:val="16"/>
              </w:rPr>
            </w:pPr>
            <w:r w:rsidRPr="00160B34">
              <w:rPr>
                <w:color w:val="000000"/>
                <w:sz w:val="16"/>
                <w:szCs w:val="16"/>
              </w:rPr>
              <w:t>1</w:t>
            </w:r>
          </w:p>
        </w:tc>
        <w:tc>
          <w:tcPr>
            <w:tcW w:w="2610" w:type="dxa"/>
            <w:hideMark/>
          </w:tcPr>
          <w:p w14:paraId="5D503F72" w14:textId="7661A578" w:rsidR="00DB6AF8" w:rsidRDefault="00DB6AF8"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How many times was the app opened before someone shared using the photos app</w:t>
            </w:r>
          </w:p>
          <w:p w14:paraId="6A9ED2C6" w14:textId="375A2EAD" w:rsidR="00DB6AF8" w:rsidRDefault="00DB6AF8"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From the first time the app was opened, how long did it take for users to share using the photos app</w:t>
            </w:r>
          </w:p>
          <w:p w14:paraId="6A08F861" w14:textId="5AA80484" w:rsidR="00DB6AF8" w:rsidRDefault="00DB6AF8"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The first time from when they share using a non-photos app to the first time they share from photos app</w:t>
            </w:r>
          </w:p>
          <w:p w14:paraId="752D8424" w14:textId="77777777" w:rsidR="00DB6AF8" w:rsidRDefault="00DB6AF8" w:rsidP="005369A5">
            <w:pPr>
              <w:pStyle w:val="ListParagraph"/>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lastRenderedPageBreak/>
              <w:t> </w:t>
            </w:r>
          </w:p>
        </w:tc>
        <w:tc>
          <w:tcPr>
            <w:tcW w:w="4050" w:type="dxa"/>
            <w:hideMark/>
          </w:tcPr>
          <w:p w14:paraId="393031C1" w14:textId="77777777" w:rsidR="00C66284" w:rsidRPr="00AD4536"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lastRenderedPageBreak/>
              <w:t>Quantitative Success metric</w:t>
            </w:r>
            <w:r w:rsidRPr="00AD4536">
              <w:rPr>
                <w:rFonts w:eastAsiaTheme="minorEastAsia" w:cstheme="minorBidi"/>
                <w:color w:val="000000"/>
                <w:sz w:val="16"/>
                <w:szCs w:val="16"/>
                <w:lang w:eastAsia="zh-TW"/>
              </w:rPr>
              <w:t>:</w:t>
            </w:r>
          </w:p>
          <w:p w14:paraId="6E335049" w14:textId="386965EF" w:rsidR="00DB6AF8" w:rsidRDefault="00DB6AF8" w:rsidP="006526C1">
            <w:pPr>
              <w:pStyle w:val="ListParagraph"/>
              <w:numPr>
                <w:ilvl w:val="0"/>
                <w:numId w:val="18"/>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Phone/tablet: </w:t>
            </w:r>
          </w:p>
          <w:p w14:paraId="0C214A28" w14:textId="77777777" w:rsidR="005369A5" w:rsidRPr="005369A5" w:rsidRDefault="00DB6AF8" w:rsidP="006526C1">
            <w:pPr>
              <w:pStyle w:val="ListParagraph"/>
              <w:numPr>
                <w:ilvl w:val="1"/>
                <w:numId w:val="18"/>
              </w:numPr>
              <w:ind w:left="480" w:hanging="18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during first week, </w:t>
            </w:r>
            <w:r>
              <w:rPr>
                <w:b/>
                <w:bCs/>
                <w:color w:val="000000"/>
                <w:sz w:val="16"/>
                <w:szCs w:val="16"/>
              </w:rPr>
              <w:t>50%</w:t>
            </w:r>
            <w:r>
              <w:rPr>
                <w:color w:val="000000"/>
                <w:sz w:val="16"/>
                <w:szCs w:val="16"/>
              </w:rPr>
              <w:t xml:space="preserve"> users share at least once</w:t>
            </w:r>
          </w:p>
          <w:p w14:paraId="18C90B79" w14:textId="74268624" w:rsidR="00DB6AF8" w:rsidRPr="005369A5" w:rsidRDefault="00DB6AF8" w:rsidP="006526C1">
            <w:pPr>
              <w:pStyle w:val="ListParagraph"/>
              <w:numPr>
                <w:ilvl w:val="1"/>
                <w:numId w:val="18"/>
              </w:numPr>
              <w:ind w:left="480" w:hanging="180"/>
              <w:cnfStyle w:val="000000000000" w:firstRow="0" w:lastRow="0" w:firstColumn="0" w:lastColumn="0" w:oddVBand="0" w:evenVBand="0" w:oddHBand="0" w:evenHBand="0" w:firstRowFirstColumn="0" w:firstRowLastColumn="0" w:lastRowFirstColumn="0" w:lastRowLastColumn="0"/>
              <w:rPr>
                <w:sz w:val="16"/>
                <w:szCs w:val="16"/>
              </w:rPr>
            </w:pPr>
            <w:r w:rsidRPr="005369A5">
              <w:rPr>
                <w:color w:val="000000"/>
                <w:sz w:val="16"/>
                <w:szCs w:val="16"/>
              </w:rPr>
              <w:t xml:space="preserve">during first month, </w:t>
            </w:r>
            <w:r w:rsidRPr="005369A5">
              <w:rPr>
                <w:b/>
                <w:bCs/>
                <w:color w:val="000000"/>
                <w:sz w:val="16"/>
                <w:szCs w:val="16"/>
              </w:rPr>
              <w:t>80%</w:t>
            </w:r>
            <w:r w:rsidRPr="005369A5">
              <w:rPr>
                <w:color w:val="000000"/>
                <w:sz w:val="16"/>
                <w:szCs w:val="16"/>
              </w:rPr>
              <w:t xml:space="preserve"> users share at least once</w:t>
            </w:r>
          </w:p>
          <w:p w14:paraId="73C9EB6F" w14:textId="019ADA38" w:rsidR="00DB6AF8" w:rsidRDefault="00DB6AF8" w:rsidP="006526C1">
            <w:pPr>
              <w:pStyle w:val="ListParagraph"/>
              <w:numPr>
                <w:ilvl w:val="0"/>
                <w:numId w:val="19"/>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PC: </w:t>
            </w:r>
          </w:p>
          <w:p w14:paraId="132BA344" w14:textId="77777777" w:rsidR="005369A5" w:rsidRPr="005369A5" w:rsidRDefault="00DB6AF8" w:rsidP="006526C1">
            <w:pPr>
              <w:pStyle w:val="ListParagraph"/>
              <w:numPr>
                <w:ilvl w:val="1"/>
                <w:numId w:val="19"/>
              </w:numPr>
              <w:ind w:left="480" w:hanging="18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during first week, </w:t>
            </w:r>
            <w:r>
              <w:rPr>
                <w:b/>
                <w:bCs/>
                <w:color w:val="000000"/>
                <w:sz w:val="16"/>
                <w:szCs w:val="16"/>
              </w:rPr>
              <w:t>20%</w:t>
            </w:r>
            <w:r>
              <w:rPr>
                <w:color w:val="000000"/>
                <w:sz w:val="16"/>
                <w:szCs w:val="16"/>
              </w:rPr>
              <w:t xml:space="preserve"> users share at least once</w:t>
            </w:r>
          </w:p>
          <w:p w14:paraId="29644789" w14:textId="0C232CCA" w:rsidR="00DB6AF8" w:rsidRPr="005369A5" w:rsidRDefault="00DB6AF8" w:rsidP="006526C1">
            <w:pPr>
              <w:pStyle w:val="ListParagraph"/>
              <w:numPr>
                <w:ilvl w:val="1"/>
                <w:numId w:val="19"/>
              </w:numPr>
              <w:ind w:left="480" w:hanging="180"/>
              <w:cnfStyle w:val="000000000000" w:firstRow="0" w:lastRow="0" w:firstColumn="0" w:lastColumn="0" w:oddVBand="0" w:evenVBand="0" w:oddHBand="0" w:evenHBand="0" w:firstRowFirstColumn="0" w:firstRowLastColumn="0" w:lastRowFirstColumn="0" w:lastRowLastColumn="0"/>
              <w:rPr>
                <w:sz w:val="16"/>
                <w:szCs w:val="16"/>
              </w:rPr>
            </w:pPr>
            <w:r w:rsidRPr="005369A5">
              <w:rPr>
                <w:color w:val="000000"/>
                <w:sz w:val="16"/>
                <w:szCs w:val="16"/>
              </w:rPr>
              <w:t>during first month, % users share at least once</w:t>
            </w:r>
          </w:p>
          <w:p w14:paraId="10270172" w14:textId="77777777" w:rsidR="005369A5" w:rsidRPr="00C66284" w:rsidRDefault="00DB6AF8" w:rsidP="006526C1">
            <w:pPr>
              <w:pStyle w:val="ListParagraph"/>
              <w:numPr>
                <w:ilvl w:val="0"/>
                <w:numId w:val="19"/>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Pr>
                <w:color w:val="1F497D"/>
                <w:sz w:val="16"/>
                <w:szCs w:val="16"/>
              </w:rPr>
              <w:t>A</w:t>
            </w:r>
            <w:r>
              <w:rPr>
                <w:color w:val="000000"/>
                <w:sz w:val="16"/>
                <w:szCs w:val="16"/>
              </w:rPr>
              <w:t xml:space="preserve">verage time from the first time from when they share using a non-photos app to the first time they share from photos, is </w:t>
            </w:r>
            <w:r>
              <w:rPr>
                <w:b/>
                <w:bCs/>
                <w:color w:val="000000"/>
                <w:sz w:val="16"/>
                <w:szCs w:val="16"/>
              </w:rPr>
              <w:t>less than a week</w:t>
            </w:r>
          </w:p>
          <w:p w14:paraId="6A6E3D53" w14:textId="77777777" w:rsidR="00C66284" w:rsidRPr="00ED7524"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lastRenderedPageBreak/>
              <w:t>Qualitative Success metric:</w:t>
            </w:r>
          </w:p>
          <w:p w14:paraId="6B1C167D" w14:textId="47FA4BD8" w:rsidR="00DB6AF8" w:rsidRPr="005369A5" w:rsidRDefault="00DB6AF8" w:rsidP="006526C1">
            <w:pPr>
              <w:pStyle w:val="ListParagraph"/>
              <w:numPr>
                <w:ilvl w:val="0"/>
                <w:numId w:val="19"/>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sidRPr="005369A5">
              <w:rPr>
                <w:b/>
                <w:bCs/>
                <w:color w:val="000000"/>
                <w:sz w:val="16"/>
                <w:szCs w:val="16"/>
              </w:rPr>
              <w:t>70%</w:t>
            </w:r>
            <w:r w:rsidRPr="005369A5">
              <w:rPr>
                <w:color w:val="000000"/>
                <w:sz w:val="16"/>
                <w:szCs w:val="16"/>
              </w:rPr>
              <w:t xml:space="preserve"> of users noticed/discovered the share entry point</w:t>
            </w:r>
          </w:p>
        </w:tc>
      </w:tr>
      <w:tr w:rsidR="00DB6AF8" w14:paraId="2A9085B9" w14:textId="77777777" w:rsidTr="005369A5">
        <w:trPr>
          <w:trHeight w:val="19"/>
        </w:trPr>
        <w:tc>
          <w:tcPr>
            <w:cnfStyle w:val="001000000000" w:firstRow="0" w:lastRow="0" w:firstColumn="1" w:lastColumn="0" w:oddVBand="0" w:evenVBand="0" w:oddHBand="0" w:evenHBand="0" w:firstRowFirstColumn="0" w:firstRowLastColumn="0" w:lastRowFirstColumn="0" w:lastRowLastColumn="0"/>
            <w:tcW w:w="1753" w:type="dxa"/>
            <w:hideMark/>
          </w:tcPr>
          <w:p w14:paraId="5816D8B1" w14:textId="77777777" w:rsidR="008717D9" w:rsidRPr="00ED7524" w:rsidRDefault="008717D9" w:rsidP="008717D9">
            <w:pPr>
              <w:spacing w:after="0" w:line="240" w:lineRule="auto"/>
              <w:rPr>
                <w:rFonts w:eastAsia="PMingLiU"/>
                <w:color w:val="000000"/>
                <w:sz w:val="16"/>
                <w:szCs w:val="16"/>
                <w:lang w:eastAsia="zh-TW"/>
              </w:rPr>
            </w:pPr>
            <w:r w:rsidRPr="00ED7524">
              <w:rPr>
                <w:rFonts w:eastAsia="PMingLiU"/>
                <w:color w:val="000000"/>
                <w:sz w:val="16"/>
                <w:szCs w:val="16"/>
                <w:lang w:eastAsia="zh-TW"/>
              </w:rPr>
              <w:lastRenderedPageBreak/>
              <w:t>Measuring Adoption</w:t>
            </w:r>
          </w:p>
          <w:p w14:paraId="3E461EF9" w14:textId="77777777" w:rsidR="008717D9" w:rsidRDefault="008717D9">
            <w:pPr>
              <w:rPr>
                <w:b w:val="0"/>
                <w:color w:val="000000"/>
                <w:sz w:val="16"/>
                <w:szCs w:val="16"/>
              </w:rPr>
            </w:pPr>
          </w:p>
          <w:p w14:paraId="69513E05" w14:textId="77777777" w:rsidR="00DB6AF8" w:rsidRPr="00640652" w:rsidRDefault="00DB6AF8">
            <w:pPr>
              <w:rPr>
                <w:b w:val="0"/>
                <w:color w:val="000000"/>
                <w:sz w:val="16"/>
                <w:szCs w:val="16"/>
              </w:rPr>
            </w:pPr>
            <w:r w:rsidRPr="00640652">
              <w:rPr>
                <w:b w:val="0"/>
                <w:color w:val="000000"/>
                <w:sz w:val="16"/>
                <w:szCs w:val="16"/>
              </w:rPr>
              <w:t>Are users utilizing our first party experience to share their moments?</w:t>
            </w:r>
          </w:p>
        </w:tc>
        <w:tc>
          <w:tcPr>
            <w:tcW w:w="1980" w:type="dxa"/>
            <w:hideMark/>
          </w:tcPr>
          <w:p w14:paraId="6CC53D8D" w14:textId="77777777" w:rsidR="00DB6AF8" w:rsidRDefault="00DB6AF8">
            <w:pP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We expect users to leverage our first party experience if we invest heavily into it. If we do not see the usage pattern to be leaning towards 1st party experience we'll either reroute our investment or rethink the experience.</w:t>
            </w:r>
          </w:p>
        </w:tc>
        <w:tc>
          <w:tcPr>
            <w:tcW w:w="540" w:type="dxa"/>
            <w:hideMark/>
          </w:tcPr>
          <w:p w14:paraId="65D72E1A" w14:textId="77777777" w:rsidR="00DB6AF8" w:rsidRDefault="00DB6AF8" w:rsidP="00160B3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2</w:t>
            </w:r>
          </w:p>
        </w:tc>
        <w:tc>
          <w:tcPr>
            <w:tcW w:w="2610" w:type="dxa"/>
            <w:hideMark/>
          </w:tcPr>
          <w:p w14:paraId="0B107A3C" w14:textId="77777777" w:rsidR="00DB6AF8" w:rsidRDefault="00DB6AF8" w:rsidP="006526C1">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of uploads happening via our 1st party experience</w:t>
            </w:r>
          </w:p>
          <w:p w14:paraId="122DFAA9" w14:textId="77777777" w:rsidR="00DB6AF8" w:rsidRDefault="00DB6AF8" w:rsidP="006526C1">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of uploads per version?</w:t>
            </w:r>
          </w:p>
          <w:p w14:paraId="08F5D4FA" w14:textId="77777777" w:rsidR="00DB6AF8" w:rsidRDefault="00DB6AF8" w:rsidP="006526C1">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Unique vs. repeat</w:t>
            </w:r>
          </w:p>
          <w:p w14:paraId="59F83B68" w14:textId="77777777" w:rsidR="00DB6AF8" w:rsidRDefault="00DB6AF8" w:rsidP="006526C1">
            <w:pPr>
              <w:pStyle w:val="ListParagraph"/>
              <w:numPr>
                <w:ilvl w:val="0"/>
                <w:numId w:val="11"/>
              </w:numPr>
              <w:spacing w:after="0"/>
              <w:ind w:left="170" w:hanging="170"/>
              <w:contextualSpacing w:val="0"/>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Number of videos shared</w:t>
            </w:r>
          </w:p>
          <w:p w14:paraId="230BF4A7" w14:textId="77777777" w:rsidR="00DB6AF8" w:rsidRDefault="00DB6AF8" w:rsidP="006526C1">
            <w:pPr>
              <w:pStyle w:val="ListParagraph"/>
              <w:numPr>
                <w:ilvl w:val="0"/>
                <w:numId w:val="11"/>
              </w:numPr>
              <w:spacing w:after="0"/>
              <w:ind w:left="170" w:hanging="170"/>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of single asset uploads</w:t>
            </w:r>
          </w:p>
          <w:p w14:paraId="1CB5656A" w14:textId="77777777" w:rsidR="00DB6AF8" w:rsidRDefault="00DB6AF8" w:rsidP="006526C1">
            <w:pPr>
              <w:pStyle w:val="ListParagraph"/>
              <w:numPr>
                <w:ilvl w:val="0"/>
                <w:numId w:val="11"/>
              </w:numPr>
              <w:spacing w:after="0"/>
              <w:ind w:left="170" w:hanging="170"/>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of multi asset uploads</w:t>
            </w:r>
          </w:p>
        </w:tc>
        <w:tc>
          <w:tcPr>
            <w:tcW w:w="4050" w:type="dxa"/>
            <w:hideMark/>
          </w:tcPr>
          <w:p w14:paraId="7922CA4A" w14:textId="48C989DD" w:rsidR="00C66284" w:rsidRPr="00C66284"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Pr>
                <w:rFonts w:eastAsiaTheme="minorEastAsia" w:cstheme="minorBidi"/>
                <w:color w:val="000000"/>
                <w:sz w:val="16"/>
                <w:szCs w:val="16"/>
                <w:lang w:eastAsia="zh-TW"/>
              </w:rPr>
              <w:t>:</w:t>
            </w:r>
          </w:p>
          <w:p w14:paraId="76005691" w14:textId="77777777" w:rsidR="00DB6AF8" w:rsidRDefault="00DB6AF8" w:rsidP="006526C1">
            <w:pPr>
              <w:pStyle w:val="ListParagraph"/>
              <w:numPr>
                <w:ilvl w:val="0"/>
                <w:numId w:val="11"/>
              </w:numPr>
              <w:spacing w:after="0" w:line="240" w:lineRule="auto"/>
              <w:ind w:left="210" w:hanging="210"/>
              <w:contextualSpacing w:val="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For 3rd party online albums (Facebook), which we have access to, </w:t>
            </w:r>
            <w:r>
              <w:rPr>
                <w:b/>
                <w:bCs/>
                <w:color w:val="000000"/>
                <w:sz w:val="16"/>
                <w:szCs w:val="16"/>
              </w:rPr>
              <w:t>TBD%</w:t>
            </w:r>
            <w:r>
              <w:rPr>
                <w:color w:val="000000"/>
                <w:sz w:val="16"/>
                <w:szCs w:val="16"/>
              </w:rPr>
              <w:t xml:space="preserve"> of uploads happen with first party</w:t>
            </w:r>
          </w:p>
          <w:p w14:paraId="2BAE5E24" w14:textId="77777777" w:rsidR="00DB6AF8" w:rsidRDefault="00DB6AF8" w:rsidP="006526C1">
            <w:pPr>
              <w:pStyle w:val="ListParagraph"/>
              <w:numPr>
                <w:ilvl w:val="0"/>
                <w:numId w:val="11"/>
              </w:numPr>
              <w:spacing w:after="0" w:line="240" w:lineRule="auto"/>
              <w:ind w:left="210" w:hanging="210"/>
              <w:contextualSpacing w:val="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Overall share volume </w:t>
            </w:r>
            <w:r>
              <w:rPr>
                <w:b/>
                <w:bCs/>
                <w:color w:val="000000"/>
                <w:sz w:val="16"/>
                <w:szCs w:val="16"/>
              </w:rPr>
              <w:t>increases vs. Blue</w:t>
            </w:r>
            <w:r>
              <w:rPr>
                <w:color w:val="000000"/>
                <w:sz w:val="16"/>
                <w:szCs w:val="16"/>
              </w:rPr>
              <w:t>: Share volume is the # of assets being uploaded over time. I.e.:</w:t>
            </w:r>
          </w:p>
          <w:p w14:paraId="5B5E6870" w14:textId="77777777" w:rsidR="00DB6AF8" w:rsidRDefault="00DB6AF8" w:rsidP="006526C1">
            <w:pPr>
              <w:pStyle w:val="ListParagraph"/>
              <w:numPr>
                <w:ilvl w:val="1"/>
                <w:numId w:val="11"/>
              </w:numPr>
              <w:spacing w:after="0" w:line="240" w:lineRule="auto"/>
              <w:ind w:left="480" w:hanging="18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50 Single asset upload vs.</w:t>
            </w:r>
          </w:p>
          <w:p w14:paraId="4FD976F7" w14:textId="77777777" w:rsidR="00DB6AF8" w:rsidRDefault="00DB6AF8" w:rsidP="006526C1">
            <w:pPr>
              <w:pStyle w:val="ListParagraph"/>
              <w:numPr>
                <w:ilvl w:val="1"/>
                <w:numId w:val="11"/>
              </w:numPr>
              <w:spacing w:after="0" w:line="240" w:lineRule="auto"/>
              <w:ind w:left="480" w:hanging="18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1 Multi-upload of 50 assets vs.</w:t>
            </w:r>
          </w:p>
          <w:p w14:paraId="64B5B93F" w14:textId="77777777" w:rsidR="00DB6AF8" w:rsidRDefault="00DB6AF8" w:rsidP="006526C1">
            <w:pPr>
              <w:pStyle w:val="ListParagraph"/>
              <w:numPr>
                <w:ilvl w:val="1"/>
                <w:numId w:val="11"/>
              </w:numPr>
              <w:spacing w:after="0" w:line="240" w:lineRule="auto"/>
              <w:ind w:left="480" w:hanging="18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50 single asset uploads over multiple days or to multiple recipients</w:t>
            </w:r>
          </w:p>
        </w:tc>
      </w:tr>
      <w:tr w:rsidR="00DB6AF8" w14:paraId="29B10888" w14:textId="77777777" w:rsidTr="005369A5">
        <w:trPr>
          <w:trHeight w:val="19"/>
        </w:trPr>
        <w:tc>
          <w:tcPr>
            <w:cnfStyle w:val="001000000000" w:firstRow="0" w:lastRow="0" w:firstColumn="1" w:lastColumn="0" w:oddVBand="0" w:evenVBand="0" w:oddHBand="0" w:evenHBand="0" w:firstRowFirstColumn="0" w:firstRowLastColumn="0" w:lastRowFirstColumn="0" w:lastRowLastColumn="0"/>
            <w:tcW w:w="1753" w:type="dxa"/>
            <w:hideMark/>
          </w:tcPr>
          <w:p w14:paraId="1F7DF04F" w14:textId="77777777" w:rsidR="008717D9" w:rsidRDefault="008717D9" w:rsidP="008717D9">
            <w:pPr>
              <w:spacing w:after="0" w:line="240" w:lineRule="auto"/>
              <w:rPr>
                <w:rFonts w:eastAsia="PMingLiU"/>
                <w:color w:val="000000"/>
                <w:sz w:val="16"/>
                <w:szCs w:val="16"/>
                <w:lang w:eastAsia="zh-TW"/>
              </w:rPr>
            </w:pPr>
            <w:r>
              <w:rPr>
                <w:rFonts w:eastAsia="PMingLiU"/>
                <w:color w:val="000000"/>
                <w:sz w:val="16"/>
                <w:szCs w:val="16"/>
                <w:lang w:eastAsia="zh-TW"/>
              </w:rPr>
              <w:t xml:space="preserve">Measuring </w:t>
            </w:r>
            <w:r w:rsidRPr="00917240">
              <w:rPr>
                <w:rFonts w:eastAsia="PMingLiU"/>
                <w:color w:val="000000"/>
                <w:sz w:val="16"/>
                <w:szCs w:val="16"/>
                <w:lang w:eastAsia="zh-TW"/>
              </w:rPr>
              <w:t>Reliability</w:t>
            </w:r>
          </w:p>
          <w:p w14:paraId="52B3EB45" w14:textId="77777777" w:rsidR="008717D9" w:rsidRDefault="008717D9">
            <w:pPr>
              <w:rPr>
                <w:b w:val="0"/>
                <w:color w:val="000000"/>
                <w:sz w:val="16"/>
                <w:szCs w:val="16"/>
              </w:rPr>
            </w:pPr>
          </w:p>
          <w:p w14:paraId="0566C9E6" w14:textId="77777777" w:rsidR="00DB6AF8" w:rsidRPr="00640652" w:rsidRDefault="00DB6AF8">
            <w:pPr>
              <w:rPr>
                <w:b w:val="0"/>
                <w:sz w:val="16"/>
                <w:szCs w:val="16"/>
              </w:rPr>
            </w:pPr>
            <w:r w:rsidRPr="00640652">
              <w:rPr>
                <w:b w:val="0"/>
                <w:color w:val="000000"/>
                <w:sz w:val="16"/>
                <w:szCs w:val="16"/>
              </w:rPr>
              <w:t>Do our users successfully share?</w:t>
            </w:r>
          </w:p>
        </w:tc>
        <w:tc>
          <w:tcPr>
            <w:tcW w:w="1980" w:type="dxa"/>
            <w:hideMark/>
          </w:tcPr>
          <w:p w14:paraId="535C3F2A" w14:textId="77777777" w:rsidR="00DB6AF8" w:rsidRDefault="00DB6AF8">
            <w:pP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If we enable our users to do sharing through first party experiences they have to be able to expect outstanding success percentages</w:t>
            </w:r>
            <w:r>
              <w:rPr>
                <w:sz w:val="16"/>
                <w:szCs w:val="16"/>
              </w:rPr>
              <w:t xml:space="preserve"> and feel empowered to see sharing through to the end without cancelling it</w:t>
            </w:r>
            <w:r>
              <w:rPr>
                <w:color w:val="000000"/>
                <w:sz w:val="16"/>
                <w:szCs w:val="16"/>
              </w:rPr>
              <w:t>.</w:t>
            </w:r>
            <w:r>
              <w:rPr>
                <w:sz w:val="16"/>
                <w:szCs w:val="16"/>
              </w:rPr>
              <w:t xml:space="preserve"> If user cancel more often than not we need to revisit why that is. If people do not successfully share we need to revisit robustness.</w:t>
            </w:r>
          </w:p>
        </w:tc>
        <w:tc>
          <w:tcPr>
            <w:tcW w:w="540" w:type="dxa"/>
            <w:hideMark/>
          </w:tcPr>
          <w:p w14:paraId="14F01A75" w14:textId="77777777" w:rsidR="00DB6AF8" w:rsidRDefault="00DB6AF8" w:rsidP="00160B34">
            <w:pPr>
              <w:jc w:val="cente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1</w:t>
            </w:r>
          </w:p>
        </w:tc>
        <w:tc>
          <w:tcPr>
            <w:tcW w:w="2610" w:type="dxa"/>
            <w:hideMark/>
          </w:tcPr>
          <w:p w14:paraId="5A33B911" w14:textId="0EBEE254" w:rsidR="00DB6AF8" w:rsidRDefault="00DB6AF8" w:rsidP="006526C1">
            <w:pPr>
              <w:pStyle w:val="ListParagraph"/>
              <w:numPr>
                <w:ilvl w:val="0"/>
                <w:numId w:val="11"/>
              </w:numPr>
              <w:ind w:left="170" w:hanging="170"/>
              <w:textAlignment w:val="cente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of Successful shares by returning S_OK</w:t>
            </w:r>
          </w:p>
          <w:p w14:paraId="35615B62" w14:textId="77777777" w:rsidR="005369A5" w:rsidRPr="005369A5" w:rsidRDefault="00DB6AF8" w:rsidP="006526C1">
            <w:pPr>
              <w:pStyle w:val="ListParagraph"/>
              <w:numPr>
                <w:ilvl w:val="1"/>
                <w:numId w:val="11"/>
              </w:numPr>
              <w:ind w:left="440" w:hanging="180"/>
              <w:textAlignment w:val="center"/>
              <w:cnfStyle w:val="000000000000" w:firstRow="0" w:lastRow="0" w:firstColumn="0" w:lastColumn="0" w:oddVBand="0" w:evenVBand="0" w:oddHBand="0" w:evenHBand="0" w:firstRowFirstColumn="0" w:firstRowLastColumn="0" w:lastRowFirstColumn="0" w:lastRowLastColumn="0"/>
              <w:rPr>
                <w:sz w:val="16"/>
                <w:szCs w:val="16"/>
              </w:rPr>
            </w:pPr>
            <w:r w:rsidRPr="005369A5">
              <w:rPr>
                <w:color w:val="000000"/>
                <w:sz w:val="16"/>
                <w:szCs w:val="16"/>
              </w:rPr>
              <w:t>At share contract level</w:t>
            </w:r>
          </w:p>
          <w:p w14:paraId="45D4ADC4" w14:textId="72FB984A" w:rsidR="00DB6AF8" w:rsidRPr="005369A5" w:rsidRDefault="00DB6AF8" w:rsidP="006526C1">
            <w:pPr>
              <w:pStyle w:val="ListParagraph"/>
              <w:numPr>
                <w:ilvl w:val="1"/>
                <w:numId w:val="11"/>
              </w:numPr>
              <w:ind w:left="440" w:hanging="180"/>
              <w:textAlignment w:val="center"/>
              <w:cnfStyle w:val="000000000000" w:firstRow="0" w:lastRow="0" w:firstColumn="0" w:lastColumn="0" w:oddVBand="0" w:evenVBand="0" w:oddHBand="0" w:evenHBand="0" w:firstRowFirstColumn="0" w:firstRowLastColumn="0" w:lastRowFirstColumn="0" w:lastRowLastColumn="0"/>
              <w:rPr>
                <w:sz w:val="16"/>
                <w:szCs w:val="16"/>
              </w:rPr>
            </w:pPr>
            <w:r w:rsidRPr="005369A5">
              <w:rPr>
                <w:color w:val="000000"/>
                <w:sz w:val="16"/>
                <w:szCs w:val="16"/>
              </w:rPr>
              <w:t>At share target level</w:t>
            </w:r>
          </w:p>
        </w:tc>
        <w:tc>
          <w:tcPr>
            <w:tcW w:w="4050" w:type="dxa"/>
            <w:hideMark/>
          </w:tcPr>
          <w:p w14:paraId="0641C324" w14:textId="77777777" w:rsidR="00C66284" w:rsidRPr="00AD4536"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7AD81F16" w14:textId="77777777" w:rsidR="005369A5" w:rsidRDefault="00DB6AF8" w:rsidP="006526C1">
            <w:pPr>
              <w:pStyle w:val="ListParagraph"/>
              <w:numPr>
                <w:ilvl w:val="0"/>
                <w:numId w:val="11"/>
              </w:numPr>
              <w:ind w:left="210" w:hanging="180"/>
              <w:textAlignment w:val="center"/>
              <w:cnfStyle w:val="000000000000" w:firstRow="0" w:lastRow="0" w:firstColumn="0" w:lastColumn="0" w:oddVBand="0" w:evenVBand="0" w:oddHBand="0" w:evenHBand="0" w:firstRowFirstColumn="0" w:firstRowLastColumn="0" w:lastRowFirstColumn="0" w:lastRowLastColumn="0"/>
              <w:rPr>
                <w:sz w:val="16"/>
                <w:szCs w:val="16"/>
              </w:rPr>
            </w:pPr>
            <w:r>
              <w:rPr>
                <w:b/>
                <w:bCs/>
                <w:color w:val="000000"/>
                <w:sz w:val="16"/>
                <w:szCs w:val="16"/>
              </w:rPr>
              <w:t>99.9%</w:t>
            </w:r>
            <w:r>
              <w:rPr>
                <w:color w:val="000000"/>
                <w:sz w:val="16"/>
                <w:szCs w:val="16"/>
              </w:rPr>
              <w:t xml:space="preserve"> success rate when sharing through first party experience</w:t>
            </w:r>
            <w:r>
              <w:rPr>
                <w:sz w:val="16"/>
                <w:szCs w:val="16"/>
              </w:rPr>
              <w:t xml:space="preserve"> (Photos App)</w:t>
            </w:r>
            <w:r>
              <w:rPr>
                <w:color w:val="000000"/>
                <w:sz w:val="16"/>
                <w:szCs w:val="16"/>
              </w:rPr>
              <w:t xml:space="preserve"> to tier 1 apps (Email, SMS, Face book, Sina Weibo, WhatsApp …)</w:t>
            </w:r>
          </w:p>
          <w:p w14:paraId="2961D83B" w14:textId="502D7904" w:rsidR="00DB6AF8" w:rsidRPr="005369A5" w:rsidRDefault="00DB6AF8" w:rsidP="006526C1">
            <w:pPr>
              <w:pStyle w:val="ListParagraph"/>
              <w:numPr>
                <w:ilvl w:val="0"/>
                <w:numId w:val="11"/>
              </w:numPr>
              <w:ind w:left="210" w:hanging="180"/>
              <w:textAlignment w:val="center"/>
              <w:cnfStyle w:val="000000000000" w:firstRow="0" w:lastRow="0" w:firstColumn="0" w:lastColumn="0" w:oddVBand="0" w:evenVBand="0" w:oddHBand="0" w:evenHBand="0" w:firstRowFirstColumn="0" w:firstRowLastColumn="0" w:lastRowFirstColumn="0" w:lastRowLastColumn="0"/>
              <w:rPr>
                <w:sz w:val="16"/>
                <w:szCs w:val="16"/>
              </w:rPr>
            </w:pPr>
            <w:r w:rsidRPr="005369A5">
              <w:rPr>
                <w:b/>
                <w:bCs/>
                <w:color w:val="000000"/>
                <w:sz w:val="16"/>
                <w:szCs w:val="16"/>
              </w:rPr>
              <w:t>90%</w:t>
            </w:r>
            <w:r w:rsidRPr="005369A5">
              <w:rPr>
                <w:color w:val="000000"/>
                <w:sz w:val="16"/>
                <w:szCs w:val="16"/>
              </w:rPr>
              <w:t xml:space="preserve"> success rate when sharing thro</w:t>
            </w:r>
            <w:r w:rsidRPr="005369A5">
              <w:rPr>
                <w:sz w:val="16"/>
                <w:szCs w:val="16"/>
              </w:rPr>
              <w:t xml:space="preserve">ugh </w:t>
            </w:r>
            <w:r w:rsidRPr="005369A5">
              <w:rPr>
                <w:color w:val="000000"/>
                <w:sz w:val="16"/>
                <w:szCs w:val="16"/>
              </w:rPr>
              <w:t xml:space="preserve">non tier-1 apps </w:t>
            </w:r>
            <w:r w:rsidRPr="005369A5">
              <w:rPr>
                <w:sz w:val="16"/>
                <w:szCs w:val="16"/>
              </w:rPr>
              <w:t>(other apps exposing share contract)</w:t>
            </w:r>
          </w:p>
        </w:tc>
      </w:tr>
      <w:tr w:rsidR="005D4B47" w14:paraId="582C9BC7" w14:textId="77777777" w:rsidTr="005369A5">
        <w:trPr>
          <w:trHeight w:val="19"/>
        </w:trPr>
        <w:tc>
          <w:tcPr>
            <w:cnfStyle w:val="001000000000" w:firstRow="0" w:lastRow="0" w:firstColumn="1" w:lastColumn="0" w:oddVBand="0" w:evenVBand="0" w:oddHBand="0" w:evenHBand="0" w:firstRowFirstColumn="0" w:firstRowLastColumn="0" w:lastRowFirstColumn="0" w:lastRowLastColumn="0"/>
            <w:tcW w:w="1753" w:type="dxa"/>
          </w:tcPr>
          <w:p w14:paraId="7812EC09" w14:textId="1FBB6ECD" w:rsidR="005D4B47" w:rsidRDefault="005D4B47" w:rsidP="005D4B47">
            <w:pPr>
              <w:spacing w:after="0" w:line="240" w:lineRule="auto"/>
              <w:rPr>
                <w:rFonts w:eastAsia="PMingLiU"/>
                <w:color w:val="000000"/>
                <w:sz w:val="16"/>
                <w:szCs w:val="16"/>
                <w:lang w:eastAsia="zh-TW"/>
              </w:rPr>
            </w:pPr>
            <w:r w:rsidRPr="00917240">
              <w:rPr>
                <w:rFonts w:eastAsia="PMingLiU"/>
                <w:color w:val="000000"/>
                <w:sz w:val="16"/>
                <w:szCs w:val="16"/>
                <w:lang w:eastAsia="zh-TW"/>
              </w:rPr>
              <w:t>Measuring Performance</w:t>
            </w:r>
          </w:p>
          <w:p w14:paraId="08F6054B" w14:textId="77777777" w:rsidR="005D4B47" w:rsidRPr="00917240" w:rsidRDefault="005D4B47" w:rsidP="005D4B47">
            <w:pPr>
              <w:spacing w:after="0" w:line="240" w:lineRule="auto"/>
              <w:rPr>
                <w:rFonts w:eastAsia="PMingLiU"/>
                <w:color w:val="000000"/>
                <w:sz w:val="16"/>
                <w:szCs w:val="16"/>
                <w:lang w:eastAsia="zh-TW"/>
              </w:rPr>
            </w:pPr>
          </w:p>
          <w:p w14:paraId="6135B0A3" w14:textId="6685EC2D" w:rsidR="005D4B47" w:rsidRPr="00640652" w:rsidRDefault="005D4B47" w:rsidP="005D4B47">
            <w:pPr>
              <w:spacing w:after="0" w:line="240" w:lineRule="auto"/>
              <w:rPr>
                <w:rFonts w:eastAsia="PMingLiU"/>
                <w:b w:val="0"/>
                <w:color w:val="000000"/>
                <w:sz w:val="16"/>
                <w:szCs w:val="16"/>
                <w:lang w:eastAsia="zh-TW"/>
              </w:rPr>
            </w:pPr>
            <w:r>
              <w:rPr>
                <w:rFonts w:eastAsia="PMingLiU"/>
                <w:b w:val="0"/>
                <w:color w:val="000000"/>
                <w:sz w:val="16"/>
                <w:szCs w:val="16"/>
                <w:lang w:eastAsia="zh-TW"/>
              </w:rPr>
              <w:t>Do users feel sharing Assets</w:t>
            </w:r>
            <w:r w:rsidRPr="00640652">
              <w:rPr>
                <w:rFonts w:eastAsia="PMingLiU"/>
                <w:b w:val="0"/>
                <w:color w:val="000000"/>
                <w:sz w:val="16"/>
                <w:szCs w:val="16"/>
                <w:lang w:eastAsia="zh-TW"/>
              </w:rPr>
              <w:t xml:space="preserve"> from the Photos app is fast?</w:t>
            </w:r>
          </w:p>
          <w:p w14:paraId="057093E9" w14:textId="76A6CCFD" w:rsidR="005D4B47" w:rsidRDefault="005D4B47" w:rsidP="005D4B47">
            <w:pPr>
              <w:spacing w:after="0" w:line="240" w:lineRule="auto"/>
              <w:rPr>
                <w:rFonts w:eastAsia="PMingLiU"/>
                <w:color w:val="000000"/>
                <w:sz w:val="16"/>
                <w:szCs w:val="16"/>
                <w:lang w:eastAsia="zh-TW"/>
              </w:rPr>
            </w:pPr>
          </w:p>
        </w:tc>
        <w:tc>
          <w:tcPr>
            <w:tcW w:w="1980" w:type="dxa"/>
          </w:tcPr>
          <w:p w14:paraId="4AE6F53C" w14:textId="63C6455D" w:rsidR="005D4B47" w:rsidRDefault="005D4B47" w:rsidP="005D4B47">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AD4536">
              <w:rPr>
                <w:rFonts w:eastAsia="PMingLiU"/>
                <w:color w:val="000000"/>
                <w:sz w:val="16"/>
                <w:szCs w:val="16"/>
                <w:lang w:eastAsia="zh-TW"/>
              </w:rPr>
              <w:t>We expect users to leverage our first party experience if we invest heavily into it. If we do not see the usage pattern to be leaning towards 1st party experience we'll either reroute our investment or rethink the experience.</w:t>
            </w:r>
          </w:p>
        </w:tc>
        <w:tc>
          <w:tcPr>
            <w:tcW w:w="540" w:type="dxa"/>
          </w:tcPr>
          <w:p w14:paraId="195AE35A" w14:textId="485FED0E" w:rsidR="005D4B47" w:rsidRDefault="005D4B47" w:rsidP="005D4B4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rFonts w:eastAsiaTheme="minorEastAsia" w:cstheme="minorBidi"/>
                <w:color w:val="000000"/>
                <w:sz w:val="16"/>
                <w:szCs w:val="16"/>
                <w:lang w:eastAsia="zh-TW"/>
              </w:rPr>
              <w:t>1</w:t>
            </w:r>
          </w:p>
        </w:tc>
        <w:tc>
          <w:tcPr>
            <w:tcW w:w="2610" w:type="dxa"/>
          </w:tcPr>
          <w:p w14:paraId="10B69CF5" w14:textId="77777777" w:rsidR="005D4B47" w:rsidRDefault="005D4B47" w:rsidP="006526C1">
            <w:pPr>
              <w:pStyle w:val="ListParagraph"/>
              <w:numPr>
                <w:ilvl w:val="0"/>
                <w:numId w:val="20"/>
              </w:numPr>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Average time taken to share a photo</w:t>
            </w:r>
          </w:p>
          <w:p w14:paraId="4ED0C464" w14:textId="48B00DCA" w:rsidR="005D4B47" w:rsidRPr="005D4B47" w:rsidRDefault="005D4B47" w:rsidP="006526C1">
            <w:pPr>
              <w:pStyle w:val="ListParagraph"/>
              <w:numPr>
                <w:ilvl w:val="0"/>
                <w:numId w:val="20"/>
              </w:numPr>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Average time taken to share a video</w:t>
            </w:r>
          </w:p>
        </w:tc>
        <w:tc>
          <w:tcPr>
            <w:tcW w:w="4050" w:type="dxa"/>
          </w:tcPr>
          <w:p w14:paraId="0DAB261E" w14:textId="77777777" w:rsidR="005D4B47" w:rsidRPr="00917240" w:rsidRDefault="005D4B47" w:rsidP="005D4B47">
            <w:p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17240">
              <w:rPr>
                <w:rFonts w:eastAsiaTheme="minorEastAsia" w:cstheme="minorBidi"/>
                <w:color w:val="000000"/>
                <w:sz w:val="16"/>
                <w:szCs w:val="16"/>
                <w:u w:val="single"/>
                <w:lang w:eastAsia="zh-TW"/>
              </w:rPr>
              <w:t>Qualitative Success metric</w:t>
            </w:r>
            <w:r w:rsidRPr="00917240">
              <w:rPr>
                <w:rFonts w:eastAsiaTheme="minorEastAsia" w:cstheme="minorBidi"/>
                <w:color w:val="000000"/>
                <w:sz w:val="16"/>
                <w:szCs w:val="16"/>
                <w:lang w:eastAsia="zh-TW"/>
              </w:rPr>
              <w:t xml:space="preserve">: </w:t>
            </w:r>
          </w:p>
          <w:p w14:paraId="79E21580" w14:textId="77777777" w:rsidR="005D4B47" w:rsidRPr="00917240" w:rsidRDefault="005D4B47" w:rsidP="006526C1">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17240">
              <w:rPr>
                <w:rFonts w:eastAsiaTheme="minorEastAsia" w:cstheme="minorBidi"/>
                <w:color w:val="000000"/>
                <w:sz w:val="16"/>
                <w:szCs w:val="16"/>
                <w:lang w:eastAsia="zh-TW"/>
              </w:rPr>
              <w:t>For the share feature, we get +4 (out of 5) on the perceived perf rate assessed via user feedback</w:t>
            </w:r>
          </w:p>
          <w:p w14:paraId="715FD013" w14:textId="77777777" w:rsidR="005D4B47" w:rsidRPr="00917240" w:rsidRDefault="005D4B47" w:rsidP="005D4B47">
            <w:p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17240">
              <w:rPr>
                <w:rFonts w:eastAsiaTheme="minorEastAsia" w:cstheme="minorBidi"/>
                <w:color w:val="000000"/>
                <w:sz w:val="16"/>
                <w:szCs w:val="16"/>
                <w:u w:val="single"/>
                <w:lang w:eastAsia="zh-TW"/>
              </w:rPr>
              <w:t>Quantitative Success metric</w:t>
            </w:r>
            <w:r w:rsidRPr="00917240">
              <w:rPr>
                <w:rFonts w:eastAsiaTheme="minorEastAsia" w:cstheme="minorBidi"/>
                <w:color w:val="000000"/>
                <w:sz w:val="16"/>
                <w:szCs w:val="16"/>
                <w:lang w:eastAsia="zh-TW"/>
              </w:rPr>
              <w:t>:</w:t>
            </w:r>
          </w:p>
          <w:p w14:paraId="03BE5D6B" w14:textId="3EF560FC" w:rsidR="005D4B47" w:rsidRPr="00917240" w:rsidRDefault="002D4DDF" w:rsidP="006526C1">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Avg. t</w:t>
            </w:r>
            <w:r w:rsidR="005D4B47" w:rsidRPr="00917240">
              <w:rPr>
                <w:rFonts w:eastAsiaTheme="minorEastAsia" w:cstheme="minorBidi"/>
                <w:color w:val="000000"/>
                <w:sz w:val="16"/>
                <w:szCs w:val="16"/>
                <w:lang w:eastAsia="zh-TW"/>
              </w:rPr>
              <w:t>ime taken to share a photo is &lt; than X seconds (Need to look at current data and competition to come up with a number here)</w:t>
            </w:r>
          </w:p>
          <w:p w14:paraId="2EE3FB08" w14:textId="650717D5" w:rsidR="002D4DDF" w:rsidRDefault="002D4DDF" w:rsidP="006526C1">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Avg. t</w:t>
            </w:r>
            <w:r w:rsidR="005D4B47" w:rsidRPr="00917240">
              <w:rPr>
                <w:rFonts w:eastAsiaTheme="minorEastAsia" w:cstheme="minorBidi"/>
                <w:color w:val="000000"/>
                <w:sz w:val="16"/>
                <w:szCs w:val="16"/>
                <w:lang w:eastAsia="zh-TW"/>
              </w:rPr>
              <w:t>ime taken to share a video is &lt; than X seconds (Need to look at current data and competition to come up with a number here)</w:t>
            </w:r>
          </w:p>
          <w:p w14:paraId="3A0B2238" w14:textId="7B223E5D" w:rsidR="005D4B47" w:rsidRPr="002D4DDF" w:rsidRDefault="005D4B47" w:rsidP="006526C1">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2D4DDF">
              <w:rPr>
                <w:rFonts w:eastAsiaTheme="minorEastAsia" w:cstheme="minorBidi"/>
                <w:color w:val="000000"/>
                <w:sz w:val="16"/>
                <w:szCs w:val="16"/>
                <w:lang w:eastAsia="zh-TW"/>
              </w:rPr>
              <w:t>Time taken to share an asset is equal to or lesser than competition</w:t>
            </w:r>
          </w:p>
        </w:tc>
      </w:tr>
    </w:tbl>
    <w:p w14:paraId="2664CF5B" w14:textId="6F0A08E0" w:rsidR="00DB6AF8" w:rsidRDefault="00DB6AF8" w:rsidP="008D4962"/>
    <w:p w14:paraId="6F037887" w14:textId="77777777" w:rsidR="00402DB7" w:rsidRDefault="00402DB7" w:rsidP="00402DB7">
      <w:pPr>
        <w:pStyle w:val="Heading2"/>
        <w:rPr>
          <w:rFonts w:eastAsia="Calibri" w:cs="Times New Roman"/>
          <w:color w:val="auto"/>
          <w:sz w:val="22"/>
          <w:szCs w:val="24"/>
        </w:rPr>
      </w:pPr>
      <w:r>
        <w:t xml:space="preserve">Scenario based Success Metrics </w:t>
      </w:r>
    </w:p>
    <w:p w14:paraId="15440F42" w14:textId="77777777" w:rsidR="00402DB7" w:rsidRPr="00402DB7" w:rsidRDefault="00402DB7" w:rsidP="00402DB7"/>
    <w:tbl>
      <w:tblPr>
        <w:tblStyle w:val="GridTable1Light"/>
        <w:tblW w:w="10890" w:type="dxa"/>
        <w:tblLayout w:type="fixed"/>
        <w:tblLook w:val="04A0" w:firstRow="1" w:lastRow="0" w:firstColumn="1" w:lastColumn="0" w:noHBand="0" w:noVBand="1"/>
      </w:tblPr>
      <w:tblGrid>
        <w:gridCol w:w="1710"/>
        <w:gridCol w:w="1980"/>
        <w:gridCol w:w="540"/>
        <w:gridCol w:w="2610"/>
        <w:gridCol w:w="4050"/>
      </w:tblGrid>
      <w:tr w:rsidR="005369A5" w:rsidRPr="00AD4536" w14:paraId="4E1AF139" w14:textId="77777777" w:rsidTr="005369A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890" w:type="dxa"/>
            <w:gridSpan w:val="5"/>
          </w:tcPr>
          <w:p w14:paraId="7AA19237" w14:textId="77777777" w:rsidR="005369A5" w:rsidRPr="00AD4536" w:rsidRDefault="005369A5" w:rsidP="005369A5">
            <w:pPr>
              <w:spacing w:after="0" w:line="240" w:lineRule="auto"/>
              <w:rPr>
                <w:rFonts w:eastAsia="PMingLiU"/>
                <w:color w:val="FFFFFF"/>
                <w:szCs w:val="22"/>
                <w:lang w:eastAsia="zh-TW"/>
              </w:rPr>
            </w:pPr>
            <w:r w:rsidRPr="002E678A">
              <w:rPr>
                <w:rFonts w:eastAsia="PMingLiU"/>
                <w:sz w:val="24"/>
                <w:lang w:eastAsia="zh-TW"/>
              </w:rPr>
              <w:t>Scenario: Share Single Asset using the Photos app</w:t>
            </w:r>
          </w:p>
          <w:p w14:paraId="431D177D" w14:textId="193AAA3C" w:rsidR="005369A5" w:rsidRPr="00AD4536" w:rsidRDefault="005369A5" w:rsidP="00402DB7">
            <w:pPr>
              <w:spacing w:after="0" w:line="240" w:lineRule="auto"/>
              <w:jc w:val="center"/>
              <w:rPr>
                <w:rFonts w:eastAsia="PMingLiU"/>
                <w:color w:val="FFFFFF"/>
                <w:szCs w:val="22"/>
                <w:lang w:eastAsia="zh-TW"/>
              </w:rPr>
            </w:pPr>
          </w:p>
        </w:tc>
      </w:tr>
      <w:tr w:rsidR="00DB6AF8" w:rsidRPr="00AD4536" w14:paraId="48BAA2F1" w14:textId="77777777" w:rsidTr="005369A5">
        <w:trPr>
          <w:trHeight w:val="402"/>
        </w:trPr>
        <w:tc>
          <w:tcPr>
            <w:cnfStyle w:val="001000000000" w:firstRow="0" w:lastRow="0" w:firstColumn="1" w:lastColumn="0" w:oddVBand="0" w:evenVBand="0" w:oddHBand="0" w:evenHBand="0" w:firstRowFirstColumn="0" w:firstRowLastColumn="0" w:lastRowFirstColumn="0" w:lastRowLastColumn="0"/>
            <w:tcW w:w="1710" w:type="dxa"/>
            <w:shd w:val="clear" w:color="auto" w:fill="BFBFBF" w:themeFill="background1" w:themeFillShade="BF"/>
            <w:hideMark/>
          </w:tcPr>
          <w:p w14:paraId="04423C32" w14:textId="77777777" w:rsidR="00DB6AF8" w:rsidRPr="005369A5" w:rsidRDefault="00DB6AF8" w:rsidP="00402DB7">
            <w:pPr>
              <w:spacing w:after="0" w:line="240" w:lineRule="auto"/>
              <w:jc w:val="center"/>
              <w:rPr>
                <w:rFonts w:ascii="Segoe UI" w:eastAsia="PMingLiU" w:hAnsi="Segoe UI" w:cs="Segoe UI"/>
                <w:color w:val="000000" w:themeColor="text1"/>
                <w:szCs w:val="22"/>
                <w:lang w:eastAsia="zh-TW"/>
              </w:rPr>
            </w:pPr>
            <w:r w:rsidRPr="005369A5">
              <w:rPr>
                <w:rFonts w:eastAsia="PMingLiU"/>
                <w:color w:val="000000" w:themeColor="text1"/>
                <w:szCs w:val="22"/>
                <w:lang w:eastAsia="zh-TW"/>
              </w:rPr>
              <w:lastRenderedPageBreak/>
              <w:t>Question</w:t>
            </w:r>
          </w:p>
        </w:tc>
        <w:tc>
          <w:tcPr>
            <w:tcW w:w="1980" w:type="dxa"/>
            <w:shd w:val="clear" w:color="auto" w:fill="BFBFBF" w:themeFill="background1" w:themeFillShade="BF"/>
            <w:hideMark/>
          </w:tcPr>
          <w:p w14:paraId="7C0BF59E" w14:textId="77777777" w:rsidR="00DB6AF8" w:rsidRPr="005369A5" w:rsidRDefault="00DB6AF8"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Usage Plan</w:t>
            </w:r>
          </w:p>
        </w:tc>
        <w:tc>
          <w:tcPr>
            <w:tcW w:w="540" w:type="dxa"/>
            <w:shd w:val="clear" w:color="auto" w:fill="BFBFBF" w:themeFill="background1" w:themeFillShade="BF"/>
            <w:hideMark/>
          </w:tcPr>
          <w:p w14:paraId="71DABC16" w14:textId="77777777" w:rsidR="00DB6AF8" w:rsidRPr="005369A5" w:rsidRDefault="00DB6AF8"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Pri</w:t>
            </w:r>
          </w:p>
        </w:tc>
        <w:tc>
          <w:tcPr>
            <w:tcW w:w="2610" w:type="dxa"/>
            <w:shd w:val="clear" w:color="auto" w:fill="BFBFBF" w:themeFill="background1" w:themeFillShade="BF"/>
            <w:hideMark/>
          </w:tcPr>
          <w:p w14:paraId="6F6E8469" w14:textId="77777777" w:rsidR="00DB6AF8" w:rsidRPr="005369A5" w:rsidRDefault="00DB6AF8"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Metric (s)</w:t>
            </w:r>
          </w:p>
        </w:tc>
        <w:tc>
          <w:tcPr>
            <w:tcW w:w="4050" w:type="dxa"/>
            <w:shd w:val="clear" w:color="auto" w:fill="BFBFBF" w:themeFill="background1" w:themeFillShade="BF"/>
            <w:hideMark/>
          </w:tcPr>
          <w:p w14:paraId="7DDAAA0D" w14:textId="77777777" w:rsidR="00DB6AF8" w:rsidRPr="005369A5" w:rsidRDefault="00DB6AF8"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Success metric (s)</w:t>
            </w:r>
          </w:p>
        </w:tc>
      </w:tr>
      <w:tr w:rsidR="00DB6AF8" w:rsidRPr="00AD4536" w14:paraId="5A6F36B9" w14:textId="77777777" w:rsidTr="005369A5">
        <w:trPr>
          <w:trHeight w:val="2670"/>
        </w:trPr>
        <w:tc>
          <w:tcPr>
            <w:cnfStyle w:val="001000000000" w:firstRow="0" w:lastRow="0" w:firstColumn="1" w:lastColumn="0" w:oddVBand="0" w:evenVBand="0" w:oddHBand="0" w:evenHBand="0" w:firstRowFirstColumn="0" w:firstRowLastColumn="0" w:lastRowFirstColumn="0" w:lastRowLastColumn="0"/>
            <w:tcW w:w="1710" w:type="dxa"/>
            <w:hideMark/>
          </w:tcPr>
          <w:p w14:paraId="313E2575" w14:textId="77777777" w:rsidR="00DB6AF8" w:rsidRPr="00ED7524" w:rsidRDefault="00DB6AF8" w:rsidP="00402DB7">
            <w:pPr>
              <w:spacing w:after="0" w:line="240" w:lineRule="auto"/>
              <w:rPr>
                <w:rFonts w:eastAsia="PMingLiU"/>
                <w:color w:val="000000"/>
                <w:sz w:val="16"/>
                <w:szCs w:val="16"/>
                <w:lang w:eastAsia="zh-TW"/>
              </w:rPr>
            </w:pPr>
            <w:r w:rsidRPr="00ED7524">
              <w:rPr>
                <w:rFonts w:eastAsia="PMingLiU"/>
                <w:color w:val="000000"/>
                <w:sz w:val="16"/>
                <w:szCs w:val="16"/>
                <w:lang w:eastAsia="zh-TW"/>
              </w:rPr>
              <w:t xml:space="preserve">Measuring Discoverability </w:t>
            </w:r>
          </w:p>
          <w:p w14:paraId="382FC6D5" w14:textId="77777777" w:rsidR="00DB6AF8" w:rsidRPr="00ED7524" w:rsidRDefault="00DB6AF8" w:rsidP="00402DB7">
            <w:pPr>
              <w:spacing w:after="0" w:line="240" w:lineRule="auto"/>
              <w:ind w:left="360"/>
              <w:rPr>
                <w:rFonts w:eastAsia="PMingLiU"/>
                <w:color w:val="000000"/>
                <w:sz w:val="16"/>
                <w:szCs w:val="16"/>
                <w:lang w:eastAsia="zh-TW"/>
              </w:rPr>
            </w:pPr>
          </w:p>
          <w:p w14:paraId="1BEB9E3E" w14:textId="77777777" w:rsidR="00DB6AF8" w:rsidRPr="00640652" w:rsidRDefault="00DB6AF8" w:rsidP="00402DB7">
            <w:pPr>
              <w:spacing w:after="0" w:line="240" w:lineRule="auto"/>
              <w:rPr>
                <w:rFonts w:eastAsia="PMingLiU"/>
                <w:b w:val="0"/>
                <w:color w:val="000000"/>
                <w:sz w:val="16"/>
                <w:szCs w:val="16"/>
                <w:lang w:eastAsia="zh-TW"/>
              </w:rPr>
            </w:pPr>
            <w:r w:rsidRPr="00640652">
              <w:rPr>
                <w:rFonts w:eastAsia="PMingLiU"/>
                <w:b w:val="0"/>
                <w:color w:val="000000"/>
                <w:sz w:val="16"/>
                <w:szCs w:val="16"/>
                <w:lang w:eastAsia="zh-TW"/>
              </w:rPr>
              <w:t xml:space="preserve">Is it easy to discover ‘Share a single asset’ feature? </w:t>
            </w:r>
          </w:p>
          <w:p w14:paraId="3922613A" w14:textId="77777777" w:rsidR="00DB6AF8" w:rsidRPr="00AD4536" w:rsidRDefault="00DB6AF8" w:rsidP="00402DB7">
            <w:pPr>
              <w:spacing w:after="0"/>
              <w:rPr>
                <w:rFonts w:eastAsiaTheme="minorEastAsia" w:cstheme="minorBidi"/>
                <w:sz w:val="16"/>
                <w:szCs w:val="16"/>
                <w:lang w:eastAsia="zh-TW"/>
              </w:rPr>
            </w:pPr>
          </w:p>
        </w:tc>
        <w:tc>
          <w:tcPr>
            <w:tcW w:w="1980" w:type="dxa"/>
            <w:hideMark/>
          </w:tcPr>
          <w:p w14:paraId="76F8CA74" w14:textId="77777777"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AD4536">
              <w:rPr>
                <w:rFonts w:eastAsia="PMingLiU"/>
                <w:color w:val="000000"/>
                <w:sz w:val="16"/>
                <w:szCs w:val="16"/>
                <w:lang w:eastAsia="zh-TW"/>
              </w:rPr>
              <w:t>Change the icon or placement of the share button and get more data from flighting and A/B testing to update design and improve results</w:t>
            </w:r>
          </w:p>
          <w:p w14:paraId="417BC2EB" w14:textId="77777777"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sz w:val="16"/>
                <w:szCs w:val="16"/>
                <w:lang w:eastAsia="zh-TW"/>
              </w:rPr>
            </w:pPr>
          </w:p>
        </w:tc>
        <w:tc>
          <w:tcPr>
            <w:tcW w:w="540" w:type="dxa"/>
            <w:hideMark/>
          </w:tcPr>
          <w:p w14:paraId="43F19819" w14:textId="77777777" w:rsidR="00DB6AF8" w:rsidRPr="00AD4536" w:rsidRDefault="00DB6AF8"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Pr>
                <w:rFonts w:eastAsiaTheme="minorEastAsia" w:cstheme="minorBidi"/>
                <w:color w:val="000000"/>
                <w:sz w:val="16"/>
                <w:szCs w:val="16"/>
                <w:lang w:eastAsia="zh-TW"/>
              </w:rPr>
              <w:t>1</w:t>
            </w:r>
          </w:p>
        </w:tc>
        <w:tc>
          <w:tcPr>
            <w:tcW w:w="2610" w:type="dxa"/>
            <w:hideMark/>
          </w:tcPr>
          <w:p w14:paraId="2664D20C"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w:t>
            </w:r>
            <w:r w:rsidRPr="00AD4536">
              <w:rPr>
                <w:rFonts w:eastAsiaTheme="minorEastAsia" w:cstheme="minorBidi"/>
                <w:color w:val="000000"/>
                <w:sz w:val="16"/>
                <w:szCs w:val="16"/>
                <w:lang w:eastAsia="zh-TW"/>
              </w:rPr>
              <w:t xml:space="preserve"> times the app </w:t>
            </w:r>
            <w:r>
              <w:rPr>
                <w:rFonts w:eastAsiaTheme="minorEastAsia" w:cstheme="minorBidi"/>
                <w:color w:val="000000"/>
                <w:sz w:val="16"/>
                <w:szCs w:val="16"/>
                <w:lang w:eastAsia="zh-TW"/>
              </w:rPr>
              <w:t xml:space="preserve">was </w:t>
            </w:r>
            <w:r w:rsidRPr="00AD4536">
              <w:rPr>
                <w:rFonts w:eastAsiaTheme="minorEastAsia" w:cstheme="minorBidi"/>
                <w:color w:val="000000"/>
                <w:sz w:val="16"/>
                <w:szCs w:val="16"/>
                <w:lang w:eastAsia="zh-TW"/>
              </w:rPr>
              <w:t>opened before someone shared</w:t>
            </w:r>
            <w:r>
              <w:rPr>
                <w:rFonts w:eastAsiaTheme="minorEastAsia" w:cstheme="minorBidi"/>
                <w:color w:val="000000"/>
                <w:sz w:val="16"/>
                <w:szCs w:val="16"/>
                <w:lang w:eastAsia="zh-TW"/>
              </w:rPr>
              <w:t xml:space="preserve"> a single photo</w:t>
            </w:r>
            <w:r w:rsidRPr="00AD4536">
              <w:rPr>
                <w:rFonts w:eastAsiaTheme="minorEastAsia" w:cstheme="minorBidi"/>
                <w:color w:val="000000"/>
                <w:sz w:val="16"/>
                <w:szCs w:val="16"/>
                <w:lang w:eastAsia="zh-TW"/>
              </w:rPr>
              <w:t xml:space="preserve"> using the photos app</w:t>
            </w:r>
          </w:p>
          <w:p w14:paraId="04DADD78" w14:textId="77777777"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p>
          <w:p w14:paraId="5B6F0688"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users who have shared a single photo in their first month of using our app.</w:t>
            </w:r>
          </w:p>
          <w:p w14:paraId="4D5A6340" w14:textId="77777777" w:rsidR="00DB6AF8" w:rsidRPr="00AD4536" w:rsidRDefault="00DB6AF8" w:rsidP="00402DB7">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sidRPr="00AD4536">
              <w:rPr>
                <w:rFonts w:eastAsiaTheme="minorEastAsia" w:cstheme="minorBidi"/>
                <w:color w:val="000000"/>
                <w:sz w:val="16"/>
                <w:szCs w:val="16"/>
                <w:lang w:eastAsia="zh-TW"/>
              </w:rPr>
              <w:t> </w:t>
            </w:r>
          </w:p>
        </w:tc>
        <w:tc>
          <w:tcPr>
            <w:tcW w:w="4050" w:type="dxa"/>
            <w:hideMark/>
          </w:tcPr>
          <w:p w14:paraId="1F9E71E8"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Qualitative Success metric</w:t>
            </w:r>
            <w:r w:rsidRPr="00AD4536">
              <w:rPr>
                <w:rFonts w:eastAsiaTheme="minorEastAsia" w:cstheme="minorBidi"/>
                <w:color w:val="000000"/>
                <w:sz w:val="16"/>
                <w:szCs w:val="16"/>
                <w:lang w:eastAsia="zh-TW"/>
              </w:rPr>
              <w:t>:</w:t>
            </w:r>
          </w:p>
          <w:p w14:paraId="1C849B17" w14:textId="77777777" w:rsidR="00DB6AF8" w:rsidRPr="00ED7524" w:rsidRDefault="00DB6AF8" w:rsidP="006526C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More than 90% of the users in usability studies noticed/discovered how to share a single asset.</w:t>
            </w:r>
          </w:p>
          <w:p w14:paraId="263E719C"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4499469D" w14:textId="77777777" w:rsidR="00DB6AF8" w:rsidRPr="00ED7524" w:rsidRDefault="00DB6AF8" w:rsidP="006526C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X% of our active users on mobile devices have shared at least a single asset from the photos app in the first month of using our app.</w:t>
            </w:r>
          </w:p>
          <w:p w14:paraId="4736BFD0" w14:textId="77777777" w:rsidR="00DB6AF8" w:rsidRPr="00ED7524" w:rsidRDefault="00DB6AF8" w:rsidP="006526C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X% of our active users on PC have shared at least a single asset from the photos app in the first month of use of our app.</w:t>
            </w:r>
          </w:p>
          <w:p w14:paraId="1A69730B"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p>
        </w:tc>
      </w:tr>
      <w:tr w:rsidR="00DB6AF8" w:rsidRPr="00AD4536" w14:paraId="65CCEF1D" w14:textId="77777777" w:rsidTr="005369A5">
        <w:trPr>
          <w:trHeight w:val="2211"/>
        </w:trPr>
        <w:tc>
          <w:tcPr>
            <w:cnfStyle w:val="001000000000" w:firstRow="0" w:lastRow="0" w:firstColumn="1" w:lastColumn="0" w:oddVBand="0" w:evenVBand="0" w:oddHBand="0" w:evenHBand="0" w:firstRowFirstColumn="0" w:firstRowLastColumn="0" w:lastRowFirstColumn="0" w:lastRowLastColumn="0"/>
            <w:tcW w:w="1710" w:type="dxa"/>
          </w:tcPr>
          <w:p w14:paraId="77934D37" w14:textId="77777777" w:rsidR="00DB6AF8" w:rsidRDefault="00DB6AF8" w:rsidP="00402DB7">
            <w:pPr>
              <w:spacing w:after="0" w:line="240" w:lineRule="auto"/>
              <w:rPr>
                <w:rFonts w:eastAsia="PMingLiU"/>
                <w:b w:val="0"/>
                <w:bCs w:val="0"/>
                <w:color w:val="000000"/>
                <w:sz w:val="16"/>
                <w:szCs w:val="16"/>
                <w:lang w:eastAsia="zh-TW"/>
              </w:rPr>
            </w:pPr>
            <w:r w:rsidRPr="00ED7524">
              <w:rPr>
                <w:rFonts w:eastAsia="PMingLiU"/>
                <w:color w:val="000000"/>
                <w:sz w:val="16"/>
                <w:szCs w:val="16"/>
                <w:lang w:eastAsia="zh-TW"/>
              </w:rPr>
              <w:t>Measuring Usability</w:t>
            </w:r>
          </w:p>
          <w:p w14:paraId="69063A67" w14:textId="77777777" w:rsidR="00DB6AF8" w:rsidRPr="00ED7524" w:rsidRDefault="00DB6AF8" w:rsidP="00402DB7">
            <w:pPr>
              <w:spacing w:after="0" w:line="240" w:lineRule="auto"/>
              <w:rPr>
                <w:rFonts w:eastAsia="PMingLiU"/>
                <w:color w:val="000000"/>
                <w:sz w:val="16"/>
                <w:szCs w:val="16"/>
                <w:lang w:eastAsia="zh-TW"/>
              </w:rPr>
            </w:pPr>
          </w:p>
          <w:p w14:paraId="7F5E1CD0" w14:textId="64631102" w:rsidR="00DB6AF8" w:rsidRPr="00AD4536" w:rsidRDefault="00DB6AF8" w:rsidP="00402DB7">
            <w:pPr>
              <w:spacing w:after="0" w:line="240" w:lineRule="auto"/>
              <w:rPr>
                <w:rFonts w:eastAsia="PMingLiU"/>
                <w:color w:val="000000"/>
                <w:sz w:val="16"/>
                <w:szCs w:val="16"/>
                <w:lang w:eastAsia="zh-TW"/>
              </w:rPr>
            </w:pPr>
            <w:r w:rsidRPr="00640652">
              <w:rPr>
                <w:rFonts w:eastAsia="PMingLiU"/>
                <w:b w:val="0"/>
                <w:color w:val="000000"/>
                <w:sz w:val="16"/>
                <w:szCs w:val="16"/>
                <w:lang w:eastAsia="zh-TW"/>
              </w:rPr>
              <w:t xml:space="preserve">Do users like the </w:t>
            </w:r>
            <w:r w:rsidR="00FB73DB">
              <w:rPr>
                <w:rFonts w:eastAsia="PMingLiU"/>
                <w:b w:val="0"/>
                <w:color w:val="000000"/>
                <w:sz w:val="16"/>
                <w:szCs w:val="16"/>
                <w:lang w:eastAsia="zh-TW"/>
              </w:rPr>
              <w:t>experience</w:t>
            </w:r>
            <w:r w:rsidRPr="00640652">
              <w:rPr>
                <w:rFonts w:eastAsia="PMingLiU"/>
                <w:b w:val="0"/>
                <w:color w:val="000000"/>
                <w:sz w:val="16"/>
                <w:szCs w:val="16"/>
                <w:lang w:eastAsia="zh-TW"/>
              </w:rPr>
              <w:t xml:space="preserve"> of sharing a single asset using our app</w:t>
            </w:r>
            <w:r w:rsidR="00C04731">
              <w:rPr>
                <w:rFonts w:eastAsia="PMingLiU"/>
                <w:b w:val="0"/>
                <w:color w:val="000000"/>
                <w:sz w:val="16"/>
                <w:szCs w:val="16"/>
                <w:lang w:eastAsia="zh-TW"/>
              </w:rPr>
              <w:t>?</w:t>
            </w:r>
            <w:r w:rsidRPr="00640652">
              <w:rPr>
                <w:rFonts w:eastAsia="PMingLiU"/>
                <w:b w:val="0"/>
                <w:color w:val="000000"/>
                <w:sz w:val="16"/>
                <w:szCs w:val="16"/>
                <w:lang w:eastAsia="zh-TW"/>
              </w:rPr>
              <w:t xml:space="preserve"> </w:t>
            </w:r>
          </w:p>
        </w:tc>
        <w:tc>
          <w:tcPr>
            <w:tcW w:w="1980" w:type="dxa"/>
          </w:tcPr>
          <w:p w14:paraId="58845404" w14:textId="77777777" w:rsidR="00DB6AF8" w:rsidRPr="00ED7524"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ED7524">
              <w:rPr>
                <w:rFonts w:eastAsia="PMingLiU"/>
                <w:color w:val="000000"/>
                <w:sz w:val="16"/>
                <w:szCs w:val="16"/>
                <w:lang w:eastAsia="zh-TW"/>
              </w:rPr>
              <w:t>Tweak the design for the share workflow and get more user feedback from flighting and A/B testing. Iterate this process till we achieve our success metrics</w:t>
            </w:r>
          </w:p>
          <w:p w14:paraId="6798126A" w14:textId="77777777"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p>
        </w:tc>
        <w:tc>
          <w:tcPr>
            <w:tcW w:w="540" w:type="dxa"/>
          </w:tcPr>
          <w:p w14:paraId="50075B1A" w14:textId="77777777" w:rsidR="00DB6AF8" w:rsidRDefault="00DB6AF8"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1</w:t>
            </w:r>
          </w:p>
        </w:tc>
        <w:tc>
          <w:tcPr>
            <w:tcW w:w="2610" w:type="dxa"/>
          </w:tcPr>
          <w:p w14:paraId="453ED22E"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clicks needed to share a single asset</w:t>
            </w:r>
          </w:p>
          <w:p w14:paraId="16121178"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4E34EB81"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shares cancelled by a user</w:t>
            </w:r>
          </w:p>
        </w:tc>
        <w:tc>
          <w:tcPr>
            <w:tcW w:w="4050" w:type="dxa"/>
          </w:tcPr>
          <w:p w14:paraId="5F3B9591" w14:textId="77777777" w:rsidR="00DB6AF8" w:rsidRPr="00ED7524"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Qualitative Success metric: </w:t>
            </w:r>
          </w:p>
          <w:p w14:paraId="0BE5D67D" w14:textId="77777777" w:rsidR="00DB6AF8" w:rsidRPr="00ED7524" w:rsidRDefault="00DB6AF8" w:rsidP="00402DB7">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For the share feature, we get +4 (out of 5) positive appeal rate assessed via user feedback</w:t>
            </w:r>
          </w:p>
          <w:p w14:paraId="0B6221BA" w14:textId="77777777" w:rsidR="00DB6AF8" w:rsidRPr="00ED7524"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Quantitative Success metric: </w:t>
            </w:r>
          </w:p>
          <w:p w14:paraId="4EB48568" w14:textId="77777777" w:rsidR="00DB6AF8" w:rsidRPr="00ED7524" w:rsidRDefault="00DB6AF8" w:rsidP="006526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Number of clicks/steps needed to share an asset is equal to or lesser than competition</w:t>
            </w:r>
          </w:p>
          <w:p w14:paraId="7E6EC064" w14:textId="77777777" w:rsidR="00DB6AF8" w:rsidRPr="00ED7524" w:rsidRDefault="00DB6AF8" w:rsidP="006526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&lt;2% shares are cancelled by the user.</w:t>
            </w:r>
          </w:p>
          <w:p w14:paraId="79D7C5D1"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r w:rsidR="00DB6AF8" w:rsidRPr="00AD4536" w14:paraId="71F29493" w14:textId="77777777" w:rsidTr="00640652">
        <w:trPr>
          <w:trHeight w:val="70"/>
        </w:trPr>
        <w:tc>
          <w:tcPr>
            <w:cnfStyle w:val="001000000000" w:firstRow="0" w:lastRow="0" w:firstColumn="1" w:lastColumn="0" w:oddVBand="0" w:evenVBand="0" w:oddHBand="0" w:evenHBand="0" w:firstRowFirstColumn="0" w:firstRowLastColumn="0" w:lastRowFirstColumn="0" w:lastRowLastColumn="0"/>
            <w:tcW w:w="1710" w:type="dxa"/>
          </w:tcPr>
          <w:p w14:paraId="01FE260C" w14:textId="77777777" w:rsidR="00DB6AF8" w:rsidRPr="00ED7524" w:rsidRDefault="00DB6AF8" w:rsidP="00402DB7">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257FB494" w14:textId="77777777" w:rsidR="00640652" w:rsidRDefault="00640652" w:rsidP="00402DB7">
            <w:pPr>
              <w:spacing w:after="0" w:line="240" w:lineRule="auto"/>
              <w:rPr>
                <w:rFonts w:eastAsia="PMingLiU"/>
                <w:b w:val="0"/>
                <w:color w:val="000000"/>
                <w:sz w:val="16"/>
                <w:szCs w:val="16"/>
                <w:lang w:eastAsia="zh-TW"/>
              </w:rPr>
            </w:pPr>
          </w:p>
          <w:p w14:paraId="0E064D2A" w14:textId="77777777" w:rsidR="00DB6AF8" w:rsidRPr="00640652" w:rsidRDefault="00DB6AF8" w:rsidP="00402DB7">
            <w:pPr>
              <w:spacing w:after="0" w:line="240" w:lineRule="auto"/>
              <w:rPr>
                <w:rFonts w:eastAsia="PMingLiU"/>
                <w:b w:val="0"/>
                <w:color w:val="000000"/>
                <w:sz w:val="16"/>
                <w:szCs w:val="16"/>
                <w:lang w:eastAsia="zh-TW"/>
              </w:rPr>
            </w:pPr>
            <w:r w:rsidRPr="00640652">
              <w:rPr>
                <w:rFonts w:eastAsia="PMingLiU"/>
                <w:b w:val="0"/>
                <w:color w:val="000000"/>
                <w:sz w:val="16"/>
                <w:szCs w:val="16"/>
                <w:lang w:eastAsia="zh-TW"/>
              </w:rPr>
              <w:t>Are users increasingly using the Photos app to share their Photos/videos?</w:t>
            </w:r>
          </w:p>
        </w:tc>
        <w:tc>
          <w:tcPr>
            <w:tcW w:w="1980" w:type="dxa"/>
          </w:tcPr>
          <w:p w14:paraId="7E43A17C" w14:textId="77777777" w:rsidR="00A57275" w:rsidRPr="00B7445F" w:rsidRDefault="00EC4427" w:rsidP="00B7445F">
            <w:pPr>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B7445F">
              <w:rPr>
                <w:rFonts w:eastAsia="PMingLiU"/>
                <w:color w:val="000000"/>
                <w:sz w:val="16"/>
                <w:szCs w:val="16"/>
                <w:lang w:eastAsia="zh-TW"/>
              </w:rPr>
              <w:t>No one line answer here. We will analyze the data from various sources to understand the real problem why users aren’t adopting our sharing experience and update our app to address the top user concerns.</w:t>
            </w:r>
          </w:p>
          <w:p w14:paraId="22CAFD95" w14:textId="3DD3B7EC"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p>
        </w:tc>
        <w:tc>
          <w:tcPr>
            <w:tcW w:w="540" w:type="dxa"/>
          </w:tcPr>
          <w:p w14:paraId="606F05E2" w14:textId="77777777" w:rsidR="00DB6AF8" w:rsidRPr="00AD4536" w:rsidRDefault="00DB6AF8"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Pr>
                <w:rFonts w:eastAsiaTheme="minorEastAsia" w:cstheme="minorBidi"/>
                <w:color w:val="000000"/>
                <w:sz w:val="16"/>
                <w:szCs w:val="16"/>
                <w:lang w:eastAsia="zh-TW"/>
              </w:rPr>
              <w:t>1</w:t>
            </w:r>
          </w:p>
        </w:tc>
        <w:tc>
          <w:tcPr>
            <w:tcW w:w="2610" w:type="dxa"/>
          </w:tcPr>
          <w:p w14:paraId="1E419741"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assets shared per month</w:t>
            </w:r>
          </w:p>
          <w:p w14:paraId="55545E85"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20BB0037"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unique users sharing assets using the Photos app</w:t>
            </w:r>
          </w:p>
          <w:p w14:paraId="41040709"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528EC1EE"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active users sharing from the Photos app</w:t>
            </w:r>
          </w:p>
        </w:tc>
        <w:tc>
          <w:tcPr>
            <w:tcW w:w="4050" w:type="dxa"/>
          </w:tcPr>
          <w:p w14:paraId="49B2A33F" w14:textId="77777777" w:rsidR="00DB6AF8" w:rsidRPr="00ED7524"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commentRangeStart w:id="7"/>
            <w:r w:rsidRPr="00ED7524">
              <w:rPr>
                <w:rFonts w:eastAsiaTheme="minorEastAsia" w:cstheme="minorBidi"/>
                <w:color w:val="000000"/>
                <w:sz w:val="16"/>
                <w:szCs w:val="16"/>
                <w:u w:val="single"/>
                <w:lang w:eastAsia="zh-TW"/>
              </w:rPr>
              <w:t>Qualitative Success metric:</w:t>
            </w:r>
          </w:p>
          <w:p w14:paraId="20C4CC7E" w14:textId="703CD35A" w:rsidR="00DB6AF8" w:rsidRPr="00ED7524" w:rsidRDefault="00DB6AF8" w:rsidP="00C04731">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Perform usability studies, underta</w:t>
            </w:r>
            <w:r>
              <w:rPr>
                <w:rFonts w:eastAsiaTheme="minorEastAsia" w:cstheme="minorBidi"/>
                <w:color w:val="000000"/>
                <w:sz w:val="16"/>
                <w:szCs w:val="16"/>
                <w:lang w:eastAsia="zh-TW"/>
              </w:rPr>
              <w:t>ke surveys, analyze reviews and</w:t>
            </w:r>
            <w:r w:rsidR="00C04731" w:rsidRPr="00C04731">
              <w:rPr>
                <w:rFonts w:eastAsiaTheme="minorEastAsia" w:cstheme="minorBidi"/>
                <w:color w:val="000000"/>
                <w:sz w:val="16"/>
                <w:szCs w:val="16"/>
                <w:lang w:eastAsia="zh-TW"/>
              </w:rPr>
              <w:t xml:space="preserve"> </w:t>
            </w:r>
            <w:r w:rsidRPr="00ED7524">
              <w:rPr>
                <w:rFonts w:eastAsiaTheme="minorEastAsia" w:cstheme="minorBidi"/>
                <w:color w:val="000000"/>
                <w:sz w:val="16"/>
                <w:szCs w:val="16"/>
                <w:lang w:eastAsia="zh-TW"/>
              </w:rPr>
              <w:t>user sentiments from social sites to measure the following:</w:t>
            </w:r>
          </w:p>
          <w:p w14:paraId="38E5AF60" w14:textId="7525C280" w:rsidR="00DB6AF8" w:rsidRPr="00ED7524" w:rsidRDefault="00F80ADF"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More than 70% u</w:t>
            </w:r>
            <w:r w:rsidR="00DB6AF8" w:rsidRPr="00ED7524">
              <w:rPr>
                <w:rFonts w:eastAsiaTheme="minorEastAsia" w:cstheme="minorBidi"/>
                <w:color w:val="000000"/>
                <w:sz w:val="16"/>
                <w:szCs w:val="16"/>
                <w:lang w:eastAsia="zh-TW"/>
              </w:rPr>
              <w:t xml:space="preserve">sers </w:t>
            </w:r>
            <w:r>
              <w:rPr>
                <w:rFonts w:eastAsiaTheme="minorEastAsia" w:cstheme="minorBidi"/>
                <w:color w:val="000000"/>
                <w:sz w:val="16"/>
                <w:szCs w:val="16"/>
                <w:lang w:eastAsia="zh-TW"/>
              </w:rPr>
              <w:t>surveyed</w:t>
            </w:r>
            <w:r w:rsidR="00DB6AF8" w:rsidRPr="00ED7524">
              <w:rPr>
                <w:rFonts w:eastAsiaTheme="minorEastAsia" w:cstheme="minorBidi"/>
                <w:color w:val="000000"/>
                <w:sz w:val="16"/>
                <w:szCs w:val="16"/>
                <w:lang w:eastAsia="zh-TW"/>
              </w:rPr>
              <w:t xml:space="preserve"> favor using our app </w:t>
            </w:r>
            <w:r w:rsidR="00340015">
              <w:rPr>
                <w:rFonts w:eastAsiaTheme="minorEastAsia" w:cstheme="minorBidi"/>
                <w:color w:val="000000"/>
                <w:sz w:val="16"/>
                <w:szCs w:val="16"/>
                <w:lang w:eastAsia="zh-TW"/>
              </w:rPr>
              <w:t xml:space="preserve">for single asset sharing </w:t>
            </w:r>
            <w:r w:rsidR="00DB6AF8" w:rsidRPr="00ED7524">
              <w:rPr>
                <w:rFonts w:eastAsiaTheme="minorEastAsia" w:cstheme="minorBidi"/>
                <w:color w:val="000000"/>
                <w:sz w:val="16"/>
                <w:szCs w:val="16"/>
                <w:lang w:eastAsia="zh-TW"/>
              </w:rPr>
              <w:t>as compared to other competitor apps on the Windows system.</w:t>
            </w:r>
          </w:p>
          <w:p w14:paraId="5E85D927" w14:textId="571117BE" w:rsidR="00DB6AF8" w:rsidRPr="00ED7524" w:rsidRDefault="00F80ADF"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More than 50% u</w:t>
            </w:r>
            <w:r w:rsidR="00DB6AF8" w:rsidRPr="00ED7524">
              <w:rPr>
                <w:rFonts w:eastAsiaTheme="minorEastAsia" w:cstheme="minorBidi"/>
                <w:color w:val="000000"/>
                <w:sz w:val="16"/>
                <w:szCs w:val="16"/>
                <w:lang w:eastAsia="zh-TW"/>
              </w:rPr>
              <w:t xml:space="preserve">sers </w:t>
            </w:r>
            <w:r>
              <w:rPr>
                <w:rFonts w:eastAsiaTheme="minorEastAsia" w:cstheme="minorBidi"/>
                <w:color w:val="000000"/>
                <w:sz w:val="16"/>
                <w:szCs w:val="16"/>
                <w:lang w:eastAsia="zh-TW"/>
              </w:rPr>
              <w:t>surveyed</w:t>
            </w:r>
            <w:r w:rsidR="00DB6AF8" w:rsidRPr="00ED7524">
              <w:rPr>
                <w:rFonts w:eastAsiaTheme="minorEastAsia" w:cstheme="minorBidi"/>
                <w:color w:val="000000"/>
                <w:sz w:val="16"/>
                <w:szCs w:val="16"/>
                <w:lang w:eastAsia="zh-TW"/>
              </w:rPr>
              <w:t xml:space="preserve"> choose our app </w:t>
            </w:r>
            <w:r w:rsidR="00340015">
              <w:rPr>
                <w:rFonts w:eastAsiaTheme="minorEastAsia" w:cstheme="minorBidi"/>
                <w:color w:val="000000"/>
                <w:sz w:val="16"/>
                <w:szCs w:val="16"/>
                <w:lang w:eastAsia="zh-TW"/>
              </w:rPr>
              <w:t xml:space="preserve">for single asset sharing </w:t>
            </w:r>
            <w:r w:rsidR="00DB6AF8" w:rsidRPr="00ED7524">
              <w:rPr>
                <w:rFonts w:eastAsiaTheme="minorEastAsia" w:cstheme="minorBidi"/>
                <w:color w:val="000000"/>
                <w:sz w:val="16"/>
                <w:szCs w:val="16"/>
                <w:lang w:eastAsia="zh-TW"/>
              </w:rPr>
              <w:t xml:space="preserve">as compared to competitor apps on all the systems. </w:t>
            </w:r>
            <w:commentRangeEnd w:id="7"/>
            <w:r w:rsidR="00673753">
              <w:rPr>
                <w:rStyle w:val="CommentReference"/>
                <w:rFonts w:eastAsiaTheme="minorEastAsia"/>
                <w:lang w:bidi="en-US"/>
              </w:rPr>
              <w:commentReference w:id="7"/>
            </w:r>
          </w:p>
          <w:p w14:paraId="4FE8A0DB" w14:textId="77777777" w:rsidR="00DB6AF8" w:rsidRPr="00ED7524"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Quantitative Success metric:</w:t>
            </w:r>
          </w:p>
          <w:p w14:paraId="2A6FDCC8" w14:textId="77777777" w:rsidR="00DB6AF8" w:rsidRPr="00ED7524" w:rsidRDefault="00DB6AF8"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commentRangeStart w:id="8"/>
            <w:r w:rsidRPr="00ED7524">
              <w:rPr>
                <w:rFonts w:eastAsiaTheme="minorEastAsia" w:cstheme="minorBidi"/>
                <w:color w:val="000000"/>
                <w:sz w:val="16"/>
                <w:szCs w:val="16"/>
                <w:lang w:eastAsia="zh-TW"/>
              </w:rPr>
              <w:t>Number of single assets shared per month by active users increases every month</w:t>
            </w:r>
          </w:p>
          <w:p w14:paraId="2075BBBA" w14:textId="77777777" w:rsidR="00DB6AF8" w:rsidRPr="00ED7524" w:rsidRDefault="00DB6AF8"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Number of users sharing single assets increases per month</w:t>
            </w:r>
            <w:commentRangeEnd w:id="8"/>
            <w:r w:rsidR="00673753">
              <w:rPr>
                <w:rStyle w:val="CommentReference"/>
                <w:rFonts w:eastAsiaTheme="minorEastAsia"/>
                <w:lang w:bidi="en-US"/>
              </w:rPr>
              <w:commentReference w:id="8"/>
            </w:r>
          </w:p>
          <w:p w14:paraId="5FAF8498" w14:textId="59863FBD" w:rsidR="00DB6AF8" w:rsidRPr="00ED7524" w:rsidRDefault="00DB6AF8"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At least X% of active users share </w:t>
            </w:r>
            <w:r w:rsidR="0017660A">
              <w:rPr>
                <w:rFonts w:eastAsiaTheme="minorEastAsia" w:cstheme="minorBidi"/>
                <w:color w:val="000000"/>
                <w:sz w:val="16"/>
                <w:szCs w:val="16"/>
                <w:lang w:eastAsia="zh-TW"/>
              </w:rPr>
              <w:t xml:space="preserve">single </w:t>
            </w:r>
            <w:r w:rsidRPr="00ED7524">
              <w:rPr>
                <w:rFonts w:eastAsiaTheme="minorEastAsia" w:cstheme="minorBidi"/>
                <w:color w:val="000000"/>
                <w:sz w:val="16"/>
                <w:szCs w:val="16"/>
                <w:lang w:eastAsia="zh-TW"/>
              </w:rPr>
              <w:t>assets using our app per month</w:t>
            </w:r>
          </w:p>
          <w:p w14:paraId="43E42549" w14:textId="4BD22D52" w:rsidR="00EC65BD" w:rsidRPr="00ED7524" w:rsidRDefault="00EC65BD"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xml:space="preserve">Number of </w:t>
            </w:r>
            <w:r w:rsidR="0017660A">
              <w:rPr>
                <w:rFonts w:eastAsiaTheme="minorEastAsia" w:cstheme="minorBidi"/>
                <w:color w:val="000000"/>
                <w:sz w:val="16"/>
                <w:szCs w:val="16"/>
                <w:lang w:eastAsia="zh-TW"/>
              </w:rPr>
              <w:t xml:space="preserve">single </w:t>
            </w:r>
            <w:r>
              <w:rPr>
                <w:rFonts w:eastAsiaTheme="minorEastAsia" w:cstheme="minorBidi"/>
                <w:color w:val="000000"/>
                <w:sz w:val="16"/>
                <w:szCs w:val="16"/>
                <w:lang w:eastAsia="zh-TW"/>
              </w:rPr>
              <w:t>assets shared per active user increase every month</w:t>
            </w:r>
          </w:p>
          <w:p w14:paraId="6B7E93A2"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bl>
    <w:p w14:paraId="5F049178" w14:textId="77777777" w:rsidR="00DB6AF8" w:rsidRDefault="00DB6AF8" w:rsidP="00DB6AF8"/>
    <w:tbl>
      <w:tblPr>
        <w:tblStyle w:val="GridTable1Light"/>
        <w:tblW w:w="10890" w:type="dxa"/>
        <w:tblLayout w:type="fixed"/>
        <w:tblLook w:val="04A0" w:firstRow="1" w:lastRow="0" w:firstColumn="1" w:lastColumn="0" w:noHBand="0" w:noVBand="1"/>
      </w:tblPr>
      <w:tblGrid>
        <w:gridCol w:w="1710"/>
        <w:gridCol w:w="1980"/>
        <w:gridCol w:w="540"/>
        <w:gridCol w:w="2610"/>
        <w:gridCol w:w="4050"/>
      </w:tblGrid>
      <w:tr w:rsidR="005369A5" w:rsidRPr="00AD4536" w14:paraId="479E453D" w14:textId="77777777" w:rsidTr="005369A5">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0890" w:type="dxa"/>
            <w:gridSpan w:val="5"/>
          </w:tcPr>
          <w:p w14:paraId="2BDFE699" w14:textId="31DBE526" w:rsidR="005369A5" w:rsidRPr="00AD4536" w:rsidRDefault="005369A5" w:rsidP="005369A5">
            <w:pPr>
              <w:spacing w:after="0" w:line="240" w:lineRule="auto"/>
              <w:rPr>
                <w:rFonts w:eastAsia="PMingLiU"/>
                <w:color w:val="FFFFFF"/>
                <w:szCs w:val="22"/>
                <w:lang w:eastAsia="zh-TW"/>
              </w:rPr>
            </w:pPr>
            <w:r w:rsidRPr="002E678A">
              <w:rPr>
                <w:rFonts w:eastAsia="PMingLiU"/>
                <w:sz w:val="24"/>
                <w:lang w:eastAsia="zh-TW"/>
              </w:rPr>
              <w:t>Scenario: Share multiple Assets using the Photos app</w:t>
            </w:r>
          </w:p>
        </w:tc>
      </w:tr>
      <w:tr w:rsidR="00402DB7" w:rsidRPr="00AD4536" w14:paraId="07AC6AE9" w14:textId="77777777" w:rsidTr="005369A5">
        <w:trPr>
          <w:trHeight w:val="438"/>
        </w:trPr>
        <w:tc>
          <w:tcPr>
            <w:cnfStyle w:val="001000000000" w:firstRow="0" w:lastRow="0" w:firstColumn="1" w:lastColumn="0" w:oddVBand="0" w:evenVBand="0" w:oddHBand="0" w:evenHBand="0" w:firstRowFirstColumn="0" w:firstRowLastColumn="0" w:lastRowFirstColumn="0" w:lastRowLastColumn="0"/>
            <w:tcW w:w="1710" w:type="dxa"/>
            <w:shd w:val="clear" w:color="auto" w:fill="BFBFBF" w:themeFill="background1" w:themeFillShade="BF"/>
            <w:hideMark/>
          </w:tcPr>
          <w:p w14:paraId="2047443B" w14:textId="77777777" w:rsidR="00402DB7" w:rsidRPr="005369A5" w:rsidRDefault="00402DB7" w:rsidP="00402DB7">
            <w:pPr>
              <w:spacing w:after="0" w:line="240" w:lineRule="auto"/>
              <w:jc w:val="center"/>
              <w:rPr>
                <w:rFonts w:ascii="Segoe UI" w:eastAsia="PMingLiU" w:hAnsi="Segoe UI" w:cs="Segoe UI"/>
                <w:color w:val="000000" w:themeColor="text1"/>
                <w:szCs w:val="22"/>
                <w:lang w:eastAsia="zh-TW"/>
              </w:rPr>
            </w:pPr>
            <w:r w:rsidRPr="005369A5">
              <w:rPr>
                <w:rFonts w:eastAsia="PMingLiU"/>
                <w:color w:val="000000" w:themeColor="text1"/>
                <w:szCs w:val="22"/>
                <w:lang w:eastAsia="zh-TW"/>
              </w:rPr>
              <w:t>Question</w:t>
            </w:r>
          </w:p>
        </w:tc>
        <w:tc>
          <w:tcPr>
            <w:tcW w:w="1980" w:type="dxa"/>
            <w:shd w:val="clear" w:color="auto" w:fill="BFBFBF" w:themeFill="background1" w:themeFillShade="BF"/>
            <w:hideMark/>
          </w:tcPr>
          <w:p w14:paraId="691151CA" w14:textId="77777777" w:rsidR="00402DB7" w:rsidRPr="005369A5" w:rsidRDefault="00402DB7"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Usage Plan</w:t>
            </w:r>
          </w:p>
        </w:tc>
        <w:tc>
          <w:tcPr>
            <w:tcW w:w="540" w:type="dxa"/>
            <w:shd w:val="clear" w:color="auto" w:fill="BFBFBF" w:themeFill="background1" w:themeFillShade="BF"/>
            <w:hideMark/>
          </w:tcPr>
          <w:p w14:paraId="587BA1BA" w14:textId="77777777" w:rsidR="00402DB7" w:rsidRPr="005369A5" w:rsidRDefault="00402DB7"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Pri</w:t>
            </w:r>
          </w:p>
        </w:tc>
        <w:tc>
          <w:tcPr>
            <w:tcW w:w="2610" w:type="dxa"/>
            <w:shd w:val="clear" w:color="auto" w:fill="BFBFBF" w:themeFill="background1" w:themeFillShade="BF"/>
            <w:hideMark/>
          </w:tcPr>
          <w:p w14:paraId="19F83344" w14:textId="77777777" w:rsidR="00402DB7" w:rsidRPr="005369A5" w:rsidRDefault="00402DB7"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Metric (s)</w:t>
            </w:r>
          </w:p>
        </w:tc>
        <w:tc>
          <w:tcPr>
            <w:tcW w:w="4050" w:type="dxa"/>
            <w:shd w:val="clear" w:color="auto" w:fill="BFBFBF" w:themeFill="background1" w:themeFillShade="BF"/>
            <w:hideMark/>
          </w:tcPr>
          <w:p w14:paraId="61D3713F" w14:textId="77777777" w:rsidR="00402DB7" w:rsidRPr="005369A5" w:rsidRDefault="00402DB7"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Success metric (s)</w:t>
            </w:r>
          </w:p>
        </w:tc>
      </w:tr>
      <w:tr w:rsidR="00402DB7" w:rsidRPr="00AD4536" w14:paraId="6FC49E82" w14:textId="77777777" w:rsidTr="005369A5">
        <w:trPr>
          <w:trHeight w:val="2670"/>
        </w:trPr>
        <w:tc>
          <w:tcPr>
            <w:cnfStyle w:val="001000000000" w:firstRow="0" w:lastRow="0" w:firstColumn="1" w:lastColumn="0" w:oddVBand="0" w:evenVBand="0" w:oddHBand="0" w:evenHBand="0" w:firstRowFirstColumn="0" w:firstRowLastColumn="0" w:lastRowFirstColumn="0" w:lastRowLastColumn="0"/>
            <w:tcW w:w="1710" w:type="dxa"/>
            <w:hideMark/>
          </w:tcPr>
          <w:p w14:paraId="73B27637" w14:textId="77777777" w:rsidR="00402DB7" w:rsidRPr="00ED7524" w:rsidRDefault="00402DB7" w:rsidP="00402DB7">
            <w:pPr>
              <w:spacing w:after="0" w:line="240" w:lineRule="auto"/>
              <w:rPr>
                <w:rFonts w:eastAsia="PMingLiU"/>
                <w:color w:val="000000"/>
                <w:sz w:val="16"/>
                <w:szCs w:val="16"/>
                <w:lang w:eastAsia="zh-TW"/>
              </w:rPr>
            </w:pPr>
            <w:r w:rsidRPr="00ED7524">
              <w:rPr>
                <w:rFonts w:eastAsia="PMingLiU"/>
                <w:color w:val="000000"/>
                <w:sz w:val="16"/>
                <w:szCs w:val="16"/>
                <w:lang w:eastAsia="zh-TW"/>
              </w:rPr>
              <w:lastRenderedPageBreak/>
              <w:t xml:space="preserve">Measuring Discoverability </w:t>
            </w:r>
          </w:p>
          <w:p w14:paraId="206E01F6" w14:textId="77777777" w:rsidR="00402DB7" w:rsidRPr="00ED7524" w:rsidRDefault="00402DB7" w:rsidP="00402DB7">
            <w:pPr>
              <w:spacing w:after="0" w:line="240" w:lineRule="auto"/>
              <w:ind w:left="360"/>
              <w:rPr>
                <w:rFonts w:eastAsia="PMingLiU"/>
                <w:color w:val="000000"/>
                <w:sz w:val="16"/>
                <w:szCs w:val="16"/>
                <w:lang w:eastAsia="zh-TW"/>
              </w:rPr>
            </w:pPr>
          </w:p>
          <w:p w14:paraId="374DF616" w14:textId="77777777" w:rsidR="00402DB7" w:rsidRPr="00640652" w:rsidRDefault="00402DB7" w:rsidP="00402DB7">
            <w:pPr>
              <w:spacing w:after="0" w:line="240" w:lineRule="auto"/>
              <w:rPr>
                <w:rFonts w:eastAsia="PMingLiU"/>
                <w:b w:val="0"/>
                <w:color w:val="000000"/>
                <w:sz w:val="16"/>
                <w:szCs w:val="16"/>
                <w:lang w:eastAsia="zh-TW"/>
              </w:rPr>
            </w:pPr>
            <w:r w:rsidRPr="00640652">
              <w:rPr>
                <w:rFonts w:eastAsia="PMingLiU"/>
                <w:b w:val="0"/>
                <w:color w:val="000000"/>
                <w:sz w:val="16"/>
                <w:szCs w:val="16"/>
                <w:lang w:eastAsia="zh-TW"/>
              </w:rPr>
              <w:t xml:space="preserve">Is it easy to discover ‘Share multiple assets’ feature? </w:t>
            </w:r>
          </w:p>
          <w:p w14:paraId="44E67AEA" w14:textId="77777777" w:rsidR="00402DB7" w:rsidRPr="00AD4536" w:rsidRDefault="00402DB7" w:rsidP="00402DB7">
            <w:pPr>
              <w:spacing w:after="0"/>
              <w:rPr>
                <w:rFonts w:eastAsiaTheme="minorEastAsia" w:cstheme="minorBidi"/>
                <w:sz w:val="16"/>
                <w:szCs w:val="16"/>
                <w:lang w:eastAsia="zh-TW"/>
              </w:rPr>
            </w:pPr>
          </w:p>
        </w:tc>
        <w:tc>
          <w:tcPr>
            <w:tcW w:w="1980" w:type="dxa"/>
            <w:hideMark/>
          </w:tcPr>
          <w:p w14:paraId="59064370"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AD4536">
              <w:rPr>
                <w:rFonts w:eastAsia="PMingLiU"/>
                <w:color w:val="000000"/>
                <w:sz w:val="16"/>
                <w:szCs w:val="16"/>
                <w:lang w:eastAsia="zh-TW"/>
              </w:rPr>
              <w:t>Change the icon or placement of the share button and get more data from flighting and A/B testing to update design and improve results</w:t>
            </w:r>
          </w:p>
          <w:p w14:paraId="6056171F"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sz w:val="16"/>
                <w:szCs w:val="16"/>
                <w:lang w:eastAsia="zh-TW"/>
              </w:rPr>
            </w:pPr>
          </w:p>
        </w:tc>
        <w:tc>
          <w:tcPr>
            <w:tcW w:w="540" w:type="dxa"/>
            <w:hideMark/>
          </w:tcPr>
          <w:p w14:paraId="61C1EEA1" w14:textId="77777777" w:rsidR="00402DB7" w:rsidRPr="00AD4536" w:rsidRDefault="00402DB7"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Pr>
                <w:rFonts w:eastAsiaTheme="minorEastAsia" w:cstheme="minorBidi"/>
                <w:color w:val="000000"/>
                <w:sz w:val="16"/>
                <w:szCs w:val="16"/>
                <w:lang w:eastAsia="zh-TW"/>
              </w:rPr>
              <w:t>1</w:t>
            </w:r>
          </w:p>
        </w:tc>
        <w:tc>
          <w:tcPr>
            <w:tcW w:w="2610" w:type="dxa"/>
            <w:hideMark/>
          </w:tcPr>
          <w:p w14:paraId="39DC174F" w14:textId="77777777" w:rsidR="00190F00" w:rsidRDefault="00190F00" w:rsidP="00190F0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w:t>
            </w:r>
            <w:r w:rsidRPr="00AD4536">
              <w:rPr>
                <w:rFonts w:eastAsiaTheme="minorEastAsia" w:cstheme="minorBidi"/>
                <w:color w:val="000000"/>
                <w:sz w:val="16"/>
                <w:szCs w:val="16"/>
                <w:lang w:eastAsia="zh-TW"/>
              </w:rPr>
              <w:t xml:space="preserve"> times the app </w:t>
            </w:r>
            <w:r>
              <w:rPr>
                <w:rFonts w:eastAsiaTheme="minorEastAsia" w:cstheme="minorBidi"/>
                <w:color w:val="000000"/>
                <w:sz w:val="16"/>
                <w:szCs w:val="16"/>
                <w:lang w:eastAsia="zh-TW"/>
              </w:rPr>
              <w:t xml:space="preserve">was </w:t>
            </w:r>
            <w:r w:rsidRPr="00AD4536">
              <w:rPr>
                <w:rFonts w:eastAsiaTheme="minorEastAsia" w:cstheme="minorBidi"/>
                <w:color w:val="000000"/>
                <w:sz w:val="16"/>
                <w:szCs w:val="16"/>
                <w:lang w:eastAsia="zh-TW"/>
              </w:rPr>
              <w:t>opened before someone shared</w:t>
            </w:r>
            <w:r>
              <w:rPr>
                <w:rFonts w:eastAsiaTheme="minorEastAsia" w:cstheme="minorBidi"/>
                <w:color w:val="000000"/>
                <w:sz w:val="16"/>
                <w:szCs w:val="16"/>
                <w:lang w:eastAsia="zh-TW"/>
              </w:rPr>
              <w:t xml:space="preserve"> bulk assets</w:t>
            </w:r>
            <w:r w:rsidRPr="00AD4536">
              <w:rPr>
                <w:rFonts w:eastAsiaTheme="minorEastAsia" w:cstheme="minorBidi"/>
                <w:color w:val="000000"/>
                <w:sz w:val="16"/>
                <w:szCs w:val="16"/>
                <w:lang w:eastAsia="zh-TW"/>
              </w:rPr>
              <w:t xml:space="preserve"> using the photos app</w:t>
            </w:r>
          </w:p>
          <w:p w14:paraId="4B770013" w14:textId="77777777" w:rsidR="00190F00" w:rsidRDefault="00190F00" w:rsidP="00190F0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2F4AB298" w14:textId="77777777" w:rsidR="00190F00" w:rsidRDefault="00190F00" w:rsidP="00190F0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users who have shared bulk assets in their first month of using our app.</w:t>
            </w:r>
          </w:p>
          <w:p w14:paraId="46BE572E"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p>
          <w:p w14:paraId="0F23532F" w14:textId="77777777" w:rsidR="00402DB7" w:rsidRPr="00AD4536" w:rsidRDefault="00402DB7" w:rsidP="00402DB7">
            <w:pPr>
              <w:spacing w:after="0" w:line="240" w:lineRule="auto"/>
              <w:ind w:left="72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sidRPr="00AD4536">
              <w:rPr>
                <w:rFonts w:eastAsiaTheme="minorEastAsia" w:cstheme="minorBidi"/>
                <w:color w:val="000000"/>
                <w:sz w:val="16"/>
                <w:szCs w:val="16"/>
                <w:lang w:eastAsia="zh-TW"/>
              </w:rPr>
              <w:t> </w:t>
            </w:r>
          </w:p>
        </w:tc>
        <w:tc>
          <w:tcPr>
            <w:tcW w:w="4050" w:type="dxa"/>
            <w:hideMark/>
          </w:tcPr>
          <w:p w14:paraId="593AF2E3"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Qualitative Success metric</w:t>
            </w:r>
            <w:r w:rsidRPr="00AD4536">
              <w:rPr>
                <w:rFonts w:eastAsiaTheme="minorEastAsia" w:cstheme="minorBidi"/>
                <w:color w:val="000000"/>
                <w:sz w:val="16"/>
                <w:szCs w:val="16"/>
                <w:lang w:eastAsia="zh-TW"/>
              </w:rPr>
              <w:t>:</w:t>
            </w:r>
          </w:p>
          <w:p w14:paraId="4584CCE0" w14:textId="77777777" w:rsidR="00402DB7" w:rsidRPr="00ED7524" w:rsidRDefault="00402DB7" w:rsidP="006526C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More than 90% of the users in usability studies noticed/discovered how to share a single asset.</w:t>
            </w:r>
          </w:p>
          <w:p w14:paraId="12B4821F"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38997C7E" w14:textId="77777777" w:rsidR="00190F00" w:rsidRPr="00ED7524" w:rsidRDefault="00190F00" w:rsidP="006526C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X% of our active users on mobile devices have shared </w:t>
            </w:r>
            <w:r>
              <w:rPr>
                <w:rFonts w:eastAsiaTheme="minorEastAsia" w:cstheme="minorBidi"/>
                <w:color w:val="000000"/>
                <w:sz w:val="16"/>
                <w:szCs w:val="16"/>
                <w:lang w:eastAsia="zh-TW"/>
              </w:rPr>
              <w:t>bulk assets</w:t>
            </w:r>
            <w:r w:rsidRPr="00ED7524">
              <w:rPr>
                <w:rFonts w:eastAsiaTheme="minorEastAsia" w:cstheme="minorBidi"/>
                <w:color w:val="000000"/>
                <w:sz w:val="16"/>
                <w:szCs w:val="16"/>
                <w:lang w:eastAsia="zh-TW"/>
              </w:rPr>
              <w:t xml:space="preserve"> from the photos app in the first month of using our app.</w:t>
            </w:r>
          </w:p>
          <w:p w14:paraId="7349CEE1" w14:textId="77777777" w:rsidR="00190F00" w:rsidRPr="00ED7524" w:rsidRDefault="00190F00" w:rsidP="006526C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X% of our active users on PC have shared </w:t>
            </w:r>
            <w:r>
              <w:rPr>
                <w:rFonts w:eastAsiaTheme="minorEastAsia" w:cstheme="minorBidi"/>
                <w:color w:val="000000"/>
                <w:sz w:val="16"/>
                <w:szCs w:val="16"/>
                <w:lang w:eastAsia="zh-TW"/>
              </w:rPr>
              <w:t>bulk assets</w:t>
            </w:r>
            <w:r w:rsidRPr="00ED7524">
              <w:rPr>
                <w:rFonts w:eastAsiaTheme="minorEastAsia" w:cstheme="minorBidi"/>
                <w:color w:val="000000"/>
                <w:sz w:val="16"/>
                <w:szCs w:val="16"/>
                <w:lang w:eastAsia="zh-TW"/>
              </w:rPr>
              <w:t xml:space="preserve"> from the photos app in the first month of use of our app.</w:t>
            </w:r>
          </w:p>
          <w:p w14:paraId="636689E2"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p>
        </w:tc>
      </w:tr>
      <w:tr w:rsidR="00402DB7" w:rsidRPr="00AD4536" w14:paraId="2C0073A4" w14:textId="77777777" w:rsidTr="005369A5">
        <w:trPr>
          <w:trHeight w:val="2670"/>
        </w:trPr>
        <w:tc>
          <w:tcPr>
            <w:cnfStyle w:val="001000000000" w:firstRow="0" w:lastRow="0" w:firstColumn="1" w:lastColumn="0" w:oddVBand="0" w:evenVBand="0" w:oddHBand="0" w:evenHBand="0" w:firstRowFirstColumn="0" w:firstRowLastColumn="0" w:lastRowFirstColumn="0" w:lastRowLastColumn="0"/>
            <w:tcW w:w="1710" w:type="dxa"/>
          </w:tcPr>
          <w:p w14:paraId="6501C148" w14:textId="77777777" w:rsidR="00402DB7" w:rsidRDefault="00402DB7" w:rsidP="00402DB7">
            <w:pPr>
              <w:spacing w:after="0" w:line="240" w:lineRule="auto"/>
              <w:rPr>
                <w:rFonts w:eastAsia="PMingLiU"/>
                <w:b w:val="0"/>
                <w:bCs w:val="0"/>
                <w:color w:val="000000"/>
                <w:sz w:val="16"/>
                <w:szCs w:val="16"/>
                <w:lang w:eastAsia="zh-TW"/>
              </w:rPr>
            </w:pPr>
            <w:r w:rsidRPr="00ED7524">
              <w:rPr>
                <w:rFonts w:eastAsia="PMingLiU"/>
                <w:color w:val="000000"/>
                <w:sz w:val="16"/>
                <w:szCs w:val="16"/>
                <w:lang w:eastAsia="zh-TW"/>
              </w:rPr>
              <w:t xml:space="preserve">Measuring Discoverability </w:t>
            </w:r>
          </w:p>
          <w:p w14:paraId="0F60E244" w14:textId="77777777" w:rsidR="00402DB7" w:rsidRPr="00ED7524" w:rsidRDefault="00402DB7" w:rsidP="00402DB7">
            <w:pPr>
              <w:spacing w:after="0" w:line="240" w:lineRule="auto"/>
              <w:rPr>
                <w:rFonts w:eastAsia="PMingLiU"/>
                <w:color w:val="000000"/>
                <w:sz w:val="16"/>
                <w:szCs w:val="16"/>
                <w:lang w:eastAsia="zh-TW"/>
              </w:rPr>
            </w:pPr>
          </w:p>
          <w:p w14:paraId="12D50EE4" w14:textId="77777777" w:rsidR="00402DB7" w:rsidRPr="00640652" w:rsidRDefault="00402DB7" w:rsidP="00402DB7">
            <w:pPr>
              <w:spacing w:after="0" w:line="240" w:lineRule="auto"/>
              <w:rPr>
                <w:rFonts w:eastAsia="PMingLiU"/>
                <w:b w:val="0"/>
                <w:bCs w:val="0"/>
                <w:color w:val="000000"/>
                <w:sz w:val="16"/>
                <w:szCs w:val="16"/>
                <w:lang w:eastAsia="zh-TW"/>
              </w:rPr>
            </w:pPr>
            <w:r w:rsidRPr="00640652">
              <w:rPr>
                <w:b w:val="0"/>
                <w:sz w:val="16"/>
                <w:szCs w:val="16"/>
              </w:rPr>
              <w:t>Does the user understand how easy it is to multi select assets and share?</w:t>
            </w:r>
          </w:p>
        </w:tc>
        <w:tc>
          <w:tcPr>
            <w:tcW w:w="1980" w:type="dxa"/>
          </w:tcPr>
          <w:p w14:paraId="12A8FF8C"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Pr>
                <w:rFonts w:eastAsia="PMingLiU"/>
                <w:color w:val="000000"/>
                <w:sz w:val="16"/>
                <w:szCs w:val="16"/>
                <w:lang w:eastAsia="zh-TW"/>
              </w:rPr>
              <w:t xml:space="preserve">Update the multi select and share design </w:t>
            </w:r>
            <w:r w:rsidRPr="00ED7524">
              <w:rPr>
                <w:rFonts w:eastAsia="PMingLiU"/>
                <w:color w:val="000000"/>
                <w:sz w:val="16"/>
                <w:szCs w:val="16"/>
                <w:lang w:eastAsia="zh-TW"/>
              </w:rPr>
              <w:t>and get more user feedback from flighting and A/B testing.</w:t>
            </w:r>
            <w:r>
              <w:rPr>
                <w:rFonts w:eastAsia="PMingLiU"/>
                <w:color w:val="000000"/>
                <w:sz w:val="16"/>
                <w:szCs w:val="16"/>
                <w:lang w:eastAsia="zh-TW"/>
              </w:rPr>
              <w:t xml:space="preserve"> </w:t>
            </w:r>
            <w:r w:rsidRPr="00ED7524">
              <w:rPr>
                <w:rFonts w:eastAsia="PMingLiU"/>
                <w:color w:val="000000"/>
                <w:sz w:val="16"/>
                <w:szCs w:val="16"/>
                <w:lang w:eastAsia="zh-TW"/>
              </w:rPr>
              <w:t xml:space="preserve"> Iterate this process till we achieve our success metrics</w:t>
            </w:r>
          </w:p>
        </w:tc>
        <w:tc>
          <w:tcPr>
            <w:tcW w:w="540" w:type="dxa"/>
          </w:tcPr>
          <w:p w14:paraId="7860529B" w14:textId="77777777" w:rsidR="00402DB7" w:rsidRDefault="00402DB7"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tc>
        <w:tc>
          <w:tcPr>
            <w:tcW w:w="2610" w:type="dxa"/>
          </w:tcPr>
          <w:p w14:paraId="224DFFB8"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xml:space="preserve"># of </w:t>
            </w:r>
            <w:r w:rsidRPr="006060B9">
              <w:rPr>
                <w:sz w:val="16"/>
                <w:szCs w:val="16"/>
              </w:rPr>
              <w:t xml:space="preserve"> users who </w:t>
            </w:r>
            <w:r>
              <w:rPr>
                <w:sz w:val="16"/>
                <w:szCs w:val="16"/>
              </w:rPr>
              <w:t>share</w:t>
            </w:r>
            <w:r w:rsidRPr="006060B9">
              <w:rPr>
                <w:sz w:val="16"/>
                <w:szCs w:val="16"/>
              </w:rPr>
              <w:t xml:space="preserve"> single </w:t>
            </w:r>
            <w:r>
              <w:rPr>
                <w:sz w:val="16"/>
                <w:szCs w:val="16"/>
              </w:rPr>
              <w:t xml:space="preserve">different </w:t>
            </w:r>
            <w:r w:rsidRPr="006060B9">
              <w:rPr>
                <w:sz w:val="16"/>
                <w:szCs w:val="16"/>
              </w:rPr>
              <w:t>photo</w:t>
            </w:r>
            <w:r>
              <w:rPr>
                <w:sz w:val="16"/>
                <w:szCs w:val="16"/>
              </w:rPr>
              <w:t xml:space="preserve">s many times </w:t>
            </w:r>
            <w:r w:rsidRPr="006060B9">
              <w:rPr>
                <w:sz w:val="16"/>
                <w:szCs w:val="16"/>
              </w:rPr>
              <w:t>to the same target from the same view within an X minute window</w:t>
            </w:r>
          </w:p>
        </w:tc>
        <w:tc>
          <w:tcPr>
            <w:tcW w:w="4050" w:type="dxa"/>
          </w:tcPr>
          <w:p w14:paraId="2557EF9E"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Qualitative Success metric</w:t>
            </w:r>
            <w:r w:rsidRPr="00AD4536">
              <w:rPr>
                <w:rFonts w:eastAsiaTheme="minorEastAsia" w:cstheme="minorBidi"/>
                <w:color w:val="000000"/>
                <w:sz w:val="16"/>
                <w:szCs w:val="16"/>
                <w:lang w:eastAsia="zh-TW"/>
              </w:rPr>
              <w:t>:</w:t>
            </w:r>
          </w:p>
          <w:p w14:paraId="39903599" w14:textId="77777777" w:rsidR="00402DB7" w:rsidRPr="00ED7524" w:rsidRDefault="00402DB7" w:rsidP="006526C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More than 90% of the users in usability studies noticed/discovered </w:t>
            </w:r>
            <w:r>
              <w:rPr>
                <w:rFonts w:eastAsiaTheme="minorEastAsia" w:cstheme="minorBidi"/>
                <w:color w:val="000000"/>
                <w:sz w:val="16"/>
                <w:szCs w:val="16"/>
                <w:lang w:eastAsia="zh-TW"/>
              </w:rPr>
              <w:t>how to multi-select photos and share</w:t>
            </w:r>
            <w:r w:rsidRPr="00ED7524">
              <w:rPr>
                <w:rFonts w:eastAsiaTheme="minorEastAsia" w:cstheme="minorBidi"/>
                <w:color w:val="000000"/>
                <w:sz w:val="16"/>
                <w:szCs w:val="16"/>
                <w:lang w:eastAsia="zh-TW"/>
              </w:rPr>
              <w:t>.</w:t>
            </w:r>
          </w:p>
          <w:p w14:paraId="6C650712"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7ACD2B3B" w14:textId="2E25C48B" w:rsidR="00402DB7" w:rsidRPr="006060B9" w:rsidRDefault="00402DB7" w:rsidP="006526C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6060B9">
              <w:rPr>
                <w:sz w:val="16"/>
                <w:szCs w:val="16"/>
              </w:rPr>
              <w:t xml:space="preserve">No of users who </w:t>
            </w:r>
            <w:r>
              <w:rPr>
                <w:sz w:val="16"/>
                <w:szCs w:val="16"/>
              </w:rPr>
              <w:t>share</w:t>
            </w:r>
            <w:r w:rsidRPr="006060B9">
              <w:rPr>
                <w:sz w:val="16"/>
                <w:szCs w:val="16"/>
              </w:rPr>
              <w:t xml:space="preserve"> single </w:t>
            </w:r>
            <w:r>
              <w:rPr>
                <w:sz w:val="16"/>
                <w:szCs w:val="16"/>
              </w:rPr>
              <w:t xml:space="preserve">different </w:t>
            </w:r>
            <w:r w:rsidRPr="006060B9">
              <w:rPr>
                <w:sz w:val="16"/>
                <w:szCs w:val="16"/>
              </w:rPr>
              <w:t>photo</w:t>
            </w:r>
            <w:r>
              <w:rPr>
                <w:sz w:val="16"/>
                <w:szCs w:val="16"/>
              </w:rPr>
              <w:t xml:space="preserve">s many times </w:t>
            </w:r>
            <w:r w:rsidRPr="006060B9">
              <w:rPr>
                <w:sz w:val="16"/>
                <w:szCs w:val="16"/>
              </w:rPr>
              <w:t xml:space="preserve">to the same target from the same view within an X minute window should be </w:t>
            </w:r>
            <w:r>
              <w:rPr>
                <w:sz w:val="16"/>
                <w:szCs w:val="16"/>
              </w:rPr>
              <w:t>less than X</w:t>
            </w:r>
            <w:r w:rsidR="0017660A">
              <w:rPr>
                <w:sz w:val="16"/>
                <w:szCs w:val="16"/>
              </w:rPr>
              <w:t>%</w:t>
            </w:r>
            <w:r w:rsidRPr="006060B9">
              <w:rPr>
                <w:sz w:val="16"/>
                <w:szCs w:val="16"/>
              </w:rPr>
              <w:t>. This number may indicate that the user isn’t able to multi select assets.</w:t>
            </w:r>
          </w:p>
        </w:tc>
      </w:tr>
      <w:tr w:rsidR="00402DB7" w:rsidRPr="00AD4536" w14:paraId="08B8DC82" w14:textId="77777777" w:rsidTr="005369A5">
        <w:trPr>
          <w:trHeight w:val="2211"/>
        </w:trPr>
        <w:tc>
          <w:tcPr>
            <w:cnfStyle w:val="001000000000" w:firstRow="0" w:lastRow="0" w:firstColumn="1" w:lastColumn="0" w:oddVBand="0" w:evenVBand="0" w:oddHBand="0" w:evenHBand="0" w:firstRowFirstColumn="0" w:firstRowLastColumn="0" w:lastRowFirstColumn="0" w:lastRowLastColumn="0"/>
            <w:tcW w:w="1710" w:type="dxa"/>
          </w:tcPr>
          <w:p w14:paraId="28612223" w14:textId="77777777" w:rsidR="00402DB7" w:rsidRDefault="00402DB7" w:rsidP="00402DB7">
            <w:pPr>
              <w:spacing w:after="0" w:line="240" w:lineRule="auto"/>
              <w:rPr>
                <w:rFonts w:eastAsia="PMingLiU"/>
                <w:b w:val="0"/>
                <w:bCs w:val="0"/>
                <w:color w:val="000000"/>
                <w:sz w:val="16"/>
                <w:szCs w:val="16"/>
                <w:lang w:eastAsia="zh-TW"/>
              </w:rPr>
            </w:pPr>
            <w:r w:rsidRPr="00ED7524">
              <w:rPr>
                <w:rFonts w:eastAsia="PMingLiU"/>
                <w:color w:val="000000"/>
                <w:sz w:val="16"/>
                <w:szCs w:val="16"/>
                <w:lang w:eastAsia="zh-TW"/>
              </w:rPr>
              <w:t>Measuring Usability</w:t>
            </w:r>
          </w:p>
          <w:p w14:paraId="31675E1A" w14:textId="77777777" w:rsidR="00402DB7" w:rsidRPr="00ED7524" w:rsidRDefault="00402DB7" w:rsidP="00402DB7">
            <w:pPr>
              <w:spacing w:after="0" w:line="240" w:lineRule="auto"/>
              <w:rPr>
                <w:rFonts w:eastAsia="PMingLiU"/>
                <w:color w:val="000000"/>
                <w:sz w:val="16"/>
                <w:szCs w:val="16"/>
                <w:lang w:eastAsia="zh-TW"/>
              </w:rPr>
            </w:pPr>
          </w:p>
          <w:p w14:paraId="247B6838" w14:textId="0EF66BC6" w:rsidR="00402DB7" w:rsidRPr="00AD4536" w:rsidRDefault="00402DB7" w:rsidP="00402DB7">
            <w:pPr>
              <w:spacing w:after="0" w:line="240" w:lineRule="auto"/>
              <w:rPr>
                <w:rFonts w:eastAsia="PMingLiU"/>
                <w:color w:val="000000"/>
                <w:sz w:val="16"/>
                <w:szCs w:val="16"/>
                <w:lang w:eastAsia="zh-TW"/>
              </w:rPr>
            </w:pPr>
            <w:r w:rsidRPr="00640652">
              <w:rPr>
                <w:rFonts w:eastAsia="PMingLiU"/>
                <w:b w:val="0"/>
                <w:color w:val="000000"/>
                <w:sz w:val="16"/>
                <w:szCs w:val="16"/>
                <w:lang w:eastAsia="zh-TW"/>
              </w:rPr>
              <w:t xml:space="preserve">Do users like the </w:t>
            </w:r>
            <w:r w:rsidR="0017660A">
              <w:rPr>
                <w:rFonts w:eastAsia="PMingLiU"/>
                <w:b w:val="0"/>
                <w:color w:val="000000"/>
                <w:sz w:val="16"/>
                <w:szCs w:val="16"/>
                <w:lang w:eastAsia="zh-TW"/>
              </w:rPr>
              <w:t>experience</w:t>
            </w:r>
            <w:r w:rsidRPr="00640652">
              <w:rPr>
                <w:rFonts w:eastAsia="PMingLiU"/>
                <w:b w:val="0"/>
                <w:color w:val="000000"/>
                <w:sz w:val="16"/>
                <w:szCs w:val="16"/>
                <w:lang w:eastAsia="zh-TW"/>
              </w:rPr>
              <w:t xml:space="preserve"> of sharing </w:t>
            </w:r>
            <w:r w:rsidR="0017660A">
              <w:rPr>
                <w:rFonts w:eastAsia="PMingLiU"/>
                <w:b w:val="0"/>
                <w:color w:val="000000"/>
                <w:sz w:val="16"/>
                <w:szCs w:val="16"/>
                <w:lang w:eastAsia="zh-TW"/>
              </w:rPr>
              <w:t>multiple assets</w:t>
            </w:r>
            <w:r w:rsidRPr="00640652">
              <w:rPr>
                <w:rFonts w:eastAsia="PMingLiU"/>
                <w:b w:val="0"/>
                <w:color w:val="000000"/>
                <w:sz w:val="16"/>
                <w:szCs w:val="16"/>
                <w:lang w:eastAsia="zh-TW"/>
              </w:rPr>
              <w:t xml:space="preserve"> using our app</w:t>
            </w:r>
            <w:r w:rsidR="0017660A">
              <w:rPr>
                <w:rFonts w:eastAsia="PMingLiU"/>
                <w:b w:val="0"/>
                <w:color w:val="000000"/>
                <w:sz w:val="16"/>
                <w:szCs w:val="16"/>
                <w:lang w:eastAsia="zh-TW"/>
              </w:rPr>
              <w:t>?</w:t>
            </w:r>
            <w:r w:rsidR="0017660A" w:rsidRPr="00640652">
              <w:rPr>
                <w:rFonts w:eastAsia="PMingLiU"/>
                <w:b w:val="0"/>
                <w:color w:val="000000"/>
                <w:sz w:val="16"/>
                <w:szCs w:val="16"/>
                <w:lang w:eastAsia="zh-TW"/>
              </w:rPr>
              <w:t xml:space="preserve"> </w:t>
            </w:r>
          </w:p>
        </w:tc>
        <w:tc>
          <w:tcPr>
            <w:tcW w:w="1980" w:type="dxa"/>
          </w:tcPr>
          <w:p w14:paraId="2D59E105" w14:textId="77777777" w:rsidR="00402DB7" w:rsidRPr="00ED7524"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ED7524">
              <w:rPr>
                <w:rFonts w:eastAsia="PMingLiU"/>
                <w:color w:val="000000"/>
                <w:sz w:val="16"/>
                <w:szCs w:val="16"/>
                <w:lang w:eastAsia="zh-TW"/>
              </w:rPr>
              <w:t>Tweak the design for the share workflow and get more user feedback from flighting and A/B testing. Iterate this process till we achieve our success metrics</w:t>
            </w:r>
          </w:p>
          <w:p w14:paraId="6C1A4AE4"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p>
        </w:tc>
        <w:tc>
          <w:tcPr>
            <w:tcW w:w="540" w:type="dxa"/>
          </w:tcPr>
          <w:p w14:paraId="47B7F102" w14:textId="77777777" w:rsidR="00402DB7" w:rsidRDefault="00402DB7"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1</w:t>
            </w:r>
          </w:p>
        </w:tc>
        <w:tc>
          <w:tcPr>
            <w:tcW w:w="2610" w:type="dxa"/>
          </w:tcPr>
          <w:p w14:paraId="76A5AE05"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clicks needed to share multiple assets</w:t>
            </w:r>
          </w:p>
          <w:p w14:paraId="4D11DCEB"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4154FAD0"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shares cancelled by a user</w:t>
            </w:r>
          </w:p>
          <w:p w14:paraId="7426D66D"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tc>
        <w:tc>
          <w:tcPr>
            <w:tcW w:w="4050" w:type="dxa"/>
          </w:tcPr>
          <w:p w14:paraId="10FCFDC6" w14:textId="77777777" w:rsidR="00402DB7" w:rsidRPr="00ED7524"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Qualitative Success metric: </w:t>
            </w:r>
          </w:p>
          <w:p w14:paraId="54A0573E" w14:textId="77777777" w:rsidR="00402DB7" w:rsidRPr="00ED7524" w:rsidRDefault="00402DB7" w:rsidP="00402DB7">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For the share feature, we get +4 (out of 5) positive appeal rate assessed via user feedback</w:t>
            </w:r>
          </w:p>
          <w:p w14:paraId="263FB5D9" w14:textId="77777777" w:rsidR="00402DB7" w:rsidRPr="00ED7524"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Quantitative Success metric: </w:t>
            </w:r>
          </w:p>
          <w:p w14:paraId="753014E1" w14:textId="7FDFAF9D" w:rsidR="00402DB7" w:rsidRPr="00ED7524" w:rsidRDefault="00402DB7" w:rsidP="006526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Number of clicks/steps needed to share </w:t>
            </w:r>
            <w:r w:rsidR="0017660A">
              <w:rPr>
                <w:rFonts w:eastAsiaTheme="minorEastAsia" w:cstheme="minorBidi"/>
                <w:color w:val="000000"/>
                <w:sz w:val="16"/>
                <w:szCs w:val="16"/>
                <w:lang w:eastAsia="zh-TW"/>
              </w:rPr>
              <w:t>multiple assets</w:t>
            </w:r>
            <w:r w:rsidRPr="00ED7524">
              <w:rPr>
                <w:rFonts w:eastAsiaTheme="minorEastAsia" w:cstheme="minorBidi"/>
                <w:color w:val="000000"/>
                <w:sz w:val="16"/>
                <w:szCs w:val="16"/>
                <w:lang w:eastAsia="zh-TW"/>
              </w:rPr>
              <w:t xml:space="preserve"> is equal to or lesser than competition</w:t>
            </w:r>
          </w:p>
          <w:p w14:paraId="509DEDC7" w14:textId="77777777" w:rsidR="00402DB7" w:rsidRPr="00ED7524" w:rsidRDefault="00402DB7" w:rsidP="006526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&lt;2% shares are cancelled by the user.</w:t>
            </w:r>
          </w:p>
          <w:p w14:paraId="55B7D6D0"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r w:rsidR="00402DB7" w:rsidRPr="00AD4536" w14:paraId="706A35DF" w14:textId="77777777" w:rsidTr="005369A5">
        <w:trPr>
          <w:trHeight w:val="3732"/>
        </w:trPr>
        <w:tc>
          <w:tcPr>
            <w:cnfStyle w:val="001000000000" w:firstRow="0" w:lastRow="0" w:firstColumn="1" w:lastColumn="0" w:oddVBand="0" w:evenVBand="0" w:oddHBand="0" w:evenHBand="0" w:firstRowFirstColumn="0" w:firstRowLastColumn="0" w:lastRowFirstColumn="0" w:lastRowLastColumn="0"/>
            <w:tcW w:w="1710" w:type="dxa"/>
          </w:tcPr>
          <w:p w14:paraId="36F00CC4" w14:textId="77777777" w:rsidR="00402DB7" w:rsidRDefault="00402DB7" w:rsidP="00402DB7">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36BE762B" w14:textId="77777777" w:rsidR="00640652" w:rsidRPr="00ED7524" w:rsidRDefault="00640652" w:rsidP="00402DB7">
            <w:pPr>
              <w:spacing w:after="0" w:line="240" w:lineRule="auto"/>
              <w:rPr>
                <w:rFonts w:eastAsia="PMingLiU"/>
                <w:color w:val="000000"/>
                <w:sz w:val="16"/>
                <w:szCs w:val="16"/>
                <w:lang w:eastAsia="zh-TW"/>
              </w:rPr>
            </w:pPr>
          </w:p>
          <w:p w14:paraId="3226951E" w14:textId="77777777" w:rsidR="00402DB7" w:rsidRPr="00640652" w:rsidRDefault="00402DB7" w:rsidP="00402DB7">
            <w:pPr>
              <w:spacing w:after="0" w:line="240" w:lineRule="auto"/>
              <w:rPr>
                <w:rFonts w:eastAsia="PMingLiU"/>
                <w:b w:val="0"/>
                <w:color w:val="000000"/>
                <w:sz w:val="16"/>
                <w:szCs w:val="16"/>
                <w:lang w:eastAsia="zh-TW"/>
              </w:rPr>
            </w:pPr>
            <w:r w:rsidRPr="00640652">
              <w:rPr>
                <w:rFonts w:eastAsia="PMingLiU"/>
                <w:b w:val="0"/>
                <w:color w:val="000000"/>
                <w:sz w:val="16"/>
                <w:szCs w:val="16"/>
                <w:lang w:eastAsia="zh-TW"/>
              </w:rPr>
              <w:t>Are users increasingly using the Photos app to share their Photos/videos in bulk?</w:t>
            </w:r>
          </w:p>
        </w:tc>
        <w:tc>
          <w:tcPr>
            <w:tcW w:w="1980" w:type="dxa"/>
          </w:tcPr>
          <w:p w14:paraId="0D33788B" w14:textId="2BF071CD" w:rsidR="00402DB7" w:rsidRPr="00AD4536" w:rsidRDefault="00C708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Pr>
                <w:rFonts w:eastAsia="PMingLiU"/>
                <w:color w:val="000000"/>
                <w:sz w:val="16"/>
                <w:szCs w:val="16"/>
                <w:lang w:eastAsia="zh-TW"/>
              </w:rPr>
              <w:t>If we do not get the bulk share numbers we are looking for we need to investigate whether we have the right usage pattern expectations of our users and what is holding them back from doing bulk sharing or whether the target set is simply too high.</w:t>
            </w:r>
          </w:p>
        </w:tc>
        <w:tc>
          <w:tcPr>
            <w:tcW w:w="540" w:type="dxa"/>
          </w:tcPr>
          <w:p w14:paraId="0AA41B68" w14:textId="77777777" w:rsidR="00402DB7" w:rsidRPr="00AD4536" w:rsidRDefault="00402DB7"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Pr>
                <w:rFonts w:eastAsiaTheme="minorEastAsia" w:cstheme="minorBidi"/>
                <w:color w:val="000000"/>
                <w:sz w:val="16"/>
                <w:szCs w:val="16"/>
                <w:lang w:eastAsia="zh-TW"/>
              </w:rPr>
              <w:t>1</w:t>
            </w:r>
          </w:p>
        </w:tc>
        <w:tc>
          <w:tcPr>
            <w:tcW w:w="2610" w:type="dxa"/>
          </w:tcPr>
          <w:p w14:paraId="54BC0D04"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assets shared per month</w:t>
            </w:r>
          </w:p>
          <w:p w14:paraId="4D4C410C"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01684719"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unique users sharing assets using the Photos app</w:t>
            </w:r>
          </w:p>
          <w:p w14:paraId="187C467A"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72A8793B"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active users sharing from the Photos app</w:t>
            </w:r>
          </w:p>
        </w:tc>
        <w:tc>
          <w:tcPr>
            <w:tcW w:w="4050" w:type="dxa"/>
          </w:tcPr>
          <w:p w14:paraId="443FB9A4" w14:textId="77777777" w:rsidR="00402DB7" w:rsidRPr="00ED7524"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Qualitative Success metric:</w:t>
            </w:r>
          </w:p>
          <w:p w14:paraId="2FE52482" w14:textId="5A56C3E0" w:rsidR="00402DB7" w:rsidRPr="00ED7524" w:rsidRDefault="00402DB7" w:rsidP="00340015">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Perform usability studies, underta</w:t>
            </w:r>
            <w:r>
              <w:rPr>
                <w:rFonts w:eastAsiaTheme="minorEastAsia" w:cstheme="minorBidi"/>
                <w:color w:val="000000"/>
                <w:sz w:val="16"/>
                <w:szCs w:val="16"/>
                <w:lang w:eastAsia="zh-TW"/>
              </w:rPr>
              <w:t>ke surveys, analyze reviews and</w:t>
            </w:r>
            <w:r w:rsidR="00340015" w:rsidRPr="00340015">
              <w:rPr>
                <w:rFonts w:eastAsiaTheme="minorEastAsia" w:cstheme="minorBidi"/>
                <w:color w:val="000000"/>
                <w:sz w:val="16"/>
                <w:szCs w:val="16"/>
                <w:lang w:eastAsia="zh-TW"/>
              </w:rPr>
              <w:t xml:space="preserve"> </w:t>
            </w:r>
            <w:r w:rsidRPr="00ED7524">
              <w:rPr>
                <w:rFonts w:eastAsiaTheme="minorEastAsia" w:cstheme="minorBidi"/>
                <w:color w:val="000000"/>
                <w:sz w:val="16"/>
                <w:szCs w:val="16"/>
                <w:lang w:eastAsia="zh-TW"/>
              </w:rPr>
              <w:t>user sentiments from social sites to measure the following:</w:t>
            </w:r>
          </w:p>
          <w:p w14:paraId="04B65C55" w14:textId="5E19388F" w:rsidR="00402DB7" w:rsidRPr="00ED7524" w:rsidRDefault="00340015"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More than 70% u</w:t>
            </w:r>
            <w:r w:rsidRPr="00ED7524">
              <w:rPr>
                <w:rFonts w:eastAsiaTheme="minorEastAsia" w:cstheme="minorBidi"/>
                <w:color w:val="000000"/>
                <w:sz w:val="16"/>
                <w:szCs w:val="16"/>
                <w:lang w:eastAsia="zh-TW"/>
              </w:rPr>
              <w:t xml:space="preserve">sers </w:t>
            </w:r>
            <w:r>
              <w:rPr>
                <w:rFonts w:eastAsiaTheme="minorEastAsia" w:cstheme="minorBidi"/>
                <w:color w:val="000000"/>
                <w:sz w:val="16"/>
                <w:szCs w:val="16"/>
                <w:lang w:eastAsia="zh-TW"/>
              </w:rPr>
              <w:t>surveyed</w:t>
            </w:r>
            <w:r w:rsidR="00402DB7" w:rsidRPr="00ED7524">
              <w:rPr>
                <w:rFonts w:eastAsiaTheme="minorEastAsia" w:cstheme="minorBidi"/>
                <w:color w:val="000000"/>
                <w:sz w:val="16"/>
                <w:szCs w:val="16"/>
                <w:lang w:eastAsia="zh-TW"/>
              </w:rPr>
              <w:t xml:space="preserve"> favor our app </w:t>
            </w:r>
            <w:r>
              <w:rPr>
                <w:rFonts w:eastAsiaTheme="minorEastAsia" w:cstheme="minorBidi"/>
                <w:color w:val="000000"/>
                <w:sz w:val="16"/>
                <w:szCs w:val="16"/>
                <w:lang w:eastAsia="zh-TW"/>
              </w:rPr>
              <w:t xml:space="preserve">for bulk sharing </w:t>
            </w:r>
            <w:r w:rsidR="00402DB7" w:rsidRPr="00ED7524">
              <w:rPr>
                <w:rFonts w:eastAsiaTheme="minorEastAsia" w:cstheme="minorBidi"/>
                <w:color w:val="000000"/>
                <w:sz w:val="16"/>
                <w:szCs w:val="16"/>
                <w:lang w:eastAsia="zh-TW"/>
              </w:rPr>
              <w:t>as compared to other competitor apps on the Windows system.</w:t>
            </w:r>
            <w:r>
              <w:rPr>
                <w:rFonts w:eastAsiaTheme="minorEastAsia" w:cstheme="minorBidi"/>
                <w:color w:val="000000"/>
                <w:sz w:val="16"/>
                <w:szCs w:val="16"/>
                <w:lang w:eastAsia="zh-TW"/>
              </w:rPr>
              <w:t xml:space="preserve"> </w:t>
            </w:r>
          </w:p>
          <w:p w14:paraId="6300D8D5" w14:textId="37B510A0" w:rsidR="00402DB7" w:rsidRPr="00ED7524" w:rsidRDefault="00340015"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More than 50% u</w:t>
            </w:r>
            <w:r w:rsidRPr="00ED7524">
              <w:rPr>
                <w:rFonts w:eastAsiaTheme="minorEastAsia" w:cstheme="minorBidi"/>
                <w:color w:val="000000"/>
                <w:sz w:val="16"/>
                <w:szCs w:val="16"/>
                <w:lang w:eastAsia="zh-TW"/>
              </w:rPr>
              <w:t xml:space="preserve">sers </w:t>
            </w:r>
            <w:r>
              <w:rPr>
                <w:rFonts w:eastAsiaTheme="minorEastAsia" w:cstheme="minorBidi"/>
                <w:color w:val="000000"/>
                <w:sz w:val="16"/>
                <w:szCs w:val="16"/>
                <w:lang w:eastAsia="zh-TW"/>
              </w:rPr>
              <w:t xml:space="preserve">surveyed </w:t>
            </w:r>
            <w:r w:rsidRPr="00ED7524">
              <w:rPr>
                <w:rFonts w:eastAsiaTheme="minorEastAsia" w:cstheme="minorBidi"/>
                <w:color w:val="000000"/>
                <w:sz w:val="16"/>
                <w:szCs w:val="16"/>
                <w:lang w:eastAsia="zh-TW"/>
              </w:rPr>
              <w:t>favor</w:t>
            </w:r>
            <w:r w:rsidR="00402DB7" w:rsidRPr="00ED7524">
              <w:rPr>
                <w:rFonts w:eastAsiaTheme="minorEastAsia" w:cstheme="minorBidi"/>
                <w:color w:val="000000"/>
                <w:sz w:val="16"/>
                <w:szCs w:val="16"/>
                <w:lang w:eastAsia="zh-TW"/>
              </w:rPr>
              <w:t xml:space="preserve"> our app </w:t>
            </w:r>
            <w:r>
              <w:rPr>
                <w:rFonts w:eastAsiaTheme="minorEastAsia" w:cstheme="minorBidi"/>
                <w:color w:val="000000"/>
                <w:sz w:val="16"/>
                <w:szCs w:val="16"/>
                <w:lang w:eastAsia="zh-TW"/>
              </w:rPr>
              <w:t xml:space="preserve">for bulk sharing </w:t>
            </w:r>
            <w:r w:rsidR="00402DB7" w:rsidRPr="00ED7524">
              <w:rPr>
                <w:rFonts w:eastAsiaTheme="minorEastAsia" w:cstheme="minorBidi"/>
                <w:color w:val="000000"/>
                <w:sz w:val="16"/>
                <w:szCs w:val="16"/>
                <w:lang w:eastAsia="zh-TW"/>
              </w:rPr>
              <w:t xml:space="preserve">as compared to competitor apps on all the systems. </w:t>
            </w:r>
          </w:p>
          <w:p w14:paraId="328B46CF" w14:textId="77777777" w:rsidR="00402DB7" w:rsidRPr="00ED7524"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Quantitative Success metric:</w:t>
            </w:r>
          </w:p>
          <w:p w14:paraId="24284E77" w14:textId="77777777" w:rsidR="00402DB7" w:rsidRPr="00ED7524" w:rsidRDefault="00402DB7"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Number of </w:t>
            </w:r>
            <w:r>
              <w:rPr>
                <w:rFonts w:eastAsiaTheme="minorEastAsia" w:cstheme="minorBidi"/>
                <w:color w:val="000000"/>
                <w:sz w:val="16"/>
                <w:szCs w:val="16"/>
                <w:lang w:eastAsia="zh-TW"/>
              </w:rPr>
              <w:t>bulk</w:t>
            </w:r>
            <w:r w:rsidRPr="00ED7524">
              <w:rPr>
                <w:rFonts w:eastAsiaTheme="minorEastAsia" w:cstheme="minorBidi"/>
                <w:color w:val="000000"/>
                <w:sz w:val="16"/>
                <w:szCs w:val="16"/>
                <w:lang w:eastAsia="zh-TW"/>
              </w:rPr>
              <w:t xml:space="preserve"> assets shared per month by active users increases every month</w:t>
            </w:r>
          </w:p>
          <w:p w14:paraId="3956E7D9" w14:textId="77777777" w:rsidR="00402DB7" w:rsidRPr="00ED7524" w:rsidRDefault="00402DB7"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Number of users sharing </w:t>
            </w:r>
            <w:r>
              <w:rPr>
                <w:rFonts w:eastAsiaTheme="minorEastAsia" w:cstheme="minorBidi"/>
                <w:color w:val="000000"/>
                <w:sz w:val="16"/>
                <w:szCs w:val="16"/>
                <w:lang w:eastAsia="zh-TW"/>
              </w:rPr>
              <w:t>bulk</w:t>
            </w:r>
            <w:r w:rsidRPr="00ED7524">
              <w:rPr>
                <w:rFonts w:eastAsiaTheme="minorEastAsia" w:cstheme="minorBidi"/>
                <w:color w:val="000000"/>
                <w:sz w:val="16"/>
                <w:szCs w:val="16"/>
                <w:lang w:eastAsia="zh-TW"/>
              </w:rPr>
              <w:t xml:space="preserve"> assets increases per month</w:t>
            </w:r>
          </w:p>
          <w:p w14:paraId="560947A6" w14:textId="77777777" w:rsidR="00402DB7" w:rsidRPr="00ED7524" w:rsidRDefault="00402DB7"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At least X% of active users share assets using our app per month</w:t>
            </w:r>
          </w:p>
          <w:p w14:paraId="3F5B07EC" w14:textId="527F346E" w:rsidR="00FD4F7D" w:rsidRPr="00ED7524" w:rsidRDefault="00FD4F7D"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lastRenderedPageBreak/>
              <w:t>Number of bulk assets shared per active user goes up every month</w:t>
            </w:r>
          </w:p>
          <w:p w14:paraId="3D0E80A6"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bl>
    <w:p w14:paraId="43C17BF7" w14:textId="77777777" w:rsidR="00DB6AF8" w:rsidRDefault="00DB6AF8" w:rsidP="00DB6AF8"/>
    <w:tbl>
      <w:tblPr>
        <w:tblStyle w:val="GridTable1Light"/>
        <w:tblW w:w="10933" w:type="dxa"/>
        <w:tblLook w:val="04A0" w:firstRow="1" w:lastRow="0" w:firstColumn="1" w:lastColumn="0" w:noHBand="0" w:noVBand="1"/>
      </w:tblPr>
      <w:tblGrid>
        <w:gridCol w:w="1743"/>
        <w:gridCol w:w="1990"/>
        <w:gridCol w:w="540"/>
        <w:gridCol w:w="2610"/>
        <w:gridCol w:w="4050"/>
      </w:tblGrid>
      <w:tr w:rsidR="005369A5" w14:paraId="6FA8FB16" w14:textId="77777777" w:rsidTr="00640652">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10933" w:type="dxa"/>
            <w:gridSpan w:val="5"/>
          </w:tcPr>
          <w:p w14:paraId="6E167C3C" w14:textId="323D795D" w:rsidR="005369A5" w:rsidRDefault="005369A5" w:rsidP="00640652">
            <w:pPr>
              <w:rPr>
                <w:color w:val="FFFFFF"/>
              </w:rPr>
            </w:pPr>
            <w:r w:rsidRPr="002E678A">
              <w:rPr>
                <w:b w:val="0"/>
                <w:bCs w:val="0"/>
                <w:sz w:val="24"/>
              </w:rPr>
              <w:t xml:space="preserve">Scenario: </w:t>
            </w:r>
            <w:r w:rsidRPr="002E678A">
              <w:rPr>
                <w:sz w:val="24"/>
              </w:rPr>
              <w:t>Share photos and videos as files</w:t>
            </w:r>
          </w:p>
        </w:tc>
      </w:tr>
      <w:tr w:rsidR="00CC1E9B" w14:paraId="3F50F012"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743" w:type="dxa"/>
            <w:shd w:val="clear" w:color="auto" w:fill="BFBFBF" w:themeFill="background1" w:themeFillShade="BF"/>
            <w:hideMark/>
          </w:tcPr>
          <w:p w14:paraId="617504E3" w14:textId="77777777" w:rsidR="00DB6AF8" w:rsidRPr="00640652" w:rsidRDefault="00DB6AF8">
            <w:pPr>
              <w:rPr>
                <w:rFonts w:ascii="Segoe UI" w:hAnsi="Segoe UI" w:cs="Segoe UI"/>
                <w:color w:val="000000" w:themeColor="text1"/>
                <w:szCs w:val="22"/>
              </w:rPr>
            </w:pPr>
            <w:r w:rsidRPr="00640652">
              <w:rPr>
                <w:color w:val="000000" w:themeColor="text1"/>
              </w:rPr>
              <w:t>Question</w:t>
            </w:r>
          </w:p>
        </w:tc>
        <w:tc>
          <w:tcPr>
            <w:tcW w:w="1990" w:type="dxa"/>
            <w:shd w:val="clear" w:color="auto" w:fill="BFBFBF" w:themeFill="background1" w:themeFillShade="BF"/>
            <w:hideMark/>
          </w:tcPr>
          <w:p w14:paraId="61496F13" w14:textId="77777777" w:rsidR="00DB6AF8" w:rsidRPr="00640652"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640652">
              <w:rPr>
                <w:b/>
                <w:color w:val="000000" w:themeColor="text1"/>
              </w:rPr>
              <w:t>Usage Plan</w:t>
            </w:r>
          </w:p>
        </w:tc>
        <w:tc>
          <w:tcPr>
            <w:tcW w:w="540" w:type="dxa"/>
            <w:shd w:val="clear" w:color="auto" w:fill="BFBFBF" w:themeFill="background1" w:themeFillShade="BF"/>
            <w:hideMark/>
          </w:tcPr>
          <w:p w14:paraId="59371A58" w14:textId="77777777" w:rsidR="00DB6AF8" w:rsidRPr="00640652"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640652">
              <w:rPr>
                <w:b/>
                <w:color w:val="000000" w:themeColor="text1"/>
              </w:rPr>
              <w:t>Pri</w:t>
            </w:r>
          </w:p>
        </w:tc>
        <w:tc>
          <w:tcPr>
            <w:tcW w:w="2610" w:type="dxa"/>
            <w:shd w:val="clear" w:color="auto" w:fill="BFBFBF" w:themeFill="background1" w:themeFillShade="BF"/>
            <w:hideMark/>
          </w:tcPr>
          <w:p w14:paraId="31FA9822" w14:textId="77777777" w:rsidR="00DB6AF8" w:rsidRPr="00640652"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640652">
              <w:rPr>
                <w:b/>
                <w:color w:val="000000" w:themeColor="text1"/>
              </w:rPr>
              <w:t>Metric (s)</w:t>
            </w:r>
          </w:p>
        </w:tc>
        <w:tc>
          <w:tcPr>
            <w:tcW w:w="4050" w:type="dxa"/>
            <w:shd w:val="clear" w:color="auto" w:fill="BFBFBF" w:themeFill="background1" w:themeFillShade="BF"/>
            <w:hideMark/>
          </w:tcPr>
          <w:p w14:paraId="75AB14FC" w14:textId="77777777" w:rsidR="00DB6AF8" w:rsidRPr="00640652" w:rsidRDefault="00DB6AF8">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640652">
              <w:rPr>
                <w:b/>
                <w:color w:val="000000" w:themeColor="text1"/>
              </w:rPr>
              <w:t>Success metric (s)</w:t>
            </w:r>
          </w:p>
        </w:tc>
      </w:tr>
      <w:tr w:rsidR="00CC1E9B" w14:paraId="59B4B295"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743" w:type="dxa"/>
            <w:hideMark/>
          </w:tcPr>
          <w:p w14:paraId="09D0ED8D" w14:textId="77777777" w:rsidR="00640652"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5EC37336" w14:textId="77777777" w:rsidR="00640652" w:rsidRDefault="00640652">
            <w:pPr>
              <w:rPr>
                <w:b w:val="0"/>
                <w:sz w:val="16"/>
                <w:szCs w:val="16"/>
              </w:rPr>
            </w:pPr>
          </w:p>
          <w:p w14:paraId="2023CC2B" w14:textId="77777777" w:rsidR="00DB6AF8" w:rsidRPr="00640652" w:rsidRDefault="00DB6AF8">
            <w:pPr>
              <w:rPr>
                <w:b w:val="0"/>
                <w:sz w:val="16"/>
                <w:szCs w:val="16"/>
              </w:rPr>
            </w:pPr>
            <w:r w:rsidRPr="00640652">
              <w:rPr>
                <w:b w:val="0"/>
                <w:sz w:val="16"/>
                <w:szCs w:val="16"/>
              </w:rPr>
              <w:t>Do our users share assets as files?</w:t>
            </w:r>
          </w:p>
        </w:tc>
        <w:tc>
          <w:tcPr>
            <w:tcW w:w="1990" w:type="dxa"/>
          </w:tcPr>
          <w:p w14:paraId="185C5A0D" w14:textId="49DAB60F" w:rsidR="00DB6AF8" w:rsidRDefault="00C708B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Overall we should expect an uptick in sharing over previous releases and if not we need to investigate why our changes have not had the desired impact.</w:t>
            </w:r>
          </w:p>
        </w:tc>
        <w:tc>
          <w:tcPr>
            <w:tcW w:w="540" w:type="dxa"/>
          </w:tcPr>
          <w:p w14:paraId="29F762B1" w14:textId="77777777" w:rsidR="00DB6AF8" w:rsidRDefault="00DB6AF8">
            <w:pPr>
              <w:cnfStyle w:val="000000000000" w:firstRow="0" w:lastRow="0" w:firstColumn="0" w:lastColumn="0" w:oddVBand="0" w:evenVBand="0" w:oddHBand="0" w:evenHBand="0" w:firstRowFirstColumn="0" w:firstRowLastColumn="0" w:lastRowFirstColumn="0" w:lastRowLastColumn="0"/>
              <w:rPr>
                <w:sz w:val="16"/>
                <w:szCs w:val="16"/>
              </w:rPr>
            </w:pPr>
          </w:p>
        </w:tc>
        <w:tc>
          <w:tcPr>
            <w:tcW w:w="2610" w:type="dxa"/>
            <w:hideMark/>
          </w:tcPr>
          <w:p w14:paraId="1291DC19"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What % of assets are shared as files? </w:t>
            </w:r>
          </w:p>
          <w:p w14:paraId="00B55C9D"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are the targets for such shares?</w:t>
            </w:r>
          </w:p>
        </w:tc>
        <w:tc>
          <w:tcPr>
            <w:tcW w:w="4050" w:type="dxa"/>
            <w:hideMark/>
          </w:tcPr>
          <w:p w14:paraId="640B0B4F" w14:textId="77777777" w:rsidR="00640652" w:rsidRPr="00ED7524" w:rsidRDefault="00640652" w:rsidP="00640652">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Quantitative Success metric:</w:t>
            </w:r>
          </w:p>
          <w:p w14:paraId="48AEA8FC"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Increase</w:t>
            </w:r>
            <w:r>
              <w:rPr>
                <w:sz w:val="16"/>
                <w:szCs w:val="16"/>
              </w:rPr>
              <w:t xml:space="preserve"> in the number of users sharing as files as compared to Blue.</w:t>
            </w:r>
          </w:p>
          <w:p w14:paraId="6F959CFE"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Majority</w:t>
            </w:r>
            <w:r>
              <w:rPr>
                <w:sz w:val="16"/>
                <w:szCs w:val="16"/>
              </w:rPr>
              <w:t xml:space="preserve"> of Shares as File are social networks or non-Microsoft image/video hosting sites (vs. Shares through SMS/Email)</w:t>
            </w:r>
          </w:p>
        </w:tc>
      </w:tr>
      <w:tr w:rsidR="00DB6AF8" w14:paraId="589CE0F7"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0933" w:type="dxa"/>
            <w:gridSpan w:val="5"/>
            <w:hideMark/>
          </w:tcPr>
          <w:p w14:paraId="0433F724" w14:textId="77777777" w:rsidR="00DB6AF8" w:rsidRPr="00640652" w:rsidRDefault="00DB6AF8">
            <w:pPr>
              <w:rPr>
                <w:rFonts w:ascii="Segoe UI" w:hAnsi="Segoe UI" w:cs="Segoe UI"/>
                <w:b w:val="0"/>
                <w:sz w:val="24"/>
              </w:rPr>
            </w:pPr>
            <w:r w:rsidRPr="00640652">
              <w:rPr>
                <w:b w:val="0"/>
                <w:bCs w:val="0"/>
                <w:sz w:val="24"/>
              </w:rPr>
              <w:t xml:space="preserve">Scenario: </w:t>
            </w:r>
            <w:r w:rsidRPr="00640652">
              <w:rPr>
                <w:sz w:val="24"/>
              </w:rPr>
              <w:t>Share photos and videos as cloud-hosted links</w:t>
            </w:r>
          </w:p>
        </w:tc>
      </w:tr>
      <w:tr w:rsidR="00640652" w14:paraId="2B91840A" w14:textId="77777777" w:rsidTr="00640652">
        <w:trPr>
          <w:trHeight w:val="503"/>
        </w:trPr>
        <w:tc>
          <w:tcPr>
            <w:cnfStyle w:val="001000000000" w:firstRow="0" w:lastRow="0" w:firstColumn="1" w:lastColumn="0" w:oddVBand="0" w:evenVBand="0" w:oddHBand="0" w:evenHBand="0" w:firstRowFirstColumn="0" w:firstRowLastColumn="0" w:lastRowFirstColumn="0" w:lastRowLastColumn="0"/>
            <w:tcW w:w="1743" w:type="dxa"/>
            <w:shd w:val="clear" w:color="auto" w:fill="BFBFBF" w:themeFill="background1" w:themeFillShade="BF"/>
          </w:tcPr>
          <w:p w14:paraId="4D872226" w14:textId="5BCC21CC" w:rsidR="00640652" w:rsidRDefault="00640652" w:rsidP="00640652">
            <w:pPr>
              <w:spacing w:after="0" w:line="240" w:lineRule="auto"/>
              <w:rPr>
                <w:b w:val="0"/>
                <w:sz w:val="16"/>
                <w:szCs w:val="16"/>
              </w:rPr>
            </w:pPr>
            <w:r w:rsidRPr="00640652">
              <w:rPr>
                <w:color w:val="000000" w:themeColor="text1"/>
              </w:rPr>
              <w:t>Question</w:t>
            </w:r>
          </w:p>
        </w:tc>
        <w:tc>
          <w:tcPr>
            <w:tcW w:w="1990" w:type="dxa"/>
            <w:shd w:val="clear" w:color="auto" w:fill="BFBFBF" w:themeFill="background1" w:themeFillShade="BF"/>
          </w:tcPr>
          <w:p w14:paraId="5435FBAC" w14:textId="211BC619" w:rsidR="00640652" w:rsidRDefault="00640652" w:rsidP="00640652">
            <w:pPr>
              <w:cnfStyle w:val="000000000000" w:firstRow="0" w:lastRow="0" w:firstColumn="0" w:lastColumn="0" w:oddVBand="0" w:evenVBand="0" w:oddHBand="0" w:evenHBand="0" w:firstRowFirstColumn="0" w:firstRowLastColumn="0" w:lastRowFirstColumn="0" w:lastRowLastColumn="0"/>
              <w:rPr>
                <w:sz w:val="16"/>
                <w:szCs w:val="16"/>
              </w:rPr>
            </w:pPr>
            <w:r w:rsidRPr="00640652">
              <w:rPr>
                <w:b/>
                <w:color w:val="000000" w:themeColor="text1"/>
              </w:rPr>
              <w:t>Usage Plan</w:t>
            </w:r>
          </w:p>
        </w:tc>
        <w:tc>
          <w:tcPr>
            <w:tcW w:w="540" w:type="dxa"/>
            <w:shd w:val="clear" w:color="auto" w:fill="BFBFBF" w:themeFill="background1" w:themeFillShade="BF"/>
          </w:tcPr>
          <w:p w14:paraId="3604D698" w14:textId="418B6B0C" w:rsidR="00640652" w:rsidRDefault="00640652" w:rsidP="00640652">
            <w:pPr>
              <w:cnfStyle w:val="000000000000" w:firstRow="0" w:lastRow="0" w:firstColumn="0" w:lastColumn="0" w:oddVBand="0" w:evenVBand="0" w:oddHBand="0" w:evenHBand="0" w:firstRowFirstColumn="0" w:firstRowLastColumn="0" w:lastRowFirstColumn="0" w:lastRowLastColumn="0"/>
              <w:rPr>
                <w:sz w:val="16"/>
                <w:szCs w:val="16"/>
              </w:rPr>
            </w:pPr>
            <w:r w:rsidRPr="00640652">
              <w:rPr>
                <w:b/>
                <w:color w:val="000000" w:themeColor="text1"/>
              </w:rPr>
              <w:t>Pri</w:t>
            </w:r>
          </w:p>
        </w:tc>
        <w:tc>
          <w:tcPr>
            <w:tcW w:w="2610" w:type="dxa"/>
            <w:shd w:val="clear" w:color="auto" w:fill="BFBFBF" w:themeFill="background1" w:themeFillShade="BF"/>
          </w:tcPr>
          <w:p w14:paraId="72A94847" w14:textId="1C968D85" w:rsidR="00640652" w:rsidRPr="00640652" w:rsidRDefault="00640652" w:rsidP="00640652">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640652">
              <w:rPr>
                <w:b/>
                <w:color w:val="000000" w:themeColor="text1"/>
              </w:rPr>
              <w:t>Metric (s)</w:t>
            </w:r>
          </w:p>
        </w:tc>
        <w:tc>
          <w:tcPr>
            <w:tcW w:w="4050" w:type="dxa"/>
            <w:shd w:val="clear" w:color="auto" w:fill="BFBFBF" w:themeFill="background1" w:themeFillShade="BF"/>
          </w:tcPr>
          <w:p w14:paraId="6346BB6F" w14:textId="4F005BBC" w:rsidR="00640652" w:rsidRPr="00640652" w:rsidRDefault="00640652" w:rsidP="00640652">
            <w:pPr>
              <w:cnfStyle w:val="000000000000" w:firstRow="0" w:lastRow="0" w:firstColumn="0" w:lastColumn="0" w:oddVBand="0" w:evenVBand="0" w:oddHBand="0" w:evenHBand="0" w:firstRowFirstColumn="0" w:firstRowLastColumn="0" w:lastRowFirstColumn="0" w:lastRowLastColumn="0"/>
              <w:rPr>
                <w:b/>
                <w:bCs/>
                <w:sz w:val="16"/>
                <w:szCs w:val="16"/>
              </w:rPr>
            </w:pPr>
            <w:r w:rsidRPr="00640652">
              <w:rPr>
                <w:b/>
                <w:color w:val="000000" w:themeColor="text1"/>
              </w:rPr>
              <w:t>Success metric (s)</w:t>
            </w:r>
          </w:p>
        </w:tc>
      </w:tr>
      <w:tr w:rsidR="00CC1E9B" w14:paraId="3BD32EA5"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743" w:type="dxa"/>
            <w:hideMark/>
          </w:tcPr>
          <w:p w14:paraId="2EE85703" w14:textId="77777777" w:rsidR="00640652"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0B27BBD5" w14:textId="77777777" w:rsidR="00640652" w:rsidRDefault="00640652">
            <w:pPr>
              <w:rPr>
                <w:b w:val="0"/>
                <w:sz w:val="16"/>
                <w:szCs w:val="16"/>
              </w:rPr>
            </w:pPr>
          </w:p>
          <w:p w14:paraId="0FD998DA" w14:textId="77777777" w:rsidR="00DB6AF8" w:rsidRPr="00640652" w:rsidRDefault="00DB6AF8">
            <w:pPr>
              <w:rPr>
                <w:b w:val="0"/>
                <w:sz w:val="16"/>
                <w:szCs w:val="16"/>
              </w:rPr>
            </w:pPr>
            <w:r w:rsidRPr="00640652">
              <w:rPr>
                <w:b w:val="0"/>
                <w:sz w:val="16"/>
                <w:szCs w:val="16"/>
              </w:rPr>
              <w:t>Are users sharing more assets using Cloud hosted links?</w:t>
            </w:r>
          </w:p>
        </w:tc>
        <w:tc>
          <w:tcPr>
            <w:tcW w:w="1990" w:type="dxa"/>
          </w:tcPr>
          <w:p w14:paraId="29C99BFE" w14:textId="54C50B54" w:rsidR="00DB6AF8" w:rsidRDefault="00C708B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We should determine whether users embrace sharing assets as cloud links and if not why that is the case. We need to identify what to hurdle is for our users may it be discoverability, a sense of privacy or whatever else it is to enable us to push better for cloud hosted links.</w:t>
            </w:r>
          </w:p>
        </w:tc>
        <w:tc>
          <w:tcPr>
            <w:tcW w:w="540" w:type="dxa"/>
          </w:tcPr>
          <w:p w14:paraId="36722CFA" w14:textId="77777777" w:rsidR="00DB6AF8" w:rsidRDefault="00DB6AF8">
            <w:pPr>
              <w:cnfStyle w:val="000000000000" w:firstRow="0" w:lastRow="0" w:firstColumn="0" w:lastColumn="0" w:oddVBand="0" w:evenVBand="0" w:oddHBand="0" w:evenHBand="0" w:firstRowFirstColumn="0" w:firstRowLastColumn="0" w:lastRowFirstColumn="0" w:lastRowLastColumn="0"/>
              <w:rPr>
                <w:sz w:val="16"/>
                <w:szCs w:val="16"/>
              </w:rPr>
            </w:pPr>
          </w:p>
        </w:tc>
        <w:tc>
          <w:tcPr>
            <w:tcW w:w="2610" w:type="dxa"/>
            <w:hideMark/>
          </w:tcPr>
          <w:p w14:paraId="55343428"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 of users who use email as primary mode of sharing photos use cloud hosted links to send assets?</w:t>
            </w:r>
          </w:p>
          <w:p w14:paraId="4EC1CB5B"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 of assets uploaded from our app go to the Cloud-hosted album?</w:t>
            </w:r>
          </w:p>
          <w:p w14:paraId="7BA34051"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is the target app for cloud hosted links shares?</w:t>
            </w:r>
          </w:p>
          <w:p w14:paraId="40E75099"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is the source location of the assets shared as cloud-hosted links i.e. are these files available locally or are they on the cloud? What is the % of the files present locally vs the cloud?</w:t>
            </w:r>
          </w:p>
        </w:tc>
        <w:tc>
          <w:tcPr>
            <w:tcW w:w="4050" w:type="dxa"/>
            <w:hideMark/>
          </w:tcPr>
          <w:p w14:paraId="55B75C6F" w14:textId="41E4D268" w:rsidR="00640652" w:rsidRPr="00640652" w:rsidRDefault="00640652" w:rsidP="00640652">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Pr>
                <w:rFonts w:eastAsiaTheme="minorEastAsia" w:cstheme="minorBidi"/>
                <w:color w:val="000000"/>
                <w:sz w:val="16"/>
                <w:szCs w:val="16"/>
                <w:u w:val="single"/>
                <w:lang w:eastAsia="zh-TW"/>
              </w:rPr>
              <w:t>Quantitative Success metric:</w:t>
            </w:r>
          </w:p>
          <w:p w14:paraId="050BCA16"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More than 75%</w:t>
            </w:r>
            <w:r>
              <w:rPr>
                <w:sz w:val="16"/>
                <w:szCs w:val="16"/>
              </w:rPr>
              <w:t xml:space="preserve"> users sharing assets using email use cloud hosted links regularly.</w:t>
            </w:r>
          </w:p>
          <w:p w14:paraId="305472ED"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Overall, we want </w:t>
            </w:r>
            <w:r>
              <w:rPr>
                <w:b/>
                <w:bCs/>
                <w:sz w:val="16"/>
                <w:szCs w:val="16"/>
              </w:rPr>
              <w:t>at least 50%</w:t>
            </w:r>
            <w:r>
              <w:rPr>
                <w:sz w:val="16"/>
                <w:szCs w:val="16"/>
              </w:rPr>
              <w:t xml:space="preserve"> of all our active sharing users to use cloud hosted links regularly.</w:t>
            </w:r>
          </w:p>
          <w:p w14:paraId="32C9CC22"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 of files</w:t>
            </w:r>
            <w:r>
              <w:rPr>
                <w:sz w:val="16"/>
                <w:szCs w:val="16"/>
              </w:rPr>
              <w:t xml:space="preserve"> shared as cloud links increase with every version\release</w:t>
            </w:r>
          </w:p>
          <w:p w14:paraId="02A90C9F"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We get </w:t>
            </w:r>
            <w:r>
              <w:rPr>
                <w:b/>
                <w:bCs/>
                <w:sz w:val="16"/>
                <w:szCs w:val="16"/>
              </w:rPr>
              <w:t>&gt;25%</w:t>
            </w:r>
            <w:r>
              <w:rPr>
                <w:sz w:val="16"/>
                <w:szCs w:val="16"/>
              </w:rPr>
              <w:t xml:space="preserve"> of shares to external social networks to use Cloud hosted links.</w:t>
            </w:r>
          </w:p>
          <w:p w14:paraId="6D67BDAF" w14:textId="77777777" w:rsidR="00640652" w:rsidRPr="00ED7524" w:rsidRDefault="00640652" w:rsidP="00640652">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Qualitative Success metric:</w:t>
            </w:r>
          </w:p>
          <w:p w14:paraId="2A55E231" w14:textId="7D843AA2"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Do users understand Cloud Hosted Link based sharing?</w:t>
            </w:r>
          </w:p>
        </w:tc>
      </w:tr>
      <w:tr w:rsidR="00CC1E9B" w14:paraId="4C035FC5"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743" w:type="dxa"/>
            <w:hideMark/>
          </w:tcPr>
          <w:p w14:paraId="3083A71A" w14:textId="77777777" w:rsidR="00640652"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2F5FCF8B" w14:textId="77777777" w:rsidR="00640652" w:rsidRDefault="00640652">
            <w:pPr>
              <w:rPr>
                <w:b w:val="0"/>
                <w:sz w:val="16"/>
                <w:szCs w:val="16"/>
              </w:rPr>
            </w:pPr>
          </w:p>
          <w:p w14:paraId="2FB14D4E" w14:textId="77777777" w:rsidR="00DB6AF8" w:rsidRPr="00640652" w:rsidRDefault="00DB6AF8">
            <w:pPr>
              <w:rPr>
                <w:b w:val="0"/>
                <w:sz w:val="16"/>
                <w:szCs w:val="16"/>
              </w:rPr>
            </w:pPr>
            <w:r w:rsidRPr="00640652">
              <w:rPr>
                <w:b w:val="0"/>
                <w:sz w:val="16"/>
                <w:szCs w:val="16"/>
              </w:rPr>
              <w:t>Are users viewing the cloud hosted albums?</w:t>
            </w:r>
          </w:p>
        </w:tc>
        <w:tc>
          <w:tcPr>
            <w:tcW w:w="1990" w:type="dxa"/>
          </w:tcPr>
          <w:p w14:paraId="3FEF6940" w14:textId="47EA1DA2" w:rsidR="00DB6AF8" w:rsidRDefault="00C708B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We need users not just to share but also consume cloud-hosted links and take actions accordingly if that is not the case like </w:t>
            </w:r>
            <w:r>
              <w:rPr>
                <w:sz w:val="16"/>
                <w:szCs w:val="16"/>
              </w:rPr>
              <w:lastRenderedPageBreak/>
              <w:t>investigate the possible disconnect between sharer and consumer or whether our end-to-end story lacks at the consumption end-point due to various reasons like presentation or unnecessary delays which we may or may not be able to influence on our end.</w:t>
            </w:r>
          </w:p>
        </w:tc>
        <w:tc>
          <w:tcPr>
            <w:tcW w:w="540" w:type="dxa"/>
          </w:tcPr>
          <w:p w14:paraId="5EA593C4" w14:textId="77777777" w:rsidR="00DB6AF8" w:rsidRDefault="00DB6AF8">
            <w:pPr>
              <w:cnfStyle w:val="000000000000" w:firstRow="0" w:lastRow="0" w:firstColumn="0" w:lastColumn="0" w:oddVBand="0" w:evenVBand="0" w:oddHBand="0" w:evenHBand="0" w:firstRowFirstColumn="0" w:firstRowLastColumn="0" w:lastRowFirstColumn="0" w:lastRowLastColumn="0"/>
              <w:rPr>
                <w:sz w:val="16"/>
                <w:szCs w:val="16"/>
              </w:rPr>
            </w:pPr>
          </w:p>
        </w:tc>
        <w:tc>
          <w:tcPr>
            <w:tcW w:w="2610" w:type="dxa"/>
            <w:hideMark/>
          </w:tcPr>
          <w:p w14:paraId="1122A60A"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How many different users view the cloud hosted albums?</w:t>
            </w:r>
          </w:p>
          <w:p w14:paraId="79488D52"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are the devices used to view these albums?</w:t>
            </w:r>
          </w:p>
          <w:p w14:paraId="6F626BC3"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Do they see any errors while viewing the assets?</w:t>
            </w:r>
          </w:p>
          <w:p w14:paraId="2DCD041D"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Do people comment or like the assets on the cloud?</w:t>
            </w:r>
          </w:p>
        </w:tc>
        <w:tc>
          <w:tcPr>
            <w:tcW w:w="4050" w:type="dxa"/>
            <w:hideMark/>
          </w:tcPr>
          <w:p w14:paraId="2D239225"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lastRenderedPageBreak/>
              <w:t>More than 95%</w:t>
            </w:r>
            <w:r>
              <w:rPr>
                <w:sz w:val="16"/>
                <w:szCs w:val="16"/>
              </w:rPr>
              <w:t xml:space="preserve"> of the cloud shared albums are viewed by people</w:t>
            </w:r>
          </w:p>
          <w:p w14:paraId="48AA6577"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Success rate while viewing these albums is </w:t>
            </w:r>
            <w:r>
              <w:rPr>
                <w:b/>
                <w:bCs/>
                <w:sz w:val="16"/>
                <w:szCs w:val="16"/>
              </w:rPr>
              <w:t>99.9%</w:t>
            </w:r>
            <w:r>
              <w:rPr>
                <w:sz w:val="16"/>
                <w:szCs w:val="16"/>
              </w:rPr>
              <w:t xml:space="preserve"> on all devices </w:t>
            </w:r>
          </w:p>
        </w:tc>
      </w:tr>
    </w:tbl>
    <w:p w14:paraId="1ECF2D53" w14:textId="77777777" w:rsidR="00DB6AF8" w:rsidRPr="00DB6AF8" w:rsidRDefault="00DB6AF8" w:rsidP="00DB6AF8"/>
    <w:p w14:paraId="547B8974" w14:textId="77777777" w:rsidR="00984281" w:rsidRDefault="00984281" w:rsidP="00984281"/>
    <w:p w14:paraId="4305A6D4" w14:textId="3FBC4E6B" w:rsidR="00145DBB" w:rsidRDefault="00145DBB" w:rsidP="00D37158">
      <w:pPr>
        <w:pStyle w:val="Heading1"/>
      </w:pPr>
      <w:r w:rsidRPr="00D37158">
        <w:t>Feature</w:t>
      </w:r>
      <w:r>
        <w:t xml:space="preserve"> Description</w:t>
      </w:r>
    </w:p>
    <w:p w14:paraId="2C161FE9" w14:textId="39B47D55" w:rsidR="00C21A69" w:rsidRDefault="008872EC" w:rsidP="00C21A69">
      <w:pPr>
        <w:rPr>
          <w:rStyle w:val="Hyperlink"/>
        </w:rPr>
      </w:pPr>
      <w:hyperlink r:id="rId20" w:history="1">
        <w:r w:rsidR="00C21A69" w:rsidRPr="00C21A69">
          <w:rPr>
            <w:rStyle w:val="Hyperlink"/>
          </w:rPr>
          <w:t>Guidelines</w:t>
        </w:r>
      </w:hyperlink>
    </w:p>
    <w:p w14:paraId="619395CB" w14:textId="064C7DDE" w:rsidR="000632F4" w:rsidRDefault="000632F4" w:rsidP="000632F4">
      <w:pPr>
        <w:pStyle w:val="Heading1"/>
      </w:pPr>
      <w:commentRangeStart w:id="9"/>
      <w:commentRangeStart w:id="10"/>
      <w:r>
        <w:t xml:space="preserve">M1 Detailed Feature Requirements </w:t>
      </w:r>
      <w:commentRangeEnd w:id="9"/>
      <w:r w:rsidR="00AC609E">
        <w:rPr>
          <w:rStyle w:val="CommentReference"/>
          <w:rFonts w:eastAsiaTheme="minorEastAsia" w:cs="Times New Roman"/>
          <w:bCs w:val="0"/>
          <w:color w:val="auto"/>
          <w:lang w:bidi="en-US"/>
        </w:rPr>
        <w:commentReference w:id="9"/>
      </w:r>
      <w:commentRangeEnd w:id="10"/>
      <w:r w:rsidR="00CD0991">
        <w:rPr>
          <w:rStyle w:val="CommentReference"/>
          <w:rFonts w:eastAsiaTheme="minorEastAsia" w:cs="Times New Roman"/>
          <w:bCs w:val="0"/>
          <w:color w:val="auto"/>
          <w:lang w:bidi="en-US"/>
        </w:rPr>
        <w:commentReference w:id="10"/>
      </w:r>
    </w:p>
    <w:p w14:paraId="14AFBCB7" w14:textId="77777777" w:rsidR="00F17728" w:rsidRDefault="008872EC" w:rsidP="00F17728">
      <w:hyperlink r:id="rId21" w:history="1">
        <w:r w:rsidR="00F17728" w:rsidRPr="00C21A69">
          <w:rPr>
            <w:rStyle w:val="Hyperlink"/>
          </w:rPr>
          <w:t>Guidelines</w:t>
        </w:r>
      </w:hyperlink>
    </w:p>
    <w:p w14:paraId="64CEB9A0" w14:textId="77777777" w:rsidR="00BD44D9" w:rsidRDefault="00343C8B" w:rsidP="002A5DA5">
      <w:r>
        <w:t xml:space="preserve">For M1, we will enable users to perform all </w:t>
      </w:r>
      <w:r w:rsidR="00B87555">
        <w:t>classic</w:t>
      </w:r>
      <w:r>
        <w:t xml:space="preserve"> sharing tasks (sharing one or multiple photos and videos as </w:t>
      </w:r>
      <w:r w:rsidR="00B87555">
        <w:t>file</w:t>
      </w:r>
      <w:r>
        <w:t xml:space="preserve">) as </w:t>
      </w:r>
      <w:r w:rsidR="00B87555">
        <w:t>they are used to with windows/</w:t>
      </w:r>
      <w:r>
        <w:t xml:space="preserve">phone </w:t>
      </w:r>
      <w:r w:rsidR="00B87555">
        <w:t>8/8.1 releases</w:t>
      </w:r>
      <w:r>
        <w:t xml:space="preserve">. </w:t>
      </w:r>
    </w:p>
    <w:p w14:paraId="1A38BC10" w14:textId="1AD3E811" w:rsidR="00343C8B" w:rsidRDefault="00343C8B" w:rsidP="002A5DA5">
      <w:r>
        <w:t xml:space="preserve">We will </w:t>
      </w:r>
      <w:r w:rsidR="00BD44D9">
        <w:t>focus on enabling sharing content as OneDrive links to</w:t>
      </w:r>
      <w:r>
        <w:t xml:space="preserve"> improve (and in some cases like video, unblock) sharing of large size or large quantit</w:t>
      </w:r>
      <w:r w:rsidR="00893B4D">
        <w:t xml:space="preserve">y of files </w:t>
      </w:r>
      <w:r w:rsidR="00BD44D9">
        <w:t>and to preserve richness of special file types (panoramas, cinemagraphs etc.)</w:t>
      </w:r>
      <w:r w:rsidR="00893B4D">
        <w:t xml:space="preserve">. We will </w:t>
      </w:r>
      <w:r w:rsidR="00BD44D9">
        <w:t>make these experiences fast, responsive, rich ultimately to delight users into using the MS photos app for sharing content and using OneDrive as their cloud solution to photo management.</w:t>
      </w:r>
      <w:r w:rsidR="00893B4D">
        <w:t xml:space="preserve"> </w:t>
      </w:r>
    </w:p>
    <w:p w14:paraId="607A26E6" w14:textId="277BF0FC" w:rsidR="00343C8B" w:rsidRDefault="00343C8B" w:rsidP="002A5DA5"/>
    <w:bookmarkEnd w:id="6"/>
    <w:p w14:paraId="64CFC71F" w14:textId="192151C0" w:rsidR="00B87555" w:rsidRDefault="00B87555" w:rsidP="00B87555">
      <w:r>
        <w:t xml:space="preserve">Note: wireframes </w:t>
      </w:r>
      <w:r w:rsidR="00BD44D9">
        <w:t xml:space="preserve">available throughout the spec </w:t>
      </w:r>
      <w:r>
        <w:t>show more that what’s been scoped for M1</w:t>
      </w:r>
      <w:r w:rsidR="00BD44D9">
        <w:t>. These frames are also not finalized, and subject to change.</w:t>
      </w:r>
    </w:p>
    <w:p w14:paraId="1216E17B" w14:textId="031C0B47" w:rsidR="00B87555" w:rsidRDefault="00B87555" w:rsidP="00B87555">
      <w:r>
        <w:t>Note: I have detailed E2E share flows, even though pieces of that flow are not detailed</w:t>
      </w:r>
      <w:r w:rsidR="00FE0FB7">
        <w:t xml:space="preserve"> in (and not within the scope of)</w:t>
      </w:r>
      <w:r>
        <w:t xml:space="preserve"> this spec.</w:t>
      </w:r>
    </w:p>
    <w:p w14:paraId="5A442E28" w14:textId="77777777" w:rsidR="002A09BB" w:rsidRDefault="002A09BB" w:rsidP="00DF7F81">
      <w:pPr>
        <w:pStyle w:val="Heading2"/>
        <w:numPr>
          <w:ilvl w:val="1"/>
          <w:numId w:val="3"/>
        </w:numPr>
      </w:pPr>
      <w:r>
        <w:t xml:space="preserve"> Share Entry Point</w:t>
      </w:r>
    </w:p>
    <w:p w14:paraId="3F965F2D" w14:textId="613A4E2E" w:rsidR="002A09BB" w:rsidRPr="002A09BB" w:rsidRDefault="002A09BB" w:rsidP="002A09BB">
      <w:r>
        <w:t xml:space="preserve">In Blue on PC, many users did not discover the global share charm as an entry point to share content in the photos app. In order to fix that, we will have an in app share entry points where it makes sense. </w:t>
      </w:r>
    </w:p>
    <w:p w14:paraId="44C0E157" w14:textId="3762FC1C" w:rsidR="002A09BB" w:rsidRDefault="002A09BB" w:rsidP="002A09BB">
      <w:pPr>
        <w:pStyle w:val="Heading3"/>
      </w:pPr>
      <w:r>
        <w:t>Viewer</w:t>
      </w:r>
    </w:p>
    <w:p w14:paraId="335DBC88" w14:textId="77777777" w:rsidR="002A09BB" w:rsidRDefault="002A09BB" w:rsidP="002A09BB">
      <w:r>
        <w:t xml:space="preserve">On the viewer we will have an explicit in-app share entry point to kick start the share flow of the file in view. </w:t>
      </w:r>
    </w:p>
    <w:p w14:paraId="2E16891F" w14:textId="77777777" w:rsidR="002A09BB" w:rsidRPr="00B87555" w:rsidRDefault="002A09BB" w:rsidP="002A09BB">
      <w:pPr>
        <w:pStyle w:val="ListParagraph"/>
      </w:pPr>
      <w:r>
        <w:t>PC/tablet:</w:t>
      </w:r>
    </w:p>
    <w:p w14:paraId="31972A54" w14:textId="77777777" w:rsidR="002A09BB" w:rsidRDefault="002A09BB" w:rsidP="002A09BB">
      <w:pPr>
        <w:rPr>
          <w:color w:val="FF0000"/>
        </w:rPr>
      </w:pPr>
      <w:r>
        <w:rPr>
          <w:noProof/>
          <w:color w:val="FF0000"/>
          <w:lang w:val="fr-FR" w:eastAsia="zh-CN"/>
        </w:rPr>
        <w:lastRenderedPageBreak/>
        <mc:AlternateContent>
          <mc:Choice Requires="wps">
            <w:drawing>
              <wp:anchor distT="0" distB="0" distL="114300" distR="114300" simplePos="0" relativeHeight="251658243" behindDoc="0" locked="0" layoutInCell="1" allowOverlap="1" wp14:anchorId="66381A5B" wp14:editId="1157F6FE">
                <wp:simplePos x="0" y="0"/>
                <wp:positionH relativeFrom="column">
                  <wp:posOffset>5230770</wp:posOffset>
                </wp:positionH>
                <wp:positionV relativeFrom="paragraph">
                  <wp:posOffset>3257512</wp:posOffset>
                </wp:positionV>
                <wp:extent cx="225188" cy="245660"/>
                <wp:effectExtent l="0" t="0" r="22860" b="21590"/>
                <wp:wrapNone/>
                <wp:docPr id="10" name="Oval 10"/>
                <wp:cNvGraphicFramePr/>
                <a:graphic xmlns:a="http://schemas.openxmlformats.org/drawingml/2006/main">
                  <a:graphicData uri="http://schemas.microsoft.com/office/word/2010/wordprocessingShape">
                    <wps:wsp>
                      <wps:cNvSpPr/>
                      <wps:spPr>
                        <a:xfrm>
                          <a:off x="0" y="0"/>
                          <a:ext cx="225188" cy="24566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87A4E2" id="Oval 10" o:spid="_x0000_s1026" style="position:absolute;left:0;text-align:left;margin-left:411.85pt;margin-top:256.5pt;width:17.75pt;height:19.3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" filled="f" strokecolor="#ffc000" strokeweight="2pt"/>
            </w:pict>
          </mc:Fallback>
        </mc:AlternateContent>
      </w:r>
      <w:r w:rsidRPr="0044502F">
        <w:rPr>
          <w:noProof/>
          <w:color w:val="FF0000"/>
          <w:lang w:val="fr-FR" w:eastAsia="zh-CN"/>
        </w:rPr>
        <w:drawing>
          <wp:inline distT="0" distB="0" distL="0" distR="0" wp14:anchorId="76AB3142" wp14:editId="54EC6559">
            <wp:extent cx="6096851" cy="3429479"/>
            <wp:effectExtent l="133350" t="114300" r="132715" b="1714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6851" cy="3429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3F979C" w14:textId="77777777" w:rsidR="002A09BB" w:rsidRPr="00B87555" w:rsidRDefault="002A09BB" w:rsidP="002A09BB">
      <w:pPr>
        <w:pStyle w:val="ListParagraph"/>
      </w:pPr>
      <w:r w:rsidRPr="00B87555">
        <w:t>Phone:</w:t>
      </w:r>
    </w:p>
    <w:p w14:paraId="15A7ECE7" w14:textId="77777777" w:rsidR="002A09BB" w:rsidRDefault="002A09BB" w:rsidP="002A09BB">
      <w:pPr>
        <w:rPr>
          <w:color w:val="FF0000"/>
        </w:rPr>
      </w:pPr>
      <w:r>
        <w:rPr>
          <w:noProof/>
          <w:lang w:val="fr-FR" w:eastAsia="zh-CN"/>
        </w:rPr>
        <w:drawing>
          <wp:inline distT="0" distB="0" distL="0" distR="0" wp14:anchorId="734C6C10" wp14:editId="55DA9E31">
            <wp:extent cx="1771650" cy="33740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3895" cy="3378344"/>
                    </a:xfrm>
                    <a:prstGeom prst="rect">
                      <a:avLst/>
                    </a:prstGeom>
                  </pic:spPr>
                </pic:pic>
              </a:graphicData>
            </a:graphic>
          </wp:inline>
        </w:drawing>
      </w:r>
    </w:p>
    <w:tbl>
      <w:tblPr>
        <w:tblStyle w:val="Wind8ws"/>
        <w:tblpPr w:leftFromText="180" w:rightFromText="180" w:vertAnchor="text" w:horzAnchor="margin" w:tblpY="41"/>
        <w:tblW w:w="10015" w:type="dxa"/>
        <w:tblLook w:val="06A0" w:firstRow="1" w:lastRow="0" w:firstColumn="1" w:lastColumn="0" w:noHBand="1" w:noVBand="1"/>
      </w:tblPr>
      <w:tblGrid>
        <w:gridCol w:w="3445"/>
        <w:gridCol w:w="2520"/>
        <w:gridCol w:w="1170"/>
        <w:gridCol w:w="810"/>
        <w:gridCol w:w="1170"/>
        <w:gridCol w:w="900"/>
      </w:tblGrid>
      <w:tr w:rsidR="002A09BB" w:rsidRPr="00D741AD" w14:paraId="470D8CBD" w14:textId="77777777" w:rsidTr="00227AAA">
        <w:trPr>
          <w:cnfStyle w:val="100000000000" w:firstRow="1" w:lastRow="0" w:firstColumn="0" w:lastColumn="0" w:oddVBand="0" w:evenVBand="0" w:oddHBand="0" w:evenHBand="0" w:firstRowFirstColumn="0" w:firstRowLastColumn="0" w:lastRowFirstColumn="0" w:lastRowLastColumn="0"/>
          <w:trHeight w:val="20"/>
        </w:trPr>
        <w:tc>
          <w:tcPr>
            <w:tcW w:w="3445" w:type="dxa"/>
            <w:tcMar>
              <w:top w:w="58" w:type="dxa"/>
              <w:bottom w:w="58" w:type="dxa"/>
            </w:tcMar>
            <w:hideMark/>
          </w:tcPr>
          <w:p w14:paraId="27CB3E41" w14:textId="77777777" w:rsidR="002A09BB" w:rsidRPr="00D741AD" w:rsidRDefault="002A09BB" w:rsidP="00227AAA">
            <w:pPr>
              <w:rPr>
                <w:rFonts w:cs="Segoe UI"/>
                <w:b w:val="0"/>
                <w:bCs/>
                <w:szCs w:val="20"/>
              </w:rPr>
            </w:pPr>
            <w:r w:rsidRPr="00D741AD">
              <w:rPr>
                <w:rFonts w:cs="Segoe UI"/>
                <w:b w:val="0"/>
                <w:bCs/>
                <w:szCs w:val="20"/>
              </w:rPr>
              <w:lastRenderedPageBreak/>
              <w:t>UI feature</w:t>
            </w:r>
          </w:p>
        </w:tc>
        <w:tc>
          <w:tcPr>
            <w:tcW w:w="2520" w:type="dxa"/>
            <w:tcMar>
              <w:top w:w="58" w:type="dxa"/>
              <w:bottom w:w="58" w:type="dxa"/>
            </w:tcMar>
            <w:hideMark/>
          </w:tcPr>
          <w:p w14:paraId="3B20112A" w14:textId="77777777" w:rsidR="002A09BB" w:rsidRPr="00D741AD" w:rsidRDefault="002A09BB" w:rsidP="00227AAA">
            <w:pPr>
              <w:rPr>
                <w:rFonts w:cs="Segoe UI"/>
                <w:b w:val="0"/>
                <w:bCs/>
                <w:szCs w:val="20"/>
              </w:rPr>
            </w:pPr>
            <w:r w:rsidRPr="00D741AD">
              <w:rPr>
                <w:rFonts w:cs="Segoe UI"/>
                <w:b w:val="0"/>
                <w:bCs/>
                <w:szCs w:val="20"/>
              </w:rPr>
              <w:t>Description</w:t>
            </w:r>
          </w:p>
        </w:tc>
        <w:tc>
          <w:tcPr>
            <w:tcW w:w="1170" w:type="dxa"/>
          </w:tcPr>
          <w:p w14:paraId="583F5205" w14:textId="77777777" w:rsidR="002A09BB" w:rsidRPr="00D741AD" w:rsidRDefault="002A09BB" w:rsidP="00227AAA">
            <w:pPr>
              <w:rPr>
                <w:rFonts w:cs="Segoe UI"/>
                <w:b w:val="0"/>
                <w:bCs/>
                <w:szCs w:val="20"/>
              </w:rPr>
            </w:pPr>
            <w:r>
              <w:rPr>
                <w:rFonts w:cs="Segoe UI"/>
                <w:b w:val="0"/>
                <w:bCs/>
                <w:szCs w:val="20"/>
              </w:rPr>
              <w:t>PC Shortcut</w:t>
            </w:r>
          </w:p>
        </w:tc>
        <w:tc>
          <w:tcPr>
            <w:tcW w:w="810" w:type="dxa"/>
            <w:tcMar>
              <w:top w:w="58" w:type="dxa"/>
              <w:bottom w:w="58" w:type="dxa"/>
            </w:tcMar>
            <w:hideMark/>
          </w:tcPr>
          <w:p w14:paraId="103A7AE3" w14:textId="77777777" w:rsidR="002A09BB" w:rsidRPr="00D741AD" w:rsidRDefault="002A09BB" w:rsidP="00227AAA">
            <w:pPr>
              <w:rPr>
                <w:rFonts w:cs="Segoe UI"/>
                <w:b w:val="0"/>
                <w:bCs/>
                <w:szCs w:val="20"/>
              </w:rPr>
            </w:pPr>
            <w:r>
              <w:rPr>
                <w:rFonts w:cs="Segoe UI"/>
                <w:b w:val="0"/>
                <w:bCs/>
                <w:szCs w:val="20"/>
              </w:rPr>
              <w:t>PM</w:t>
            </w:r>
            <w:r w:rsidRPr="00D741AD">
              <w:rPr>
                <w:rFonts w:cs="Segoe UI"/>
                <w:b w:val="0"/>
                <w:bCs/>
                <w:szCs w:val="20"/>
              </w:rPr>
              <w:t xml:space="preserve"> string</w:t>
            </w:r>
          </w:p>
        </w:tc>
        <w:tc>
          <w:tcPr>
            <w:tcW w:w="1170" w:type="dxa"/>
            <w:tcMar>
              <w:top w:w="58" w:type="dxa"/>
              <w:bottom w:w="58" w:type="dxa"/>
            </w:tcMar>
            <w:hideMark/>
          </w:tcPr>
          <w:p w14:paraId="2E890D9D" w14:textId="77777777" w:rsidR="002A09BB" w:rsidRPr="00D741AD" w:rsidRDefault="002A09BB" w:rsidP="00227AAA">
            <w:pPr>
              <w:rPr>
                <w:rFonts w:cs="Segoe UI"/>
                <w:b w:val="0"/>
                <w:bCs/>
                <w:szCs w:val="20"/>
              </w:rPr>
            </w:pPr>
            <w:r w:rsidRPr="00D741AD">
              <w:rPr>
                <w:rFonts w:cs="Segoe UI"/>
                <w:b w:val="0"/>
                <w:bCs/>
                <w:szCs w:val="20"/>
              </w:rPr>
              <w:t>Proposed string</w:t>
            </w:r>
          </w:p>
        </w:tc>
        <w:tc>
          <w:tcPr>
            <w:tcW w:w="900" w:type="dxa"/>
            <w:tcMar>
              <w:top w:w="58" w:type="dxa"/>
              <w:bottom w:w="58" w:type="dxa"/>
            </w:tcMar>
            <w:hideMark/>
          </w:tcPr>
          <w:p w14:paraId="5ADC0DE2" w14:textId="77777777" w:rsidR="002A09BB" w:rsidRPr="00D741AD" w:rsidRDefault="002A09BB" w:rsidP="00227AAA">
            <w:pPr>
              <w:jc w:val="center"/>
              <w:rPr>
                <w:rFonts w:cs="Segoe UI"/>
                <w:b w:val="0"/>
                <w:bCs/>
                <w:szCs w:val="20"/>
              </w:rPr>
            </w:pPr>
            <w:r w:rsidRPr="00D741AD">
              <w:rPr>
                <w:rFonts w:cs="Segoe UI"/>
                <w:b w:val="0"/>
                <w:bCs/>
                <w:szCs w:val="20"/>
              </w:rPr>
              <w:t>Final string</w:t>
            </w:r>
          </w:p>
        </w:tc>
      </w:tr>
      <w:tr w:rsidR="002A09BB" w:rsidRPr="00D156B6" w14:paraId="0F6A91E4" w14:textId="77777777" w:rsidTr="00227AAA">
        <w:trPr>
          <w:trHeight w:val="20"/>
        </w:trPr>
        <w:tc>
          <w:tcPr>
            <w:tcW w:w="3445" w:type="dxa"/>
            <w:tcMar>
              <w:top w:w="58" w:type="dxa"/>
              <w:bottom w:w="58" w:type="dxa"/>
            </w:tcMar>
          </w:tcPr>
          <w:p w14:paraId="6DDD0F3E" w14:textId="77777777" w:rsidR="002A09BB" w:rsidRDefault="002A09BB" w:rsidP="00227AAA">
            <w:pPr>
              <w:spacing w:after="0"/>
              <w:rPr>
                <w:sz w:val="20"/>
              </w:rPr>
            </w:pPr>
            <w:r>
              <w:rPr>
                <w:sz w:val="20"/>
              </w:rPr>
              <w:t>Button</w:t>
            </w:r>
          </w:p>
          <w:p w14:paraId="549E9C88" w14:textId="77777777" w:rsidR="002A09BB" w:rsidRPr="00D156B6" w:rsidRDefault="002A09BB" w:rsidP="00227AAA">
            <w:pPr>
              <w:rPr>
                <w:sz w:val="20"/>
              </w:rPr>
            </w:pPr>
          </w:p>
        </w:tc>
        <w:tc>
          <w:tcPr>
            <w:tcW w:w="2520" w:type="dxa"/>
            <w:tcMar>
              <w:top w:w="58" w:type="dxa"/>
              <w:bottom w:w="58" w:type="dxa"/>
            </w:tcMar>
          </w:tcPr>
          <w:p w14:paraId="63E7F388" w14:textId="77777777" w:rsidR="002A09BB" w:rsidRDefault="002A09BB" w:rsidP="00227AAA">
            <w:pPr>
              <w:spacing w:after="0"/>
              <w:rPr>
                <w:sz w:val="20"/>
              </w:rPr>
            </w:pPr>
            <w:r>
              <w:rPr>
                <w:sz w:val="20"/>
              </w:rPr>
              <w:t xml:space="preserve">Button available on the viewer app bar that when clicked initiates the share flow. </w:t>
            </w:r>
          </w:p>
          <w:p w14:paraId="54769859" w14:textId="77777777" w:rsidR="002A09BB" w:rsidRPr="00D75D5B" w:rsidRDefault="002A09BB" w:rsidP="00227AAA">
            <w:pPr>
              <w:spacing w:after="0"/>
              <w:rPr>
                <w:sz w:val="20"/>
              </w:rPr>
            </w:pPr>
            <w:r w:rsidRPr="00D75D5B">
              <w:rPr>
                <w:sz w:val="20"/>
              </w:rPr>
              <w:t>For M1 on viewer,</w:t>
            </w:r>
          </w:p>
          <w:p w14:paraId="64BF7668" w14:textId="77777777" w:rsidR="002A09BB" w:rsidRPr="00D75D5B" w:rsidRDefault="002A09BB" w:rsidP="00227AAA">
            <w:pPr>
              <w:spacing w:after="0"/>
              <w:rPr>
                <w:sz w:val="20"/>
              </w:rPr>
            </w:pPr>
            <w:r w:rsidRPr="00D75D5B">
              <w:rPr>
                <w:sz w:val="20"/>
              </w:rPr>
              <w:t>Phone-left most button on app bar.</w:t>
            </w:r>
          </w:p>
          <w:p w14:paraId="202E5916" w14:textId="044C3DCE" w:rsidR="002A09BB" w:rsidRPr="00D156B6" w:rsidRDefault="002A09BB" w:rsidP="00D75D5B">
            <w:pPr>
              <w:spacing w:after="0"/>
              <w:rPr>
                <w:rFonts w:cs="Segoe UI"/>
                <w:color w:val="000000"/>
                <w:sz w:val="20"/>
              </w:rPr>
            </w:pPr>
            <w:r w:rsidRPr="00D75D5B">
              <w:rPr>
                <w:sz w:val="20"/>
              </w:rPr>
              <w:t xml:space="preserve">PC- left of </w:t>
            </w:r>
            <w:r w:rsidR="00D75D5B" w:rsidRPr="00D75D5B">
              <w:rPr>
                <w:sz w:val="20"/>
              </w:rPr>
              <w:t>edit</w:t>
            </w:r>
            <w:r w:rsidRPr="00D75D5B">
              <w:rPr>
                <w:sz w:val="20"/>
              </w:rPr>
              <w:t xml:space="preserve"> button on app bar.</w:t>
            </w:r>
          </w:p>
        </w:tc>
        <w:tc>
          <w:tcPr>
            <w:tcW w:w="1170" w:type="dxa"/>
          </w:tcPr>
          <w:p w14:paraId="2D1C6AA6" w14:textId="77777777" w:rsidR="002A09BB" w:rsidRDefault="002A09BB" w:rsidP="00227AAA">
            <w:pPr>
              <w:spacing w:after="0"/>
              <w:rPr>
                <w:sz w:val="20"/>
              </w:rPr>
            </w:pPr>
            <w:r>
              <w:rPr>
                <w:sz w:val="20"/>
              </w:rPr>
              <w:t>needed</w:t>
            </w:r>
          </w:p>
        </w:tc>
        <w:tc>
          <w:tcPr>
            <w:tcW w:w="810" w:type="dxa"/>
            <w:tcMar>
              <w:top w:w="58" w:type="dxa"/>
              <w:bottom w:w="58" w:type="dxa"/>
            </w:tcMar>
          </w:tcPr>
          <w:p w14:paraId="36342AFC" w14:textId="77777777" w:rsidR="002A09BB" w:rsidRPr="00D156B6" w:rsidRDefault="002A09BB" w:rsidP="00227AAA">
            <w:pPr>
              <w:spacing w:after="0"/>
              <w:rPr>
                <w:sz w:val="20"/>
              </w:rPr>
            </w:pPr>
            <w:r>
              <w:rPr>
                <w:rFonts w:cs="Segoe UI"/>
                <w:color w:val="000000"/>
                <w:sz w:val="20"/>
              </w:rPr>
              <w:t xml:space="preserve">Share </w:t>
            </w:r>
          </w:p>
        </w:tc>
        <w:tc>
          <w:tcPr>
            <w:tcW w:w="1170" w:type="dxa"/>
            <w:tcMar>
              <w:top w:w="58" w:type="dxa"/>
              <w:bottom w:w="58" w:type="dxa"/>
            </w:tcMar>
          </w:tcPr>
          <w:p w14:paraId="0A61E6BC" w14:textId="77777777" w:rsidR="002A09BB" w:rsidRPr="00D156B6" w:rsidRDefault="002A09BB" w:rsidP="00227AAA">
            <w:pPr>
              <w:spacing w:after="0"/>
              <w:rPr>
                <w:rFonts w:cs="Calibri"/>
                <w:color w:val="000000"/>
                <w:sz w:val="20"/>
                <w:szCs w:val="22"/>
              </w:rPr>
            </w:pPr>
          </w:p>
        </w:tc>
        <w:tc>
          <w:tcPr>
            <w:tcW w:w="900" w:type="dxa"/>
            <w:tcMar>
              <w:top w:w="58" w:type="dxa"/>
              <w:bottom w:w="58" w:type="dxa"/>
            </w:tcMar>
            <w:hideMark/>
          </w:tcPr>
          <w:p w14:paraId="68DD5DF6" w14:textId="77777777" w:rsidR="002A09BB" w:rsidRPr="00D156B6" w:rsidRDefault="002A09BB" w:rsidP="00227AAA">
            <w:pPr>
              <w:spacing w:after="0"/>
              <w:rPr>
                <w:sz w:val="20"/>
              </w:rPr>
            </w:pPr>
          </w:p>
        </w:tc>
      </w:tr>
    </w:tbl>
    <w:p w14:paraId="21A0DD7D" w14:textId="77777777" w:rsidR="002A09BB" w:rsidRPr="002A09BB" w:rsidRDefault="002A09BB" w:rsidP="002A09BB"/>
    <w:p w14:paraId="491B4CED" w14:textId="20F01114" w:rsidR="002A09BB" w:rsidRDefault="002A09BB" w:rsidP="002A09BB">
      <w:pPr>
        <w:pStyle w:val="Heading3"/>
      </w:pPr>
      <w:r>
        <w:t>List Views</w:t>
      </w:r>
    </w:p>
    <w:p w14:paraId="448A8183" w14:textId="3A9BDC9A" w:rsidR="00677F7C" w:rsidRPr="00677F7C" w:rsidRDefault="00677F7C" w:rsidP="00677F7C">
      <w:r>
        <w:rPr>
          <w:b/>
        </w:rPr>
        <w:t>Selection mode</w:t>
      </w:r>
    </w:p>
    <w:p w14:paraId="3E5302C2" w14:textId="4CA03288" w:rsidR="00D75D5B" w:rsidRPr="00D75D5B" w:rsidRDefault="00D75D5B" w:rsidP="00D75D5B">
      <w:r>
        <w:t>When user presses select button, they get into selection mode. One of the actions users can take in selection mode is sharing the selected set of content.</w:t>
      </w:r>
    </w:p>
    <w:p w14:paraId="29D2EFDD" w14:textId="2038DFA3" w:rsidR="002A09BB" w:rsidRDefault="002A09BB" w:rsidP="002A09BB">
      <w:r>
        <w:rPr>
          <w:noProof/>
          <w:lang w:val="fr-FR" w:eastAsia="zh-CN"/>
        </w:rPr>
        <w:drawing>
          <wp:inline distT="0" distB="0" distL="0" distR="0" wp14:anchorId="40E84004" wp14:editId="3453AAAF">
            <wp:extent cx="6675120" cy="32118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75120" cy="3211830"/>
                    </a:xfrm>
                    <a:prstGeom prst="rect">
                      <a:avLst/>
                    </a:prstGeom>
                  </pic:spPr>
                </pic:pic>
              </a:graphicData>
            </a:graphic>
          </wp:inline>
        </w:drawing>
      </w:r>
    </w:p>
    <w:p w14:paraId="086AE10E" w14:textId="75C19596" w:rsidR="00677F7C" w:rsidRDefault="00677F7C" w:rsidP="002A09BB">
      <w:pPr>
        <w:rPr>
          <w:b/>
        </w:rPr>
      </w:pPr>
      <w:r>
        <w:rPr>
          <w:b/>
        </w:rPr>
        <w:t>On any list view</w:t>
      </w:r>
    </w:p>
    <w:p w14:paraId="26FDE832" w14:textId="112CB415" w:rsidR="00677F7C" w:rsidRDefault="00677F7C" w:rsidP="002A09BB">
      <w:pPr>
        <w:rPr>
          <w:b/>
          <w:color w:val="FF0000"/>
        </w:rPr>
      </w:pPr>
      <w:r>
        <w:rPr>
          <w:b/>
          <w:color w:val="FF0000"/>
        </w:rPr>
        <w:t>&lt;need design&gt;</w:t>
      </w:r>
    </w:p>
    <w:p w14:paraId="5BCE374F" w14:textId="008E6300" w:rsidR="00677F7C" w:rsidRPr="002A09BB" w:rsidRDefault="00677F7C" w:rsidP="00677F7C">
      <w:pPr>
        <w:pStyle w:val="Questions"/>
      </w:pPr>
      <w:r>
        <w:lastRenderedPageBreak/>
        <w:t>Flow tbd</w:t>
      </w:r>
    </w:p>
    <w:tbl>
      <w:tblPr>
        <w:tblStyle w:val="Wind8ws"/>
        <w:tblpPr w:leftFromText="180" w:rightFromText="180" w:vertAnchor="text" w:horzAnchor="margin" w:tblpY="125"/>
        <w:tblW w:w="10015" w:type="dxa"/>
        <w:tblLook w:val="06A0" w:firstRow="1" w:lastRow="0" w:firstColumn="1" w:lastColumn="0" w:noHBand="1" w:noVBand="1"/>
      </w:tblPr>
      <w:tblGrid>
        <w:gridCol w:w="1337"/>
        <w:gridCol w:w="3098"/>
        <w:gridCol w:w="1170"/>
        <w:gridCol w:w="1530"/>
        <w:gridCol w:w="1530"/>
        <w:gridCol w:w="1350"/>
      </w:tblGrid>
      <w:tr w:rsidR="00D75D5B" w:rsidRPr="00D741AD" w14:paraId="1604770C" w14:textId="77777777" w:rsidTr="00227AAA">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38BF72A9" w14:textId="77777777" w:rsidR="00D75D5B" w:rsidRPr="00D741AD" w:rsidRDefault="00D75D5B" w:rsidP="00227AAA">
            <w:pPr>
              <w:rPr>
                <w:rFonts w:cs="Segoe UI"/>
                <w:b w:val="0"/>
                <w:bCs/>
                <w:szCs w:val="20"/>
              </w:rPr>
            </w:pPr>
            <w:r w:rsidRPr="00D741AD">
              <w:rPr>
                <w:rFonts w:cs="Segoe UI"/>
                <w:b w:val="0"/>
                <w:bCs/>
                <w:szCs w:val="20"/>
              </w:rPr>
              <w:t>UI feature</w:t>
            </w:r>
          </w:p>
        </w:tc>
        <w:tc>
          <w:tcPr>
            <w:tcW w:w="3098" w:type="dxa"/>
            <w:tcMar>
              <w:top w:w="58" w:type="dxa"/>
              <w:bottom w:w="58" w:type="dxa"/>
            </w:tcMar>
            <w:hideMark/>
          </w:tcPr>
          <w:p w14:paraId="239E7C69" w14:textId="77777777" w:rsidR="00D75D5B" w:rsidRPr="00D741AD" w:rsidRDefault="00D75D5B" w:rsidP="00227AAA">
            <w:pPr>
              <w:rPr>
                <w:rFonts w:cs="Segoe UI"/>
                <w:b w:val="0"/>
                <w:bCs/>
                <w:szCs w:val="20"/>
              </w:rPr>
            </w:pPr>
            <w:r w:rsidRPr="00D741AD">
              <w:rPr>
                <w:rFonts w:cs="Segoe UI"/>
                <w:b w:val="0"/>
                <w:bCs/>
                <w:szCs w:val="20"/>
              </w:rPr>
              <w:t>Description</w:t>
            </w:r>
          </w:p>
        </w:tc>
        <w:tc>
          <w:tcPr>
            <w:tcW w:w="1170" w:type="dxa"/>
          </w:tcPr>
          <w:p w14:paraId="121798C5" w14:textId="77777777" w:rsidR="00D75D5B" w:rsidRPr="00D741AD" w:rsidRDefault="00D75D5B" w:rsidP="00227AAA">
            <w:pPr>
              <w:rPr>
                <w:rFonts w:cs="Segoe UI"/>
                <w:b w:val="0"/>
                <w:bCs/>
                <w:szCs w:val="20"/>
              </w:rPr>
            </w:pPr>
            <w:r>
              <w:rPr>
                <w:rFonts w:cs="Segoe UI"/>
                <w:b w:val="0"/>
                <w:bCs/>
                <w:szCs w:val="20"/>
              </w:rPr>
              <w:t>PC Shortcut</w:t>
            </w:r>
          </w:p>
        </w:tc>
        <w:tc>
          <w:tcPr>
            <w:tcW w:w="1530" w:type="dxa"/>
            <w:tcMar>
              <w:top w:w="58" w:type="dxa"/>
              <w:bottom w:w="58" w:type="dxa"/>
            </w:tcMar>
            <w:hideMark/>
          </w:tcPr>
          <w:p w14:paraId="2E4C8221" w14:textId="77777777" w:rsidR="00D75D5B" w:rsidRPr="00D741AD" w:rsidRDefault="00D75D5B" w:rsidP="00227AAA">
            <w:pPr>
              <w:rPr>
                <w:rFonts w:cs="Segoe UI"/>
                <w:b w:val="0"/>
                <w:bCs/>
                <w:szCs w:val="20"/>
              </w:rPr>
            </w:pPr>
            <w:r>
              <w:rPr>
                <w:rFonts w:cs="Segoe UI"/>
                <w:b w:val="0"/>
                <w:bCs/>
                <w:szCs w:val="20"/>
              </w:rPr>
              <w:t>PM</w:t>
            </w:r>
            <w:r w:rsidRPr="00D741AD">
              <w:rPr>
                <w:rFonts w:cs="Segoe UI"/>
                <w:b w:val="0"/>
                <w:bCs/>
                <w:szCs w:val="20"/>
              </w:rPr>
              <w:t xml:space="preserve"> string</w:t>
            </w:r>
          </w:p>
        </w:tc>
        <w:tc>
          <w:tcPr>
            <w:tcW w:w="1530" w:type="dxa"/>
            <w:tcMar>
              <w:top w:w="58" w:type="dxa"/>
              <w:bottom w:w="58" w:type="dxa"/>
            </w:tcMar>
            <w:hideMark/>
          </w:tcPr>
          <w:p w14:paraId="4828E72E" w14:textId="77777777" w:rsidR="00D75D5B" w:rsidRPr="00D741AD" w:rsidRDefault="00D75D5B" w:rsidP="00227AAA">
            <w:pPr>
              <w:rPr>
                <w:rFonts w:cs="Segoe UI"/>
                <w:b w:val="0"/>
                <w:bCs/>
                <w:szCs w:val="20"/>
              </w:rPr>
            </w:pPr>
            <w:r w:rsidRPr="00D741AD">
              <w:rPr>
                <w:rFonts w:cs="Segoe UI"/>
                <w:b w:val="0"/>
                <w:bCs/>
                <w:szCs w:val="20"/>
              </w:rPr>
              <w:t>Proposed string</w:t>
            </w:r>
          </w:p>
        </w:tc>
        <w:tc>
          <w:tcPr>
            <w:tcW w:w="1350" w:type="dxa"/>
            <w:tcMar>
              <w:top w:w="58" w:type="dxa"/>
              <w:bottom w:w="58" w:type="dxa"/>
            </w:tcMar>
            <w:hideMark/>
          </w:tcPr>
          <w:p w14:paraId="6439BC94" w14:textId="77777777" w:rsidR="00D75D5B" w:rsidRPr="00D741AD" w:rsidRDefault="00D75D5B" w:rsidP="00227AAA">
            <w:pPr>
              <w:jc w:val="center"/>
              <w:rPr>
                <w:rFonts w:cs="Segoe UI"/>
                <w:b w:val="0"/>
                <w:bCs/>
                <w:szCs w:val="20"/>
              </w:rPr>
            </w:pPr>
            <w:r w:rsidRPr="00D741AD">
              <w:rPr>
                <w:rFonts w:cs="Segoe UI"/>
                <w:b w:val="0"/>
                <w:bCs/>
                <w:szCs w:val="20"/>
              </w:rPr>
              <w:t>Final string</w:t>
            </w:r>
          </w:p>
        </w:tc>
      </w:tr>
      <w:tr w:rsidR="00D75D5B" w:rsidRPr="00D156B6" w14:paraId="59C1EA78" w14:textId="77777777" w:rsidTr="00227AAA">
        <w:trPr>
          <w:trHeight w:val="20"/>
        </w:trPr>
        <w:tc>
          <w:tcPr>
            <w:tcW w:w="1337" w:type="dxa"/>
            <w:tcMar>
              <w:top w:w="58" w:type="dxa"/>
              <w:bottom w:w="58" w:type="dxa"/>
            </w:tcMar>
          </w:tcPr>
          <w:p w14:paraId="4457D5CF" w14:textId="77777777" w:rsidR="00D75D5B" w:rsidRDefault="00D75D5B" w:rsidP="00227AAA">
            <w:pPr>
              <w:spacing w:after="0"/>
              <w:rPr>
                <w:sz w:val="20"/>
              </w:rPr>
            </w:pPr>
            <w:r>
              <w:rPr>
                <w:sz w:val="20"/>
              </w:rPr>
              <w:t>Button</w:t>
            </w:r>
          </w:p>
          <w:p w14:paraId="78B246DB" w14:textId="77777777" w:rsidR="00D75D5B" w:rsidRDefault="00D75D5B" w:rsidP="00227AAA">
            <w:pPr>
              <w:spacing w:after="0"/>
              <w:rPr>
                <w:sz w:val="20"/>
              </w:rPr>
            </w:pPr>
          </w:p>
        </w:tc>
        <w:tc>
          <w:tcPr>
            <w:tcW w:w="3098" w:type="dxa"/>
            <w:tcMar>
              <w:top w:w="58" w:type="dxa"/>
              <w:bottom w:w="58" w:type="dxa"/>
            </w:tcMar>
          </w:tcPr>
          <w:p w14:paraId="6A552589" w14:textId="3E757B78" w:rsidR="00D75D5B" w:rsidRDefault="00D75D5B" w:rsidP="00227AAA">
            <w:pPr>
              <w:spacing w:after="0"/>
              <w:rPr>
                <w:sz w:val="20"/>
              </w:rPr>
            </w:pPr>
            <w:r>
              <w:rPr>
                <w:sz w:val="20"/>
              </w:rPr>
              <w:t>Share button available on any list view in selection mode that when clicked initiates the share flow.</w:t>
            </w:r>
          </w:p>
          <w:p w14:paraId="5F8DDAD9" w14:textId="7BEBAB6C" w:rsidR="00D75D5B" w:rsidRPr="00D75D5B" w:rsidRDefault="00D75D5B" w:rsidP="00227AAA">
            <w:pPr>
              <w:spacing w:after="0"/>
              <w:rPr>
                <w:sz w:val="20"/>
              </w:rPr>
            </w:pPr>
            <w:r w:rsidRPr="00D75D5B">
              <w:rPr>
                <w:sz w:val="20"/>
              </w:rPr>
              <w:t>For M1,</w:t>
            </w:r>
          </w:p>
          <w:p w14:paraId="0ADC5133" w14:textId="77777777" w:rsidR="00D75D5B" w:rsidRPr="00D75D5B" w:rsidRDefault="00D75D5B" w:rsidP="00D75D5B">
            <w:pPr>
              <w:spacing w:after="0"/>
              <w:rPr>
                <w:sz w:val="20"/>
              </w:rPr>
            </w:pPr>
            <w:r w:rsidRPr="00D75D5B">
              <w:rPr>
                <w:sz w:val="20"/>
              </w:rPr>
              <w:t>Phone- share button is left most on app bar</w:t>
            </w:r>
          </w:p>
          <w:p w14:paraId="6011AE1E" w14:textId="4123B99D" w:rsidR="00D75D5B" w:rsidRDefault="00D75D5B" w:rsidP="00D75D5B">
            <w:pPr>
              <w:spacing w:after="0"/>
              <w:rPr>
                <w:sz w:val="20"/>
              </w:rPr>
            </w:pPr>
            <w:r w:rsidRPr="00D75D5B">
              <w:rPr>
                <w:sz w:val="20"/>
              </w:rPr>
              <w:t>PC- Share button is left of edit button on app bar</w:t>
            </w:r>
          </w:p>
        </w:tc>
        <w:tc>
          <w:tcPr>
            <w:tcW w:w="1170" w:type="dxa"/>
          </w:tcPr>
          <w:p w14:paraId="21519555" w14:textId="77777777" w:rsidR="00D75D5B" w:rsidRDefault="00D75D5B" w:rsidP="00227AAA">
            <w:pPr>
              <w:spacing w:after="0"/>
              <w:rPr>
                <w:sz w:val="20"/>
              </w:rPr>
            </w:pPr>
            <w:r>
              <w:rPr>
                <w:sz w:val="20"/>
              </w:rPr>
              <w:t>needed</w:t>
            </w:r>
          </w:p>
        </w:tc>
        <w:tc>
          <w:tcPr>
            <w:tcW w:w="1530" w:type="dxa"/>
            <w:tcMar>
              <w:top w:w="58" w:type="dxa"/>
              <w:bottom w:w="58" w:type="dxa"/>
            </w:tcMar>
          </w:tcPr>
          <w:p w14:paraId="51DAAEF3" w14:textId="77777777" w:rsidR="00D75D5B" w:rsidRDefault="00D75D5B" w:rsidP="00227AAA">
            <w:pPr>
              <w:spacing w:after="0"/>
              <w:rPr>
                <w:rFonts w:cs="Segoe UI"/>
                <w:color w:val="000000"/>
                <w:sz w:val="20"/>
              </w:rPr>
            </w:pPr>
            <w:r>
              <w:rPr>
                <w:rFonts w:cs="Segoe UI"/>
                <w:color w:val="000000"/>
                <w:sz w:val="20"/>
              </w:rPr>
              <w:t xml:space="preserve">Share </w:t>
            </w:r>
          </w:p>
        </w:tc>
        <w:tc>
          <w:tcPr>
            <w:tcW w:w="1530" w:type="dxa"/>
            <w:tcMar>
              <w:top w:w="58" w:type="dxa"/>
              <w:bottom w:w="58" w:type="dxa"/>
            </w:tcMar>
          </w:tcPr>
          <w:p w14:paraId="4D768EA5" w14:textId="77777777" w:rsidR="00D75D5B" w:rsidRPr="00D156B6" w:rsidRDefault="00D75D5B" w:rsidP="00227AAA">
            <w:pPr>
              <w:spacing w:after="0"/>
              <w:rPr>
                <w:rFonts w:cs="Calibri"/>
                <w:color w:val="000000"/>
                <w:sz w:val="20"/>
                <w:szCs w:val="22"/>
              </w:rPr>
            </w:pPr>
          </w:p>
        </w:tc>
        <w:tc>
          <w:tcPr>
            <w:tcW w:w="1350" w:type="dxa"/>
            <w:tcMar>
              <w:top w:w="58" w:type="dxa"/>
              <w:bottom w:w="58" w:type="dxa"/>
            </w:tcMar>
          </w:tcPr>
          <w:p w14:paraId="584B3F22" w14:textId="77777777" w:rsidR="00D75D5B" w:rsidRPr="00D156B6" w:rsidRDefault="00D75D5B" w:rsidP="00227AAA">
            <w:pPr>
              <w:spacing w:after="0"/>
              <w:rPr>
                <w:sz w:val="20"/>
              </w:rPr>
            </w:pPr>
          </w:p>
        </w:tc>
      </w:tr>
      <w:tr w:rsidR="00BA6E3A" w:rsidRPr="00D156B6" w14:paraId="4D7B0A58" w14:textId="77777777" w:rsidTr="00503D59">
        <w:trPr>
          <w:trHeight w:val="20"/>
        </w:trPr>
        <w:tc>
          <w:tcPr>
            <w:tcW w:w="1337" w:type="dxa"/>
            <w:tcMar>
              <w:top w:w="58" w:type="dxa"/>
              <w:bottom w:w="58" w:type="dxa"/>
            </w:tcMar>
          </w:tcPr>
          <w:p w14:paraId="3BC1A271" w14:textId="77777777" w:rsidR="00BA6E3A" w:rsidRDefault="00BA6E3A" w:rsidP="00BA6E3A">
            <w:pPr>
              <w:spacing w:after="0"/>
              <w:rPr>
                <w:sz w:val="20"/>
              </w:rPr>
            </w:pPr>
            <w:r>
              <w:rPr>
                <w:sz w:val="20"/>
              </w:rPr>
              <w:t>Button</w:t>
            </w:r>
          </w:p>
          <w:p w14:paraId="0E819794" w14:textId="77777777" w:rsidR="00BA6E3A" w:rsidRDefault="00BA6E3A" w:rsidP="00BA6E3A">
            <w:pPr>
              <w:spacing w:after="0"/>
              <w:rPr>
                <w:sz w:val="20"/>
              </w:rPr>
            </w:pPr>
          </w:p>
        </w:tc>
        <w:tc>
          <w:tcPr>
            <w:tcW w:w="3098" w:type="dxa"/>
            <w:tcMar>
              <w:top w:w="58" w:type="dxa"/>
              <w:bottom w:w="58" w:type="dxa"/>
            </w:tcMar>
          </w:tcPr>
          <w:p w14:paraId="1CA0CA08" w14:textId="77777777" w:rsidR="00BA6E3A" w:rsidRDefault="00BA6E3A" w:rsidP="00BA6E3A">
            <w:pPr>
              <w:spacing w:after="0"/>
              <w:rPr>
                <w:sz w:val="20"/>
              </w:rPr>
            </w:pPr>
            <w:r>
              <w:rPr>
                <w:sz w:val="20"/>
              </w:rPr>
              <w:t>Button available on any list view that when clicked initiates the share flow.</w:t>
            </w:r>
          </w:p>
          <w:p w14:paraId="5F735066" w14:textId="77777777" w:rsidR="00BA6E3A" w:rsidRPr="00867BE5" w:rsidRDefault="00BA6E3A" w:rsidP="00BA6E3A">
            <w:pPr>
              <w:spacing w:after="0"/>
              <w:rPr>
                <w:i/>
                <w:sz w:val="20"/>
              </w:rPr>
            </w:pPr>
            <w:r>
              <w:rPr>
                <w:sz w:val="20"/>
              </w:rPr>
              <w:t xml:space="preserve"> </w:t>
            </w:r>
            <w:r w:rsidRPr="00867BE5">
              <w:rPr>
                <w:i/>
                <w:sz w:val="20"/>
              </w:rPr>
              <w:t>For M1.1.1,</w:t>
            </w:r>
          </w:p>
          <w:p w14:paraId="65E03B6F" w14:textId="77777777" w:rsidR="00BA6E3A" w:rsidRDefault="00BA6E3A" w:rsidP="00BA6E3A">
            <w:pPr>
              <w:spacing w:after="0"/>
              <w:rPr>
                <w:sz w:val="20"/>
              </w:rPr>
            </w:pPr>
            <w:r w:rsidRPr="00867BE5">
              <w:rPr>
                <w:i/>
                <w:sz w:val="20"/>
              </w:rPr>
              <w:t>Phone&amp;PC- share button on app bar is right of select button and left of delete button</w:t>
            </w:r>
          </w:p>
        </w:tc>
        <w:tc>
          <w:tcPr>
            <w:tcW w:w="1170" w:type="dxa"/>
          </w:tcPr>
          <w:p w14:paraId="6654FE1E" w14:textId="77777777" w:rsidR="00BA6E3A" w:rsidRDefault="00BA6E3A" w:rsidP="00BA6E3A">
            <w:pPr>
              <w:spacing w:after="0"/>
              <w:rPr>
                <w:sz w:val="20"/>
              </w:rPr>
            </w:pPr>
            <w:r>
              <w:rPr>
                <w:sz w:val="20"/>
              </w:rPr>
              <w:t>needed</w:t>
            </w:r>
          </w:p>
        </w:tc>
        <w:tc>
          <w:tcPr>
            <w:tcW w:w="1530" w:type="dxa"/>
            <w:tcMar>
              <w:top w:w="58" w:type="dxa"/>
              <w:bottom w:w="58" w:type="dxa"/>
            </w:tcMar>
          </w:tcPr>
          <w:p w14:paraId="65A5BB35" w14:textId="77777777" w:rsidR="00BA6E3A" w:rsidRDefault="00BA6E3A" w:rsidP="00BA6E3A">
            <w:pPr>
              <w:spacing w:after="0"/>
              <w:rPr>
                <w:rFonts w:cs="Segoe UI"/>
                <w:color w:val="000000"/>
                <w:sz w:val="20"/>
              </w:rPr>
            </w:pPr>
            <w:r>
              <w:rPr>
                <w:rFonts w:cs="Segoe UI"/>
                <w:color w:val="000000"/>
                <w:sz w:val="20"/>
              </w:rPr>
              <w:t xml:space="preserve">Share </w:t>
            </w:r>
          </w:p>
        </w:tc>
        <w:tc>
          <w:tcPr>
            <w:tcW w:w="1530" w:type="dxa"/>
            <w:tcMar>
              <w:top w:w="58" w:type="dxa"/>
              <w:bottom w:w="58" w:type="dxa"/>
            </w:tcMar>
          </w:tcPr>
          <w:p w14:paraId="220BD931" w14:textId="77777777" w:rsidR="00BA6E3A" w:rsidRPr="00D156B6" w:rsidRDefault="00BA6E3A" w:rsidP="00BA6E3A">
            <w:pPr>
              <w:spacing w:after="0"/>
              <w:rPr>
                <w:rFonts w:cs="Calibri"/>
                <w:color w:val="000000"/>
                <w:sz w:val="20"/>
                <w:szCs w:val="22"/>
              </w:rPr>
            </w:pPr>
          </w:p>
        </w:tc>
        <w:tc>
          <w:tcPr>
            <w:tcW w:w="1350" w:type="dxa"/>
            <w:tcMar>
              <w:top w:w="58" w:type="dxa"/>
              <w:bottom w:w="58" w:type="dxa"/>
            </w:tcMar>
          </w:tcPr>
          <w:p w14:paraId="3B97E6B9" w14:textId="77777777" w:rsidR="00BA6E3A" w:rsidRPr="00D156B6" w:rsidRDefault="00BA6E3A" w:rsidP="00BA6E3A">
            <w:pPr>
              <w:spacing w:after="0"/>
              <w:rPr>
                <w:sz w:val="20"/>
              </w:rPr>
            </w:pPr>
          </w:p>
        </w:tc>
      </w:tr>
    </w:tbl>
    <w:p w14:paraId="253888F6" w14:textId="77777777" w:rsidR="002A09BB" w:rsidRPr="002A09BB" w:rsidRDefault="002A09BB" w:rsidP="002A09BB">
      <w:pPr>
        <w:rPr>
          <w:b/>
        </w:rPr>
      </w:pPr>
    </w:p>
    <w:p w14:paraId="5ED4B351" w14:textId="34CC0043" w:rsidR="002A09BB" w:rsidRDefault="002A09BB" w:rsidP="002A09BB">
      <w:pPr>
        <w:pStyle w:val="Heading3"/>
      </w:pPr>
      <w:r>
        <w:t>Press and hold</w:t>
      </w:r>
    </w:p>
    <w:p w14:paraId="18E337BB" w14:textId="77777777" w:rsidR="002A09BB" w:rsidRDefault="002A09BB" w:rsidP="002A09BB">
      <w:pPr>
        <w:ind w:left="360"/>
        <w:rPr>
          <w:b/>
        </w:rPr>
      </w:pPr>
      <w:r w:rsidRPr="002A09BB">
        <w:rPr>
          <w:b/>
        </w:rPr>
        <w:t>Press and hold content</w:t>
      </w:r>
    </w:p>
    <w:p w14:paraId="5EB55268" w14:textId="3433ADCC" w:rsidR="00D75D5B" w:rsidRDefault="00D75D5B" w:rsidP="002A09BB">
      <w:pPr>
        <w:ind w:left="360"/>
      </w:pPr>
      <w:r>
        <w:t>When user presses over a photo/video and holds, a context menu drops down with share as a menu item.</w:t>
      </w:r>
      <w:r w:rsidR="00AB2473">
        <w:t xml:space="preserve"> User can quickly share the content using the share menu item.</w:t>
      </w:r>
    </w:p>
    <w:p w14:paraId="1447C108" w14:textId="162E21E3" w:rsidR="00D75D5B" w:rsidRPr="00D75D5B" w:rsidRDefault="00D75D5B" w:rsidP="002A09BB">
      <w:pPr>
        <w:ind w:left="360"/>
      </w:pPr>
      <w:r>
        <w:rPr>
          <w:noProof/>
          <w:lang w:val="fr-FR" w:eastAsia="zh-CN"/>
        </w:rPr>
        <w:lastRenderedPageBreak/>
        <w:drawing>
          <wp:inline distT="0" distB="0" distL="0" distR="0" wp14:anchorId="02D6CFFE" wp14:editId="05F6048A">
            <wp:extent cx="3200400" cy="525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5257800"/>
                    </a:xfrm>
                    <a:prstGeom prst="rect">
                      <a:avLst/>
                    </a:prstGeom>
                  </pic:spPr>
                </pic:pic>
              </a:graphicData>
            </a:graphic>
          </wp:inline>
        </w:drawing>
      </w:r>
    </w:p>
    <w:p w14:paraId="5FDDC0D9" w14:textId="77777777" w:rsidR="002A09BB" w:rsidRDefault="002A09BB" w:rsidP="002A09BB">
      <w:pPr>
        <w:ind w:left="360"/>
        <w:rPr>
          <w:b/>
        </w:rPr>
      </w:pPr>
      <w:r w:rsidRPr="002A09BB">
        <w:rPr>
          <w:b/>
        </w:rPr>
        <w:t xml:space="preserve">Press and hold </w:t>
      </w:r>
      <w:commentRangeStart w:id="11"/>
      <w:r w:rsidRPr="002A09BB">
        <w:rPr>
          <w:b/>
        </w:rPr>
        <w:t>headers</w:t>
      </w:r>
      <w:commentRangeEnd w:id="11"/>
      <w:r w:rsidR="00151C96">
        <w:rPr>
          <w:rStyle w:val="CommentReference"/>
          <w:rFonts w:eastAsiaTheme="minorEastAsia"/>
          <w:lang w:bidi="en-US"/>
        </w:rPr>
        <w:commentReference w:id="11"/>
      </w:r>
    </w:p>
    <w:p w14:paraId="20ABE897" w14:textId="4D666396" w:rsidR="00D75D5B" w:rsidRDefault="00D75D5B" w:rsidP="00D75D5B">
      <w:pPr>
        <w:ind w:left="360"/>
      </w:pPr>
      <w:r>
        <w:t>When user presses over a heading</w:t>
      </w:r>
      <w:r w:rsidR="00AB2473">
        <w:t xml:space="preserve"> </w:t>
      </w:r>
      <w:r>
        <w:t>(like a date or month) and holds, a context menu drops down with share as a menu item.</w:t>
      </w:r>
      <w:r w:rsidR="00AB2473">
        <w:t xml:space="preserve"> All the content under the heading is selected and can be shared by using the share menu item.</w:t>
      </w:r>
    </w:p>
    <w:p w14:paraId="3D9F3BA8" w14:textId="46DDAAEA" w:rsidR="00AB2473" w:rsidRDefault="00AB2473" w:rsidP="00D75D5B">
      <w:pPr>
        <w:ind w:left="360"/>
      </w:pPr>
      <w:r>
        <w:rPr>
          <w:noProof/>
          <w:lang w:val="fr-FR" w:eastAsia="zh-CN"/>
        </w:rPr>
        <w:lastRenderedPageBreak/>
        <w:drawing>
          <wp:inline distT="0" distB="0" distL="0" distR="0" wp14:anchorId="40F2A461" wp14:editId="0104E6FF">
            <wp:extent cx="5067300" cy="401691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8747" cy="4018062"/>
                    </a:xfrm>
                    <a:prstGeom prst="rect">
                      <a:avLst/>
                    </a:prstGeom>
                  </pic:spPr>
                </pic:pic>
              </a:graphicData>
            </a:graphic>
          </wp:inline>
        </w:drawing>
      </w:r>
    </w:p>
    <w:p w14:paraId="5F4CCEF1" w14:textId="77777777" w:rsidR="00D75D5B" w:rsidRPr="002A09BB" w:rsidRDefault="00D75D5B" w:rsidP="002A09BB">
      <w:pPr>
        <w:ind w:left="360"/>
        <w:rPr>
          <w:b/>
        </w:rPr>
      </w:pPr>
    </w:p>
    <w:tbl>
      <w:tblPr>
        <w:tblStyle w:val="Wind8ws"/>
        <w:tblpPr w:leftFromText="180" w:rightFromText="180" w:vertAnchor="text" w:horzAnchor="margin" w:tblpY="125"/>
        <w:tblW w:w="10015" w:type="dxa"/>
        <w:tblLook w:val="06A0" w:firstRow="1" w:lastRow="0" w:firstColumn="1" w:lastColumn="0" w:noHBand="1" w:noVBand="1"/>
      </w:tblPr>
      <w:tblGrid>
        <w:gridCol w:w="1337"/>
        <w:gridCol w:w="3098"/>
        <w:gridCol w:w="1170"/>
        <w:gridCol w:w="1530"/>
        <w:gridCol w:w="1530"/>
        <w:gridCol w:w="1350"/>
      </w:tblGrid>
      <w:tr w:rsidR="00AB2473" w:rsidRPr="00D741AD" w14:paraId="06DB4BF4" w14:textId="77777777" w:rsidTr="00227AAA">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0B003A5E" w14:textId="77777777" w:rsidR="00AB2473" w:rsidRPr="00D741AD" w:rsidRDefault="00AB2473" w:rsidP="00227AAA">
            <w:pPr>
              <w:rPr>
                <w:rFonts w:cs="Segoe UI"/>
                <w:b w:val="0"/>
                <w:bCs/>
                <w:szCs w:val="20"/>
              </w:rPr>
            </w:pPr>
            <w:r w:rsidRPr="00D741AD">
              <w:rPr>
                <w:rFonts w:cs="Segoe UI"/>
                <w:b w:val="0"/>
                <w:bCs/>
                <w:szCs w:val="20"/>
              </w:rPr>
              <w:t>UI feature</w:t>
            </w:r>
          </w:p>
        </w:tc>
        <w:tc>
          <w:tcPr>
            <w:tcW w:w="3098" w:type="dxa"/>
            <w:tcMar>
              <w:top w:w="58" w:type="dxa"/>
              <w:bottom w:w="58" w:type="dxa"/>
            </w:tcMar>
            <w:hideMark/>
          </w:tcPr>
          <w:p w14:paraId="22CBD52C" w14:textId="77777777" w:rsidR="00AB2473" w:rsidRPr="00D741AD" w:rsidRDefault="00AB2473" w:rsidP="00227AAA">
            <w:pPr>
              <w:rPr>
                <w:rFonts w:cs="Segoe UI"/>
                <w:b w:val="0"/>
                <w:bCs/>
                <w:szCs w:val="20"/>
              </w:rPr>
            </w:pPr>
            <w:r w:rsidRPr="00D741AD">
              <w:rPr>
                <w:rFonts w:cs="Segoe UI"/>
                <w:b w:val="0"/>
                <w:bCs/>
                <w:szCs w:val="20"/>
              </w:rPr>
              <w:t>Description</w:t>
            </w:r>
          </w:p>
        </w:tc>
        <w:tc>
          <w:tcPr>
            <w:tcW w:w="1170" w:type="dxa"/>
          </w:tcPr>
          <w:p w14:paraId="00BDC9F0" w14:textId="77777777" w:rsidR="00AB2473" w:rsidRPr="00D741AD" w:rsidRDefault="00AB2473" w:rsidP="00227AAA">
            <w:pPr>
              <w:rPr>
                <w:rFonts w:cs="Segoe UI"/>
                <w:b w:val="0"/>
                <w:bCs/>
                <w:szCs w:val="20"/>
              </w:rPr>
            </w:pPr>
            <w:r>
              <w:rPr>
                <w:rFonts w:cs="Segoe UI"/>
                <w:b w:val="0"/>
                <w:bCs/>
                <w:szCs w:val="20"/>
              </w:rPr>
              <w:t>PC Shortcut</w:t>
            </w:r>
          </w:p>
        </w:tc>
        <w:tc>
          <w:tcPr>
            <w:tcW w:w="1530" w:type="dxa"/>
            <w:tcMar>
              <w:top w:w="58" w:type="dxa"/>
              <w:bottom w:w="58" w:type="dxa"/>
            </w:tcMar>
            <w:hideMark/>
          </w:tcPr>
          <w:p w14:paraId="0BF8BDAE" w14:textId="77777777" w:rsidR="00AB2473" w:rsidRPr="00D741AD" w:rsidRDefault="00AB2473" w:rsidP="00227AAA">
            <w:pPr>
              <w:rPr>
                <w:rFonts w:cs="Segoe UI"/>
                <w:b w:val="0"/>
                <w:bCs/>
                <w:szCs w:val="20"/>
              </w:rPr>
            </w:pPr>
            <w:r>
              <w:rPr>
                <w:rFonts w:cs="Segoe UI"/>
                <w:b w:val="0"/>
                <w:bCs/>
                <w:szCs w:val="20"/>
              </w:rPr>
              <w:t>PM</w:t>
            </w:r>
            <w:r w:rsidRPr="00D741AD">
              <w:rPr>
                <w:rFonts w:cs="Segoe UI"/>
                <w:b w:val="0"/>
                <w:bCs/>
                <w:szCs w:val="20"/>
              </w:rPr>
              <w:t xml:space="preserve"> string</w:t>
            </w:r>
          </w:p>
        </w:tc>
        <w:tc>
          <w:tcPr>
            <w:tcW w:w="1530" w:type="dxa"/>
            <w:tcMar>
              <w:top w:w="58" w:type="dxa"/>
              <w:bottom w:w="58" w:type="dxa"/>
            </w:tcMar>
            <w:hideMark/>
          </w:tcPr>
          <w:p w14:paraId="6091663F" w14:textId="77777777" w:rsidR="00AB2473" w:rsidRPr="00D741AD" w:rsidRDefault="00AB2473" w:rsidP="00227AAA">
            <w:pPr>
              <w:rPr>
                <w:rFonts w:cs="Segoe UI"/>
                <w:b w:val="0"/>
                <w:bCs/>
                <w:szCs w:val="20"/>
              </w:rPr>
            </w:pPr>
            <w:r w:rsidRPr="00D741AD">
              <w:rPr>
                <w:rFonts w:cs="Segoe UI"/>
                <w:b w:val="0"/>
                <w:bCs/>
                <w:szCs w:val="20"/>
              </w:rPr>
              <w:t>Proposed string</w:t>
            </w:r>
          </w:p>
        </w:tc>
        <w:tc>
          <w:tcPr>
            <w:tcW w:w="1350" w:type="dxa"/>
            <w:tcMar>
              <w:top w:w="58" w:type="dxa"/>
              <w:bottom w:w="58" w:type="dxa"/>
            </w:tcMar>
            <w:hideMark/>
          </w:tcPr>
          <w:p w14:paraId="450C6068" w14:textId="77777777" w:rsidR="00AB2473" w:rsidRPr="00D741AD" w:rsidRDefault="00AB2473" w:rsidP="00227AAA">
            <w:pPr>
              <w:jc w:val="center"/>
              <w:rPr>
                <w:rFonts w:cs="Segoe UI"/>
                <w:b w:val="0"/>
                <w:bCs/>
                <w:szCs w:val="20"/>
              </w:rPr>
            </w:pPr>
            <w:r w:rsidRPr="00D741AD">
              <w:rPr>
                <w:rFonts w:cs="Segoe UI"/>
                <w:b w:val="0"/>
                <w:bCs/>
                <w:szCs w:val="20"/>
              </w:rPr>
              <w:t>Final string</w:t>
            </w:r>
          </w:p>
        </w:tc>
      </w:tr>
      <w:tr w:rsidR="00AB2473" w:rsidRPr="00D156B6" w14:paraId="5BCE35B7" w14:textId="77777777" w:rsidTr="00227AAA">
        <w:trPr>
          <w:trHeight w:val="20"/>
        </w:trPr>
        <w:tc>
          <w:tcPr>
            <w:tcW w:w="1337" w:type="dxa"/>
            <w:tcMar>
              <w:top w:w="58" w:type="dxa"/>
              <w:bottom w:w="58" w:type="dxa"/>
            </w:tcMar>
          </w:tcPr>
          <w:p w14:paraId="25FD7EC6" w14:textId="34A284C5" w:rsidR="00AB2473" w:rsidRDefault="00AB2473" w:rsidP="00227AAA">
            <w:pPr>
              <w:spacing w:after="0"/>
              <w:rPr>
                <w:sz w:val="20"/>
              </w:rPr>
            </w:pPr>
            <w:r>
              <w:rPr>
                <w:sz w:val="20"/>
              </w:rPr>
              <w:t>Context menu item</w:t>
            </w:r>
          </w:p>
          <w:p w14:paraId="08F52F13" w14:textId="77777777" w:rsidR="00AB2473" w:rsidRDefault="00AB2473" w:rsidP="00227AAA">
            <w:pPr>
              <w:spacing w:after="0"/>
              <w:rPr>
                <w:sz w:val="20"/>
              </w:rPr>
            </w:pPr>
          </w:p>
        </w:tc>
        <w:tc>
          <w:tcPr>
            <w:tcW w:w="3098" w:type="dxa"/>
            <w:tcMar>
              <w:top w:w="58" w:type="dxa"/>
              <w:bottom w:w="58" w:type="dxa"/>
            </w:tcMar>
          </w:tcPr>
          <w:p w14:paraId="411BA7C5" w14:textId="0DB9F931" w:rsidR="00AB2473" w:rsidRDefault="00AB2473" w:rsidP="00227AAA">
            <w:pPr>
              <w:spacing w:after="0"/>
              <w:rPr>
                <w:sz w:val="20"/>
              </w:rPr>
            </w:pPr>
            <w:r>
              <w:rPr>
                <w:sz w:val="20"/>
              </w:rPr>
              <w:t>Share action is available as a context menu item</w:t>
            </w:r>
          </w:p>
          <w:p w14:paraId="5D000F6D" w14:textId="77777777" w:rsidR="00AB2473" w:rsidRPr="00D75D5B" w:rsidRDefault="00AB2473" w:rsidP="00227AAA">
            <w:pPr>
              <w:spacing w:after="0"/>
              <w:rPr>
                <w:sz w:val="20"/>
              </w:rPr>
            </w:pPr>
            <w:r w:rsidRPr="00D75D5B">
              <w:rPr>
                <w:sz w:val="20"/>
              </w:rPr>
              <w:t>For M1,</w:t>
            </w:r>
          </w:p>
          <w:p w14:paraId="665CA0C9" w14:textId="41D96095" w:rsidR="00AB2473" w:rsidRPr="00D75D5B" w:rsidRDefault="00AB2473" w:rsidP="00227AAA">
            <w:pPr>
              <w:spacing w:after="0"/>
              <w:rPr>
                <w:sz w:val="20"/>
              </w:rPr>
            </w:pPr>
            <w:r w:rsidRPr="00D75D5B">
              <w:rPr>
                <w:sz w:val="20"/>
              </w:rPr>
              <w:t>Phone</w:t>
            </w:r>
            <w:r>
              <w:rPr>
                <w:sz w:val="20"/>
              </w:rPr>
              <w:t xml:space="preserve"> and pc</w:t>
            </w:r>
            <w:r w:rsidRPr="00D75D5B">
              <w:rPr>
                <w:sz w:val="20"/>
              </w:rPr>
              <w:t xml:space="preserve">- share </w:t>
            </w:r>
            <w:r>
              <w:rPr>
                <w:sz w:val="20"/>
              </w:rPr>
              <w:t>is top most item on list</w:t>
            </w:r>
          </w:p>
          <w:p w14:paraId="0A913735" w14:textId="4B5B0C52" w:rsidR="00AB2473" w:rsidRDefault="00AB2473" w:rsidP="00227AAA">
            <w:pPr>
              <w:spacing w:after="0"/>
              <w:rPr>
                <w:sz w:val="20"/>
              </w:rPr>
            </w:pPr>
          </w:p>
        </w:tc>
        <w:tc>
          <w:tcPr>
            <w:tcW w:w="1170" w:type="dxa"/>
          </w:tcPr>
          <w:p w14:paraId="7FFFAD37" w14:textId="68FFD5CF" w:rsidR="00AB2473" w:rsidRDefault="00AB2473" w:rsidP="00227AAA">
            <w:pPr>
              <w:spacing w:after="0"/>
              <w:rPr>
                <w:sz w:val="20"/>
              </w:rPr>
            </w:pPr>
            <w:r>
              <w:rPr>
                <w:sz w:val="20"/>
              </w:rPr>
              <w:t>Not needed</w:t>
            </w:r>
          </w:p>
        </w:tc>
        <w:tc>
          <w:tcPr>
            <w:tcW w:w="1530" w:type="dxa"/>
            <w:tcMar>
              <w:top w:w="58" w:type="dxa"/>
              <w:bottom w:w="58" w:type="dxa"/>
            </w:tcMar>
          </w:tcPr>
          <w:p w14:paraId="0EA50355" w14:textId="6D823825" w:rsidR="00AB2473" w:rsidRDefault="00AB2473" w:rsidP="00227AAA">
            <w:pPr>
              <w:spacing w:after="0"/>
              <w:rPr>
                <w:rFonts w:cs="Segoe UI"/>
                <w:color w:val="000000"/>
                <w:sz w:val="20"/>
              </w:rPr>
            </w:pPr>
            <w:r>
              <w:rPr>
                <w:rFonts w:cs="Segoe UI"/>
                <w:color w:val="000000"/>
                <w:sz w:val="20"/>
              </w:rPr>
              <w:t>Share…</w:t>
            </w:r>
          </w:p>
        </w:tc>
        <w:tc>
          <w:tcPr>
            <w:tcW w:w="1530" w:type="dxa"/>
            <w:tcMar>
              <w:top w:w="58" w:type="dxa"/>
              <w:bottom w:w="58" w:type="dxa"/>
            </w:tcMar>
          </w:tcPr>
          <w:p w14:paraId="6B7D7A2A" w14:textId="77777777" w:rsidR="00AB2473" w:rsidRPr="00D156B6" w:rsidRDefault="00AB2473" w:rsidP="00227AAA">
            <w:pPr>
              <w:spacing w:after="0"/>
              <w:rPr>
                <w:rFonts w:cs="Calibri"/>
                <w:color w:val="000000"/>
                <w:sz w:val="20"/>
                <w:szCs w:val="22"/>
              </w:rPr>
            </w:pPr>
          </w:p>
        </w:tc>
        <w:tc>
          <w:tcPr>
            <w:tcW w:w="1350" w:type="dxa"/>
            <w:tcMar>
              <w:top w:w="58" w:type="dxa"/>
              <w:bottom w:w="58" w:type="dxa"/>
            </w:tcMar>
          </w:tcPr>
          <w:p w14:paraId="47C4967E" w14:textId="77777777" w:rsidR="00AB2473" w:rsidRPr="00D156B6" w:rsidRDefault="00AB2473" w:rsidP="00227AAA">
            <w:pPr>
              <w:spacing w:after="0"/>
              <w:rPr>
                <w:sz w:val="20"/>
              </w:rPr>
            </w:pPr>
          </w:p>
        </w:tc>
      </w:tr>
    </w:tbl>
    <w:p w14:paraId="60C5A1F6" w14:textId="0A3DA863" w:rsidR="002A09BB" w:rsidRDefault="00367497" w:rsidP="00367497">
      <w:pPr>
        <w:pStyle w:val="Heading3"/>
      </w:pPr>
      <w:r>
        <w:t>Share as link</w:t>
      </w:r>
    </w:p>
    <w:p w14:paraId="0204B919" w14:textId="16B10A28" w:rsidR="00367497" w:rsidRDefault="00367497" w:rsidP="00367497">
      <w:pPr>
        <w:rPr>
          <w:b/>
        </w:rPr>
      </w:pPr>
      <w:r>
        <w:rPr>
          <w:b/>
        </w:rPr>
        <w:t xml:space="preserve">User’s explicit choice to share </w:t>
      </w:r>
      <w:commentRangeStart w:id="12"/>
      <w:r>
        <w:rPr>
          <w:b/>
        </w:rPr>
        <w:t>using a link</w:t>
      </w:r>
      <w:commentRangeEnd w:id="12"/>
      <w:r w:rsidR="00151C96">
        <w:rPr>
          <w:rStyle w:val="CommentReference"/>
          <w:rFonts w:eastAsiaTheme="minorEastAsia"/>
          <w:lang w:bidi="en-US"/>
        </w:rPr>
        <w:commentReference w:id="12"/>
      </w:r>
    </w:p>
    <w:p w14:paraId="40C8B855" w14:textId="77777777" w:rsidR="00367497" w:rsidRDefault="00367497" w:rsidP="00367497">
      <w:r>
        <w:t>For users that start seeing the benefit of sharing content as link (in scenarios where it is promoted) and for users who are regular OneDrive users or understand the benefits of cloud hosted content, we need to provide an explicit entry point for sharing as link.</w:t>
      </w:r>
    </w:p>
    <w:p w14:paraId="791F4C8D" w14:textId="77777777" w:rsidR="00367497" w:rsidRDefault="00367497" w:rsidP="00367497">
      <w:pPr>
        <w:rPr>
          <w:b/>
        </w:rPr>
      </w:pPr>
    </w:p>
    <w:p w14:paraId="110BAC0B" w14:textId="1E23C8AB" w:rsidR="00367497" w:rsidRDefault="00367497" w:rsidP="00367497">
      <w:pPr>
        <w:rPr>
          <w:b/>
        </w:rPr>
      </w:pPr>
      <w:r w:rsidRPr="00367497">
        <w:rPr>
          <w:b/>
          <w:noProof/>
          <w:lang w:val="fr-FR" w:eastAsia="zh-CN"/>
        </w:rPr>
        <w:lastRenderedPageBreak/>
        <w:drawing>
          <wp:inline distT="0" distB="0" distL="0" distR="0" wp14:anchorId="4D5FD928" wp14:editId="64D2F7A1">
            <wp:extent cx="2809875" cy="4617868"/>
            <wp:effectExtent l="0" t="0" r="0" b="0"/>
            <wp:docPr id="23" name="Picture 23" descr="\\OSGDesign\Studio\Windows\Users\vhansen\Share\SHareSelectModell\Suplement_5_12\MenuLin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GDesign\Studio\Windows\Users\vhansen\Share\SHareSelectModell\Suplement_5_12\MenuLink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1164" cy="4619987"/>
                    </a:xfrm>
                    <a:prstGeom prst="rect">
                      <a:avLst/>
                    </a:prstGeom>
                    <a:noFill/>
                    <a:ln>
                      <a:noFill/>
                    </a:ln>
                  </pic:spPr>
                </pic:pic>
              </a:graphicData>
            </a:graphic>
          </wp:inline>
        </w:drawing>
      </w:r>
      <w:r>
        <w:rPr>
          <w:b/>
        </w:rPr>
        <w:t xml:space="preserve">    </w:t>
      </w:r>
      <w:r w:rsidRPr="00367497">
        <w:rPr>
          <w:b/>
          <w:noProof/>
          <w:lang w:val="fr-FR" w:eastAsia="zh-CN"/>
        </w:rPr>
        <w:drawing>
          <wp:inline distT="0" distB="0" distL="0" distR="0" wp14:anchorId="44F42089" wp14:editId="1F6BD723">
            <wp:extent cx="2793557" cy="4591050"/>
            <wp:effectExtent l="0" t="0" r="6985" b="0"/>
            <wp:docPr id="25" name="Picture 25" descr="\\OSGDesign\Studio\Windows\Users\vhansen\Share\SHareSelectModell\Suplement_5_12\MenuLin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GDesign\Studio\Windows\Users\vhansen\Share\SHareSelectModell\Suplement_5_12\MenuLinkA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543" cy="4602532"/>
                    </a:xfrm>
                    <a:prstGeom prst="rect">
                      <a:avLst/>
                    </a:prstGeom>
                    <a:noFill/>
                    <a:ln>
                      <a:noFill/>
                    </a:ln>
                  </pic:spPr>
                </pic:pic>
              </a:graphicData>
            </a:graphic>
          </wp:inline>
        </w:drawing>
      </w:r>
    </w:p>
    <w:p w14:paraId="6607DFB1" w14:textId="77777777" w:rsidR="00367497" w:rsidRDefault="00367497" w:rsidP="00367497">
      <w:pPr>
        <w:rPr>
          <w:b/>
        </w:rPr>
      </w:pPr>
    </w:p>
    <w:p w14:paraId="61F66AC1" w14:textId="1802207A" w:rsidR="007573EF" w:rsidRDefault="007573EF" w:rsidP="00367497">
      <w:pPr>
        <w:rPr>
          <w:b/>
        </w:rPr>
      </w:pPr>
      <w:r>
        <w:rPr>
          <w:b/>
          <w:color w:val="FF0000"/>
        </w:rPr>
        <w:t>Will be covered in spec review #2</w:t>
      </w:r>
    </w:p>
    <w:p w14:paraId="32B26F73" w14:textId="0FDF2881" w:rsidR="00367497" w:rsidRDefault="00367497" w:rsidP="00367497">
      <w:pPr>
        <w:rPr>
          <w:b/>
        </w:rPr>
      </w:pPr>
      <w:r>
        <w:rPr>
          <w:b/>
        </w:rPr>
        <w:t xml:space="preserve">Share as link offered to user by app based on meeting criteria </w:t>
      </w:r>
    </w:p>
    <w:p w14:paraId="5A68DFD1" w14:textId="28D695DD" w:rsidR="0093017C" w:rsidRDefault="0093017C" w:rsidP="00367497">
      <w:r>
        <w:t>When certain criteria is met (like one or more files selected is of rich format) then the user is offered the option of link explaining the benefits in their particular scenario.</w:t>
      </w:r>
    </w:p>
    <w:p w14:paraId="51B85D0D" w14:textId="77777777" w:rsidR="0093017C" w:rsidRDefault="0093017C" w:rsidP="00367497">
      <w:pPr>
        <w:rPr>
          <w:b/>
        </w:rPr>
      </w:pPr>
    </w:p>
    <w:p w14:paraId="14A4C325" w14:textId="5553BADA" w:rsidR="00367497" w:rsidRDefault="00367497" w:rsidP="00367497">
      <w:pPr>
        <w:rPr>
          <w:b/>
          <w:color w:val="FF0000"/>
        </w:rPr>
      </w:pPr>
      <w:r>
        <w:rPr>
          <w:b/>
          <w:color w:val="FF0000"/>
        </w:rPr>
        <w:t>&lt;insert screen&gt;</w:t>
      </w:r>
    </w:p>
    <w:tbl>
      <w:tblPr>
        <w:tblStyle w:val="Wind8ws"/>
        <w:tblW w:w="10015" w:type="dxa"/>
        <w:tblLook w:val="06A0" w:firstRow="1" w:lastRow="0" w:firstColumn="1" w:lastColumn="0" w:noHBand="1" w:noVBand="1"/>
      </w:tblPr>
      <w:tblGrid>
        <w:gridCol w:w="1337"/>
        <w:gridCol w:w="1992"/>
        <w:gridCol w:w="1196"/>
        <w:gridCol w:w="1890"/>
        <w:gridCol w:w="1890"/>
        <w:gridCol w:w="1710"/>
      </w:tblGrid>
      <w:tr w:rsidR="00367497" w:rsidRPr="00D741AD" w14:paraId="303A537C" w14:textId="77777777" w:rsidTr="00852C3D">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20DF4FAA" w14:textId="77777777" w:rsidR="00367497" w:rsidRPr="00D741AD" w:rsidRDefault="00367497" w:rsidP="00852C3D">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31FFE9E7" w14:textId="77777777" w:rsidR="00367497" w:rsidRPr="00D741AD" w:rsidRDefault="00367497" w:rsidP="00852C3D">
            <w:pPr>
              <w:rPr>
                <w:rFonts w:cs="Segoe UI"/>
                <w:b w:val="0"/>
                <w:bCs/>
                <w:szCs w:val="20"/>
              </w:rPr>
            </w:pPr>
            <w:r w:rsidRPr="00D741AD">
              <w:rPr>
                <w:rFonts w:cs="Segoe UI"/>
                <w:b w:val="0"/>
                <w:bCs/>
                <w:szCs w:val="20"/>
              </w:rPr>
              <w:t>Description</w:t>
            </w:r>
          </w:p>
        </w:tc>
        <w:tc>
          <w:tcPr>
            <w:tcW w:w="1196" w:type="dxa"/>
          </w:tcPr>
          <w:p w14:paraId="41BCFEC9" w14:textId="77777777" w:rsidR="00367497" w:rsidRPr="00D741AD" w:rsidRDefault="00367497" w:rsidP="00852C3D">
            <w:pPr>
              <w:rPr>
                <w:rFonts w:cs="Segoe UI"/>
                <w:b w:val="0"/>
                <w:bCs/>
                <w:szCs w:val="20"/>
              </w:rPr>
            </w:pPr>
            <w:r>
              <w:rPr>
                <w:rFonts w:cs="Segoe UI"/>
                <w:b w:val="0"/>
                <w:bCs/>
                <w:szCs w:val="20"/>
              </w:rPr>
              <w:t>PC Shortcut</w:t>
            </w:r>
          </w:p>
        </w:tc>
        <w:tc>
          <w:tcPr>
            <w:tcW w:w="1890" w:type="dxa"/>
            <w:tcMar>
              <w:top w:w="58" w:type="dxa"/>
              <w:bottom w:w="58" w:type="dxa"/>
            </w:tcMar>
            <w:hideMark/>
          </w:tcPr>
          <w:p w14:paraId="0A8743E2" w14:textId="77777777" w:rsidR="00367497" w:rsidRPr="00D741AD" w:rsidRDefault="00367497" w:rsidP="00852C3D">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0243E6EF" w14:textId="77777777" w:rsidR="00367497" w:rsidRPr="00D741AD" w:rsidRDefault="00367497" w:rsidP="00852C3D">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01FF0A49" w14:textId="77777777" w:rsidR="00367497" w:rsidRPr="00D741AD" w:rsidRDefault="00367497" w:rsidP="00852C3D">
            <w:pPr>
              <w:jc w:val="center"/>
              <w:rPr>
                <w:rFonts w:cs="Segoe UI"/>
                <w:b w:val="0"/>
                <w:bCs/>
                <w:szCs w:val="20"/>
              </w:rPr>
            </w:pPr>
            <w:r w:rsidRPr="00D741AD">
              <w:rPr>
                <w:rFonts w:cs="Segoe UI"/>
                <w:b w:val="0"/>
                <w:bCs/>
                <w:szCs w:val="20"/>
              </w:rPr>
              <w:t>Final string</w:t>
            </w:r>
          </w:p>
        </w:tc>
      </w:tr>
      <w:tr w:rsidR="00367497" w:rsidRPr="00D156B6" w14:paraId="1FAD2D89" w14:textId="77777777" w:rsidTr="00852C3D">
        <w:trPr>
          <w:trHeight w:val="20"/>
        </w:trPr>
        <w:tc>
          <w:tcPr>
            <w:tcW w:w="1337" w:type="dxa"/>
            <w:tcMar>
              <w:top w:w="58" w:type="dxa"/>
              <w:bottom w:w="58" w:type="dxa"/>
            </w:tcMar>
          </w:tcPr>
          <w:p w14:paraId="48A19907" w14:textId="77777777" w:rsidR="00367497" w:rsidRDefault="00367497" w:rsidP="00852C3D">
            <w:pPr>
              <w:spacing w:after="0"/>
              <w:rPr>
                <w:sz w:val="20"/>
              </w:rPr>
            </w:pPr>
            <w:r>
              <w:rPr>
                <w:sz w:val="20"/>
              </w:rPr>
              <w:t>Menu item</w:t>
            </w:r>
          </w:p>
          <w:p w14:paraId="7A7883B2" w14:textId="77777777" w:rsidR="00367497" w:rsidRPr="00D156B6" w:rsidRDefault="00367497" w:rsidP="00852C3D">
            <w:pPr>
              <w:rPr>
                <w:sz w:val="20"/>
              </w:rPr>
            </w:pPr>
          </w:p>
        </w:tc>
        <w:tc>
          <w:tcPr>
            <w:tcW w:w="1992" w:type="dxa"/>
            <w:tcMar>
              <w:top w:w="58" w:type="dxa"/>
              <w:bottom w:w="58" w:type="dxa"/>
            </w:tcMar>
          </w:tcPr>
          <w:p w14:paraId="07AC3B5D" w14:textId="53279CDB" w:rsidR="00094B44" w:rsidRDefault="00094B44" w:rsidP="00852C3D">
            <w:pPr>
              <w:rPr>
                <w:sz w:val="20"/>
              </w:rPr>
            </w:pPr>
            <w:r>
              <w:rPr>
                <w:sz w:val="20"/>
              </w:rPr>
              <w:t>Menu item in list view page.</w:t>
            </w:r>
          </w:p>
          <w:p w14:paraId="7C6141EA" w14:textId="242D3B3E" w:rsidR="00367497" w:rsidRPr="00D156B6" w:rsidRDefault="00367497" w:rsidP="00852C3D">
            <w:pPr>
              <w:rPr>
                <w:rFonts w:cs="Segoe UI"/>
                <w:color w:val="000000"/>
                <w:sz w:val="20"/>
              </w:rPr>
            </w:pPr>
            <w:r>
              <w:rPr>
                <w:sz w:val="20"/>
              </w:rPr>
              <w:lastRenderedPageBreak/>
              <w:t xml:space="preserve">Gives user the option of sharing content as link </w:t>
            </w:r>
          </w:p>
        </w:tc>
        <w:tc>
          <w:tcPr>
            <w:tcW w:w="1196" w:type="dxa"/>
          </w:tcPr>
          <w:p w14:paraId="3A2AB0C2" w14:textId="77777777" w:rsidR="00367497" w:rsidRDefault="00367497" w:rsidP="00852C3D">
            <w:pPr>
              <w:spacing w:after="0"/>
              <w:rPr>
                <w:sz w:val="20"/>
              </w:rPr>
            </w:pPr>
          </w:p>
        </w:tc>
        <w:tc>
          <w:tcPr>
            <w:tcW w:w="1890" w:type="dxa"/>
            <w:tcMar>
              <w:top w:w="58" w:type="dxa"/>
              <w:bottom w:w="58" w:type="dxa"/>
            </w:tcMar>
          </w:tcPr>
          <w:p w14:paraId="12CBDAF8" w14:textId="0E0DDAAB" w:rsidR="00367497" w:rsidRPr="00D156B6" w:rsidRDefault="00677F7C" w:rsidP="00367497">
            <w:pPr>
              <w:spacing w:after="0"/>
              <w:rPr>
                <w:sz w:val="20"/>
              </w:rPr>
            </w:pPr>
            <w:r>
              <w:rPr>
                <w:sz w:val="20"/>
              </w:rPr>
              <w:t>Create</w:t>
            </w:r>
            <w:r w:rsidR="00367497">
              <w:rPr>
                <w:sz w:val="20"/>
              </w:rPr>
              <w:t xml:space="preserve"> a link</w:t>
            </w:r>
          </w:p>
        </w:tc>
        <w:tc>
          <w:tcPr>
            <w:tcW w:w="1890" w:type="dxa"/>
            <w:tcMar>
              <w:top w:w="58" w:type="dxa"/>
              <w:bottom w:w="58" w:type="dxa"/>
            </w:tcMar>
          </w:tcPr>
          <w:p w14:paraId="319C236D" w14:textId="77777777" w:rsidR="00367497" w:rsidRPr="00D156B6" w:rsidRDefault="00367497" w:rsidP="00852C3D">
            <w:pPr>
              <w:spacing w:after="0"/>
              <w:rPr>
                <w:rFonts w:cs="Calibri"/>
                <w:color w:val="000000"/>
                <w:sz w:val="20"/>
                <w:szCs w:val="22"/>
              </w:rPr>
            </w:pPr>
          </w:p>
        </w:tc>
        <w:tc>
          <w:tcPr>
            <w:tcW w:w="1710" w:type="dxa"/>
            <w:tcMar>
              <w:top w:w="58" w:type="dxa"/>
              <w:bottom w:w="58" w:type="dxa"/>
            </w:tcMar>
            <w:hideMark/>
          </w:tcPr>
          <w:p w14:paraId="4E07E370" w14:textId="77777777" w:rsidR="00367497" w:rsidRPr="00D156B6" w:rsidRDefault="00367497" w:rsidP="00852C3D">
            <w:pPr>
              <w:spacing w:after="0"/>
              <w:rPr>
                <w:sz w:val="20"/>
              </w:rPr>
            </w:pPr>
          </w:p>
        </w:tc>
      </w:tr>
      <w:tr w:rsidR="00094B44" w:rsidRPr="00094B44" w14:paraId="185FCA35" w14:textId="77777777" w:rsidTr="00852C3D">
        <w:trPr>
          <w:trHeight w:val="20"/>
        </w:trPr>
        <w:tc>
          <w:tcPr>
            <w:tcW w:w="1337" w:type="dxa"/>
            <w:tcMar>
              <w:top w:w="58" w:type="dxa"/>
              <w:bottom w:w="58" w:type="dxa"/>
            </w:tcMar>
          </w:tcPr>
          <w:p w14:paraId="0A42D1AC" w14:textId="4F0287A1" w:rsidR="00094B44" w:rsidRPr="00094B44" w:rsidRDefault="00094B44" w:rsidP="00094B44">
            <w:pPr>
              <w:spacing w:after="0"/>
              <w:rPr>
                <w:strike/>
                <w:sz w:val="20"/>
              </w:rPr>
            </w:pPr>
            <w:r w:rsidRPr="00094B44">
              <w:rPr>
                <w:strike/>
                <w:sz w:val="20"/>
              </w:rPr>
              <w:lastRenderedPageBreak/>
              <w:t>Menu item</w:t>
            </w:r>
          </w:p>
          <w:p w14:paraId="0DC42B43" w14:textId="6B99E714" w:rsidR="00094B44" w:rsidRPr="00094B44" w:rsidRDefault="00094B44" w:rsidP="00094B44">
            <w:pPr>
              <w:spacing w:after="0"/>
              <w:rPr>
                <w:strike/>
                <w:sz w:val="20"/>
              </w:rPr>
            </w:pPr>
          </w:p>
        </w:tc>
        <w:tc>
          <w:tcPr>
            <w:tcW w:w="1992" w:type="dxa"/>
            <w:tcMar>
              <w:top w:w="58" w:type="dxa"/>
              <w:bottom w:w="58" w:type="dxa"/>
            </w:tcMar>
          </w:tcPr>
          <w:p w14:paraId="40725A13" w14:textId="2934E631" w:rsidR="00094B44" w:rsidRPr="00094B44" w:rsidRDefault="00094B44" w:rsidP="00094B44">
            <w:pPr>
              <w:rPr>
                <w:strike/>
                <w:sz w:val="20"/>
              </w:rPr>
            </w:pPr>
            <w:r w:rsidRPr="00094B44">
              <w:rPr>
                <w:strike/>
                <w:sz w:val="20"/>
              </w:rPr>
              <w:t>Menu item in viewer</w:t>
            </w:r>
          </w:p>
          <w:p w14:paraId="39BC5AA5" w14:textId="7DF65348" w:rsidR="00094B44" w:rsidRPr="00094B44" w:rsidRDefault="00094B44" w:rsidP="00094B44">
            <w:pPr>
              <w:rPr>
                <w:strike/>
                <w:sz w:val="20"/>
              </w:rPr>
            </w:pPr>
            <w:r w:rsidRPr="00094B44">
              <w:rPr>
                <w:strike/>
                <w:sz w:val="20"/>
              </w:rPr>
              <w:t xml:space="preserve">Gives user the option of sharing content as link </w:t>
            </w:r>
          </w:p>
        </w:tc>
        <w:tc>
          <w:tcPr>
            <w:tcW w:w="1196" w:type="dxa"/>
          </w:tcPr>
          <w:p w14:paraId="09EE335A" w14:textId="77777777" w:rsidR="00094B44" w:rsidRPr="00094B44" w:rsidRDefault="00094B44" w:rsidP="00094B44">
            <w:pPr>
              <w:spacing w:after="0"/>
              <w:rPr>
                <w:strike/>
                <w:sz w:val="20"/>
              </w:rPr>
            </w:pPr>
          </w:p>
        </w:tc>
        <w:tc>
          <w:tcPr>
            <w:tcW w:w="1890" w:type="dxa"/>
            <w:tcMar>
              <w:top w:w="58" w:type="dxa"/>
              <w:bottom w:w="58" w:type="dxa"/>
            </w:tcMar>
          </w:tcPr>
          <w:p w14:paraId="1234BB25" w14:textId="6DE5DCD3" w:rsidR="00094B44" w:rsidRPr="00094B44" w:rsidRDefault="00094B44" w:rsidP="00094B44">
            <w:pPr>
              <w:spacing w:after="0"/>
              <w:rPr>
                <w:strike/>
                <w:sz w:val="20"/>
              </w:rPr>
            </w:pPr>
            <w:r w:rsidRPr="00094B44">
              <w:rPr>
                <w:strike/>
                <w:sz w:val="20"/>
              </w:rPr>
              <w:t>Create a link</w:t>
            </w:r>
          </w:p>
        </w:tc>
        <w:tc>
          <w:tcPr>
            <w:tcW w:w="1890" w:type="dxa"/>
            <w:tcMar>
              <w:top w:w="58" w:type="dxa"/>
              <w:bottom w:w="58" w:type="dxa"/>
            </w:tcMar>
          </w:tcPr>
          <w:p w14:paraId="0BFC3DCE" w14:textId="77777777" w:rsidR="00094B44" w:rsidRPr="00094B44" w:rsidRDefault="00094B44" w:rsidP="00094B44">
            <w:pPr>
              <w:spacing w:after="0"/>
              <w:rPr>
                <w:rFonts w:cs="Calibri"/>
                <w:strike/>
                <w:color w:val="000000"/>
                <w:sz w:val="20"/>
                <w:szCs w:val="22"/>
              </w:rPr>
            </w:pPr>
          </w:p>
        </w:tc>
        <w:tc>
          <w:tcPr>
            <w:tcW w:w="1710" w:type="dxa"/>
            <w:tcMar>
              <w:top w:w="58" w:type="dxa"/>
              <w:bottom w:w="58" w:type="dxa"/>
            </w:tcMar>
          </w:tcPr>
          <w:p w14:paraId="66DBC6A0" w14:textId="29FC4C29" w:rsidR="00094B44" w:rsidRPr="00094B44" w:rsidRDefault="00094B44" w:rsidP="00094B44">
            <w:pPr>
              <w:spacing w:after="0"/>
              <w:rPr>
                <w:strike/>
                <w:sz w:val="20"/>
              </w:rPr>
            </w:pPr>
          </w:p>
        </w:tc>
      </w:tr>
    </w:tbl>
    <w:p w14:paraId="60E892C7" w14:textId="756E1A46" w:rsidR="00367497" w:rsidRPr="00367497" w:rsidRDefault="00367497" w:rsidP="00367497"/>
    <w:p w14:paraId="3A5843C6" w14:textId="405F4079" w:rsidR="00B87555" w:rsidRDefault="00B87555" w:rsidP="00DF7F81">
      <w:pPr>
        <w:pStyle w:val="Heading2"/>
        <w:numPr>
          <w:ilvl w:val="1"/>
          <w:numId w:val="3"/>
        </w:numPr>
      </w:pPr>
      <w:r>
        <w:t xml:space="preserve"> </w:t>
      </w:r>
      <w:r w:rsidR="007573EF">
        <w:t>UX Flows</w:t>
      </w:r>
    </w:p>
    <w:p w14:paraId="473110D3" w14:textId="77777777" w:rsidR="00426B80" w:rsidRPr="00426B80" w:rsidRDefault="00426B80" w:rsidP="00426B80"/>
    <w:p w14:paraId="219E0DA2" w14:textId="299DB96B" w:rsidR="00077C2C" w:rsidRDefault="00CD0991" w:rsidP="00077C2C">
      <w:pPr>
        <w:pStyle w:val="Heading3"/>
      </w:pPr>
      <w:r>
        <w:t xml:space="preserve">Share </w:t>
      </w:r>
      <w:r w:rsidR="00426B80">
        <w:t xml:space="preserve">standard </w:t>
      </w:r>
      <w:commentRangeStart w:id="13"/>
      <w:r w:rsidR="00C1488C">
        <w:t>content</w:t>
      </w:r>
      <w:commentRangeEnd w:id="13"/>
      <w:r w:rsidR="00151C96">
        <w:rPr>
          <w:rStyle w:val="CommentReference"/>
          <w:rFonts w:ascii="Calibri" w:eastAsiaTheme="minorEastAsia" w:hAnsi="Calibri" w:cs="Times New Roman"/>
          <w:bCs w:val="0"/>
          <w:color w:val="auto"/>
          <w:lang w:bidi="en-US"/>
        </w:rPr>
        <w:commentReference w:id="13"/>
      </w:r>
      <w:r w:rsidR="00C1488C">
        <w:t xml:space="preserve"> (</w:t>
      </w:r>
      <w:r>
        <w:t>o</w:t>
      </w:r>
      <w:r w:rsidR="008E11DD">
        <w:t xml:space="preserve">ne </w:t>
      </w:r>
      <w:r w:rsidR="00D26F6B">
        <w:t>photos/video</w:t>
      </w:r>
      <w:r w:rsidR="00C1488C">
        <w:t>)</w:t>
      </w:r>
      <w:r w:rsidR="008E11DD">
        <w:t xml:space="preserve"> </w:t>
      </w:r>
      <w:r w:rsidR="00B87555">
        <w:t xml:space="preserve">from </w:t>
      </w:r>
      <w:r w:rsidR="00C1488C">
        <w:t>viewer</w:t>
      </w:r>
    </w:p>
    <w:p w14:paraId="61F6E5CC" w14:textId="77777777" w:rsidR="00426B80" w:rsidRDefault="00426B80" w:rsidP="00426B80">
      <w:r>
        <w:t xml:space="preserve">Enables user to share content in view. </w:t>
      </w:r>
    </w:p>
    <w:p w14:paraId="57DABAD8" w14:textId="77777777" w:rsidR="00426B80" w:rsidRDefault="00426B80" w:rsidP="00426B80">
      <w:r w:rsidRPr="00677F7C">
        <w:rPr>
          <w:noProof/>
          <w:lang w:val="fr-FR" w:eastAsia="zh-CN"/>
        </w:rPr>
        <w:drawing>
          <wp:anchor distT="0" distB="0" distL="114300" distR="114300" simplePos="0" relativeHeight="251658244" behindDoc="0" locked="0" layoutInCell="1" allowOverlap="1" wp14:anchorId="0383E265" wp14:editId="7590DD82">
            <wp:simplePos x="0" y="0"/>
            <wp:positionH relativeFrom="column">
              <wp:posOffset>3999865</wp:posOffset>
            </wp:positionH>
            <wp:positionV relativeFrom="paragraph">
              <wp:posOffset>9525</wp:posOffset>
            </wp:positionV>
            <wp:extent cx="2011680" cy="3352800"/>
            <wp:effectExtent l="0" t="0" r="6350" b="0"/>
            <wp:wrapNone/>
            <wp:docPr id="594539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011680" cy="3352800"/>
                    </a:xfrm>
                    <a:prstGeom prst="rect">
                      <a:avLst/>
                    </a:prstGeom>
                  </pic:spPr>
                </pic:pic>
              </a:graphicData>
            </a:graphic>
          </wp:anchor>
        </w:drawing>
      </w:r>
      <w:r w:rsidRPr="00677F7C">
        <w:rPr>
          <w:noProof/>
          <w:lang w:val="fr-FR" w:eastAsia="zh-CN"/>
        </w:rPr>
        <w:drawing>
          <wp:anchor distT="0" distB="0" distL="114300" distR="114300" simplePos="0" relativeHeight="251658245" behindDoc="0" locked="0" layoutInCell="1" allowOverlap="1" wp14:anchorId="518EB37F" wp14:editId="6A88DEEF">
            <wp:simplePos x="0" y="0"/>
            <wp:positionH relativeFrom="column">
              <wp:posOffset>1857375</wp:posOffset>
            </wp:positionH>
            <wp:positionV relativeFrom="paragraph">
              <wp:posOffset>9525</wp:posOffset>
            </wp:positionV>
            <wp:extent cx="2011680" cy="3352800"/>
            <wp:effectExtent l="0" t="0" r="6350" b="0"/>
            <wp:wrapNone/>
            <wp:docPr id="594539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011680" cy="3352800"/>
                    </a:xfrm>
                    <a:prstGeom prst="rect">
                      <a:avLst/>
                    </a:prstGeom>
                  </pic:spPr>
                </pic:pic>
              </a:graphicData>
            </a:graphic>
          </wp:anchor>
        </w:drawing>
      </w:r>
      <w:r>
        <w:rPr>
          <w:noProof/>
          <w:lang w:val="fr-FR" w:eastAsia="zh-CN"/>
        </w:rPr>
        <w:drawing>
          <wp:inline distT="0" distB="0" distL="0" distR="0" wp14:anchorId="1FDD61D3" wp14:editId="0AFE9DD1">
            <wp:extent cx="1771650" cy="3374068"/>
            <wp:effectExtent l="0" t="0" r="0" b="0"/>
            <wp:docPr id="594539009" name="Picture 594539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3895" cy="3378344"/>
                    </a:xfrm>
                    <a:prstGeom prst="rect">
                      <a:avLst/>
                    </a:prstGeom>
                  </pic:spPr>
                </pic:pic>
              </a:graphicData>
            </a:graphic>
          </wp:inline>
        </w:drawing>
      </w:r>
      <w:r>
        <w:t xml:space="preserve"> </w:t>
      </w:r>
    </w:p>
    <w:p w14:paraId="7D3ED458" w14:textId="77777777" w:rsidR="00426B80" w:rsidRDefault="00426B80" w:rsidP="00426B80">
      <w:r>
        <w:t>We will also support the (global) share charm entry point (and it’s replacement in threshold) to kick start the share flow.</w:t>
      </w:r>
    </w:p>
    <w:p w14:paraId="6E65390A" w14:textId="77777777" w:rsidR="00426B80" w:rsidRDefault="00426B80" w:rsidP="00426B80">
      <w:pPr>
        <w:rPr>
          <w:b/>
        </w:rPr>
      </w:pPr>
      <w:r w:rsidRPr="00F80A4D">
        <w:rPr>
          <w:b/>
        </w:rPr>
        <w:t>Compressing video</w:t>
      </w:r>
    </w:p>
    <w:p w14:paraId="3C4A2540" w14:textId="77777777" w:rsidR="00426B80" w:rsidRDefault="00426B80" w:rsidP="00426B80">
      <w:r>
        <w:lastRenderedPageBreak/>
        <w:t>Compression functionality is handled by the target app and is subject to their logic and data limits. Compression UI (progress) is handled between the share contract and target app. No work needs to be done from the Photos team.</w:t>
      </w:r>
    </w:p>
    <w:p w14:paraId="64F91D4F" w14:textId="65823BE8" w:rsidR="00426B80" w:rsidRDefault="00426B80" w:rsidP="00426B80">
      <w:pPr>
        <w:rPr>
          <w:b/>
        </w:rPr>
      </w:pPr>
      <w:r>
        <w:rPr>
          <w:b/>
        </w:rPr>
        <w:t>Download content/Preparing content Progress UX</w:t>
      </w:r>
    </w:p>
    <w:p w14:paraId="23D8B1E3" w14:textId="77777777" w:rsidR="00426B80" w:rsidRDefault="00426B80" w:rsidP="00426B80">
      <w:r>
        <w:t>Progress shown to user as content is:</w:t>
      </w:r>
    </w:p>
    <w:p w14:paraId="10AEAB23" w14:textId="77777777" w:rsidR="00426B80" w:rsidRPr="00426B80" w:rsidRDefault="00426B80" w:rsidP="006526C1">
      <w:pPr>
        <w:pStyle w:val="ListParagraph"/>
        <w:numPr>
          <w:ilvl w:val="0"/>
          <w:numId w:val="5"/>
        </w:numPr>
        <w:rPr>
          <w:color w:val="FF0000"/>
        </w:rPr>
      </w:pPr>
      <w:r>
        <w:t>Getting downloaded from OneDrive</w:t>
      </w:r>
    </w:p>
    <w:p w14:paraId="655DB144" w14:textId="77777777" w:rsidR="00426B80" w:rsidRPr="00426B80" w:rsidRDefault="00426B80" w:rsidP="006526C1">
      <w:pPr>
        <w:pStyle w:val="ListParagraph"/>
        <w:numPr>
          <w:ilvl w:val="0"/>
          <w:numId w:val="5"/>
        </w:numPr>
        <w:rPr>
          <w:color w:val="FF0000"/>
        </w:rPr>
      </w:pPr>
      <w:r>
        <w:t xml:space="preserve">Creating data package </w:t>
      </w:r>
    </w:p>
    <w:p w14:paraId="30E946D5" w14:textId="2055712E" w:rsidR="00426B80" w:rsidRPr="00426B80" w:rsidRDefault="00426B80" w:rsidP="00426B80">
      <w:r>
        <w:t>Standardize</w:t>
      </w:r>
      <w:r w:rsidRPr="00426B80">
        <w:t xml:space="preserve"> phone blue reqs </w:t>
      </w:r>
      <w:r>
        <w:t xml:space="preserve">and use </w:t>
      </w:r>
      <w:r w:rsidRPr="00426B80">
        <w:t>for phone and pc in threshold.</w:t>
      </w:r>
    </w:p>
    <w:p w14:paraId="2B07CE4D" w14:textId="56667BA8" w:rsidR="00426B80" w:rsidRPr="00426B80" w:rsidRDefault="00426B80" w:rsidP="00426B80">
      <w:pPr>
        <w:rPr>
          <w:color w:val="FF0000"/>
        </w:rPr>
      </w:pPr>
      <w:r>
        <w:t>&lt;</w:t>
      </w:r>
      <w:r w:rsidRPr="00426B80">
        <w:rPr>
          <w:color w:val="FF0000"/>
        </w:rPr>
        <w:t>design needed&gt;</w:t>
      </w:r>
    </w:p>
    <w:p w14:paraId="4682F92B" w14:textId="77777777" w:rsidR="00426B80" w:rsidRPr="00426B80" w:rsidRDefault="00426B80" w:rsidP="00426B80"/>
    <w:p w14:paraId="1DDF03E1" w14:textId="1319F9E9" w:rsidR="00426B80" w:rsidRDefault="00426B80" w:rsidP="00426B80">
      <w:pPr>
        <w:pStyle w:val="Heading3"/>
      </w:pPr>
      <w:r>
        <w:t>Share Rich Media Types from viewer</w:t>
      </w:r>
    </w:p>
    <w:p w14:paraId="669526AD" w14:textId="47168ADF" w:rsidR="00426B80" w:rsidRDefault="00426B80" w:rsidP="00426B80">
      <w:pPr>
        <w:rPr>
          <w:b/>
        </w:rPr>
      </w:pPr>
      <w:r>
        <w:rPr>
          <w:b/>
        </w:rPr>
        <w:t>Sharing Bursts/Stacks</w:t>
      </w:r>
    </w:p>
    <w:p w14:paraId="42E3A3C3" w14:textId="6BB14CE9" w:rsidR="00426B80" w:rsidRPr="00426B80" w:rsidRDefault="00426B80" w:rsidP="00426B80">
      <w:pPr>
        <w:rPr>
          <w:color w:val="FF0000"/>
        </w:rPr>
      </w:pPr>
      <w:r>
        <w:t>&lt;</w:t>
      </w:r>
      <w:r w:rsidRPr="00426B80">
        <w:rPr>
          <w:color w:val="FF0000"/>
        </w:rPr>
        <w:t>design needed&gt;</w:t>
      </w:r>
    </w:p>
    <w:p w14:paraId="2D9EFB2C" w14:textId="46DA61B8" w:rsidR="00426B80" w:rsidRDefault="00426B80" w:rsidP="00426B80">
      <w:pPr>
        <w:rPr>
          <w:b/>
        </w:rPr>
      </w:pPr>
      <w:r>
        <w:rPr>
          <w:b/>
        </w:rPr>
        <w:t>Sharing Nokia Rich Media Types (like cinemagraph, living images etc.)</w:t>
      </w:r>
    </w:p>
    <w:p w14:paraId="3F34C97E" w14:textId="77777777" w:rsidR="00426B80" w:rsidRPr="00426B80" w:rsidRDefault="00426B80" w:rsidP="00426B80">
      <w:pPr>
        <w:rPr>
          <w:color w:val="FF0000"/>
        </w:rPr>
      </w:pPr>
      <w:r>
        <w:t>&lt;</w:t>
      </w:r>
      <w:r w:rsidRPr="00426B80">
        <w:rPr>
          <w:color w:val="FF0000"/>
        </w:rPr>
        <w:t>design needed&gt;</w:t>
      </w:r>
    </w:p>
    <w:p w14:paraId="0BE08401" w14:textId="77777777" w:rsidR="00426B80" w:rsidRPr="00426B80" w:rsidRDefault="00426B80" w:rsidP="00426B80">
      <w:pPr>
        <w:rPr>
          <w:b/>
        </w:rPr>
      </w:pPr>
    </w:p>
    <w:p w14:paraId="4571DB66" w14:textId="71D071BB" w:rsidR="008E11DD" w:rsidRDefault="008E11DD" w:rsidP="009D24A8">
      <w:pPr>
        <w:pStyle w:val="Heading3"/>
      </w:pPr>
      <w:r>
        <w:t>Share multiple</w:t>
      </w:r>
      <w:r w:rsidR="00BA6E3A">
        <w:t>/Event</w:t>
      </w:r>
      <w:r>
        <w:t xml:space="preserve"> photos and/or videos </w:t>
      </w:r>
      <w:r w:rsidR="009D24A8">
        <w:t>from any list view</w:t>
      </w:r>
    </w:p>
    <w:p w14:paraId="3559D850" w14:textId="6C18440B" w:rsidR="001B0A22" w:rsidRDefault="001B0A22" w:rsidP="0044502F">
      <w:r>
        <w:t>We will enable customers to share</w:t>
      </w:r>
      <w:r w:rsidR="00C1488C">
        <w:t xml:space="preserve"> content</w:t>
      </w:r>
      <w:r>
        <w:t xml:space="preserve"> from list views in </w:t>
      </w:r>
      <w:r w:rsidR="00C1488C">
        <w:t>the following</w:t>
      </w:r>
      <w:r>
        <w:t xml:space="preserve"> ways:</w:t>
      </w:r>
    </w:p>
    <w:p w14:paraId="46982770" w14:textId="77777777" w:rsidR="00C1488C" w:rsidRDefault="00C1488C" w:rsidP="006526C1">
      <w:pPr>
        <w:pStyle w:val="ListParagraph"/>
        <w:numPr>
          <w:ilvl w:val="0"/>
          <w:numId w:val="37"/>
        </w:numPr>
      </w:pPr>
      <w:r>
        <w:t>Press and hold content</w:t>
      </w:r>
    </w:p>
    <w:p w14:paraId="76CBDBCF" w14:textId="3CDC42C2" w:rsidR="00C1488C" w:rsidRDefault="00C1488C" w:rsidP="006526C1">
      <w:pPr>
        <w:pStyle w:val="ListParagraph"/>
        <w:numPr>
          <w:ilvl w:val="0"/>
          <w:numId w:val="37"/>
        </w:numPr>
      </w:pPr>
      <w:r>
        <w:t>Press and hold headers</w:t>
      </w:r>
    </w:p>
    <w:p w14:paraId="37D3AE3C" w14:textId="22642428" w:rsidR="001B0A22" w:rsidRDefault="00C1488C" w:rsidP="006526C1">
      <w:pPr>
        <w:pStyle w:val="ListParagraph"/>
        <w:numPr>
          <w:ilvl w:val="0"/>
          <w:numId w:val="37"/>
        </w:numPr>
      </w:pPr>
      <w:r>
        <w:t xml:space="preserve">(selection mode) </w:t>
      </w:r>
      <w:r w:rsidR="001B0A22" w:rsidRPr="001B0A22">
        <w:t>Select</w:t>
      </w:r>
      <w:r>
        <w:t xml:space="preserve"> multiple content</w:t>
      </w:r>
      <w:r w:rsidRPr="001B0A22">
        <w:t>-&gt;</w:t>
      </w:r>
      <w:r>
        <w:t>(optional)edit selection-&gt;</w:t>
      </w:r>
      <w:r w:rsidR="001B0A22" w:rsidRPr="001B0A22">
        <w:t>-&gt;Share</w:t>
      </w:r>
    </w:p>
    <w:p w14:paraId="12E64264" w14:textId="6A60B486" w:rsidR="00C1488C" w:rsidRPr="001B0A22" w:rsidRDefault="00C1488C" w:rsidP="006526C1">
      <w:pPr>
        <w:pStyle w:val="ListParagraph"/>
        <w:numPr>
          <w:ilvl w:val="0"/>
          <w:numId w:val="37"/>
        </w:numPr>
      </w:pPr>
      <w:r>
        <w:t xml:space="preserve">(selection mode) </w:t>
      </w:r>
      <w:r w:rsidRPr="001B0A22">
        <w:t>Select</w:t>
      </w:r>
      <w:r>
        <w:t xml:space="preserve"> headers</w:t>
      </w:r>
      <w:r w:rsidRPr="001B0A22">
        <w:t>-&gt;</w:t>
      </w:r>
      <w:r>
        <w:t>(optional)edit selection-&gt;</w:t>
      </w:r>
      <w:r w:rsidRPr="001B0A22">
        <w:t>Share</w:t>
      </w:r>
    </w:p>
    <w:p w14:paraId="4BADCC94" w14:textId="1ADEA4B0" w:rsidR="001B0A22" w:rsidRDefault="00C1488C" w:rsidP="006526C1">
      <w:pPr>
        <w:pStyle w:val="ListParagraph"/>
        <w:numPr>
          <w:ilvl w:val="0"/>
          <w:numId w:val="37"/>
        </w:numPr>
      </w:pPr>
      <w:r>
        <w:t xml:space="preserve">(share mode) </w:t>
      </w:r>
      <w:r w:rsidR="001B0A22" w:rsidRPr="001B0A22">
        <w:t>Share-&gt;</w:t>
      </w:r>
      <w:r>
        <w:t>Edit selection -&gt; confirm selection</w:t>
      </w:r>
    </w:p>
    <w:p w14:paraId="176E1C01" w14:textId="77777777" w:rsidR="00DD5BAB" w:rsidRDefault="00BA6E3A" w:rsidP="00DD5BAB">
      <w:r>
        <w:t>We will enable users to individually select multiple content (as is supported in blue on phone and pc) and in addition, enable users to select events (and thereby all the content under that event).</w:t>
      </w:r>
      <w:r w:rsidR="00DD5BAB">
        <w:t xml:space="preserve"> For example: ‘</w:t>
      </w:r>
      <w:r w:rsidR="00DD5BAB" w:rsidRPr="001217E1">
        <w:rPr>
          <w:i/>
        </w:rPr>
        <w:t>share all highlights from Tara’s birthday party</w:t>
      </w:r>
      <w:r w:rsidR="00DD5BAB">
        <w:t>’ or ‘</w:t>
      </w:r>
      <w:r w:rsidR="00DD5BAB" w:rsidRPr="001217E1">
        <w:rPr>
          <w:i/>
        </w:rPr>
        <w:t>Share the best of my photos from July</w:t>
      </w:r>
      <w:r w:rsidR="00DD5BAB">
        <w:t xml:space="preserve">’. </w:t>
      </w:r>
      <w:commentRangeStart w:id="14"/>
      <w:commentRangeStart w:id="15"/>
      <w:r w:rsidR="00DD5BAB">
        <w:t xml:space="preserve">This does not include sharing </w:t>
      </w:r>
      <w:commentRangeEnd w:id="14"/>
      <w:r w:rsidR="00DD5BAB">
        <w:rPr>
          <w:rStyle w:val="CommentReference"/>
          <w:rFonts w:eastAsiaTheme="minorEastAsia"/>
          <w:lang w:bidi="en-US"/>
        </w:rPr>
        <w:commentReference w:id="14"/>
      </w:r>
      <w:commentRangeEnd w:id="15"/>
      <w:r w:rsidR="00DD5BAB">
        <w:rPr>
          <w:rStyle w:val="CommentReference"/>
          <w:rFonts w:eastAsiaTheme="minorEastAsia"/>
          <w:lang w:bidi="en-US"/>
        </w:rPr>
        <w:commentReference w:id="15"/>
      </w:r>
      <w:r w:rsidR="00DD5BAB">
        <w:t>albums.</w:t>
      </w:r>
    </w:p>
    <w:p w14:paraId="1A3FFE61" w14:textId="12240E36" w:rsidR="00EA1FAD" w:rsidRDefault="00EA1FAD" w:rsidP="00B826FC">
      <w:pPr>
        <w:pStyle w:val="Heading4"/>
        <w:numPr>
          <w:ilvl w:val="0"/>
          <w:numId w:val="0"/>
        </w:numPr>
        <w:ind w:left="360"/>
      </w:pPr>
      <w:r>
        <w:t>#</w:t>
      </w:r>
      <w:r w:rsidR="001B0A22">
        <w:t xml:space="preserve">1: </w:t>
      </w:r>
      <w:r>
        <w:t>Press and hold content</w:t>
      </w:r>
    </w:p>
    <w:p w14:paraId="1B4A8183" w14:textId="717A775F" w:rsidR="0093017C" w:rsidRDefault="0093017C" w:rsidP="0093017C">
      <w:pPr>
        <w:rPr>
          <w:color w:val="FF0000"/>
        </w:rPr>
      </w:pPr>
      <w:r>
        <w:rPr>
          <w:color w:val="FF0000"/>
        </w:rPr>
        <w:t>&lt;need clearer design&gt;</w:t>
      </w:r>
    </w:p>
    <w:p w14:paraId="05B53D51" w14:textId="64BC866C" w:rsidR="0093017C" w:rsidRPr="0093017C" w:rsidRDefault="0093017C" w:rsidP="0093017C">
      <w:pPr>
        <w:rPr>
          <w:color w:val="FF0000"/>
        </w:rPr>
      </w:pPr>
      <w:r>
        <w:rPr>
          <w:noProof/>
          <w:lang w:val="fr-FR" w:eastAsia="zh-CN"/>
        </w:rPr>
        <w:lastRenderedPageBreak/>
        <w:drawing>
          <wp:inline distT="0" distB="0" distL="0" distR="0" wp14:anchorId="2F7DD559" wp14:editId="096E7155">
            <wp:extent cx="3228975" cy="5286375"/>
            <wp:effectExtent l="0" t="0" r="9525" b="9525"/>
            <wp:docPr id="594539015" name="Picture 594539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8975" cy="5286375"/>
                    </a:xfrm>
                    <a:prstGeom prst="rect">
                      <a:avLst/>
                    </a:prstGeom>
                  </pic:spPr>
                </pic:pic>
              </a:graphicData>
            </a:graphic>
          </wp:inline>
        </w:drawing>
      </w:r>
    </w:p>
    <w:p w14:paraId="5FF8ADA2" w14:textId="77777777" w:rsidR="00EA1FAD" w:rsidRDefault="00EA1FAD" w:rsidP="00B826FC">
      <w:pPr>
        <w:pStyle w:val="Heading4"/>
        <w:numPr>
          <w:ilvl w:val="0"/>
          <w:numId w:val="0"/>
        </w:numPr>
        <w:ind w:left="360"/>
      </w:pPr>
      <w:r>
        <w:t>#2: Press and hold header</w:t>
      </w:r>
    </w:p>
    <w:p w14:paraId="126181C4" w14:textId="77777777" w:rsidR="00DD5BAB" w:rsidRPr="00CF3EB7" w:rsidRDefault="00DD5BAB" w:rsidP="00DD5BAB">
      <w:commentRangeStart w:id="16"/>
      <w:commentRangeStart w:id="17"/>
      <w:r>
        <w:t xml:space="preserve">Users can press and hold any heading available on the list views. </w:t>
      </w:r>
      <w:commentRangeEnd w:id="16"/>
      <w:r>
        <w:rPr>
          <w:rStyle w:val="CommentReference"/>
          <w:rFonts w:eastAsiaTheme="minorEastAsia"/>
          <w:lang w:bidi="en-US"/>
        </w:rPr>
        <w:commentReference w:id="16"/>
      </w:r>
      <w:commentRangeEnd w:id="17"/>
      <w:r>
        <w:rPr>
          <w:rStyle w:val="CommentReference"/>
          <w:rFonts w:eastAsiaTheme="minorEastAsia"/>
          <w:lang w:bidi="en-US"/>
        </w:rPr>
        <w:commentReference w:id="17"/>
      </w:r>
      <w:r>
        <w:t xml:space="preserve">This automatically opens a context menu with the option to share all the contents contained under the header. </w:t>
      </w:r>
    </w:p>
    <w:p w14:paraId="64C27077" w14:textId="77777777" w:rsidR="00DD5BAB" w:rsidRPr="00DD5BAB" w:rsidRDefault="00DD5BAB" w:rsidP="00DD5BAB"/>
    <w:p w14:paraId="2049A8B7" w14:textId="5E821B4B" w:rsidR="0093017C" w:rsidRPr="0093017C" w:rsidRDefault="0093017C" w:rsidP="0093017C">
      <w:r>
        <w:rPr>
          <w:noProof/>
          <w:lang w:val="fr-FR" w:eastAsia="zh-CN"/>
        </w:rPr>
        <w:lastRenderedPageBreak/>
        <w:drawing>
          <wp:inline distT="0" distB="0" distL="0" distR="0" wp14:anchorId="405DF84B" wp14:editId="1CFC6F67">
            <wp:extent cx="6675120" cy="5329555"/>
            <wp:effectExtent l="0" t="0" r="0" b="4445"/>
            <wp:docPr id="594539014" name="Picture 59453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75120" cy="5329555"/>
                    </a:xfrm>
                    <a:prstGeom prst="rect">
                      <a:avLst/>
                    </a:prstGeom>
                  </pic:spPr>
                </pic:pic>
              </a:graphicData>
            </a:graphic>
          </wp:inline>
        </w:drawing>
      </w:r>
    </w:p>
    <w:p w14:paraId="4BE1D082" w14:textId="77777777" w:rsidR="00EA1FAD" w:rsidRDefault="00EA1FAD" w:rsidP="00EA1FAD">
      <w:pPr>
        <w:pStyle w:val="Heading4"/>
        <w:numPr>
          <w:ilvl w:val="0"/>
          <w:numId w:val="0"/>
        </w:numPr>
        <w:ind w:left="360"/>
      </w:pPr>
      <w:r w:rsidRPr="00EA1FAD">
        <w:t>#3:  (selection mode) Select multiple content-&gt;(optional)edit selection-&gt;-&gt;Share</w:t>
      </w:r>
    </w:p>
    <w:p w14:paraId="14BC1BE8" w14:textId="77777777" w:rsidR="0093017C" w:rsidRDefault="0093017C" w:rsidP="0093017C">
      <w:r>
        <w:t>From any list view available on the Raconteur app, w</w:t>
      </w:r>
      <w:r w:rsidRPr="003A2C47">
        <w:t xml:space="preserve">e will </w:t>
      </w:r>
      <w:r>
        <w:t>enable customer to enter a selection mode where they can select multiple photos and videos through the selection picker. PC should have parity w/ functionality available from selection picker available in phone blue.</w:t>
      </w:r>
    </w:p>
    <w:p w14:paraId="0F87615C" w14:textId="77777777" w:rsidR="0093017C" w:rsidRDefault="0093017C" w:rsidP="0093017C">
      <w:r>
        <w:t>‘Selection picker’ button should be available to users from any list view.</w:t>
      </w:r>
    </w:p>
    <w:p w14:paraId="57AEC43D" w14:textId="77777777" w:rsidR="0093017C" w:rsidRDefault="0093017C" w:rsidP="0093017C">
      <w:r>
        <w:t xml:space="preserve">One user starts selecting content, ‘share’ button should be clearly visible to users. Once share button is pressed, there will not be any verification of content selected. </w:t>
      </w:r>
    </w:p>
    <w:p w14:paraId="66AB2C61" w14:textId="77777777" w:rsidR="0093017C" w:rsidRDefault="0093017C" w:rsidP="0093017C">
      <w:r>
        <w:t xml:space="preserve">The selection commanding should include the ability to select a combination of photos </w:t>
      </w:r>
      <w:r w:rsidRPr="00011B03">
        <w:rPr>
          <w:u w:val="single"/>
        </w:rPr>
        <w:t>and</w:t>
      </w:r>
      <w:r>
        <w:rPr>
          <w:u w:val="single"/>
        </w:rPr>
        <w:t xml:space="preserve"> </w:t>
      </w:r>
      <w:r>
        <w:t>videos to share. This has been a limitation in the past.</w:t>
      </w:r>
    </w:p>
    <w:p w14:paraId="3E6707AE" w14:textId="77777777" w:rsidR="0037574A" w:rsidRDefault="0037574A" w:rsidP="0093017C">
      <w:r>
        <w:t>Phone:</w:t>
      </w:r>
    </w:p>
    <w:p w14:paraId="119E63E6" w14:textId="77777777" w:rsidR="0037574A" w:rsidRDefault="0037574A" w:rsidP="0037574A">
      <w:r w:rsidRPr="00011B03">
        <w:rPr>
          <w:noProof/>
          <w:lang w:val="fr-FR" w:eastAsia="zh-CN"/>
        </w:rPr>
        <w:lastRenderedPageBreak/>
        <w:drawing>
          <wp:inline distT="0" distB="0" distL="0" distR="0" wp14:anchorId="1021D765" wp14:editId="7D5107A4">
            <wp:extent cx="6096851" cy="34294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851" cy="3429479"/>
                    </a:xfrm>
                    <a:prstGeom prst="rect">
                      <a:avLst/>
                    </a:prstGeom>
                  </pic:spPr>
                </pic:pic>
              </a:graphicData>
            </a:graphic>
          </wp:inline>
        </w:drawing>
      </w:r>
    </w:p>
    <w:p w14:paraId="046B1F30" w14:textId="77777777" w:rsidR="0037574A" w:rsidRDefault="0037574A" w:rsidP="0037574A">
      <w:r w:rsidRPr="00011B03">
        <w:rPr>
          <w:noProof/>
          <w:lang w:val="fr-FR" w:eastAsia="zh-CN"/>
        </w:rPr>
        <w:drawing>
          <wp:inline distT="0" distB="0" distL="0" distR="0" wp14:anchorId="289F297F" wp14:editId="7D07BDFB">
            <wp:extent cx="6096851" cy="34294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6851" cy="3429479"/>
                    </a:xfrm>
                    <a:prstGeom prst="rect">
                      <a:avLst/>
                    </a:prstGeom>
                  </pic:spPr>
                </pic:pic>
              </a:graphicData>
            </a:graphic>
          </wp:inline>
        </w:drawing>
      </w:r>
    </w:p>
    <w:p w14:paraId="1C98237F" w14:textId="77777777" w:rsidR="0037574A" w:rsidRDefault="0037574A" w:rsidP="0037574A">
      <w:r w:rsidRPr="00011B03">
        <w:rPr>
          <w:noProof/>
          <w:lang w:val="fr-FR" w:eastAsia="zh-CN"/>
        </w:rPr>
        <w:lastRenderedPageBreak/>
        <w:drawing>
          <wp:inline distT="0" distB="0" distL="0" distR="0" wp14:anchorId="2D104603" wp14:editId="645AB66E">
            <wp:extent cx="6096851" cy="3429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6851" cy="3429479"/>
                    </a:xfrm>
                    <a:prstGeom prst="rect">
                      <a:avLst/>
                    </a:prstGeom>
                  </pic:spPr>
                </pic:pic>
              </a:graphicData>
            </a:graphic>
          </wp:inline>
        </w:drawing>
      </w:r>
    </w:p>
    <w:p w14:paraId="13967550" w14:textId="77777777" w:rsidR="0037574A" w:rsidRDefault="0037574A" w:rsidP="0037574A">
      <w:r w:rsidRPr="00011B03">
        <w:rPr>
          <w:noProof/>
          <w:lang w:val="fr-FR" w:eastAsia="zh-CN"/>
        </w:rPr>
        <w:drawing>
          <wp:inline distT="0" distB="0" distL="0" distR="0" wp14:anchorId="071595E5" wp14:editId="6224364D">
            <wp:extent cx="6096851" cy="34294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6851" cy="3429479"/>
                    </a:xfrm>
                    <a:prstGeom prst="rect">
                      <a:avLst/>
                    </a:prstGeom>
                  </pic:spPr>
                </pic:pic>
              </a:graphicData>
            </a:graphic>
          </wp:inline>
        </w:drawing>
      </w:r>
    </w:p>
    <w:p w14:paraId="0E1F3E0E" w14:textId="77777777" w:rsidR="0037574A" w:rsidRDefault="0037574A" w:rsidP="0037574A">
      <w:r w:rsidRPr="00011B03">
        <w:rPr>
          <w:noProof/>
          <w:lang w:val="fr-FR" w:eastAsia="zh-CN"/>
        </w:rPr>
        <w:lastRenderedPageBreak/>
        <w:drawing>
          <wp:inline distT="0" distB="0" distL="0" distR="0" wp14:anchorId="22440616" wp14:editId="26AA32DD">
            <wp:extent cx="6096851" cy="3429479"/>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851" cy="3429479"/>
                    </a:xfrm>
                    <a:prstGeom prst="rect">
                      <a:avLst/>
                    </a:prstGeom>
                  </pic:spPr>
                </pic:pic>
              </a:graphicData>
            </a:graphic>
          </wp:inline>
        </w:drawing>
      </w:r>
    </w:p>
    <w:p w14:paraId="5E263D7A" w14:textId="5F0DEDB9" w:rsidR="0093017C" w:rsidRDefault="0093017C" w:rsidP="0037574A"/>
    <w:p w14:paraId="0DE93D8D" w14:textId="77777777" w:rsidR="0093017C" w:rsidRDefault="0093017C" w:rsidP="0093017C">
      <w:pPr>
        <w:pStyle w:val="Heading4"/>
        <w:numPr>
          <w:ilvl w:val="0"/>
          <w:numId w:val="0"/>
        </w:numPr>
        <w:ind w:left="360"/>
      </w:pPr>
      <w:r w:rsidRPr="00EA1FAD">
        <w:t>#4:  (selection mode) Select headers-&gt;(optional)edit selection-&gt;Share</w:t>
      </w:r>
    </w:p>
    <w:p w14:paraId="0BB88F68" w14:textId="77777777" w:rsidR="00DD5BAB" w:rsidRDefault="00DD5BAB" w:rsidP="00DD5BAB">
      <w:r>
        <w:t>From any list view available on the Raconteur app:</w:t>
      </w:r>
    </w:p>
    <w:p w14:paraId="42623237" w14:textId="3B8AC1E0" w:rsidR="00DD5BAB" w:rsidRDefault="00DD5BAB" w:rsidP="006526C1">
      <w:pPr>
        <w:pStyle w:val="ListParagraph"/>
        <w:numPr>
          <w:ilvl w:val="0"/>
          <w:numId w:val="38"/>
        </w:numPr>
      </w:pPr>
      <w:commentRangeStart w:id="18"/>
      <w:commentRangeStart w:id="19"/>
      <w:r>
        <w:t xml:space="preserve">Selection button </w:t>
      </w:r>
      <w:commentRangeEnd w:id="18"/>
      <w:r>
        <w:rPr>
          <w:rStyle w:val="CommentReference"/>
          <w:rFonts w:eastAsiaTheme="minorEastAsia"/>
          <w:lang w:bidi="en-US"/>
        </w:rPr>
        <w:commentReference w:id="18"/>
      </w:r>
      <w:commentRangeEnd w:id="19"/>
      <w:r>
        <w:rPr>
          <w:rStyle w:val="CommentReference"/>
          <w:rFonts w:eastAsiaTheme="minorEastAsia"/>
          <w:lang w:bidi="en-US"/>
        </w:rPr>
        <w:commentReference w:id="19"/>
      </w:r>
      <w:r>
        <w:t>should be available to users from any list view.</w:t>
      </w:r>
    </w:p>
    <w:p w14:paraId="4C2D52FA" w14:textId="77777777" w:rsidR="00DD5BAB" w:rsidRDefault="00DD5BAB" w:rsidP="006526C1">
      <w:pPr>
        <w:pStyle w:val="ListParagraph"/>
        <w:numPr>
          <w:ilvl w:val="0"/>
          <w:numId w:val="38"/>
        </w:numPr>
      </w:pPr>
      <w:r>
        <w:t>W</w:t>
      </w:r>
      <w:r w:rsidRPr="003A2C47">
        <w:t xml:space="preserve">e will </w:t>
      </w:r>
      <w:r>
        <w:t>enable customer to enter a selection mode where they can select multiple photos and videos and any header through the selection picker. User can select multiple headings. For example from timeline view, user can select ‘July 2014’ heading or ‘7/22’ heading.</w:t>
      </w:r>
    </w:p>
    <w:p w14:paraId="01D52959" w14:textId="77777777" w:rsidR="00DD5BAB" w:rsidRPr="0016274F" w:rsidRDefault="00DD5BAB" w:rsidP="006526C1">
      <w:pPr>
        <w:pStyle w:val="ListParagraph"/>
        <w:numPr>
          <w:ilvl w:val="0"/>
          <w:numId w:val="38"/>
        </w:numPr>
        <w:rPr>
          <w:iCs/>
        </w:rPr>
      </w:pPr>
      <w:r w:rsidRPr="00812BA2">
        <w:rPr>
          <w:rStyle w:val="IntenseEmphasis"/>
          <w:i w:val="0"/>
          <w:color w:val="auto"/>
        </w:rPr>
        <w:t>All headers have an affordance for selecting.</w:t>
      </w:r>
      <w:r>
        <w:rPr>
          <w:rStyle w:val="IntenseEmphasis"/>
          <w:i w:val="0"/>
          <w:color w:val="auto"/>
        </w:rPr>
        <w:t xml:space="preserve"> </w:t>
      </w:r>
      <w:r>
        <w:t>Users can visually understand that they can select headers.</w:t>
      </w:r>
    </w:p>
    <w:p w14:paraId="699FFDB7" w14:textId="77777777" w:rsidR="00DD5BAB" w:rsidRDefault="00DD5BAB" w:rsidP="006526C1">
      <w:pPr>
        <w:pStyle w:val="ListParagraph"/>
        <w:numPr>
          <w:ilvl w:val="0"/>
          <w:numId w:val="38"/>
        </w:numPr>
      </w:pPr>
      <w:r>
        <w:t xml:space="preserve">Once user starts selecting content, ‘share’ button should be clearly visible to users. </w:t>
      </w:r>
    </w:p>
    <w:p w14:paraId="39D55323" w14:textId="77777777" w:rsidR="00DD5BAB" w:rsidRDefault="00DD5BAB" w:rsidP="006526C1">
      <w:pPr>
        <w:pStyle w:val="ListParagraph"/>
        <w:numPr>
          <w:ilvl w:val="0"/>
          <w:numId w:val="38"/>
        </w:numPr>
      </w:pPr>
      <w:r>
        <w:t xml:space="preserve">Once share button is pressed, there will not be any verification of content selected. </w:t>
      </w:r>
    </w:p>
    <w:p w14:paraId="47E347A5" w14:textId="77777777" w:rsidR="00DD5BAB" w:rsidRPr="00CF3EB7" w:rsidRDefault="00DD5BAB" w:rsidP="00DD5BAB">
      <w:pPr>
        <w:rPr>
          <w:rStyle w:val="IntenseEmphasis"/>
          <w:i w:val="0"/>
          <w:iCs w:val="0"/>
          <w:color w:val="FF0000"/>
        </w:rPr>
      </w:pPr>
      <w:r>
        <w:rPr>
          <w:color w:val="FF0000"/>
        </w:rPr>
        <w:t>&lt;Insert screenshot&gt;</w:t>
      </w:r>
    </w:p>
    <w:p w14:paraId="1ADDE6F5" w14:textId="145C07AE" w:rsidR="0093017C" w:rsidRDefault="00DD5BAB" w:rsidP="0093017C">
      <w:pPr>
        <w:rPr>
          <w:color w:val="FF0000"/>
        </w:rPr>
      </w:pPr>
      <w:r>
        <w:rPr>
          <w:color w:val="FF0000"/>
        </w:rPr>
        <w:t>The below</w:t>
      </w:r>
      <w:r w:rsidR="0093017C">
        <w:rPr>
          <w:color w:val="FF0000"/>
        </w:rPr>
        <w:t xml:space="preserve"> is a rough idea.</w:t>
      </w:r>
    </w:p>
    <w:p w14:paraId="4714E5F9" w14:textId="7372F9A3" w:rsidR="0093017C" w:rsidRPr="0093017C" w:rsidRDefault="0093017C" w:rsidP="0093017C">
      <w:pPr>
        <w:rPr>
          <w:color w:val="FF0000"/>
        </w:rPr>
      </w:pPr>
      <w:r>
        <w:rPr>
          <w:noProof/>
          <w:lang w:val="fr-FR" w:eastAsia="zh-CN"/>
        </w:rPr>
        <w:lastRenderedPageBreak/>
        <w:drawing>
          <wp:inline distT="0" distB="0" distL="0" distR="0" wp14:anchorId="1CDFCAF8" wp14:editId="3E06830A">
            <wp:extent cx="6675120" cy="2407285"/>
            <wp:effectExtent l="0" t="0" r="0" b="0"/>
            <wp:docPr id="594539016" name="Picture 594539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75120" cy="2407285"/>
                    </a:xfrm>
                    <a:prstGeom prst="rect">
                      <a:avLst/>
                    </a:prstGeom>
                  </pic:spPr>
                </pic:pic>
              </a:graphicData>
            </a:graphic>
          </wp:inline>
        </w:drawing>
      </w:r>
    </w:p>
    <w:p w14:paraId="2DECFD37" w14:textId="31A9FCE0" w:rsidR="00DD5BAB" w:rsidRPr="00DD5BAB" w:rsidRDefault="00DD5BAB" w:rsidP="00DD5BAB">
      <w:pPr>
        <w:rPr>
          <w:i/>
          <w:iCs/>
          <w:color w:val="00BCF2" w:themeColor="accent1"/>
        </w:rPr>
      </w:pPr>
      <w:commentRangeStart w:id="20"/>
      <w:r w:rsidRPr="00EA1FAD">
        <w:rPr>
          <w:color w:val="4E5B6F" w:themeColor="text2"/>
          <w:sz w:val="24"/>
          <w:szCs w:val="22"/>
        </w:rPr>
        <w:t>#5:  (share mode) Share-&gt;Edit selection -&gt; confirm</w:t>
      </w:r>
      <w:r w:rsidRPr="00EA1FAD">
        <w:rPr>
          <w:iCs/>
          <w:color w:val="4E5B6F" w:themeColor="text2"/>
          <w:sz w:val="24"/>
          <w:szCs w:val="22"/>
        </w:rPr>
        <w:t xml:space="preserve"> selection</w:t>
      </w:r>
      <w:r w:rsidRPr="00DD5BAB">
        <w:rPr>
          <w:rStyle w:val="IntenseEmphasis"/>
        </w:rPr>
        <w:t xml:space="preserve"> </w:t>
      </w:r>
      <w:commentRangeEnd w:id="20"/>
      <w:r>
        <w:rPr>
          <w:rStyle w:val="CommentReference"/>
          <w:rFonts w:eastAsiaTheme="minorEastAsia"/>
          <w:iCs/>
          <w:lang w:bidi="en-US"/>
        </w:rPr>
        <w:commentReference w:id="20"/>
      </w:r>
    </w:p>
    <w:p w14:paraId="0EEFB961" w14:textId="540D8985" w:rsidR="009D24A8" w:rsidRDefault="009D24A8" w:rsidP="0044502F">
      <w:r>
        <w:t xml:space="preserve">From any list view available on the photos </w:t>
      </w:r>
      <w:r w:rsidR="0044502F" w:rsidRPr="003A2C47">
        <w:t>app</w:t>
      </w:r>
      <w:r>
        <w:t>,</w:t>
      </w:r>
      <w:r w:rsidR="0044502F" w:rsidRPr="003A2C47">
        <w:t xml:space="preserve"> share</w:t>
      </w:r>
      <w:r>
        <w:t xml:space="preserve"> </w:t>
      </w:r>
      <w:r w:rsidR="0044502F" w:rsidRPr="003A2C47">
        <w:t xml:space="preserve">entry point </w:t>
      </w:r>
      <w:r>
        <w:t>should be clearly visible</w:t>
      </w:r>
      <w:r w:rsidR="0044502F" w:rsidRPr="003A2C47">
        <w:t xml:space="preserve"> and </w:t>
      </w:r>
      <w:r>
        <w:t>available on</w:t>
      </w:r>
      <w:r w:rsidR="0037574A">
        <w:t xml:space="preserve"> canvas for user selection. </w:t>
      </w:r>
      <w:r w:rsidR="00BA6E3A">
        <w:t xml:space="preserve">Since both the selection mode entry point and the share entry point are going to be visible on the screen, we need to provide some differentiator between the two, so as to provide value add to customer. </w:t>
      </w:r>
    </w:p>
    <w:p w14:paraId="35446163" w14:textId="3BF9A10D" w:rsidR="009D24A8" w:rsidRDefault="009D24A8" w:rsidP="0037574A">
      <w:pPr>
        <w:pStyle w:val="ListParagraph"/>
      </w:pPr>
      <w:r>
        <w:t>PC/tablet:</w:t>
      </w:r>
    </w:p>
    <w:p w14:paraId="5359A2B7" w14:textId="2FD28D93" w:rsidR="00162BD5" w:rsidRDefault="00162BD5" w:rsidP="00162BD5">
      <w:r>
        <w:t>User is viewing content in list. Share entry point is clearly visible and user clicks it.</w:t>
      </w:r>
    </w:p>
    <w:p w14:paraId="7E46FBCE" w14:textId="77777777" w:rsidR="00DD5BAB" w:rsidRPr="00DD5BAB" w:rsidRDefault="00DD5BAB" w:rsidP="00DD5BAB">
      <w:pPr>
        <w:rPr>
          <w:color w:val="FF0000"/>
        </w:rPr>
      </w:pPr>
      <w:r>
        <w:rPr>
          <w:color w:val="FF0000"/>
        </w:rPr>
        <w:t>&lt;insert screenshot&gt;</w:t>
      </w:r>
    </w:p>
    <w:p w14:paraId="547DCD64" w14:textId="0F4696D4" w:rsidR="0044502F" w:rsidRDefault="003F6F6E" w:rsidP="0044502F">
      <w:r>
        <w:t xml:space="preserve">All content </w:t>
      </w:r>
      <w:r w:rsidR="00BA6E3A">
        <w:t xml:space="preserve">under headers fully visible on </w:t>
      </w:r>
      <w:r>
        <w:t xml:space="preserve">screen is </w:t>
      </w:r>
      <w:r w:rsidR="00E71054">
        <w:t>pre-</w:t>
      </w:r>
      <w:r>
        <w:t>selected and i</w:t>
      </w:r>
      <w:r w:rsidR="00162BD5">
        <w:t xml:space="preserve">t becomes clear to users </w:t>
      </w:r>
      <w:r w:rsidR="00E71054">
        <w:t xml:space="preserve">what is already </w:t>
      </w:r>
      <w:r w:rsidR="00E71054" w:rsidRPr="00AE1438">
        <w:rPr>
          <w:b/>
        </w:rPr>
        <w:t>pre-s</w:t>
      </w:r>
      <w:r w:rsidRPr="00AE1438">
        <w:rPr>
          <w:b/>
        </w:rPr>
        <w:t>elected</w:t>
      </w:r>
      <w:r w:rsidR="00793934">
        <w:rPr>
          <w:b/>
        </w:rPr>
        <w:t xml:space="preserve"> </w:t>
      </w:r>
      <w:r w:rsidR="00793934">
        <w:t>and that they can edit the selection</w:t>
      </w:r>
      <w:r w:rsidR="00BA6E3A">
        <w:rPr>
          <w:b/>
        </w:rPr>
        <w:t xml:space="preserve">. </w:t>
      </w:r>
      <w:r w:rsidR="00BA6E3A" w:rsidRPr="00BA6E3A">
        <w:t>User can then view the selection and make</w:t>
      </w:r>
      <w:r w:rsidR="00793934">
        <w:t>s</w:t>
      </w:r>
      <w:r w:rsidR="00BA6E3A" w:rsidRPr="00BA6E3A">
        <w:t xml:space="preserve"> edits as needed</w:t>
      </w:r>
      <w:r w:rsidR="00AE1438" w:rsidRPr="00BA6E3A">
        <w:rPr>
          <w:rStyle w:val="CommentReference"/>
          <w:rFonts w:eastAsiaTheme="minorEastAsia"/>
          <w:lang w:bidi="en-US"/>
        </w:rPr>
        <w:commentReference w:id="21"/>
      </w:r>
      <w:r>
        <w:t xml:space="preserve">. </w:t>
      </w:r>
    </w:p>
    <w:p w14:paraId="73CD5D11" w14:textId="619FBB15" w:rsidR="00162BD5" w:rsidRDefault="00162BD5" w:rsidP="0044502F">
      <w:pPr>
        <w:rPr>
          <w:color w:val="FF0000"/>
        </w:rPr>
      </w:pPr>
      <w:r>
        <w:rPr>
          <w:color w:val="FF0000"/>
        </w:rPr>
        <w:t>&lt;Insert screenshot&gt;</w:t>
      </w:r>
    </w:p>
    <w:p w14:paraId="2400C2FA" w14:textId="72E39B70" w:rsidR="00162BD5" w:rsidRPr="00162BD5" w:rsidRDefault="00793934" w:rsidP="0044502F">
      <w:r>
        <w:t>User can edit the selection including unselecting headers that were auto-selected. U</w:t>
      </w:r>
      <w:r w:rsidR="004D673C">
        <w:t>ser</w:t>
      </w:r>
      <w:r w:rsidR="00162BD5" w:rsidRPr="00162BD5">
        <w:t xml:space="preserve"> confirms the selection and is then entered into the share flow.</w:t>
      </w:r>
    </w:p>
    <w:p w14:paraId="1D9181F3" w14:textId="77777777" w:rsidR="00793934" w:rsidRDefault="00162BD5" w:rsidP="00793934">
      <w:pPr>
        <w:ind w:left="360"/>
      </w:pPr>
      <w:r>
        <w:rPr>
          <w:color w:val="FF0000"/>
        </w:rPr>
        <w:t>&lt;Insert screenshot&gt;</w:t>
      </w:r>
      <w:commentRangeStart w:id="22"/>
      <w:r w:rsidR="00CC13DA">
        <w:rPr>
          <w:rStyle w:val="CommentReference"/>
          <w:rFonts w:eastAsiaTheme="minorEastAsia"/>
          <w:lang w:bidi="en-US"/>
        </w:rPr>
        <w:commentReference w:id="23"/>
      </w:r>
      <w:commentRangeEnd w:id="22"/>
      <w:r w:rsidR="00793934">
        <w:rPr>
          <w:color w:val="FF0000"/>
        </w:rPr>
        <w:t>]</w:t>
      </w:r>
      <w:r w:rsidR="00162D27">
        <w:rPr>
          <w:rStyle w:val="CommentReference"/>
          <w:rFonts w:eastAsiaTheme="minorEastAsia"/>
          <w:lang w:bidi="en-US"/>
        </w:rPr>
        <w:commentReference w:id="22"/>
      </w:r>
      <w:r w:rsidR="00793934" w:rsidRPr="00793934">
        <w:t xml:space="preserve"> </w:t>
      </w:r>
    </w:p>
    <w:p w14:paraId="28FB3417" w14:textId="6A30BA8D" w:rsidR="00011B03" w:rsidRDefault="00011B03" w:rsidP="008E11DD"/>
    <w:tbl>
      <w:tblPr>
        <w:tblStyle w:val="Wind8ws"/>
        <w:tblpPr w:leftFromText="180" w:rightFromText="180" w:vertAnchor="text" w:horzAnchor="margin" w:tblpY="125"/>
        <w:tblW w:w="10015" w:type="dxa"/>
        <w:tblLook w:val="06A0" w:firstRow="1" w:lastRow="0" w:firstColumn="1" w:lastColumn="0" w:noHBand="1" w:noVBand="1"/>
      </w:tblPr>
      <w:tblGrid>
        <w:gridCol w:w="1337"/>
        <w:gridCol w:w="3098"/>
        <w:gridCol w:w="1170"/>
        <w:gridCol w:w="1530"/>
        <w:gridCol w:w="1530"/>
        <w:gridCol w:w="1350"/>
      </w:tblGrid>
      <w:tr w:rsidR="00162BD5" w:rsidRPr="00D741AD" w14:paraId="7CD611E8" w14:textId="77777777" w:rsidTr="00162BD5">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783E09FE" w14:textId="77777777" w:rsidR="00162BD5" w:rsidRPr="00D741AD" w:rsidRDefault="00162BD5" w:rsidP="00162BD5">
            <w:pPr>
              <w:rPr>
                <w:rFonts w:cs="Segoe UI"/>
                <w:b w:val="0"/>
                <w:bCs/>
                <w:szCs w:val="20"/>
              </w:rPr>
            </w:pPr>
            <w:r w:rsidRPr="00D741AD">
              <w:rPr>
                <w:rFonts w:cs="Segoe UI"/>
                <w:b w:val="0"/>
                <w:bCs/>
                <w:szCs w:val="20"/>
              </w:rPr>
              <w:t>UI feature</w:t>
            </w:r>
          </w:p>
        </w:tc>
        <w:tc>
          <w:tcPr>
            <w:tcW w:w="3098" w:type="dxa"/>
            <w:tcMar>
              <w:top w:w="58" w:type="dxa"/>
              <w:bottom w:w="58" w:type="dxa"/>
            </w:tcMar>
            <w:hideMark/>
          </w:tcPr>
          <w:p w14:paraId="7F125446" w14:textId="77777777" w:rsidR="00162BD5" w:rsidRPr="00D741AD" w:rsidRDefault="00162BD5" w:rsidP="00162BD5">
            <w:pPr>
              <w:rPr>
                <w:rFonts w:cs="Segoe UI"/>
                <w:b w:val="0"/>
                <w:bCs/>
                <w:szCs w:val="20"/>
              </w:rPr>
            </w:pPr>
            <w:r w:rsidRPr="00D741AD">
              <w:rPr>
                <w:rFonts w:cs="Segoe UI"/>
                <w:b w:val="0"/>
                <w:bCs/>
                <w:szCs w:val="20"/>
              </w:rPr>
              <w:t>Description</w:t>
            </w:r>
          </w:p>
        </w:tc>
        <w:tc>
          <w:tcPr>
            <w:tcW w:w="1170" w:type="dxa"/>
          </w:tcPr>
          <w:p w14:paraId="7D37FD22" w14:textId="77777777" w:rsidR="00162BD5" w:rsidRPr="00D741AD" w:rsidRDefault="00162BD5" w:rsidP="00162BD5">
            <w:pPr>
              <w:rPr>
                <w:rFonts w:cs="Segoe UI"/>
                <w:b w:val="0"/>
                <w:bCs/>
                <w:szCs w:val="20"/>
              </w:rPr>
            </w:pPr>
            <w:r>
              <w:rPr>
                <w:rFonts w:cs="Segoe UI"/>
                <w:b w:val="0"/>
                <w:bCs/>
                <w:szCs w:val="20"/>
              </w:rPr>
              <w:t>PC Shortcut</w:t>
            </w:r>
          </w:p>
        </w:tc>
        <w:tc>
          <w:tcPr>
            <w:tcW w:w="1530" w:type="dxa"/>
            <w:tcMar>
              <w:top w:w="58" w:type="dxa"/>
              <w:bottom w:w="58" w:type="dxa"/>
            </w:tcMar>
            <w:hideMark/>
          </w:tcPr>
          <w:p w14:paraId="67F6FD5B" w14:textId="77777777" w:rsidR="00162BD5" w:rsidRPr="00D741AD" w:rsidRDefault="00162BD5" w:rsidP="00162BD5">
            <w:pPr>
              <w:rPr>
                <w:rFonts w:cs="Segoe UI"/>
                <w:b w:val="0"/>
                <w:bCs/>
                <w:szCs w:val="20"/>
              </w:rPr>
            </w:pPr>
            <w:r>
              <w:rPr>
                <w:rFonts w:cs="Segoe UI"/>
                <w:b w:val="0"/>
                <w:bCs/>
                <w:szCs w:val="20"/>
              </w:rPr>
              <w:t>PM</w:t>
            </w:r>
            <w:r w:rsidRPr="00D741AD">
              <w:rPr>
                <w:rFonts w:cs="Segoe UI"/>
                <w:b w:val="0"/>
                <w:bCs/>
                <w:szCs w:val="20"/>
              </w:rPr>
              <w:t xml:space="preserve"> string</w:t>
            </w:r>
          </w:p>
        </w:tc>
        <w:tc>
          <w:tcPr>
            <w:tcW w:w="1530" w:type="dxa"/>
            <w:tcMar>
              <w:top w:w="58" w:type="dxa"/>
              <w:bottom w:w="58" w:type="dxa"/>
            </w:tcMar>
            <w:hideMark/>
          </w:tcPr>
          <w:p w14:paraId="09627D94" w14:textId="77777777" w:rsidR="00162BD5" w:rsidRPr="00D741AD" w:rsidRDefault="00162BD5" w:rsidP="00162BD5">
            <w:pPr>
              <w:rPr>
                <w:rFonts w:cs="Segoe UI"/>
                <w:b w:val="0"/>
                <w:bCs/>
                <w:szCs w:val="20"/>
              </w:rPr>
            </w:pPr>
            <w:r w:rsidRPr="00D741AD">
              <w:rPr>
                <w:rFonts w:cs="Segoe UI"/>
                <w:b w:val="0"/>
                <w:bCs/>
                <w:szCs w:val="20"/>
              </w:rPr>
              <w:t>Proposed string</w:t>
            </w:r>
          </w:p>
        </w:tc>
        <w:tc>
          <w:tcPr>
            <w:tcW w:w="1350" w:type="dxa"/>
            <w:tcMar>
              <w:top w:w="58" w:type="dxa"/>
              <w:bottom w:w="58" w:type="dxa"/>
            </w:tcMar>
            <w:hideMark/>
          </w:tcPr>
          <w:p w14:paraId="2278515D" w14:textId="77777777" w:rsidR="00162BD5" w:rsidRPr="00D741AD" w:rsidRDefault="00162BD5" w:rsidP="00162BD5">
            <w:pPr>
              <w:jc w:val="center"/>
              <w:rPr>
                <w:rFonts w:cs="Segoe UI"/>
                <w:b w:val="0"/>
                <w:bCs/>
                <w:szCs w:val="20"/>
              </w:rPr>
            </w:pPr>
            <w:r w:rsidRPr="00D741AD">
              <w:rPr>
                <w:rFonts w:cs="Segoe UI"/>
                <w:b w:val="0"/>
                <w:bCs/>
                <w:szCs w:val="20"/>
              </w:rPr>
              <w:t>Final string</w:t>
            </w:r>
          </w:p>
        </w:tc>
      </w:tr>
      <w:tr w:rsidR="00162BD5" w:rsidRPr="00D156B6" w14:paraId="6AAD25FB" w14:textId="77777777" w:rsidTr="00162BD5">
        <w:trPr>
          <w:trHeight w:val="20"/>
        </w:trPr>
        <w:tc>
          <w:tcPr>
            <w:tcW w:w="1337" w:type="dxa"/>
            <w:tcMar>
              <w:top w:w="58" w:type="dxa"/>
              <w:bottom w:w="58" w:type="dxa"/>
            </w:tcMar>
          </w:tcPr>
          <w:p w14:paraId="3B79E92B" w14:textId="77777777" w:rsidR="00162BD5" w:rsidRDefault="00162BD5" w:rsidP="00162BD5">
            <w:pPr>
              <w:spacing w:after="0"/>
              <w:rPr>
                <w:sz w:val="20"/>
              </w:rPr>
            </w:pPr>
            <w:r>
              <w:rPr>
                <w:sz w:val="20"/>
              </w:rPr>
              <w:t>Button</w:t>
            </w:r>
          </w:p>
          <w:p w14:paraId="4EF2E213" w14:textId="77777777" w:rsidR="00162BD5" w:rsidRDefault="00162BD5" w:rsidP="00162BD5">
            <w:pPr>
              <w:spacing w:after="0"/>
              <w:rPr>
                <w:sz w:val="20"/>
              </w:rPr>
            </w:pPr>
          </w:p>
        </w:tc>
        <w:tc>
          <w:tcPr>
            <w:tcW w:w="3098" w:type="dxa"/>
            <w:tcMar>
              <w:top w:w="58" w:type="dxa"/>
              <w:bottom w:w="58" w:type="dxa"/>
            </w:tcMar>
          </w:tcPr>
          <w:p w14:paraId="4CED8B7C" w14:textId="77777777" w:rsidR="00162BD5" w:rsidRDefault="00162BD5" w:rsidP="00162BD5">
            <w:pPr>
              <w:spacing w:after="0"/>
              <w:rPr>
                <w:sz w:val="20"/>
              </w:rPr>
            </w:pPr>
            <w:r>
              <w:rPr>
                <w:sz w:val="20"/>
              </w:rPr>
              <w:t>Button available on any list view that when clicked initiates the share flow.</w:t>
            </w:r>
          </w:p>
          <w:p w14:paraId="3CD9AD77" w14:textId="4BAC5DA8" w:rsidR="00D70D3A" w:rsidRPr="00867BE5" w:rsidRDefault="00D70D3A" w:rsidP="00D70D3A">
            <w:pPr>
              <w:spacing w:after="0"/>
              <w:rPr>
                <w:i/>
                <w:sz w:val="20"/>
              </w:rPr>
            </w:pPr>
            <w:r>
              <w:rPr>
                <w:sz w:val="20"/>
              </w:rPr>
              <w:t xml:space="preserve"> </w:t>
            </w:r>
            <w:r w:rsidRPr="00867BE5">
              <w:rPr>
                <w:i/>
                <w:sz w:val="20"/>
              </w:rPr>
              <w:t>For M1.1.1,</w:t>
            </w:r>
          </w:p>
          <w:p w14:paraId="56D7C95E" w14:textId="6A2C2993" w:rsidR="00D70D3A" w:rsidRDefault="00D70D3A" w:rsidP="00D70D3A">
            <w:pPr>
              <w:spacing w:after="0"/>
              <w:rPr>
                <w:sz w:val="20"/>
              </w:rPr>
            </w:pPr>
            <w:r w:rsidRPr="00867BE5">
              <w:rPr>
                <w:i/>
                <w:sz w:val="20"/>
              </w:rPr>
              <w:lastRenderedPageBreak/>
              <w:t>Phone&amp;PC- share button on app bar is right of select button and left of delete button</w:t>
            </w:r>
          </w:p>
        </w:tc>
        <w:tc>
          <w:tcPr>
            <w:tcW w:w="1170" w:type="dxa"/>
          </w:tcPr>
          <w:p w14:paraId="2F550C84" w14:textId="77777777" w:rsidR="00162BD5" w:rsidRDefault="00162BD5" w:rsidP="00162BD5">
            <w:pPr>
              <w:spacing w:after="0"/>
              <w:rPr>
                <w:sz w:val="20"/>
              </w:rPr>
            </w:pPr>
            <w:r>
              <w:rPr>
                <w:sz w:val="20"/>
              </w:rPr>
              <w:lastRenderedPageBreak/>
              <w:t>needed</w:t>
            </w:r>
          </w:p>
        </w:tc>
        <w:tc>
          <w:tcPr>
            <w:tcW w:w="1530" w:type="dxa"/>
            <w:tcMar>
              <w:top w:w="58" w:type="dxa"/>
              <w:bottom w:w="58" w:type="dxa"/>
            </w:tcMar>
          </w:tcPr>
          <w:p w14:paraId="6CCDF6F9" w14:textId="77777777" w:rsidR="00162BD5" w:rsidRDefault="00162BD5" w:rsidP="00162BD5">
            <w:pPr>
              <w:spacing w:after="0"/>
              <w:rPr>
                <w:rFonts w:cs="Segoe UI"/>
                <w:color w:val="000000"/>
                <w:sz w:val="20"/>
              </w:rPr>
            </w:pPr>
            <w:r>
              <w:rPr>
                <w:rFonts w:cs="Segoe UI"/>
                <w:color w:val="000000"/>
                <w:sz w:val="20"/>
              </w:rPr>
              <w:t xml:space="preserve">Share </w:t>
            </w:r>
          </w:p>
        </w:tc>
        <w:tc>
          <w:tcPr>
            <w:tcW w:w="1530" w:type="dxa"/>
            <w:tcMar>
              <w:top w:w="58" w:type="dxa"/>
              <w:bottom w:w="58" w:type="dxa"/>
            </w:tcMar>
          </w:tcPr>
          <w:p w14:paraId="34889230" w14:textId="77777777" w:rsidR="00162BD5" w:rsidRPr="00D156B6" w:rsidRDefault="00162BD5" w:rsidP="00162BD5">
            <w:pPr>
              <w:spacing w:after="0"/>
              <w:rPr>
                <w:rFonts w:cs="Calibri"/>
                <w:color w:val="000000"/>
                <w:sz w:val="20"/>
                <w:szCs w:val="22"/>
              </w:rPr>
            </w:pPr>
          </w:p>
        </w:tc>
        <w:tc>
          <w:tcPr>
            <w:tcW w:w="1350" w:type="dxa"/>
            <w:tcMar>
              <w:top w:w="58" w:type="dxa"/>
              <w:bottom w:w="58" w:type="dxa"/>
            </w:tcMar>
          </w:tcPr>
          <w:p w14:paraId="765D0C48" w14:textId="77777777" w:rsidR="00162BD5" w:rsidRPr="00D156B6" w:rsidRDefault="00162BD5" w:rsidP="00162BD5">
            <w:pPr>
              <w:spacing w:after="0"/>
              <w:rPr>
                <w:sz w:val="20"/>
              </w:rPr>
            </w:pPr>
          </w:p>
        </w:tc>
      </w:tr>
      <w:tr w:rsidR="00162BD5" w:rsidRPr="00D156B6" w14:paraId="33986124" w14:textId="77777777" w:rsidTr="00162BD5">
        <w:trPr>
          <w:trHeight w:val="20"/>
        </w:trPr>
        <w:tc>
          <w:tcPr>
            <w:tcW w:w="1337" w:type="dxa"/>
            <w:tcMar>
              <w:top w:w="58" w:type="dxa"/>
              <w:bottom w:w="58" w:type="dxa"/>
            </w:tcMar>
          </w:tcPr>
          <w:p w14:paraId="0F9709E5" w14:textId="05E075DE" w:rsidR="00162BD5" w:rsidRDefault="00162BD5" w:rsidP="00162BD5">
            <w:pPr>
              <w:spacing w:after="0"/>
              <w:rPr>
                <w:sz w:val="20"/>
              </w:rPr>
            </w:pPr>
            <w:r>
              <w:rPr>
                <w:sz w:val="20"/>
              </w:rPr>
              <w:lastRenderedPageBreak/>
              <w:t>Button</w:t>
            </w:r>
          </w:p>
        </w:tc>
        <w:tc>
          <w:tcPr>
            <w:tcW w:w="3098" w:type="dxa"/>
            <w:tcMar>
              <w:top w:w="58" w:type="dxa"/>
              <w:bottom w:w="58" w:type="dxa"/>
            </w:tcMar>
          </w:tcPr>
          <w:p w14:paraId="30634566" w14:textId="77777777" w:rsidR="00162BD5" w:rsidRDefault="00162BD5" w:rsidP="00162BD5">
            <w:pPr>
              <w:spacing w:after="0"/>
              <w:rPr>
                <w:sz w:val="20"/>
              </w:rPr>
            </w:pPr>
            <w:r>
              <w:rPr>
                <w:sz w:val="20"/>
              </w:rPr>
              <w:t xml:space="preserve">Enables selection mode from any list view where user can select multiple items (photos and videos) </w:t>
            </w:r>
          </w:p>
          <w:p w14:paraId="6B6A1E2A" w14:textId="77777777" w:rsidR="00162BD5" w:rsidRDefault="00162BD5" w:rsidP="00162BD5">
            <w:pPr>
              <w:spacing w:after="0"/>
              <w:rPr>
                <w:sz w:val="20"/>
              </w:rPr>
            </w:pPr>
            <w:r w:rsidRPr="00CD3E99">
              <w:rPr>
                <w:color w:val="FF0000"/>
                <w:sz w:val="20"/>
              </w:rPr>
              <w:t xml:space="preserve">*Note: Not in scope for this spec. Detailed in </w:t>
            </w:r>
            <w:hyperlink r:id="rId39" w:history="1">
              <w:r w:rsidRPr="00CD3E99">
                <w:rPr>
                  <w:rStyle w:val="Hyperlink"/>
                  <w:sz w:val="20"/>
                </w:rPr>
                <w:t>Rich Views</w:t>
              </w:r>
            </w:hyperlink>
            <w:r w:rsidRPr="00CD3E99">
              <w:rPr>
                <w:color w:val="FF0000"/>
                <w:sz w:val="20"/>
              </w:rPr>
              <w:t xml:space="preserve"> spec.</w:t>
            </w:r>
          </w:p>
        </w:tc>
        <w:tc>
          <w:tcPr>
            <w:tcW w:w="1170" w:type="dxa"/>
          </w:tcPr>
          <w:p w14:paraId="61140F5E" w14:textId="77777777" w:rsidR="00162BD5" w:rsidRDefault="00162BD5" w:rsidP="00162BD5">
            <w:pPr>
              <w:spacing w:after="0"/>
              <w:rPr>
                <w:sz w:val="20"/>
              </w:rPr>
            </w:pPr>
            <w:r>
              <w:rPr>
                <w:sz w:val="20"/>
              </w:rPr>
              <w:t>needed</w:t>
            </w:r>
          </w:p>
        </w:tc>
        <w:tc>
          <w:tcPr>
            <w:tcW w:w="1530" w:type="dxa"/>
            <w:tcMar>
              <w:top w:w="58" w:type="dxa"/>
              <w:bottom w:w="58" w:type="dxa"/>
            </w:tcMar>
          </w:tcPr>
          <w:p w14:paraId="599E6862" w14:textId="77777777" w:rsidR="00162BD5" w:rsidRDefault="00162BD5" w:rsidP="00162BD5">
            <w:pPr>
              <w:spacing w:after="0"/>
              <w:rPr>
                <w:rFonts w:cs="Segoe UI"/>
                <w:color w:val="000000"/>
                <w:sz w:val="20"/>
              </w:rPr>
            </w:pPr>
            <w:r>
              <w:rPr>
                <w:rFonts w:cs="Segoe UI"/>
                <w:color w:val="000000"/>
                <w:sz w:val="20"/>
              </w:rPr>
              <w:t>Select</w:t>
            </w:r>
          </w:p>
        </w:tc>
        <w:tc>
          <w:tcPr>
            <w:tcW w:w="1530" w:type="dxa"/>
            <w:tcMar>
              <w:top w:w="58" w:type="dxa"/>
              <w:bottom w:w="58" w:type="dxa"/>
            </w:tcMar>
          </w:tcPr>
          <w:p w14:paraId="2D174C46" w14:textId="77777777" w:rsidR="00162BD5" w:rsidRPr="00D156B6" w:rsidRDefault="00162BD5" w:rsidP="00162BD5">
            <w:pPr>
              <w:spacing w:after="0"/>
              <w:rPr>
                <w:rFonts w:cs="Calibri"/>
                <w:color w:val="000000"/>
                <w:sz w:val="20"/>
                <w:szCs w:val="22"/>
              </w:rPr>
            </w:pPr>
          </w:p>
        </w:tc>
        <w:tc>
          <w:tcPr>
            <w:tcW w:w="1350" w:type="dxa"/>
            <w:tcMar>
              <w:top w:w="58" w:type="dxa"/>
              <w:bottom w:w="58" w:type="dxa"/>
            </w:tcMar>
          </w:tcPr>
          <w:p w14:paraId="71D5D6A5" w14:textId="77777777" w:rsidR="00162BD5" w:rsidRPr="00D156B6" w:rsidRDefault="00162BD5" w:rsidP="00162BD5">
            <w:pPr>
              <w:spacing w:after="0"/>
              <w:rPr>
                <w:sz w:val="20"/>
              </w:rPr>
            </w:pPr>
          </w:p>
        </w:tc>
      </w:tr>
    </w:tbl>
    <w:p w14:paraId="5F74AD3F" w14:textId="77777777" w:rsidR="00011B03" w:rsidRDefault="00011B03" w:rsidP="008E11DD"/>
    <w:p w14:paraId="47BE9124" w14:textId="77777777" w:rsidR="00DD5BAB" w:rsidRDefault="00DD5BAB" w:rsidP="00DD5BAB">
      <w:pPr>
        <w:pStyle w:val="Questions"/>
      </w:pPr>
      <w:r>
        <w:t xml:space="preserve">Need screens for this. </w:t>
      </w:r>
    </w:p>
    <w:p w14:paraId="74D2DD27" w14:textId="77777777" w:rsidR="00DD5BAB" w:rsidRDefault="00DD5BAB" w:rsidP="00DD5BAB">
      <w:pPr>
        <w:pStyle w:val="Questions"/>
      </w:pPr>
      <w:r>
        <w:t>What is going to be pre-selected by default?</w:t>
      </w:r>
    </w:p>
    <w:p w14:paraId="764D691F" w14:textId="071FDC52" w:rsidR="00370BBC" w:rsidRPr="00CD5FE5" w:rsidRDefault="00DD5BAB" w:rsidP="00793934">
      <w:pPr>
        <w:pStyle w:val="Questions"/>
      </w:pPr>
      <w:r>
        <w:t>App bar changes, next step (clear selection, continue to next step, cancel?)</w:t>
      </w:r>
    </w:p>
    <w:p w14:paraId="1C965E81" w14:textId="2D6EA1FF" w:rsidR="00536F15" w:rsidRDefault="00536F15" w:rsidP="001842B0">
      <w:pPr>
        <w:pStyle w:val="Heading2"/>
      </w:pPr>
      <w:r>
        <w:t>Share Flow Overview</w:t>
      </w:r>
    </w:p>
    <w:p w14:paraId="2B1F9997" w14:textId="03C7C1A7" w:rsidR="00536F15" w:rsidRDefault="00536F15" w:rsidP="00536F15">
      <w:r>
        <w:t>In M1, we will enable users to share any content in two ways:</w:t>
      </w:r>
    </w:p>
    <w:p w14:paraId="7653F5B1" w14:textId="6E9DE577" w:rsidR="00536F15" w:rsidRDefault="00536F15" w:rsidP="006526C1">
      <w:pPr>
        <w:pStyle w:val="ListParagraph"/>
        <w:numPr>
          <w:ilvl w:val="0"/>
          <w:numId w:val="39"/>
        </w:numPr>
      </w:pPr>
      <w:r w:rsidRPr="00536F15">
        <w:rPr>
          <w:b/>
        </w:rPr>
        <w:t>Share as file</w:t>
      </w:r>
      <w:r>
        <w:t xml:space="preserve">- the physical files to be uploaded onto target app. We assume most users want to upload files to target apps and we do not want to disrupt this flow. </w:t>
      </w:r>
    </w:p>
    <w:p w14:paraId="0E057E37" w14:textId="658DE968" w:rsidR="00536F15" w:rsidRDefault="00536F15" w:rsidP="006526C1">
      <w:pPr>
        <w:pStyle w:val="ListParagraph"/>
        <w:numPr>
          <w:ilvl w:val="0"/>
          <w:numId w:val="39"/>
        </w:numPr>
      </w:pPr>
      <w:r>
        <w:rPr>
          <w:b/>
        </w:rPr>
        <w:t>Share as OneDrive link</w:t>
      </w:r>
      <w:r>
        <w:t xml:space="preserve"> – Share a link to a location on OneDrive where all the content is available. We want to promote sharing as link to users where there is a payoff from doing so (Example: sharing special file types as OneDrive link that can be rendered with richness on any device).</w:t>
      </w:r>
    </w:p>
    <w:p w14:paraId="37CCA546" w14:textId="77777777" w:rsidR="007F019A" w:rsidRPr="005E243D" w:rsidRDefault="007F019A" w:rsidP="007F019A">
      <w:pPr>
        <w:pStyle w:val="Heading3"/>
      </w:pPr>
      <w:r w:rsidRPr="005E243D">
        <w:t>User expectations/guidelines for share flow</w:t>
      </w:r>
    </w:p>
    <w:p w14:paraId="40ED2D85" w14:textId="0663FA29" w:rsidR="007F019A" w:rsidRDefault="007F019A" w:rsidP="006526C1">
      <w:pPr>
        <w:pStyle w:val="ListParagraph"/>
        <w:numPr>
          <w:ilvl w:val="0"/>
          <w:numId w:val="30"/>
        </w:numPr>
      </w:pPr>
      <w:commentRangeStart w:id="24"/>
      <w:commentRangeStart w:id="25"/>
      <w:r>
        <w:rPr>
          <w:b/>
        </w:rPr>
        <w:t xml:space="preserve">Promote share as link </w:t>
      </w:r>
      <w:r>
        <w:t>where it makes sense</w:t>
      </w:r>
      <w:commentRangeEnd w:id="24"/>
      <w:r>
        <w:rPr>
          <w:rStyle w:val="CommentReference"/>
          <w:rFonts w:eastAsiaTheme="minorEastAsia"/>
          <w:lang w:bidi="en-US"/>
        </w:rPr>
        <w:commentReference w:id="24"/>
      </w:r>
      <w:commentRangeEnd w:id="25"/>
      <w:r w:rsidR="00B23F92">
        <w:rPr>
          <w:rStyle w:val="CommentReference"/>
          <w:rFonts w:eastAsiaTheme="minorEastAsia"/>
          <w:lang w:bidi="en-US"/>
        </w:rPr>
        <w:commentReference w:id="25"/>
      </w:r>
      <w:r w:rsidR="00B23F92">
        <w:t xml:space="preserve"> and adds value to user. </w:t>
      </w:r>
    </w:p>
    <w:p w14:paraId="65F81EE8" w14:textId="77777777" w:rsidR="007F019A" w:rsidRPr="005E243D" w:rsidRDefault="007F019A" w:rsidP="006526C1">
      <w:pPr>
        <w:pStyle w:val="ListParagraph"/>
        <w:numPr>
          <w:ilvl w:val="0"/>
          <w:numId w:val="30"/>
        </w:numPr>
      </w:pPr>
      <w:r w:rsidRPr="003B12B9">
        <w:rPr>
          <w:b/>
        </w:rPr>
        <w:t>Seamless experience</w:t>
      </w:r>
      <w:r w:rsidRPr="005E243D">
        <w:t xml:space="preserve"> – users don’t need to worry whether the content lives in the cloud or locally or 3</w:t>
      </w:r>
      <w:r w:rsidRPr="005E243D">
        <w:rPr>
          <w:vertAlign w:val="superscript"/>
        </w:rPr>
        <w:t>rd</w:t>
      </w:r>
      <w:r w:rsidRPr="005E243D">
        <w:t xml:space="preserve"> party service. </w:t>
      </w:r>
      <w:r>
        <w:t>We need to handle mixed source content gracefully.</w:t>
      </w:r>
    </w:p>
    <w:p w14:paraId="7AC69114" w14:textId="0CFDB2D5" w:rsidR="007F019A" w:rsidRPr="005E243D" w:rsidRDefault="00B23F92" w:rsidP="006526C1">
      <w:pPr>
        <w:pStyle w:val="ListParagraph"/>
        <w:numPr>
          <w:ilvl w:val="0"/>
          <w:numId w:val="30"/>
        </w:numPr>
      </w:pPr>
      <w:r>
        <w:rPr>
          <w:b/>
        </w:rPr>
        <w:t>Don’t made it harder to share as file</w:t>
      </w:r>
      <w:r w:rsidR="007F019A" w:rsidRPr="005E243D">
        <w:t xml:space="preserve"> – While we want to provide users the added benefits that come with sharing as link, we don’t want to make it harder to share as file to the apps</w:t>
      </w:r>
      <w:r>
        <w:t xml:space="preserve"> and people they are used to. Only alter flow when there is clear value prop to user. </w:t>
      </w:r>
    </w:p>
    <w:p w14:paraId="2EB8B490" w14:textId="77777777" w:rsidR="007F019A" w:rsidRDefault="007F019A" w:rsidP="006526C1">
      <w:pPr>
        <w:pStyle w:val="ListParagraph"/>
        <w:numPr>
          <w:ilvl w:val="0"/>
          <w:numId w:val="30"/>
        </w:numPr>
      </w:pPr>
      <w:commentRangeStart w:id="26"/>
      <w:commentRangeStart w:id="27"/>
      <w:r w:rsidRPr="003B12B9">
        <w:rPr>
          <w:b/>
        </w:rPr>
        <w:t>Fast and responsive</w:t>
      </w:r>
      <w:r w:rsidRPr="005E243D">
        <w:t xml:space="preserve"> - </w:t>
      </w:r>
      <w:r>
        <w:t>Avoid having</w:t>
      </w:r>
      <w:r w:rsidRPr="005E243D">
        <w:t xml:space="preserve"> users </w:t>
      </w:r>
      <w:r>
        <w:t xml:space="preserve">experience large </w:t>
      </w:r>
      <w:r w:rsidRPr="005E243D">
        <w:t xml:space="preserve">wait </w:t>
      </w:r>
      <w:r>
        <w:t xml:space="preserve">times </w:t>
      </w:r>
      <w:r w:rsidRPr="005E243D">
        <w:t>while system is processing actions</w:t>
      </w:r>
      <w:r>
        <w:t>. This might include setting size restrictions during upload or download processes</w:t>
      </w:r>
      <w:commentRangeEnd w:id="26"/>
      <w:r>
        <w:rPr>
          <w:rStyle w:val="CommentReference"/>
          <w:rFonts w:eastAsiaTheme="minorEastAsia"/>
          <w:lang w:bidi="en-US"/>
        </w:rPr>
        <w:commentReference w:id="26"/>
      </w:r>
      <w:commentRangeEnd w:id="27"/>
      <w:r w:rsidR="00B23F92">
        <w:rPr>
          <w:rStyle w:val="CommentReference"/>
          <w:rFonts w:eastAsiaTheme="minorEastAsia"/>
          <w:lang w:bidi="en-US"/>
        </w:rPr>
        <w:commentReference w:id="27"/>
      </w:r>
    </w:p>
    <w:p w14:paraId="7EF3BB5F" w14:textId="77777777" w:rsidR="007F019A" w:rsidRDefault="007F019A" w:rsidP="006526C1">
      <w:pPr>
        <w:pStyle w:val="ListParagraph"/>
        <w:numPr>
          <w:ilvl w:val="0"/>
          <w:numId w:val="30"/>
        </w:numPr>
      </w:pPr>
      <w:r w:rsidRPr="003B12B9">
        <w:rPr>
          <w:b/>
        </w:rPr>
        <w:t xml:space="preserve">Users have control over what they </w:t>
      </w:r>
      <w:commentRangeStart w:id="28"/>
      <w:r w:rsidRPr="003B12B9">
        <w:rPr>
          <w:b/>
        </w:rPr>
        <w:t>share</w:t>
      </w:r>
      <w:commentRangeEnd w:id="28"/>
      <w:r>
        <w:rPr>
          <w:rStyle w:val="CommentReference"/>
          <w:rFonts w:eastAsiaTheme="minorEastAsia"/>
          <w:lang w:bidi="en-US"/>
        </w:rPr>
        <w:commentReference w:id="28"/>
      </w:r>
      <w:r>
        <w:t xml:space="preserve"> and how they do so</w:t>
      </w:r>
    </w:p>
    <w:p w14:paraId="67681B27" w14:textId="77777777" w:rsidR="007F019A" w:rsidRDefault="007F019A" w:rsidP="007F019A">
      <w:pPr>
        <w:pStyle w:val="Heading3"/>
      </w:pPr>
      <w:r>
        <w:t>Share flow – All up</w:t>
      </w:r>
    </w:p>
    <w:p w14:paraId="1FE699E3" w14:textId="77777777" w:rsidR="007F019A" w:rsidRPr="00EE3752" w:rsidRDefault="007F019A" w:rsidP="007F019A"/>
    <w:p w14:paraId="6CAA5076" w14:textId="77777777" w:rsidR="007F019A" w:rsidRPr="00EE3752" w:rsidRDefault="007F019A" w:rsidP="007F019A">
      <w:r w:rsidRPr="00AB2C5D">
        <w:rPr>
          <w:noProof/>
          <w:lang w:val="fr-FR" w:eastAsia="zh-CN"/>
        </w:rPr>
        <w:lastRenderedPageBreak/>
        <w:drawing>
          <wp:inline distT="0" distB="0" distL="0" distR="0" wp14:anchorId="5CDDA525" wp14:editId="3E155408">
            <wp:extent cx="6675120" cy="10125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5120" cy="10125509"/>
                    </a:xfrm>
                    <a:prstGeom prst="rect">
                      <a:avLst/>
                    </a:prstGeom>
                    <a:noFill/>
                    <a:ln>
                      <a:noFill/>
                    </a:ln>
                  </pic:spPr>
                </pic:pic>
              </a:graphicData>
            </a:graphic>
          </wp:inline>
        </w:drawing>
      </w:r>
    </w:p>
    <w:p w14:paraId="411D9DD1" w14:textId="77777777" w:rsidR="00536F15" w:rsidRPr="00536F15" w:rsidRDefault="00536F15" w:rsidP="00536F15"/>
    <w:p w14:paraId="49FDD12E" w14:textId="2A7E81E7" w:rsidR="007F019A" w:rsidRDefault="00286100" w:rsidP="00503D59">
      <w:pPr>
        <w:pStyle w:val="Heading2"/>
        <w:numPr>
          <w:ilvl w:val="1"/>
          <w:numId w:val="3"/>
        </w:numPr>
      </w:pPr>
      <w:r>
        <w:t xml:space="preserve"> </w:t>
      </w:r>
      <w:r w:rsidR="00536F15">
        <w:t>Share as File</w:t>
      </w:r>
    </w:p>
    <w:p w14:paraId="24119167" w14:textId="77777777" w:rsidR="006D711E" w:rsidRPr="006D711E" w:rsidRDefault="006D711E" w:rsidP="006D711E"/>
    <w:p w14:paraId="5985198B" w14:textId="419AED1F" w:rsidR="007F019A" w:rsidRDefault="007F019A" w:rsidP="007F019A">
      <w:pPr>
        <w:pStyle w:val="Heading3"/>
      </w:pPr>
      <w:r w:rsidRPr="007F019A">
        <w:t>Sharing standard format local content as files</w:t>
      </w:r>
    </w:p>
    <w:p w14:paraId="4C374286" w14:textId="77777777" w:rsidR="00E15C4D" w:rsidRDefault="00E15C4D" w:rsidP="00E15C4D">
      <w:pPr>
        <w:rPr>
          <w:b/>
        </w:rPr>
      </w:pPr>
      <w:r>
        <w:rPr>
          <w:b/>
        </w:rPr>
        <w:t>Size</w:t>
      </w:r>
    </w:p>
    <w:p w14:paraId="40ADE12D" w14:textId="6189CB65" w:rsidR="00E15C4D" w:rsidRDefault="00A542CD" w:rsidP="00E15C4D">
      <w:r w:rsidRPr="00E15C4D">
        <w:t>Share</w:t>
      </w:r>
      <w:r>
        <w:t xml:space="preserve"> actual size of </w:t>
      </w:r>
      <w:r w:rsidR="00094B44">
        <w:t>content. Target app can perform size alteration and compression as needed.</w:t>
      </w:r>
      <w:r w:rsidR="00E15C4D">
        <w:t xml:space="preserve"> </w:t>
      </w:r>
    </w:p>
    <w:p w14:paraId="395755B3" w14:textId="42AA3304" w:rsidR="00E15C4D" w:rsidRDefault="00E15C4D" w:rsidP="00E15C4D">
      <w:pPr>
        <w:rPr>
          <w:b/>
        </w:rPr>
      </w:pPr>
      <w:r>
        <w:rPr>
          <w:b/>
        </w:rPr>
        <w:t>Packaging Mechanism</w:t>
      </w:r>
      <w:r w:rsidR="00747843">
        <w:rPr>
          <w:b/>
        </w:rPr>
        <w:t xml:space="preserve"> for Local files</w:t>
      </w:r>
    </w:p>
    <w:p w14:paraId="1EA5BCB5" w14:textId="53880ADA" w:rsidR="00426B80" w:rsidRDefault="00747843" w:rsidP="00E15C4D">
      <w:r>
        <w:t>On par with wha</w:t>
      </w:r>
      <w:r w:rsidR="00474224">
        <w:t xml:space="preserve">t we have for phone and pc today, that is, creating a data package of locally backed storage file(/s). </w:t>
      </w:r>
    </w:p>
    <w:p w14:paraId="249D75A8" w14:textId="77777777" w:rsidR="00426B80" w:rsidRDefault="00426B80" w:rsidP="00B23F92">
      <w:pPr>
        <w:pStyle w:val="Heading3"/>
      </w:pPr>
      <w:r w:rsidRPr="00B23F92">
        <w:t>Sharing</w:t>
      </w:r>
      <w:r w:rsidRPr="007F019A">
        <w:t xml:space="preserve"> standard format </w:t>
      </w:r>
      <w:r>
        <w:t>OneDrive</w:t>
      </w:r>
      <w:r w:rsidRPr="007F019A">
        <w:t xml:space="preserve"> content as files</w:t>
      </w:r>
    </w:p>
    <w:p w14:paraId="200DB518" w14:textId="77777777" w:rsidR="008478BF" w:rsidRDefault="008478BF" w:rsidP="00426B80">
      <w:pPr>
        <w:rPr>
          <w:b/>
        </w:rPr>
      </w:pPr>
      <w:r>
        <w:rPr>
          <w:b/>
        </w:rPr>
        <w:t>Download</w:t>
      </w:r>
    </w:p>
    <w:p w14:paraId="42FA787E" w14:textId="58C1DFCB" w:rsidR="00B35D8A" w:rsidRDefault="005E12E0" w:rsidP="00B35D8A">
      <w:r>
        <w:t>In the case where content l</w:t>
      </w:r>
      <w:r w:rsidR="00DE1503">
        <w:t>ives in the cloud and needs to be s</w:t>
      </w:r>
      <w:r>
        <w:t>hared via the photos app on any device</w:t>
      </w:r>
      <w:r w:rsidR="00DE1503">
        <w:t xml:space="preserve"> as files</w:t>
      </w:r>
      <w:r>
        <w:t xml:space="preserve">, the content needs to be downloaded from cloud to local device in order to share those contents as files to target apps. We will </w:t>
      </w:r>
      <w:commentRangeStart w:id="29"/>
      <w:commentRangeStart w:id="30"/>
      <w:r w:rsidR="00B35D8A">
        <w:t xml:space="preserve">download the full size content from OneDrive. </w:t>
      </w:r>
      <w:commentRangeEnd w:id="29"/>
      <w:r w:rsidR="00B35D8A">
        <w:rPr>
          <w:rStyle w:val="CommentReference"/>
          <w:rFonts w:eastAsiaTheme="minorEastAsia"/>
          <w:lang w:bidi="en-US"/>
        </w:rPr>
        <w:commentReference w:id="29"/>
      </w:r>
      <w:commentRangeEnd w:id="30"/>
      <w:r w:rsidR="00B35D8A">
        <w:rPr>
          <w:rStyle w:val="CommentReference"/>
          <w:rFonts w:eastAsiaTheme="minorEastAsia"/>
          <w:lang w:bidi="en-US"/>
        </w:rPr>
        <w:commentReference w:id="30"/>
      </w:r>
    </w:p>
    <w:p w14:paraId="47B771FE" w14:textId="77777777" w:rsidR="00426B80" w:rsidRDefault="00426B80" w:rsidP="00426B80">
      <w:pPr>
        <w:rPr>
          <w:b/>
        </w:rPr>
      </w:pPr>
      <w:r>
        <w:rPr>
          <w:b/>
        </w:rPr>
        <w:t>Size</w:t>
      </w:r>
    </w:p>
    <w:p w14:paraId="639CED72" w14:textId="301617C6" w:rsidR="00426B80" w:rsidRDefault="00426B80" w:rsidP="00426B80">
      <w:r w:rsidRPr="00E15C4D">
        <w:t>Share</w:t>
      </w:r>
      <w:r w:rsidR="0042786B">
        <w:t xml:space="preserve"> actual size of image. </w:t>
      </w:r>
    </w:p>
    <w:p w14:paraId="164E15E5" w14:textId="77777777" w:rsidR="00426B80" w:rsidRDefault="00426B80" w:rsidP="00426B80">
      <w:pPr>
        <w:rPr>
          <w:b/>
        </w:rPr>
      </w:pPr>
      <w:r>
        <w:rPr>
          <w:b/>
        </w:rPr>
        <w:t>Packaging Mechanism for OneDrive files</w:t>
      </w:r>
    </w:p>
    <w:p w14:paraId="4CAA9FBF" w14:textId="7F2FBF74" w:rsidR="00426B80" w:rsidRDefault="00426B80" w:rsidP="00426B80">
      <w:r>
        <w:t xml:space="preserve">Share target to receive full size content from </w:t>
      </w:r>
      <w:r w:rsidR="0042786B">
        <w:t>photos app as storage files.</w:t>
      </w:r>
    </w:p>
    <w:p w14:paraId="5A9AC977" w14:textId="092BD70D" w:rsidR="0042786B" w:rsidRDefault="005E12E0" w:rsidP="00426B80">
      <w:pPr>
        <w:rPr>
          <w:b/>
        </w:rPr>
      </w:pPr>
      <w:r>
        <w:rPr>
          <w:b/>
        </w:rPr>
        <w:t>UX</w:t>
      </w:r>
      <w:r w:rsidR="006778D3">
        <w:rPr>
          <w:b/>
        </w:rPr>
        <w:t>- downloading content</w:t>
      </w:r>
    </w:p>
    <w:p w14:paraId="4A5E3306" w14:textId="7ADD5C68" w:rsidR="005E12E0" w:rsidRDefault="005E12E0" w:rsidP="00426B80">
      <w:r>
        <w:t>Since OneDrive content displayed on apps needs to be downloaded to share contents as file, we need to show the progress of the download to users.</w:t>
      </w:r>
    </w:p>
    <w:p w14:paraId="62404E7C" w14:textId="114BBEDD" w:rsidR="0042786B" w:rsidRDefault="0042786B" w:rsidP="00426B80">
      <w:pPr>
        <w:rPr>
          <w:color w:val="FF0000"/>
        </w:rPr>
      </w:pPr>
      <w:r>
        <w:t>&lt;</w:t>
      </w:r>
      <w:r>
        <w:rPr>
          <w:color w:val="FF0000"/>
        </w:rPr>
        <w:t>Design needed</w:t>
      </w:r>
      <w:r w:rsidR="00BA1923">
        <w:rPr>
          <w:color w:val="FF0000"/>
        </w:rPr>
        <w:t>- for viewer and list view</w:t>
      </w:r>
      <w:r>
        <w:rPr>
          <w:color w:val="FF0000"/>
        </w:rPr>
        <w:t>&gt;</w:t>
      </w:r>
    </w:p>
    <w:tbl>
      <w:tblPr>
        <w:tblStyle w:val="Wind8ws"/>
        <w:tblW w:w="10015" w:type="dxa"/>
        <w:tblLook w:val="06A0" w:firstRow="1" w:lastRow="0" w:firstColumn="1" w:lastColumn="0" w:noHBand="1" w:noVBand="1"/>
      </w:tblPr>
      <w:tblGrid>
        <w:gridCol w:w="1470"/>
        <w:gridCol w:w="1961"/>
        <w:gridCol w:w="1189"/>
        <w:gridCol w:w="1874"/>
        <w:gridCol w:w="1855"/>
        <w:gridCol w:w="1666"/>
      </w:tblGrid>
      <w:tr w:rsidR="005E12E0" w:rsidRPr="00D741AD" w14:paraId="295AD6A7" w14:textId="77777777" w:rsidTr="00DE1503">
        <w:trPr>
          <w:cnfStyle w:val="100000000000" w:firstRow="1" w:lastRow="0" w:firstColumn="0" w:lastColumn="0" w:oddVBand="0" w:evenVBand="0" w:oddHBand="0" w:evenHBand="0" w:firstRowFirstColumn="0" w:firstRowLastColumn="0" w:lastRowFirstColumn="0" w:lastRowLastColumn="0"/>
          <w:trHeight w:val="20"/>
        </w:trPr>
        <w:tc>
          <w:tcPr>
            <w:tcW w:w="1470" w:type="dxa"/>
            <w:tcMar>
              <w:top w:w="58" w:type="dxa"/>
              <w:bottom w:w="58" w:type="dxa"/>
            </w:tcMar>
            <w:hideMark/>
          </w:tcPr>
          <w:p w14:paraId="1E303802" w14:textId="77777777" w:rsidR="005E12E0" w:rsidRPr="00D741AD" w:rsidRDefault="005E12E0" w:rsidP="00230FCC">
            <w:pPr>
              <w:rPr>
                <w:rFonts w:cs="Segoe UI"/>
                <w:b w:val="0"/>
                <w:bCs/>
                <w:szCs w:val="20"/>
              </w:rPr>
            </w:pPr>
            <w:r w:rsidRPr="00D741AD">
              <w:rPr>
                <w:rFonts w:cs="Segoe UI"/>
                <w:b w:val="0"/>
                <w:bCs/>
                <w:szCs w:val="20"/>
              </w:rPr>
              <w:t>UI feature</w:t>
            </w:r>
          </w:p>
        </w:tc>
        <w:tc>
          <w:tcPr>
            <w:tcW w:w="1961" w:type="dxa"/>
            <w:tcMar>
              <w:top w:w="58" w:type="dxa"/>
              <w:bottom w:w="58" w:type="dxa"/>
            </w:tcMar>
            <w:hideMark/>
          </w:tcPr>
          <w:p w14:paraId="3AE15620" w14:textId="77777777" w:rsidR="005E12E0" w:rsidRPr="00D741AD" w:rsidRDefault="005E12E0" w:rsidP="00230FCC">
            <w:pPr>
              <w:rPr>
                <w:rFonts w:cs="Segoe UI"/>
                <w:b w:val="0"/>
                <w:bCs/>
                <w:szCs w:val="20"/>
              </w:rPr>
            </w:pPr>
            <w:r w:rsidRPr="00D741AD">
              <w:rPr>
                <w:rFonts w:cs="Segoe UI"/>
                <w:b w:val="0"/>
                <w:bCs/>
                <w:szCs w:val="20"/>
              </w:rPr>
              <w:t>Description</w:t>
            </w:r>
          </w:p>
        </w:tc>
        <w:tc>
          <w:tcPr>
            <w:tcW w:w="1189" w:type="dxa"/>
          </w:tcPr>
          <w:p w14:paraId="71B1D021" w14:textId="77777777" w:rsidR="005E12E0" w:rsidRPr="00D741AD" w:rsidRDefault="005E12E0" w:rsidP="00230FCC">
            <w:pPr>
              <w:rPr>
                <w:rFonts w:cs="Segoe UI"/>
                <w:b w:val="0"/>
                <w:bCs/>
                <w:szCs w:val="20"/>
              </w:rPr>
            </w:pPr>
            <w:r>
              <w:rPr>
                <w:rFonts w:cs="Segoe UI"/>
                <w:b w:val="0"/>
                <w:bCs/>
                <w:szCs w:val="20"/>
              </w:rPr>
              <w:t>PC Shortcut</w:t>
            </w:r>
          </w:p>
        </w:tc>
        <w:tc>
          <w:tcPr>
            <w:tcW w:w="1874" w:type="dxa"/>
            <w:tcMar>
              <w:top w:w="58" w:type="dxa"/>
              <w:bottom w:w="58" w:type="dxa"/>
            </w:tcMar>
            <w:hideMark/>
          </w:tcPr>
          <w:p w14:paraId="4D8A7F45" w14:textId="77777777" w:rsidR="005E12E0" w:rsidRPr="00D741AD" w:rsidRDefault="005E12E0" w:rsidP="00230FCC">
            <w:pPr>
              <w:rPr>
                <w:rFonts w:cs="Segoe UI"/>
                <w:b w:val="0"/>
                <w:bCs/>
                <w:szCs w:val="20"/>
              </w:rPr>
            </w:pPr>
            <w:r>
              <w:rPr>
                <w:rFonts w:cs="Segoe UI"/>
                <w:b w:val="0"/>
                <w:bCs/>
                <w:szCs w:val="20"/>
              </w:rPr>
              <w:t>PM</w:t>
            </w:r>
            <w:r w:rsidRPr="00D741AD">
              <w:rPr>
                <w:rFonts w:cs="Segoe UI"/>
                <w:b w:val="0"/>
                <w:bCs/>
                <w:szCs w:val="20"/>
              </w:rPr>
              <w:t xml:space="preserve"> string</w:t>
            </w:r>
          </w:p>
        </w:tc>
        <w:tc>
          <w:tcPr>
            <w:tcW w:w="1855" w:type="dxa"/>
            <w:tcMar>
              <w:top w:w="58" w:type="dxa"/>
              <w:bottom w:w="58" w:type="dxa"/>
            </w:tcMar>
            <w:hideMark/>
          </w:tcPr>
          <w:p w14:paraId="55414884" w14:textId="77777777" w:rsidR="005E12E0" w:rsidRPr="00D741AD" w:rsidRDefault="005E12E0" w:rsidP="00230FCC">
            <w:pPr>
              <w:rPr>
                <w:rFonts w:cs="Segoe UI"/>
                <w:b w:val="0"/>
                <w:bCs/>
                <w:szCs w:val="20"/>
              </w:rPr>
            </w:pPr>
            <w:r w:rsidRPr="00D741AD">
              <w:rPr>
                <w:rFonts w:cs="Segoe UI"/>
                <w:b w:val="0"/>
                <w:bCs/>
                <w:szCs w:val="20"/>
              </w:rPr>
              <w:t>Proposed string</w:t>
            </w:r>
          </w:p>
        </w:tc>
        <w:tc>
          <w:tcPr>
            <w:tcW w:w="1666" w:type="dxa"/>
            <w:tcMar>
              <w:top w:w="58" w:type="dxa"/>
              <w:bottom w:w="58" w:type="dxa"/>
            </w:tcMar>
            <w:hideMark/>
          </w:tcPr>
          <w:p w14:paraId="4487D09C" w14:textId="77777777" w:rsidR="005E12E0" w:rsidRPr="00D741AD" w:rsidRDefault="005E12E0" w:rsidP="00230FCC">
            <w:pPr>
              <w:jc w:val="center"/>
              <w:rPr>
                <w:rFonts w:cs="Segoe UI"/>
                <w:b w:val="0"/>
                <w:bCs/>
                <w:szCs w:val="20"/>
              </w:rPr>
            </w:pPr>
            <w:r w:rsidRPr="00D741AD">
              <w:rPr>
                <w:rFonts w:cs="Segoe UI"/>
                <w:b w:val="0"/>
                <w:bCs/>
                <w:szCs w:val="20"/>
              </w:rPr>
              <w:t>Final string</w:t>
            </w:r>
          </w:p>
        </w:tc>
      </w:tr>
      <w:tr w:rsidR="005E12E0" w:rsidRPr="00D156B6" w14:paraId="4424A0FA" w14:textId="77777777" w:rsidTr="00DE1503">
        <w:trPr>
          <w:trHeight w:val="20"/>
        </w:trPr>
        <w:tc>
          <w:tcPr>
            <w:tcW w:w="1470" w:type="dxa"/>
            <w:tcMar>
              <w:top w:w="58" w:type="dxa"/>
              <w:bottom w:w="58" w:type="dxa"/>
            </w:tcMar>
          </w:tcPr>
          <w:p w14:paraId="7696A26C" w14:textId="46E79FF7" w:rsidR="005E12E0" w:rsidRDefault="005E12E0" w:rsidP="00230FCC">
            <w:pPr>
              <w:spacing w:after="0"/>
              <w:rPr>
                <w:sz w:val="20"/>
              </w:rPr>
            </w:pPr>
            <w:r>
              <w:rPr>
                <w:sz w:val="20"/>
              </w:rPr>
              <w:t xml:space="preserve">Indeterminate </w:t>
            </w:r>
            <w:r w:rsidR="005026A8">
              <w:rPr>
                <w:sz w:val="20"/>
              </w:rPr>
              <w:t xml:space="preserve">progress </w:t>
            </w:r>
            <w:r>
              <w:rPr>
                <w:sz w:val="20"/>
              </w:rPr>
              <w:t>bar</w:t>
            </w:r>
          </w:p>
          <w:p w14:paraId="0BE1FB21" w14:textId="77777777" w:rsidR="005E12E0" w:rsidRPr="00D156B6" w:rsidRDefault="005E12E0" w:rsidP="00230FCC">
            <w:pPr>
              <w:rPr>
                <w:sz w:val="20"/>
              </w:rPr>
            </w:pPr>
          </w:p>
        </w:tc>
        <w:tc>
          <w:tcPr>
            <w:tcW w:w="1961" w:type="dxa"/>
            <w:tcMar>
              <w:top w:w="58" w:type="dxa"/>
              <w:bottom w:w="58" w:type="dxa"/>
            </w:tcMar>
          </w:tcPr>
          <w:p w14:paraId="776BD80F" w14:textId="75BE62A3" w:rsidR="005E12E0" w:rsidRPr="00D156B6" w:rsidRDefault="00B56CFB" w:rsidP="0069244D">
            <w:pPr>
              <w:rPr>
                <w:rFonts w:cs="Segoe UI"/>
                <w:color w:val="000000"/>
                <w:sz w:val="20"/>
              </w:rPr>
            </w:pPr>
            <w:r>
              <w:rPr>
                <w:sz w:val="20"/>
              </w:rPr>
              <w:t>Shows progress of downloading content from cloud</w:t>
            </w:r>
            <w:r w:rsidR="005E12E0">
              <w:rPr>
                <w:sz w:val="20"/>
              </w:rPr>
              <w:t xml:space="preserve"> when sharing files from viewer</w:t>
            </w:r>
            <w:r>
              <w:rPr>
                <w:sz w:val="20"/>
              </w:rPr>
              <w:t xml:space="preserve">. </w:t>
            </w:r>
            <w:r w:rsidR="0069244D">
              <w:rPr>
                <w:sz w:val="20"/>
              </w:rPr>
              <w:t>Overlay</w:t>
            </w:r>
            <w:r>
              <w:rPr>
                <w:sz w:val="20"/>
              </w:rPr>
              <w:t xml:space="preserve"> over viewer page where you can still see </w:t>
            </w:r>
            <w:r>
              <w:rPr>
                <w:sz w:val="20"/>
              </w:rPr>
              <w:lastRenderedPageBreak/>
              <w:t>content in viewer in the background.</w:t>
            </w:r>
          </w:p>
        </w:tc>
        <w:tc>
          <w:tcPr>
            <w:tcW w:w="1189" w:type="dxa"/>
          </w:tcPr>
          <w:p w14:paraId="7F4CA4B1" w14:textId="77777777" w:rsidR="005E12E0" w:rsidRDefault="005E12E0" w:rsidP="00230FCC">
            <w:pPr>
              <w:spacing w:after="0"/>
              <w:rPr>
                <w:sz w:val="20"/>
              </w:rPr>
            </w:pPr>
          </w:p>
        </w:tc>
        <w:tc>
          <w:tcPr>
            <w:tcW w:w="1874" w:type="dxa"/>
            <w:tcMar>
              <w:top w:w="58" w:type="dxa"/>
              <w:bottom w:w="58" w:type="dxa"/>
            </w:tcMar>
          </w:tcPr>
          <w:p w14:paraId="285767DB" w14:textId="77777777" w:rsidR="005E12E0" w:rsidRDefault="00DE1503" w:rsidP="00230FCC">
            <w:pPr>
              <w:spacing w:after="0"/>
              <w:rPr>
                <w:sz w:val="20"/>
              </w:rPr>
            </w:pPr>
            <w:r>
              <w:rPr>
                <w:sz w:val="20"/>
              </w:rPr>
              <w:t>Loading content</w:t>
            </w:r>
          </w:p>
          <w:p w14:paraId="3A571436" w14:textId="0B3C6E12" w:rsidR="00DE1503" w:rsidRPr="00D156B6" w:rsidRDefault="00DE1503" w:rsidP="00230FCC">
            <w:pPr>
              <w:spacing w:after="0"/>
              <w:rPr>
                <w:sz w:val="20"/>
              </w:rPr>
            </w:pPr>
          </w:p>
        </w:tc>
        <w:tc>
          <w:tcPr>
            <w:tcW w:w="1855" w:type="dxa"/>
            <w:tcMar>
              <w:top w:w="58" w:type="dxa"/>
              <w:bottom w:w="58" w:type="dxa"/>
            </w:tcMar>
          </w:tcPr>
          <w:p w14:paraId="39AF2379" w14:textId="77777777" w:rsidR="005E12E0" w:rsidRPr="00D156B6" w:rsidRDefault="005E12E0" w:rsidP="00230FCC">
            <w:pPr>
              <w:spacing w:after="0"/>
              <w:rPr>
                <w:rFonts w:cs="Calibri"/>
                <w:color w:val="000000"/>
                <w:sz w:val="20"/>
                <w:szCs w:val="22"/>
              </w:rPr>
            </w:pPr>
          </w:p>
        </w:tc>
        <w:tc>
          <w:tcPr>
            <w:tcW w:w="1666" w:type="dxa"/>
            <w:tcMar>
              <w:top w:w="58" w:type="dxa"/>
              <w:bottom w:w="58" w:type="dxa"/>
            </w:tcMar>
            <w:hideMark/>
          </w:tcPr>
          <w:p w14:paraId="0EF0BA38" w14:textId="77777777" w:rsidR="005E12E0" w:rsidRPr="00D156B6" w:rsidRDefault="005E12E0" w:rsidP="00230FCC">
            <w:pPr>
              <w:spacing w:after="0"/>
              <w:rPr>
                <w:sz w:val="20"/>
              </w:rPr>
            </w:pPr>
          </w:p>
        </w:tc>
      </w:tr>
      <w:tr w:rsidR="00DE1503" w:rsidRPr="00D156B6" w14:paraId="71483B1C" w14:textId="77777777" w:rsidTr="00DE1503">
        <w:trPr>
          <w:trHeight w:val="20"/>
        </w:trPr>
        <w:tc>
          <w:tcPr>
            <w:tcW w:w="1470" w:type="dxa"/>
            <w:tcMar>
              <w:top w:w="58" w:type="dxa"/>
              <w:bottom w:w="58" w:type="dxa"/>
            </w:tcMar>
          </w:tcPr>
          <w:p w14:paraId="34614C2A" w14:textId="61F316A2" w:rsidR="00DE1503" w:rsidRDefault="00DE1503" w:rsidP="00DE1503">
            <w:pPr>
              <w:spacing w:after="0"/>
              <w:rPr>
                <w:sz w:val="20"/>
              </w:rPr>
            </w:pPr>
            <w:r>
              <w:rPr>
                <w:sz w:val="20"/>
              </w:rPr>
              <w:lastRenderedPageBreak/>
              <w:t xml:space="preserve">Indeterminate </w:t>
            </w:r>
            <w:r w:rsidR="005026A8">
              <w:rPr>
                <w:sz w:val="20"/>
              </w:rPr>
              <w:t xml:space="preserve">progress </w:t>
            </w:r>
            <w:r>
              <w:rPr>
                <w:sz w:val="20"/>
              </w:rPr>
              <w:t>bar</w:t>
            </w:r>
          </w:p>
          <w:p w14:paraId="6B30EF29" w14:textId="35C07BFC" w:rsidR="00DE1503" w:rsidRDefault="00DE1503" w:rsidP="00DE1503">
            <w:pPr>
              <w:spacing w:after="0"/>
              <w:rPr>
                <w:sz w:val="20"/>
              </w:rPr>
            </w:pPr>
          </w:p>
        </w:tc>
        <w:tc>
          <w:tcPr>
            <w:tcW w:w="1961" w:type="dxa"/>
            <w:tcMar>
              <w:top w:w="58" w:type="dxa"/>
              <w:bottom w:w="58" w:type="dxa"/>
            </w:tcMar>
          </w:tcPr>
          <w:p w14:paraId="4F53DE65" w14:textId="77F54969" w:rsidR="00DE1503" w:rsidRDefault="00DE1503" w:rsidP="0069244D">
            <w:pPr>
              <w:rPr>
                <w:sz w:val="20"/>
              </w:rPr>
            </w:pPr>
            <w:r>
              <w:rPr>
                <w:sz w:val="20"/>
              </w:rPr>
              <w:t xml:space="preserve">Shows progress of </w:t>
            </w:r>
            <w:r w:rsidR="00B56CFB">
              <w:rPr>
                <w:sz w:val="20"/>
              </w:rPr>
              <w:t xml:space="preserve">downloading content from cloud </w:t>
            </w:r>
            <w:r>
              <w:rPr>
                <w:sz w:val="20"/>
              </w:rPr>
              <w:t>when sharing files from any list view</w:t>
            </w:r>
            <w:r w:rsidR="00B56CFB">
              <w:rPr>
                <w:sz w:val="20"/>
              </w:rPr>
              <w:t xml:space="preserve">. </w:t>
            </w:r>
            <w:r w:rsidR="0069244D">
              <w:rPr>
                <w:sz w:val="20"/>
              </w:rPr>
              <w:t>Overlay</w:t>
            </w:r>
            <w:r w:rsidR="00B56CFB">
              <w:rPr>
                <w:sz w:val="20"/>
              </w:rPr>
              <w:t xml:space="preserve"> over list view page where you can still see listed and selected content in background.</w:t>
            </w:r>
          </w:p>
        </w:tc>
        <w:tc>
          <w:tcPr>
            <w:tcW w:w="1189" w:type="dxa"/>
          </w:tcPr>
          <w:p w14:paraId="5F87B51C" w14:textId="77777777" w:rsidR="00DE1503" w:rsidRDefault="00DE1503" w:rsidP="00DE1503">
            <w:pPr>
              <w:spacing w:after="0"/>
              <w:rPr>
                <w:sz w:val="20"/>
              </w:rPr>
            </w:pPr>
          </w:p>
        </w:tc>
        <w:tc>
          <w:tcPr>
            <w:tcW w:w="1874" w:type="dxa"/>
            <w:tcMar>
              <w:top w:w="58" w:type="dxa"/>
              <w:bottom w:w="58" w:type="dxa"/>
            </w:tcMar>
          </w:tcPr>
          <w:p w14:paraId="702AA7B6" w14:textId="77777777" w:rsidR="00DE1503" w:rsidRDefault="00DE1503" w:rsidP="00DE1503">
            <w:pPr>
              <w:spacing w:after="0"/>
              <w:rPr>
                <w:sz w:val="20"/>
              </w:rPr>
            </w:pPr>
            <w:r>
              <w:rPr>
                <w:sz w:val="20"/>
              </w:rPr>
              <w:t>Loading content</w:t>
            </w:r>
          </w:p>
          <w:p w14:paraId="743BED01" w14:textId="77777777" w:rsidR="00DE1503" w:rsidRDefault="00DE1503" w:rsidP="00DE1503">
            <w:pPr>
              <w:spacing w:after="0"/>
              <w:rPr>
                <w:sz w:val="20"/>
              </w:rPr>
            </w:pPr>
          </w:p>
        </w:tc>
        <w:tc>
          <w:tcPr>
            <w:tcW w:w="1855" w:type="dxa"/>
            <w:tcMar>
              <w:top w:w="58" w:type="dxa"/>
              <w:bottom w:w="58" w:type="dxa"/>
            </w:tcMar>
          </w:tcPr>
          <w:p w14:paraId="3A00268A" w14:textId="77777777" w:rsidR="00DE1503" w:rsidRPr="00D156B6" w:rsidRDefault="00DE1503" w:rsidP="00DE1503">
            <w:pPr>
              <w:spacing w:after="0"/>
              <w:rPr>
                <w:rFonts w:cs="Calibri"/>
                <w:color w:val="000000"/>
                <w:sz w:val="20"/>
                <w:szCs w:val="22"/>
              </w:rPr>
            </w:pPr>
          </w:p>
        </w:tc>
        <w:tc>
          <w:tcPr>
            <w:tcW w:w="1666" w:type="dxa"/>
            <w:tcMar>
              <w:top w:w="58" w:type="dxa"/>
              <w:bottom w:w="58" w:type="dxa"/>
            </w:tcMar>
          </w:tcPr>
          <w:p w14:paraId="32D35A9E" w14:textId="77777777" w:rsidR="00DE1503" w:rsidRPr="00D156B6" w:rsidRDefault="00DE1503" w:rsidP="00DE1503">
            <w:pPr>
              <w:spacing w:after="0"/>
              <w:rPr>
                <w:sz w:val="20"/>
              </w:rPr>
            </w:pPr>
          </w:p>
        </w:tc>
      </w:tr>
    </w:tbl>
    <w:p w14:paraId="32544FEC" w14:textId="77777777" w:rsidR="0042786B" w:rsidRPr="0042786B" w:rsidRDefault="0042786B" w:rsidP="00426B80">
      <w:pPr>
        <w:rPr>
          <w:color w:val="FF0000"/>
        </w:rPr>
      </w:pPr>
    </w:p>
    <w:p w14:paraId="660B7363" w14:textId="77777777" w:rsidR="007F019A" w:rsidRDefault="007F019A" w:rsidP="007F019A">
      <w:pPr>
        <w:pStyle w:val="Heading3"/>
      </w:pPr>
      <w:r w:rsidRPr="007F019A">
        <w:t>Sharing rich format local content as files</w:t>
      </w:r>
    </w:p>
    <w:p w14:paraId="230B48FE" w14:textId="1210957D" w:rsidR="00926F84" w:rsidRDefault="00926F84" w:rsidP="00E04857">
      <w:r>
        <w:t xml:space="preserve">When users capture rich </w:t>
      </w:r>
      <w:r w:rsidR="00AA6D34">
        <w:t>media types (RMTs)</w:t>
      </w:r>
      <w:r>
        <w:t xml:space="preserve"> on their windows devices, we want to enable sharing those content. One way to preserve the “richness” of those formats is to share the content as a OneDrive link (where OneDrive will support rendering this rich types with full control and interaction experience comparable to what is available via photos app viewer). Sharing links may work for some users, but we also need to provide support for those who want to send files instead.</w:t>
      </w:r>
    </w:p>
    <w:p w14:paraId="264B086C" w14:textId="36E226BB" w:rsidR="00E04857" w:rsidRDefault="00926F84" w:rsidP="00E04857">
      <w:r>
        <w:t xml:space="preserve">Sending rich file formats in their original form limits viewing these types on other platforms. For example- Microsoft’s .pano file type cannot be rendered on iOS and android platforms. Since senders shouldn’t need to worry about the recipient’s device platform, we need to compress these rich types in standard formats (jpegs/mp4s) that can be handled on any platform. </w:t>
      </w:r>
    </w:p>
    <w:p w14:paraId="2750F7BB" w14:textId="35C11FB2" w:rsidR="00E04857" w:rsidRDefault="00926F84" w:rsidP="00E04857">
      <w:r>
        <w:t xml:space="preserve">All supported rich formats listed here: </w:t>
      </w:r>
      <w:hyperlink r:id="rId41" w:history="1">
        <w:r w:rsidRPr="00E15C4D">
          <w:rPr>
            <w:rStyle w:val="Hyperlink"/>
          </w:rPr>
          <w:t>Sharing and Storing Rich Media Spec</w:t>
        </w:r>
      </w:hyperlink>
      <w:r>
        <w:t xml:space="preserve">. </w:t>
      </w:r>
    </w:p>
    <w:p w14:paraId="2CA189D2" w14:textId="7C5E6B1A" w:rsidR="00926F84" w:rsidRDefault="00926F84" w:rsidP="00926F84">
      <w:r>
        <w:t xml:space="preserve">John McElmurray is the PM for rich media and has more </w:t>
      </w:r>
      <w:r w:rsidR="00083176">
        <w:t xml:space="preserve">rich media types </w:t>
      </w:r>
      <w:r>
        <w:t xml:space="preserve">details in </w:t>
      </w:r>
      <w:r w:rsidR="00083176">
        <w:t>the above listed spec.</w:t>
      </w:r>
    </w:p>
    <w:p w14:paraId="7731EE0F" w14:textId="3E985506" w:rsidR="00300540" w:rsidRDefault="0012682B" w:rsidP="00BE3E95">
      <w:pPr>
        <w:rPr>
          <w:b/>
        </w:rPr>
      </w:pPr>
      <w:r>
        <w:rPr>
          <w:b/>
        </w:rPr>
        <w:t>Format conversion</w:t>
      </w:r>
    </w:p>
    <w:p w14:paraId="03FB7596" w14:textId="01CFC4FC" w:rsidR="00153A23" w:rsidRPr="00AA6D34" w:rsidRDefault="00153A23" w:rsidP="00153A23">
      <w:pPr>
        <w:pStyle w:val="Questions"/>
      </w:pPr>
      <w:r w:rsidRPr="00AA6D34">
        <w:t xml:space="preserve">The rich media team will provide an API </w:t>
      </w:r>
      <w:r>
        <w:t>query to return the s</w:t>
      </w:r>
      <w:r w:rsidRPr="00AA6D34">
        <w:t>tandard format file</w:t>
      </w:r>
      <w:r>
        <w:t>s of appropriate size (for sharing)</w:t>
      </w:r>
      <w:r w:rsidRPr="00AA6D34">
        <w:t xml:space="preserve"> for one or more </w:t>
      </w:r>
      <w:r>
        <w:t xml:space="preserve">selected </w:t>
      </w:r>
      <w:r w:rsidRPr="00AA6D34">
        <w:t>RMTs</w:t>
      </w:r>
    </w:p>
    <w:p w14:paraId="1D6B75F1" w14:textId="25CA243A" w:rsidR="00FC436B" w:rsidRDefault="00B35D8A" w:rsidP="00BE3E95">
      <w:r>
        <w:t xml:space="preserve">The table below lists the final file type that is shared to the share target, when sharing as file. </w:t>
      </w:r>
    </w:p>
    <w:tbl>
      <w:tblPr>
        <w:tblStyle w:val="Wind8ws"/>
        <w:tblW w:w="10512" w:type="dxa"/>
        <w:tblLook w:val="06A0" w:firstRow="1" w:lastRow="0" w:firstColumn="1" w:lastColumn="0" w:noHBand="1" w:noVBand="1"/>
      </w:tblPr>
      <w:tblGrid>
        <w:gridCol w:w="3150"/>
        <w:gridCol w:w="3960"/>
        <w:gridCol w:w="1080"/>
        <w:gridCol w:w="2322"/>
      </w:tblGrid>
      <w:tr w:rsidR="00FC436B" w:rsidRPr="00D741AD" w14:paraId="64F8FE07" w14:textId="77777777" w:rsidTr="00B35D8A">
        <w:trPr>
          <w:cnfStyle w:val="100000000000" w:firstRow="1" w:lastRow="0" w:firstColumn="0" w:lastColumn="0" w:oddVBand="0" w:evenVBand="0" w:oddHBand="0" w:evenHBand="0" w:firstRowFirstColumn="0" w:firstRowLastColumn="0" w:lastRowFirstColumn="0" w:lastRowLastColumn="0"/>
          <w:trHeight w:val="20"/>
        </w:trPr>
        <w:tc>
          <w:tcPr>
            <w:tcW w:w="3150" w:type="dxa"/>
            <w:tcMar>
              <w:top w:w="58" w:type="dxa"/>
              <w:bottom w:w="58" w:type="dxa"/>
            </w:tcMar>
            <w:hideMark/>
          </w:tcPr>
          <w:p w14:paraId="127F316D" w14:textId="0CF94657" w:rsidR="00FC436B" w:rsidRPr="00D741AD" w:rsidRDefault="00FC436B" w:rsidP="00503D59">
            <w:pPr>
              <w:rPr>
                <w:rFonts w:cs="Segoe UI"/>
                <w:b w:val="0"/>
                <w:bCs/>
                <w:szCs w:val="20"/>
              </w:rPr>
            </w:pPr>
            <w:r>
              <w:rPr>
                <w:rFonts w:cs="Segoe UI"/>
                <w:b w:val="0"/>
                <w:bCs/>
                <w:szCs w:val="20"/>
              </w:rPr>
              <w:t>Rich Type being shared</w:t>
            </w:r>
          </w:p>
        </w:tc>
        <w:tc>
          <w:tcPr>
            <w:tcW w:w="3960" w:type="dxa"/>
            <w:tcMar>
              <w:top w:w="58" w:type="dxa"/>
              <w:bottom w:w="58" w:type="dxa"/>
            </w:tcMar>
            <w:hideMark/>
          </w:tcPr>
          <w:p w14:paraId="3497E0F0" w14:textId="2BCA32D1" w:rsidR="00FC436B" w:rsidRPr="00D741AD" w:rsidRDefault="00FC436B" w:rsidP="00B35D8A">
            <w:pPr>
              <w:rPr>
                <w:rFonts w:cs="Segoe UI"/>
                <w:b w:val="0"/>
                <w:bCs/>
                <w:szCs w:val="20"/>
              </w:rPr>
            </w:pPr>
            <w:r>
              <w:rPr>
                <w:rFonts w:cs="Segoe UI"/>
                <w:b w:val="0"/>
                <w:bCs/>
                <w:szCs w:val="20"/>
              </w:rPr>
              <w:t xml:space="preserve">What is </w:t>
            </w:r>
            <w:r w:rsidR="00B35D8A">
              <w:rPr>
                <w:rFonts w:cs="Segoe UI"/>
                <w:b w:val="0"/>
                <w:bCs/>
                <w:szCs w:val="20"/>
              </w:rPr>
              <w:t>finally</w:t>
            </w:r>
            <w:r>
              <w:rPr>
                <w:rFonts w:cs="Segoe UI"/>
                <w:b w:val="0"/>
                <w:bCs/>
                <w:szCs w:val="20"/>
              </w:rPr>
              <w:t xml:space="preserve"> shared </w:t>
            </w:r>
          </w:p>
        </w:tc>
        <w:tc>
          <w:tcPr>
            <w:tcW w:w="1080" w:type="dxa"/>
          </w:tcPr>
          <w:p w14:paraId="3A3CC959" w14:textId="2DEC5ECC" w:rsidR="00FC436B" w:rsidRDefault="00B35D8A" w:rsidP="00503D59">
            <w:pPr>
              <w:rPr>
                <w:rFonts w:cs="Segoe UI"/>
                <w:b w:val="0"/>
                <w:bCs/>
                <w:szCs w:val="20"/>
              </w:rPr>
            </w:pPr>
            <w:r>
              <w:rPr>
                <w:rFonts w:cs="Segoe UI"/>
                <w:b w:val="0"/>
                <w:bCs/>
                <w:szCs w:val="20"/>
              </w:rPr>
              <w:t>File type</w:t>
            </w:r>
          </w:p>
        </w:tc>
        <w:tc>
          <w:tcPr>
            <w:tcW w:w="2322" w:type="dxa"/>
          </w:tcPr>
          <w:p w14:paraId="419D35D2" w14:textId="7723FA0D" w:rsidR="00FC436B" w:rsidRPr="00D741AD" w:rsidRDefault="00FC436B" w:rsidP="00503D59">
            <w:pPr>
              <w:rPr>
                <w:rFonts w:cs="Segoe UI"/>
                <w:b w:val="0"/>
                <w:bCs/>
                <w:szCs w:val="20"/>
              </w:rPr>
            </w:pPr>
            <w:r>
              <w:rPr>
                <w:rFonts w:cs="Segoe UI"/>
                <w:b w:val="0"/>
                <w:bCs/>
                <w:szCs w:val="20"/>
              </w:rPr>
              <w:t>Notes</w:t>
            </w:r>
          </w:p>
        </w:tc>
      </w:tr>
      <w:tr w:rsidR="00FC436B" w:rsidRPr="00D741AD" w14:paraId="2632519F" w14:textId="77777777" w:rsidTr="00E57D26">
        <w:trPr>
          <w:trHeight w:val="20"/>
        </w:trPr>
        <w:tc>
          <w:tcPr>
            <w:tcW w:w="10512" w:type="dxa"/>
            <w:gridSpan w:val="4"/>
          </w:tcPr>
          <w:p w14:paraId="4AB894D3" w14:textId="23166DB6" w:rsidR="00FC436B" w:rsidRDefault="00FC436B" w:rsidP="00FC436B">
            <w:pPr>
              <w:rPr>
                <w:rFonts w:cs="Segoe UI"/>
                <w:b/>
                <w:bCs/>
                <w:szCs w:val="20"/>
              </w:rPr>
            </w:pPr>
            <w:r>
              <w:rPr>
                <w:rFonts w:cs="Segoe UI"/>
                <w:b/>
                <w:bCs/>
                <w:szCs w:val="20"/>
              </w:rPr>
              <w:lastRenderedPageBreak/>
              <w:t>Analyzed Rich Types</w:t>
            </w:r>
          </w:p>
        </w:tc>
      </w:tr>
      <w:tr w:rsidR="00FC436B" w:rsidRPr="00D156B6" w14:paraId="7EB57C9A" w14:textId="77777777" w:rsidTr="00B35D8A">
        <w:trPr>
          <w:trHeight w:val="20"/>
        </w:trPr>
        <w:tc>
          <w:tcPr>
            <w:tcW w:w="3150" w:type="dxa"/>
            <w:tcMar>
              <w:top w:w="58" w:type="dxa"/>
              <w:bottom w:w="58" w:type="dxa"/>
            </w:tcMar>
          </w:tcPr>
          <w:p w14:paraId="7A1C62E3" w14:textId="0B3FC19F" w:rsidR="00FC436B" w:rsidRPr="00D156B6" w:rsidRDefault="00FC436B" w:rsidP="00503D59">
            <w:pPr>
              <w:rPr>
                <w:sz w:val="20"/>
              </w:rPr>
            </w:pPr>
            <w:r>
              <w:rPr>
                <w:sz w:val="20"/>
              </w:rPr>
              <w:t>Stack/Soft Duplicates</w:t>
            </w:r>
          </w:p>
        </w:tc>
        <w:tc>
          <w:tcPr>
            <w:tcW w:w="3960" w:type="dxa"/>
            <w:tcMar>
              <w:top w:w="58" w:type="dxa"/>
              <w:bottom w:w="58" w:type="dxa"/>
            </w:tcMar>
          </w:tcPr>
          <w:p w14:paraId="2E0A8F02" w14:textId="2467103A" w:rsidR="00FC436B" w:rsidRPr="00D156B6" w:rsidRDefault="00FC436B" w:rsidP="00503D59">
            <w:pPr>
              <w:rPr>
                <w:rFonts w:cs="Segoe UI"/>
                <w:color w:val="000000"/>
                <w:sz w:val="20"/>
              </w:rPr>
            </w:pPr>
            <w:r>
              <w:rPr>
                <w:rFonts w:cs="Segoe UI"/>
                <w:color w:val="000000"/>
                <w:sz w:val="20"/>
              </w:rPr>
              <w:t>Hero photo</w:t>
            </w:r>
          </w:p>
        </w:tc>
        <w:tc>
          <w:tcPr>
            <w:tcW w:w="1080" w:type="dxa"/>
          </w:tcPr>
          <w:p w14:paraId="1F9E4F49" w14:textId="20E65644" w:rsidR="00FC436B" w:rsidRDefault="00FC436B" w:rsidP="00503D59">
            <w:pPr>
              <w:spacing w:after="0"/>
              <w:rPr>
                <w:sz w:val="20"/>
              </w:rPr>
            </w:pPr>
            <w:r>
              <w:rPr>
                <w:sz w:val="20"/>
              </w:rPr>
              <w:t>jpeg</w:t>
            </w:r>
          </w:p>
        </w:tc>
        <w:tc>
          <w:tcPr>
            <w:tcW w:w="2322" w:type="dxa"/>
          </w:tcPr>
          <w:p w14:paraId="661D12F8" w14:textId="0FFAB27E" w:rsidR="00FC436B" w:rsidRDefault="00FC436B" w:rsidP="00503D59">
            <w:pPr>
              <w:spacing w:after="0"/>
              <w:rPr>
                <w:sz w:val="20"/>
              </w:rPr>
            </w:pPr>
          </w:p>
        </w:tc>
      </w:tr>
      <w:tr w:rsidR="00FC436B" w:rsidRPr="00FC436B" w14:paraId="1B5C4942" w14:textId="77777777" w:rsidTr="00B35D8A">
        <w:trPr>
          <w:trHeight w:val="20"/>
        </w:trPr>
        <w:tc>
          <w:tcPr>
            <w:tcW w:w="3150" w:type="dxa"/>
            <w:tcMar>
              <w:top w:w="58" w:type="dxa"/>
              <w:bottom w:w="58" w:type="dxa"/>
            </w:tcMar>
          </w:tcPr>
          <w:p w14:paraId="1606B6E7" w14:textId="38D0193A" w:rsidR="00FC436B" w:rsidRPr="00FC436B" w:rsidRDefault="00FC436B" w:rsidP="00503D59">
            <w:pPr>
              <w:rPr>
                <w:strike/>
                <w:sz w:val="20"/>
              </w:rPr>
            </w:pPr>
            <w:r w:rsidRPr="00FC436B">
              <w:rPr>
                <w:strike/>
                <w:sz w:val="20"/>
              </w:rPr>
              <w:t>Bursts, photo loops</w:t>
            </w:r>
          </w:p>
        </w:tc>
        <w:tc>
          <w:tcPr>
            <w:tcW w:w="3960" w:type="dxa"/>
            <w:tcMar>
              <w:top w:w="58" w:type="dxa"/>
              <w:bottom w:w="58" w:type="dxa"/>
            </w:tcMar>
          </w:tcPr>
          <w:p w14:paraId="1AA366C8" w14:textId="77777777" w:rsidR="00FC436B" w:rsidRPr="00FC436B" w:rsidRDefault="00FC436B" w:rsidP="00503D59">
            <w:pPr>
              <w:rPr>
                <w:rFonts w:cs="Segoe UI"/>
                <w:strike/>
                <w:color w:val="000000"/>
                <w:sz w:val="20"/>
              </w:rPr>
            </w:pPr>
          </w:p>
        </w:tc>
        <w:tc>
          <w:tcPr>
            <w:tcW w:w="1080" w:type="dxa"/>
          </w:tcPr>
          <w:p w14:paraId="09AAB63D" w14:textId="77777777" w:rsidR="00FC436B" w:rsidRPr="00FC436B" w:rsidRDefault="00FC436B" w:rsidP="00503D59">
            <w:pPr>
              <w:spacing w:after="0"/>
              <w:rPr>
                <w:strike/>
                <w:sz w:val="20"/>
              </w:rPr>
            </w:pPr>
          </w:p>
        </w:tc>
        <w:tc>
          <w:tcPr>
            <w:tcW w:w="2322" w:type="dxa"/>
          </w:tcPr>
          <w:p w14:paraId="751E02BF" w14:textId="77777777" w:rsidR="00FC436B" w:rsidRPr="00FC436B" w:rsidRDefault="00FC436B" w:rsidP="00503D59">
            <w:pPr>
              <w:spacing w:after="0"/>
              <w:rPr>
                <w:strike/>
                <w:sz w:val="20"/>
              </w:rPr>
            </w:pPr>
          </w:p>
        </w:tc>
      </w:tr>
      <w:tr w:rsidR="00FC436B" w:rsidRPr="00FC436B" w14:paraId="2C09F352" w14:textId="77777777" w:rsidTr="00E57D26">
        <w:trPr>
          <w:trHeight w:val="20"/>
        </w:trPr>
        <w:tc>
          <w:tcPr>
            <w:tcW w:w="10512" w:type="dxa"/>
            <w:gridSpan w:val="4"/>
            <w:tcMar>
              <w:top w:w="58" w:type="dxa"/>
              <w:bottom w:w="58" w:type="dxa"/>
            </w:tcMar>
          </w:tcPr>
          <w:p w14:paraId="61A257AA" w14:textId="1A579D4A" w:rsidR="00FC436B" w:rsidRPr="00FC436B" w:rsidRDefault="00FC436B" w:rsidP="00FC436B">
            <w:pPr>
              <w:rPr>
                <w:b/>
                <w:sz w:val="20"/>
              </w:rPr>
            </w:pPr>
            <w:r w:rsidRPr="00FC436B">
              <w:rPr>
                <w:b/>
                <w:sz w:val="20"/>
              </w:rPr>
              <w:t>Microsoft</w:t>
            </w:r>
            <w:r>
              <w:rPr>
                <w:b/>
                <w:sz w:val="20"/>
              </w:rPr>
              <w:t xml:space="preserve"> Types</w:t>
            </w:r>
          </w:p>
        </w:tc>
      </w:tr>
      <w:tr w:rsidR="00FC436B" w:rsidRPr="00D156B6" w14:paraId="221337D5" w14:textId="77777777" w:rsidTr="00B35D8A">
        <w:trPr>
          <w:trHeight w:val="20"/>
        </w:trPr>
        <w:tc>
          <w:tcPr>
            <w:tcW w:w="3150" w:type="dxa"/>
            <w:tcMar>
              <w:top w:w="58" w:type="dxa"/>
              <w:bottom w:w="58" w:type="dxa"/>
            </w:tcMar>
          </w:tcPr>
          <w:p w14:paraId="54E8BBF7" w14:textId="34FF717A" w:rsidR="00FC436B" w:rsidRDefault="00FC436B" w:rsidP="00FC436B">
            <w:pPr>
              <w:rPr>
                <w:sz w:val="20"/>
              </w:rPr>
            </w:pPr>
            <w:r>
              <w:rPr>
                <w:sz w:val="20"/>
              </w:rPr>
              <w:t>Explicit Bursts</w:t>
            </w:r>
          </w:p>
        </w:tc>
        <w:tc>
          <w:tcPr>
            <w:tcW w:w="3960" w:type="dxa"/>
            <w:tcMar>
              <w:top w:w="58" w:type="dxa"/>
              <w:bottom w:w="58" w:type="dxa"/>
            </w:tcMar>
          </w:tcPr>
          <w:p w14:paraId="7F7FE511" w14:textId="28EFF74C" w:rsidR="00FC436B" w:rsidRPr="00D156B6" w:rsidRDefault="00FC436B" w:rsidP="00FC436B">
            <w:pPr>
              <w:rPr>
                <w:rFonts w:cs="Segoe UI"/>
                <w:color w:val="000000"/>
                <w:sz w:val="20"/>
              </w:rPr>
            </w:pPr>
            <w:r>
              <w:rPr>
                <w:rFonts w:cs="Segoe UI"/>
                <w:color w:val="000000"/>
                <w:sz w:val="20"/>
              </w:rPr>
              <w:t>Hero photo</w:t>
            </w:r>
          </w:p>
        </w:tc>
        <w:tc>
          <w:tcPr>
            <w:tcW w:w="1080" w:type="dxa"/>
          </w:tcPr>
          <w:p w14:paraId="2E6CBAEA" w14:textId="1F264ED6" w:rsidR="00FC436B" w:rsidRDefault="00FC436B" w:rsidP="00FC436B">
            <w:pPr>
              <w:spacing w:after="0"/>
              <w:rPr>
                <w:sz w:val="20"/>
              </w:rPr>
            </w:pPr>
            <w:r>
              <w:rPr>
                <w:sz w:val="20"/>
              </w:rPr>
              <w:t>jpeg</w:t>
            </w:r>
          </w:p>
        </w:tc>
        <w:tc>
          <w:tcPr>
            <w:tcW w:w="2322" w:type="dxa"/>
          </w:tcPr>
          <w:p w14:paraId="6883C46B" w14:textId="7939833D" w:rsidR="00FC436B" w:rsidRDefault="00FC436B" w:rsidP="00FC436B">
            <w:pPr>
              <w:spacing w:after="0"/>
              <w:rPr>
                <w:sz w:val="20"/>
              </w:rPr>
            </w:pPr>
          </w:p>
        </w:tc>
      </w:tr>
      <w:tr w:rsidR="00FC436B" w:rsidRPr="00D156B6" w14:paraId="2A8F35AA" w14:textId="77777777" w:rsidTr="00B35D8A">
        <w:trPr>
          <w:trHeight w:val="20"/>
        </w:trPr>
        <w:tc>
          <w:tcPr>
            <w:tcW w:w="3150" w:type="dxa"/>
            <w:tcMar>
              <w:top w:w="58" w:type="dxa"/>
              <w:bottom w:w="58" w:type="dxa"/>
            </w:tcMar>
          </w:tcPr>
          <w:p w14:paraId="79FD1124" w14:textId="41110587" w:rsidR="00FC436B" w:rsidRDefault="00FC436B" w:rsidP="00503D59">
            <w:pPr>
              <w:rPr>
                <w:sz w:val="20"/>
              </w:rPr>
            </w:pPr>
            <w:r>
              <w:rPr>
                <w:sz w:val="20"/>
              </w:rPr>
              <w:t>Cubemap pano</w:t>
            </w:r>
          </w:p>
        </w:tc>
        <w:tc>
          <w:tcPr>
            <w:tcW w:w="3960" w:type="dxa"/>
            <w:tcMar>
              <w:top w:w="58" w:type="dxa"/>
              <w:bottom w:w="58" w:type="dxa"/>
            </w:tcMar>
          </w:tcPr>
          <w:p w14:paraId="7C879067" w14:textId="6A18E59D" w:rsidR="00FC436B" w:rsidRDefault="00FC436B" w:rsidP="00503D59">
            <w:pPr>
              <w:rPr>
                <w:rFonts w:cs="Segoe UI"/>
                <w:color w:val="000000"/>
                <w:sz w:val="20"/>
              </w:rPr>
            </w:pPr>
            <w:r>
              <w:rPr>
                <w:rFonts w:cs="Segoe UI"/>
                <w:color w:val="000000"/>
                <w:sz w:val="20"/>
              </w:rPr>
              <w:t>Flatted pano</w:t>
            </w:r>
          </w:p>
        </w:tc>
        <w:tc>
          <w:tcPr>
            <w:tcW w:w="1080" w:type="dxa"/>
          </w:tcPr>
          <w:p w14:paraId="77BBC935" w14:textId="582DB22B" w:rsidR="00FC436B" w:rsidRDefault="00FC436B" w:rsidP="00503D59">
            <w:pPr>
              <w:spacing w:after="0"/>
              <w:rPr>
                <w:sz w:val="20"/>
              </w:rPr>
            </w:pPr>
            <w:r>
              <w:rPr>
                <w:sz w:val="20"/>
              </w:rPr>
              <w:t>jpeg</w:t>
            </w:r>
          </w:p>
        </w:tc>
        <w:tc>
          <w:tcPr>
            <w:tcW w:w="2322" w:type="dxa"/>
          </w:tcPr>
          <w:p w14:paraId="7A22F7F4" w14:textId="77777777" w:rsidR="00FC436B" w:rsidRDefault="00FC436B" w:rsidP="00503D59">
            <w:pPr>
              <w:spacing w:after="0"/>
              <w:rPr>
                <w:sz w:val="20"/>
              </w:rPr>
            </w:pPr>
          </w:p>
        </w:tc>
      </w:tr>
      <w:tr w:rsidR="00FC436B" w:rsidRPr="00FC436B" w14:paraId="03F2B1A1" w14:textId="77777777" w:rsidTr="00E57D26">
        <w:trPr>
          <w:trHeight w:val="20"/>
        </w:trPr>
        <w:tc>
          <w:tcPr>
            <w:tcW w:w="10512" w:type="dxa"/>
            <w:gridSpan w:val="4"/>
            <w:tcMar>
              <w:top w:w="58" w:type="dxa"/>
              <w:bottom w:w="58" w:type="dxa"/>
            </w:tcMar>
          </w:tcPr>
          <w:p w14:paraId="1BB4D8ED" w14:textId="390545E8" w:rsidR="00FC436B" w:rsidRPr="00FC436B" w:rsidRDefault="00FC436B" w:rsidP="00FC436B">
            <w:pPr>
              <w:rPr>
                <w:b/>
                <w:sz w:val="20"/>
              </w:rPr>
            </w:pPr>
            <w:r w:rsidRPr="00FC436B">
              <w:rPr>
                <w:b/>
                <w:sz w:val="20"/>
              </w:rPr>
              <w:t>Nokia Types</w:t>
            </w:r>
          </w:p>
        </w:tc>
      </w:tr>
      <w:tr w:rsidR="00FC436B" w:rsidRPr="00D156B6" w14:paraId="566C5F85" w14:textId="77777777" w:rsidTr="00B35D8A">
        <w:trPr>
          <w:trHeight w:val="20"/>
        </w:trPr>
        <w:tc>
          <w:tcPr>
            <w:tcW w:w="3150" w:type="dxa"/>
            <w:tcMar>
              <w:top w:w="58" w:type="dxa"/>
              <w:bottom w:w="58" w:type="dxa"/>
            </w:tcMar>
          </w:tcPr>
          <w:p w14:paraId="24997DA0" w14:textId="56B1F8A8" w:rsidR="00FC436B" w:rsidRDefault="00FC436B" w:rsidP="00503D59">
            <w:pPr>
              <w:rPr>
                <w:sz w:val="20"/>
              </w:rPr>
            </w:pPr>
            <w:r>
              <w:rPr>
                <w:sz w:val="20"/>
              </w:rPr>
              <w:t>Bursts/smart sequences</w:t>
            </w:r>
          </w:p>
        </w:tc>
        <w:tc>
          <w:tcPr>
            <w:tcW w:w="3960" w:type="dxa"/>
            <w:tcMar>
              <w:top w:w="58" w:type="dxa"/>
              <w:bottom w:w="58" w:type="dxa"/>
            </w:tcMar>
          </w:tcPr>
          <w:p w14:paraId="2F752F54" w14:textId="64E587D0" w:rsidR="00FC436B" w:rsidRPr="00FC436B" w:rsidRDefault="00FC436B" w:rsidP="00FC436B">
            <w:pPr>
              <w:spacing w:after="0"/>
              <w:rPr>
                <w:sz w:val="20"/>
              </w:rPr>
            </w:pPr>
            <w:r w:rsidRPr="00FC436B">
              <w:rPr>
                <w:sz w:val="20"/>
              </w:rPr>
              <w:t>Final product of chosen smart sequence type</w:t>
            </w:r>
          </w:p>
        </w:tc>
        <w:tc>
          <w:tcPr>
            <w:tcW w:w="1080" w:type="dxa"/>
          </w:tcPr>
          <w:p w14:paraId="3DA578F1" w14:textId="4577042E" w:rsidR="00FC436B" w:rsidRDefault="00FC436B" w:rsidP="00FC436B">
            <w:pPr>
              <w:spacing w:after="0"/>
              <w:rPr>
                <w:sz w:val="20"/>
              </w:rPr>
            </w:pPr>
            <w:r>
              <w:rPr>
                <w:sz w:val="20"/>
              </w:rPr>
              <w:t>jpeg</w:t>
            </w:r>
          </w:p>
        </w:tc>
        <w:tc>
          <w:tcPr>
            <w:tcW w:w="2322" w:type="dxa"/>
          </w:tcPr>
          <w:p w14:paraId="101D7DB6" w14:textId="77777777" w:rsidR="00FC436B" w:rsidRDefault="00FC436B" w:rsidP="00503D59">
            <w:pPr>
              <w:spacing w:after="0"/>
              <w:rPr>
                <w:sz w:val="20"/>
              </w:rPr>
            </w:pPr>
          </w:p>
        </w:tc>
      </w:tr>
      <w:tr w:rsidR="00FC436B" w:rsidRPr="00FC436B" w14:paraId="3FD264BA" w14:textId="77777777" w:rsidTr="00B35D8A">
        <w:trPr>
          <w:trHeight w:val="20"/>
        </w:trPr>
        <w:tc>
          <w:tcPr>
            <w:tcW w:w="3150" w:type="dxa"/>
            <w:tcMar>
              <w:top w:w="58" w:type="dxa"/>
              <w:bottom w:w="58" w:type="dxa"/>
            </w:tcMar>
          </w:tcPr>
          <w:p w14:paraId="1679607E" w14:textId="54983185" w:rsidR="00FC436B" w:rsidRPr="00FC436B" w:rsidRDefault="00FC436B" w:rsidP="00503D59">
            <w:pPr>
              <w:rPr>
                <w:strike/>
                <w:sz w:val="20"/>
              </w:rPr>
            </w:pPr>
            <w:r w:rsidRPr="00FC436B">
              <w:rPr>
                <w:strike/>
                <w:sz w:val="20"/>
              </w:rPr>
              <w:t>2d pano from nokia app</w:t>
            </w:r>
          </w:p>
        </w:tc>
        <w:tc>
          <w:tcPr>
            <w:tcW w:w="3960" w:type="dxa"/>
            <w:tcMar>
              <w:top w:w="58" w:type="dxa"/>
              <w:bottom w:w="58" w:type="dxa"/>
            </w:tcMar>
          </w:tcPr>
          <w:p w14:paraId="49779265" w14:textId="77777777" w:rsidR="00FC436B" w:rsidRPr="00FC436B" w:rsidRDefault="00FC436B" w:rsidP="00FC436B">
            <w:pPr>
              <w:spacing w:after="0"/>
              <w:rPr>
                <w:sz w:val="20"/>
              </w:rPr>
            </w:pPr>
          </w:p>
        </w:tc>
        <w:tc>
          <w:tcPr>
            <w:tcW w:w="1080" w:type="dxa"/>
          </w:tcPr>
          <w:p w14:paraId="0B38179E" w14:textId="77777777" w:rsidR="00FC436B" w:rsidRPr="00FC436B" w:rsidRDefault="00FC436B" w:rsidP="00FC436B">
            <w:pPr>
              <w:spacing w:after="0"/>
              <w:rPr>
                <w:sz w:val="20"/>
              </w:rPr>
            </w:pPr>
          </w:p>
        </w:tc>
        <w:tc>
          <w:tcPr>
            <w:tcW w:w="2322" w:type="dxa"/>
          </w:tcPr>
          <w:p w14:paraId="01EEC399" w14:textId="77777777" w:rsidR="00FC436B" w:rsidRPr="00FC436B" w:rsidRDefault="00FC436B" w:rsidP="00503D59">
            <w:pPr>
              <w:spacing w:after="0"/>
              <w:rPr>
                <w:strike/>
                <w:sz w:val="20"/>
              </w:rPr>
            </w:pPr>
          </w:p>
        </w:tc>
      </w:tr>
      <w:tr w:rsidR="00FC436B" w:rsidRPr="00D156B6" w14:paraId="2B7BA76A" w14:textId="77777777" w:rsidTr="00B35D8A">
        <w:trPr>
          <w:trHeight w:val="20"/>
        </w:trPr>
        <w:tc>
          <w:tcPr>
            <w:tcW w:w="3150" w:type="dxa"/>
            <w:tcMar>
              <w:top w:w="58" w:type="dxa"/>
              <w:bottom w:w="58" w:type="dxa"/>
            </w:tcMar>
          </w:tcPr>
          <w:p w14:paraId="5D69EF01" w14:textId="18558191" w:rsidR="00FC436B" w:rsidRDefault="00FC436B" w:rsidP="00503D59">
            <w:pPr>
              <w:rPr>
                <w:sz w:val="20"/>
              </w:rPr>
            </w:pPr>
            <w:r>
              <w:rPr>
                <w:sz w:val="20"/>
              </w:rPr>
              <w:t>Refocus</w:t>
            </w:r>
          </w:p>
        </w:tc>
        <w:tc>
          <w:tcPr>
            <w:tcW w:w="3960" w:type="dxa"/>
            <w:tcMar>
              <w:top w:w="58" w:type="dxa"/>
              <w:bottom w:w="58" w:type="dxa"/>
            </w:tcMar>
          </w:tcPr>
          <w:p w14:paraId="4402E363" w14:textId="27004C6A" w:rsidR="00FC436B" w:rsidRPr="00FC436B" w:rsidRDefault="00FC436B" w:rsidP="00FC436B">
            <w:pPr>
              <w:spacing w:after="0"/>
              <w:rPr>
                <w:sz w:val="20"/>
              </w:rPr>
            </w:pPr>
            <w:r w:rsidRPr="00FC436B">
              <w:rPr>
                <w:sz w:val="20"/>
              </w:rPr>
              <w:t>Final focus choice</w:t>
            </w:r>
          </w:p>
        </w:tc>
        <w:tc>
          <w:tcPr>
            <w:tcW w:w="1080" w:type="dxa"/>
          </w:tcPr>
          <w:p w14:paraId="3DDA27A1" w14:textId="01E840B7" w:rsidR="00FC436B" w:rsidRDefault="00FC436B" w:rsidP="00FC436B">
            <w:pPr>
              <w:spacing w:after="0"/>
              <w:rPr>
                <w:sz w:val="20"/>
              </w:rPr>
            </w:pPr>
            <w:r>
              <w:rPr>
                <w:sz w:val="20"/>
              </w:rPr>
              <w:t>jpeg</w:t>
            </w:r>
          </w:p>
        </w:tc>
        <w:tc>
          <w:tcPr>
            <w:tcW w:w="2322" w:type="dxa"/>
          </w:tcPr>
          <w:p w14:paraId="752F1D15" w14:textId="77777777" w:rsidR="00FC436B" w:rsidRDefault="00FC436B" w:rsidP="00503D59">
            <w:pPr>
              <w:spacing w:after="0"/>
              <w:rPr>
                <w:sz w:val="20"/>
              </w:rPr>
            </w:pPr>
          </w:p>
        </w:tc>
      </w:tr>
      <w:tr w:rsidR="00FC436B" w:rsidRPr="00D156B6" w14:paraId="7E229D6E" w14:textId="77777777" w:rsidTr="00B35D8A">
        <w:trPr>
          <w:trHeight w:val="20"/>
        </w:trPr>
        <w:tc>
          <w:tcPr>
            <w:tcW w:w="3150" w:type="dxa"/>
            <w:tcMar>
              <w:top w:w="58" w:type="dxa"/>
              <w:bottom w:w="58" w:type="dxa"/>
            </w:tcMar>
          </w:tcPr>
          <w:p w14:paraId="5FF7BF29" w14:textId="6CECED35" w:rsidR="00FC436B" w:rsidRDefault="00FC436B" w:rsidP="00503D59">
            <w:pPr>
              <w:rPr>
                <w:sz w:val="20"/>
              </w:rPr>
            </w:pPr>
            <w:r>
              <w:rPr>
                <w:sz w:val="20"/>
              </w:rPr>
              <w:t>Reframe</w:t>
            </w:r>
          </w:p>
        </w:tc>
        <w:tc>
          <w:tcPr>
            <w:tcW w:w="3960" w:type="dxa"/>
            <w:tcMar>
              <w:top w:w="58" w:type="dxa"/>
              <w:bottom w:w="58" w:type="dxa"/>
            </w:tcMar>
          </w:tcPr>
          <w:p w14:paraId="3E6D70F2" w14:textId="72A27F5B" w:rsidR="00FC436B" w:rsidRPr="00FC436B" w:rsidRDefault="00FC436B" w:rsidP="00FC436B">
            <w:pPr>
              <w:spacing w:after="0"/>
              <w:rPr>
                <w:sz w:val="20"/>
              </w:rPr>
            </w:pPr>
            <w:r w:rsidRPr="00FC436B">
              <w:rPr>
                <w:sz w:val="20"/>
              </w:rPr>
              <w:t>Final frame choice</w:t>
            </w:r>
          </w:p>
        </w:tc>
        <w:tc>
          <w:tcPr>
            <w:tcW w:w="1080" w:type="dxa"/>
          </w:tcPr>
          <w:p w14:paraId="0792C0B8" w14:textId="46076474" w:rsidR="00FC436B" w:rsidRDefault="00FC436B" w:rsidP="00FC436B">
            <w:pPr>
              <w:spacing w:after="0"/>
              <w:rPr>
                <w:sz w:val="20"/>
              </w:rPr>
            </w:pPr>
            <w:r>
              <w:rPr>
                <w:sz w:val="20"/>
              </w:rPr>
              <w:t>jpeg</w:t>
            </w:r>
          </w:p>
        </w:tc>
        <w:tc>
          <w:tcPr>
            <w:tcW w:w="2322" w:type="dxa"/>
          </w:tcPr>
          <w:p w14:paraId="23F80D4A" w14:textId="77777777" w:rsidR="00FC436B" w:rsidRDefault="00FC436B" w:rsidP="00503D59">
            <w:pPr>
              <w:spacing w:after="0"/>
              <w:rPr>
                <w:sz w:val="20"/>
              </w:rPr>
            </w:pPr>
          </w:p>
        </w:tc>
      </w:tr>
      <w:tr w:rsidR="00FC436B" w:rsidRPr="00D156B6" w14:paraId="115D065C" w14:textId="77777777" w:rsidTr="00B35D8A">
        <w:trPr>
          <w:trHeight w:val="20"/>
        </w:trPr>
        <w:tc>
          <w:tcPr>
            <w:tcW w:w="3150" w:type="dxa"/>
            <w:tcMar>
              <w:top w:w="58" w:type="dxa"/>
              <w:bottom w:w="58" w:type="dxa"/>
            </w:tcMar>
          </w:tcPr>
          <w:p w14:paraId="391A9D52" w14:textId="177F63BB" w:rsidR="00FC436B" w:rsidRDefault="00FC436B" w:rsidP="00503D59">
            <w:pPr>
              <w:rPr>
                <w:sz w:val="20"/>
              </w:rPr>
            </w:pPr>
            <w:r>
              <w:rPr>
                <w:sz w:val="20"/>
              </w:rPr>
              <w:t>Living moments</w:t>
            </w:r>
          </w:p>
        </w:tc>
        <w:tc>
          <w:tcPr>
            <w:tcW w:w="3960" w:type="dxa"/>
            <w:tcMar>
              <w:top w:w="58" w:type="dxa"/>
              <w:bottom w:w="58" w:type="dxa"/>
            </w:tcMar>
          </w:tcPr>
          <w:p w14:paraId="5EFCB660" w14:textId="77777777" w:rsidR="00FC436B" w:rsidRDefault="00FC436B" w:rsidP="00503D59">
            <w:pPr>
              <w:rPr>
                <w:rFonts w:cs="Segoe UI"/>
                <w:color w:val="000000"/>
                <w:sz w:val="20"/>
              </w:rPr>
            </w:pPr>
            <w:r>
              <w:rPr>
                <w:rFonts w:cs="Segoe UI"/>
                <w:color w:val="000000"/>
                <w:sz w:val="20"/>
              </w:rPr>
              <w:t>Image</w:t>
            </w:r>
          </w:p>
          <w:p w14:paraId="4D122223" w14:textId="35AF3405" w:rsidR="00FC436B" w:rsidRDefault="00FC436B" w:rsidP="00503D59">
            <w:pPr>
              <w:rPr>
                <w:rFonts w:cs="Segoe UI"/>
                <w:color w:val="000000"/>
                <w:sz w:val="20"/>
              </w:rPr>
            </w:pPr>
            <w:r w:rsidRPr="00FC436B">
              <w:rPr>
                <w:rFonts w:cs="Segoe UI"/>
                <w:color w:val="FF0000"/>
                <w:sz w:val="20"/>
              </w:rPr>
              <w:t>(Potentially video?)</w:t>
            </w:r>
          </w:p>
        </w:tc>
        <w:tc>
          <w:tcPr>
            <w:tcW w:w="1080" w:type="dxa"/>
          </w:tcPr>
          <w:p w14:paraId="4BB48044" w14:textId="24A583EC" w:rsidR="00FC436B" w:rsidRDefault="00FC436B" w:rsidP="00503D59">
            <w:pPr>
              <w:spacing w:after="0"/>
              <w:rPr>
                <w:sz w:val="20"/>
              </w:rPr>
            </w:pPr>
            <w:r>
              <w:rPr>
                <w:sz w:val="20"/>
              </w:rPr>
              <w:t>jpeg</w:t>
            </w:r>
          </w:p>
        </w:tc>
        <w:tc>
          <w:tcPr>
            <w:tcW w:w="2322" w:type="dxa"/>
          </w:tcPr>
          <w:p w14:paraId="66A98B97" w14:textId="41E8F441" w:rsidR="00FC436B" w:rsidRDefault="00B35D8A" w:rsidP="00503D59">
            <w:pPr>
              <w:spacing w:after="0"/>
              <w:rPr>
                <w:sz w:val="20"/>
              </w:rPr>
            </w:pPr>
            <w:r w:rsidRPr="00B35D8A">
              <w:rPr>
                <w:sz w:val="20"/>
              </w:rPr>
              <w:t>The image is highest priority (since it was taken in Photo mode) but I can see scenarios for wanting to share the video frames as well</w:t>
            </w:r>
          </w:p>
        </w:tc>
      </w:tr>
      <w:tr w:rsidR="00FC436B" w:rsidRPr="00D156B6" w14:paraId="21326F24" w14:textId="77777777" w:rsidTr="00B35D8A">
        <w:trPr>
          <w:trHeight w:val="20"/>
        </w:trPr>
        <w:tc>
          <w:tcPr>
            <w:tcW w:w="3150" w:type="dxa"/>
            <w:tcMar>
              <w:top w:w="58" w:type="dxa"/>
              <w:bottom w:w="58" w:type="dxa"/>
            </w:tcMar>
          </w:tcPr>
          <w:p w14:paraId="0431E655" w14:textId="1FED6582" w:rsidR="00FC436B" w:rsidRDefault="00FC436B" w:rsidP="00503D59">
            <w:pPr>
              <w:rPr>
                <w:sz w:val="20"/>
              </w:rPr>
            </w:pPr>
            <w:r>
              <w:rPr>
                <w:sz w:val="20"/>
              </w:rPr>
              <w:t>Cinemapgraph</w:t>
            </w:r>
          </w:p>
        </w:tc>
        <w:tc>
          <w:tcPr>
            <w:tcW w:w="3960" w:type="dxa"/>
            <w:tcMar>
              <w:top w:w="58" w:type="dxa"/>
              <w:bottom w:w="58" w:type="dxa"/>
            </w:tcMar>
          </w:tcPr>
          <w:p w14:paraId="095E0B8C" w14:textId="76AC7353" w:rsidR="00FC436B" w:rsidRDefault="00FC436B" w:rsidP="00503D59">
            <w:pPr>
              <w:rPr>
                <w:rFonts w:cs="Segoe UI"/>
                <w:color w:val="000000"/>
                <w:sz w:val="20"/>
              </w:rPr>
            </w:pPr>
            <w:r>
              <w:rPr>
                <w:rFonts w:cs="Segoe UI"/>
                <w:color w:val="000000"/>
                <w:sz w:val="20"/>
              </w:rPr>
              <w:t>Looping video</w:t>
            </w:r>
          </w:p>
        </w:tc>
        <w:tc>
          <w:tcPr>
            <w:tcW w:w="1080" w:type="dxa"/>
          </w:tcPr>
          <w:p w14:paraId="77EDA3F7" w14:textId="70BF4850" w:rsidR="00FC436B" w:rsidRDefault="00FC436B" w:rsidP="00503D59">
            <w:pPr>
              <w:spacing w:after="0"/>
              <w:rPr>
                <w:sz w:val="20"/>
              </w:rPr>
            </w:pPr>
            <w:r w:rsidRPr="00FC436B">
              <w:rPr>
                <w:color w:val="FF0000"/>
              </w:rPr>
              <w:t>GIF or MP4</w:t>
            </w:r>
          </w:p>
        </w:tc>
        <w:tc>
          <w:tcPr>
            <w:tcW w:w="2322" w:type="dxa"/>
          </w:tcPr>
          <w:p w14:paraId="72B83E14" w14:textId="60AC1803" w:rsidR="00FC436B" w:rsidRDefault="00B35D8A" w:rsidP="00503D59">
            <w:pPr>
              <w:spacing w:after="0"/>
              <w:rPr>
                <w:sz w:val="20"/>
              </w:rPr>
            </w:pPr>
            <w:r w:rsidRPr="00B35D8A">
              <w:rPr>
                <w:sz w:val="20"/>
              </w:rPr>
              <w:t>GIF, MP4, or JPG are all valid representations (in order of most accurate representation)</w:t>
            </w:r>
          </w:p>
        </w:tc>
      </w:tr>
      <w:tr w:rsidR="00FC436B" w:rsidRPr="00D156B6" w14:paraId="14F31341" w14:textId="77777777" w:rsidTr="00B35D8A">
        <w:trPr>
          <w:trHeight w:val="20"/>
        </w:trPr>
        <w:tc>
          <w:tcPr>
            <w:tcW w:w="3150" w:type="dxa"/>
            <w:tcMar>
              <w:top w:w="58" w:type="dxa"/>
              <w:bottom w:w="58" w:type="dxa"/>
            </w:tcMar>
          </w:tcPr>
          <w:p w14:paraId="05026BD9" w14:textId="5B91B04B" w:rsidR="00FC436B" w:rsidRDefault="00FC436B" w:rsidP="00503D59">
            <w:pPr>
              <w:rPr>
                <w:sz w:val="20"/>
              </w:rPr>
            </w:pPr>
            <w:r>
              <w:rPr>
                <w:sz w:val="20"/>
              </w:rPr>
              <w:t>parallax</w:t>
            </w:r>
          </w:p>
        </w:tc>
        <w:tc>
          <w:tcPr>
            <w:tcW w:w="3960" w:type="dxa"/>
            <w:tcMar>
              <w:top w:w="58" w:type="dxa"/>
              <w:bottom w:w="58" w:type="dxa"/>
            </w:tcMar>
          </w:tcPr>
          <w:p w14:paraId="48F02625" w14:textId="335E602B" w:rsidR="00FC436B" w:rsidRPr="00FC436B" w:rsidRDefault="00FC436B" w:rsidP="00FC436B">
            <w:pPr>
              <w:spacing w:after="0"/>
              <w:rPr>
                <w:sz w:val="20"/>
              </w:rPr>
            </w:pPr>
            <w:r w:rsidRPr="00FC436B">
              <w:rPr>
                <w:sz w:val="20"/>
              </w:rPr>
              <w:t>snapshot of the current viewing angle</w:t>
            </w:r>
          </w:p>
        </w:tc>
        <w:tc>
          <w:tcPr>
            <w:tcW w:w="1080" w:type="dxa"/>
          </w:tcPr>
          <w:p w14:paraId="7422F49C" w14:textId="469C0FF7" w:rsidR="00FC436B" w:rsidRDefault="00FC436B" w:rsidP="00FC436B">
            <w:pPr>
              <w:spacing w:after="0"/>
              <w:rPr>
                <w:sz w:val="20"/>
              </w:rPr>
            </w:pPr>
            <w:r>
              <w:rPr>
                <w:sz w:val="20"/>
              </w:rPr>
              <w:t>jpeg</w:t>
            </w:r>
          </w:p>
        </w:tc>
        <w:tc>
          <w:tcPr>
            <w:tcW w:w="2322" w:type="dxa"/>
          </w:tcPr>
          <w:p w14:paraId="3FF429C4" w14:textId="669D729F" w:rsidR="00FC436B" w:rsidRDefault="00B35D8A" w:rsidP="00503D59">
            <w:pPr>
              <w:spacing w:after="0"/>
              <w:rPr>
                <w:sz w:val="20"/>
              </w:rPr>
            </w:pPr>
            <w:r w:rsidRPr="00B35D8A">
              <w:rPr>
                <w:sz w:val="20"/>
              </w:rPr>
              <w:t xml:space="preserve">There are several valid representations – GIF or video showing the </w:t>
            </w:r>
            <w:r w:rsidRPr="00B35D8A">
              <w:rPr>
                <w:sz w:val="20"/>
              </w:rPr>
              <w:lastRenderedPageBreak/>
              <w:t>parallaxing effect, a JPG of the shot taken, or a snapshot of the current viewing angle</w:t>
            </w:r>
          </w:p>
        </w:tc>
      </w:tr>
      <w:tr w:rsidR="00FC436B" w:rsidRPr="00D156B6" w14:paraId="76E05F86" w14:textId="77777777" w:rsidTr="00B35D8A">
        <w:trPr>
          <w:trHeight w:val="20"/>
        </w:trPr>
        <w:tc>
          <w:tcPr>
            <w:tcW w:w="3150" w:type="dxa"/>
            <w:tcMar>
              <w:top w:w="58" w:type="dxa"/>
              <w:bottom w:w="58" w:type="dxa"/>
            </w:tcMar>
          </w:tcPr>
          <w:p w14:paraId="13F92826" w14:textId="7F251338" w:rsidR="00FC436B" w:rsidRDefault="00FC436B" w:rsidP="00503D59">
            <w:pPr>
              <w:rPr>
                <w:sz w:val="20"/>
              </w:rPr>
            </w:pPr>
            <w:r>
              <w:rPr>
                <w:sz w:val="20"/>
              </w:rPr>
              <w:lastRenderedPageBreak/>
              <w:t>selfie</w:t>
            </w:r>
          </w:p>
        </w:tc>
        <w:tc>
          <w:tcPr>
            <w:tcW w:w="3960" w:type="dxa"/>
            <w:tcMar>
              <w:top w:w="58" w:type="dxa"/>
              <w:bottom w:w="58" w:type="dxa"/>
            </w:tcMar>
          </w:tcPr>
          <w:p w14:paraId="5885E44A" w14:textId="490291BB" w:rsidR="00FC436B" w:rsidRPr="00FC436B" w:rsidRDefault="00FC436B" w:rsidP="00FC436B">
            <w:pPr>
              <w:spacing w:after="0"/>
              <w:rPr>
                <w:sz w:val="20"/>
              </w:rPr>
            </w:pPr>
            <w:r w:rsidRPr="00FC436B">
              <w:rPr>
                <w:sz w:val="20"/>
              </w:rPr>
              <w:t>Finally touched up image</w:t>
            </w:r>
          </w:p>
        </w:tc>
        <w:tc>
          <w:tcPr>
            <w:tcW w:w="1080" w:type="dxa"/>
          </w:tcPr>
          <w:p w14:paraId="6C03A5CF" w14:textId="029D9EC2" w:rsidR="00FC436B" w:rsidRDefault="00FC436B" w:rsidP="00FC436B">
            <w:pPr>
              <w:spacing w:after="0"/>
              <w:rPr>
                <w:sz w:val="20"/>
              </w:rPr>
            </w:pPr>
            <w:r>
              <w:rPr>
                <w:sz w:val="20"/>
              </w:rPr>
              <w:t>jpeg</w:t>
            </w:r>
          </w:p>
        </w:tc>
        <w:tc>
          <w:tcPr>
            <w:tcW w:w="2322" w:type="dxa"/>
          </w:tcPr>
          <w:p w14:paraId="2393C459" w14:textId="02E6D19A" w:rsidR="00FC436B" w:rsidRDefault="00FC436B" w:rsidP="00503D59">
            <w:pPr>
              <w:spacing w:after="0"/>
              <w:rPr>
                <w:sz w:val="20"/>
              </w:rPr>
            </w:pPr>
          </w:p>
        </w:tc>
      </w:tr>
      <w:tr w:rsidR="00FC436B" w:rsidRPr="00D156B6" w14:paraId="2C03C2B7" w14:textId="77777777" w:rsidTr="00B35D8A">
        <w:trPr>
          <w:trHeight w:val="20"/>
        </w:trPr>
        <w:tc>
          <w:tcPr>
            <w:tcW w:w="3150" w:type="dxa"/>
            <w:tcMar>
              <w:top w:w="58" w:type="dxa"/>
              <w:bottom w:w="58" w:type="dxa"/>
            </w:tcMar>
          </w:tcPr>
          <w:p w14:paraId="7B821199" w14:textId="43628D4C" w:rsidR="00FC436B" w:rsidRDefault="00FC436B" w:rsidP="00503D59">
            <w:pPr>
              <w:rPr>
                <w:sz w:val="20"/>
              </w:rPr>
            </w:pPr>
            <w:r>
              <w:rPr>
                <w:sz w:val="20"/>
              </w:rPr>
              <w:t>Nokia rich capture/dynamic mode</w:t>
            </w:r>
          </w:p>
        </w:tc>
        <w:tc>
          <w:tcPr>
            <w:tcW w:w="3960" w:type="dxa"/>
            <w:tcMar>
              <w:top w:w="58" w:type="dxa"/>
              <w:bottom w:w="58" w:type="dxa"/>
            </w:tcMar>
          </w:tcPr>
          <w:p w14:paraId="47EA1996" w14:textId="1D34476C" w:rsidR="00FC436B" w:rsidRPr="00FC436B" w:rsidRDefault="00FC436B" w:rsidP="00FC436B">
            <w:pPr>
              <w:spacing w:after="0"/>
              <w:rPr>
                <w:sz w:val="20"/>
              </w:rPr>
            </w:pPr>
            <w:r w:rsidRPr="00FC436B">
              <w:rPr>
                <w:sz w:val="20"/>
              </w:rPr>
              <w:t>HDR or Flash/noflash image</w:t>
            </w:r>
          </w:p>
        </w:tc>
        <w:tc>
          <w:tcPr>
            <w:tcW w:w="1080" w:type="dxa"/>
          </w:tcPr>
          <w:p w14:paraId="7AE47BC3" w14:textId="79A4B3DA" w:rsidR="00FC436B" w:rsidRDefault="00FC436B" w:rsidP="00FC436B">
            <w:pPr>
              <w:spacing w:after="0"/>
              <w:rPr>
                <w:sz w:val="20"/>
              </w:rPr>
            </w:pPr>
            <w:r>
              <w:rPr>
                <w:sz w:val="20"/>
              </w:rPr>
              <w:t>jpeg</w:t>
            </w:r>
          </w:p>
        </w:tc>
        <w:tc>
          <w:tcPr>
            <w:tcW w:w="2322" w:type="dxa"/>
          </w:tcPr>
          <w:p w14:paraId="2A6CD3BD" w14:textId="77777777" w:rsidR="00FC436B" w:rsidRDefault="00FC436B" w:rsidP="00503D59">
            <w:pPr>
              <w:spacing w:after="0"/>
              <w:rPr>
                <w:sz w:val="20"/>
              </w:rPr>
            </w:pPr>
          </w:p>
        </w:tc>
      </w:tr>
    </w:tbl>
    <w:p w14:paraId="41BC5425" w14:textId="77777777" w:rsidR="00BE3E95" w:rsidRDefault="00BE3E95" w:rsidP="00BE3E95"/>
    <w:p w14:paraId="4363D008" w14:textId="77777777" w:rsidR="0012682B" w:rsidRDefault="0012682B" w:rsidP="0012682B">
      <w:pPr>
        <w:rPr>
          <w:b/>
        </w:rPr>
      </w:pPr>
      <w:r>
        <w:rPr>
          <w:b/>
        </w:rPr>
        <w:t>Size</w:t>
      </w:r>
    </w:p>
    <w:p w14:paraId="67309FE4" w14:textId="198A6AE0" w:rsidR="0012682B" w:rsidRDefault="0012682B" w:rsidP="0012682B">
      <w:r w:rsidRPr="00E15C4D">
        <w:t>Share</w:t>
      </w:r>
      <w:r>
        <w:t xml:space="preserve"> actual size of </w:t>
      </w:r>
      <w:r w:rsidR="00AA6D34">
        <w:t>standard format file.</w:t>
      </w:r>
    </w:p>
    <w:p w14:paraId="53CE9341" w14:textId="7FB9ED42" w:rsidR="007F019A" w:rsidRPr="007F019A" w:rsidRDefault="007F019A" w:rsidP="007F019A">
      <w:pPr>
        <w:pStyle w:val="Heading3"/>
      </w:pPr>
      <w:r w:rsidRPr="007F019A">
        <w:t xml:space="preserve">Sharing rich format </w:t>
      </w:r>
      <w:r>
        <w:t>OneDrive</w:t>
      </w:r>
      <w:r w:rsidRPr="007F019A">
        <w:t xml:space="preserve"> content as files</w:t>
      </w:r>
    </w:p>
    <w:p w14:paraId="00E9FE5E" w14:textId="77777777" w:rsidR="00AA6D34" w:rsidRDefault="00AA6D34" w:rsidP="00AA6D34">
      <w:pPr>
        <w:rPr>
          <w:b/>
        </w:rPr>
      </w:pPr>
      <w:r>
        <w:rPr>
          <w:b/>
        </w:rPr>
        <w:t>Download</w:t>
      </w:r>
    </w:p>
    <w:p w14:paraId="2BD00B81" w14:textId="76DD34E4" w:rsidR="00AA6D34" w:rsidRDefault="00AA6D34" w:rsidP="00AA6D34">
      <w:r>
        <w:t xml:space="preserve">In the case where RMT lives in the cloud and needs to be shared via the photos app on any device as files, the standard format file needs to be downloaded from cloud to local device in order to share those contents as files to target apps. </w:t>
      </w:r>
    </w:p>
    <w:p w14:paraId="374F2DA2" w14:textId="1C143756" w:rsidR="00153A23" w:rsidRDefault="00153A23" w:rsidP="00153A23">
      <w:pPr>
        <w:rPr>
          <w:b/>
        </w:rPr>
      </w:pPr>
      <w:r>
        <w:rPr>
          <w:b/>
        </w:rPr>
        <w:t>Format conversion</w:t>
      </w:r>
    </w:p>
    <w:p w14:paraId="110586E2" w14:textId="0803E93D" w:rsidR="00153A23" w:rsidRDefault="00153A23" w:rsidP="00153A23">
      <w:pPr>
        <w:pStyle w:val="Questions"/>
      </w:pPr>
      <w:r w:rsidRPr="00AA6D34">
        <w:t>The rich media</w:t>
      </w:r>
      <w:r>
        <w:t>+OneDrive</w:t>
      </w:r>
      <w:r w:rsidRPr="00AA6D34">
        <w:t xml:space="preserve"> team will provide an API </w:t>
      </w:r>
      <w:r>
        <w:t>query to return the s</w:t>
      </w:r>
      <w:r w:rsidRPr="00AA6D34">
        <w:t>tandard format file</w:t>
      </w:r>
      <w:r>
        <w:t>s of appropriate size (for sharing)</w:t>
      </w:r>
      <w:r w:rsidRPr="00AA6D34">
        <w:t xml:space="preserve"> for one or more </w:t>
      </w:r>
      <w:r>
        <w:t xml:space="preserve">selected </w:t>
      </w:r>
      <w:r w:rsidRPr="00AA6D34">
        <w:t>RMTs</w:t>
      </w:r>
      <w:r>
        <w:t xml:space="preserve"> in the Cloud</w:t>
      </w:r>
    </w:p>
    <w:p w14:paraId="0CA744B7" w14:textId="75B7F709" w:rsidR="00153A23" w:rsidRDefault="00153A23" w:rsidP="00153A23">
      <w:pPr>
        <w:pStyle w:val="Questions"/>
      </w:pPr>
      <w:r>
        <w:t>Dependency on which team?</w:t>
      </w:r>
    </w:p>
    <w:p w14:paraId="675625E9" w14:textId="77777777" w:rsidR="00AA6D34" w:rsidRDefault="00AA6D34" w:rsidP="00AA6D34">
      <w:pPr>
        <w:rPr>
          <w:b/>
        </w:rPr>
      </w:pPr>
      <w:r>
        <w:rPr>
          <w:b/>
        </w:rPr>
        <w:t>Size</w:t>
      </w:r>
    </w:p>
    <w:p w14:paraId="6EF93D03" w14:textId="541F1CD3" w:rsidR="00AA6D34" w:rsidRDefault="00AA6D34" w:rsidP="00AA6D34">
      <w:r w:rsidRPr="00E15C4D">
        <w:t>Share</w:t>
      </w:r>
      <w:r>
        <w:t xml:space="preserve"> actual size of standard format file. </w:t>
      </w:r>
    </w:p>
    <w:p w14:paraId="6AA68AAF" w14:textId="77777777" w:rsidR="00AA6D34" w:rsidRDefault="00AA6D34" w:rsidP="00AA6D34">
      <w:pPr>
        <w:rPr>
          <w:b/>
        </w:rPr>
      </w:pPr>
      <w:r>
        <w:rPr>
          <w:b/>
        </w:rPr>
        <w:t>Packaging Mechanism for OneDrive files</w:t>
      </w:r>
    </w:p>
    <w:p w14:paraId="12233950" w14:textId="77777777" w:rsidR="00AA6D34" w:rsidRDefault="00AA6D34" w:rsidP="00AA6D34">
      <w:r>
        <w:t>Share target to receive full size content from photos app as storage files.</w:t>
      </w:r>
    </w:p>
    <w:p w14:paraId="6C5A6E74" w14:textId="77777777" w:rsidR="00AA6D34" w:rsidRDefault="00AA6D34" w:rsidP="00AA6D34">
      <w:pPr>
        <w:rPr>
          <w:b/>
        </w:rPr>
      </w:pPr>
      <w:r>
        <w:rPr>
          <w:b/>
        </w:rPr>
        <w:t>UX- downloading content</w:t>
      </w:r>
    </w:p>
    <w:p w14:paraId="13F8F730" w14:textId="2D4C50D8" w:rsidR="00AA6D34" w:rsidRDefault="00AA6D34" w:rsidP="007F019A">
      <w:pPr>
        <w:rPr>
          <w:b/>
        </w:rPr>
      </w:pPr>
      <w:r>
        <w:t>Same as in section 9.4.2</w:t>
      </w:r>
    </w:p>
    <w:p w14:paraId="04D5F817" w14:textId="2E881C97" w:rsidR="006824FE" w:rsidRDefault="006824FE" w:rsidP="003C32AD">
      <w:pPr>
        <w:pStyle w:val="Heading3"/>
      </w:pPr>
      <w:r>
        <w:t>Data Package</w:t>
      </w:r>
      <w:r w:rsidR="006A72AF">
        <w:t xml:space="preserve"> for ‘</w:t>
      </w:r>
      <w:commentRangeStart w:id="31"/>
      <w:r w:rsidR="006A72AF">
        <w:t>share</w:t>
      </w:r>
      <w:commentRangeEnd w:id="31"/>
      <w:r w:rsidR="00DE0555">
        <w:rPr>
          <w:rStyle w:val="CommentReference"/>
          <w:rFonts w:ascii="Calibri" w:eastAsiaTheme="minorEastAsia" w:hAnsi="Calibri" w:cs="Times New Roman"/>
          <w:bCs w:val="0"/>
          <w:color w:val="auto"/>
          <w:lang w:bidi="en-US"/>
        </w:rPr>
        <w:commentReference w:id="31"/>
      </w:r>
      <w:r w:rsidR="006A72AF">
        <w:t xml:space="preserve"> as file’</w:t>
      </w:r>
    </w:p>
    <w:p w14:paraId="3D40C582" w14:textId="77777777" w:rsidR="006A72AF" w:rsidRDefault="006A72AF" w:rsidP="006824FE">
      <w:pPr>
        <w:rPr>
          <w:b/>
        </w:rPr>
      </w:pPr>
      <w:r>
        <w:rPr>
          <w:b/>
        </w:rPr>
        <w:t>Support in Blue</w:t>
      </w:r>
    </w:p>
    <w:p w14:paraId="420D144F" w14:textId="77777777" w:rsidR="004D3240" w:rsidRDefault="006824FE" w:rsidP="006526C1">
      <w:pPr>
        <w:pStyle w:val="ListParagraph"/>
        <w:numPr>
          <w:ilvl w:val="0"/>
          <w:numId w:val="43"/>
        </w:numPr>
      </w:pPr>
      <w:r w:rsidRPr="006A72AF">
        <w:t>PC</w:t>
      </w:r>
      <w:r w:rsidR="006A72AF" w:rsidRPr="006A72AF">
        <w:t>:</w:t>
      </w:r>
      <w:r w:rsidR="006A72AF" w:rsidRPr="006A72AF">
        <w:rPr>
          <w:b/>
        </w:rPr>
        <w:t xml:space="preserve"> </w:t>
      </w:r>
      <w:r w:rsidR="004D3240">
        <w:t>Data package work was performed by OneDrive team in Blue.</w:t>
      </w:r>
    </w:p>
    <w:p w14:paraId="37A7C106" w14:textId="0D7E8118" w:rsidR="006824FE" w:rsidRDefault="004D3240" w:rsidP="006526C1">
      <w:pPr>
        <w:pStyle w:val="ListParagraph"/>
        <w:numPr>
          <w:ilvl w:val="1"/>
          <w:numId w:val="43"/>
        </w:numPr>
      </w:pPr>
      <w:r>
        <w:lastRenderedPageBreak/>
        <w:t>For details:</w:t>
      </w:r>
      <w:r w:rsidR="006824FE">
        <w:t xml:space="preserve"> See section 9.1 on </w:t>
      </w:r>
      <w:hyperlink r:id="rId42" w:history="1">
        <w:r w:rsidR="006824FE" w:rsidRPr="006824FE">
          <w:rPr>
            <w:rStyle w:val="Hyperlink"/>
          </w:rPr>
          <w:t>Photo and Video Viewer – Functional spec</w:t>
        </w:r>
      </w:hyperlink>
      <w:r w:rsidR="006824FE">
        <w:t xml:space="preserve"> for 8.1</w:t>
      </w:r>
      <w:r w:rsidR="0033684C">
        <w:t xml:space="preserve"> and </w:t>
      </w:r>
      <w:hyperlink r:id="rId43" w:history="1">
        <w:r w:rsidR="0033684C" w:rsidRPr="0033684C">
          <w:rPr>
            <w:rStyle w:val="Hyperlink"/>
          </w:rPr>
          <w:t>SkyDrive app sharing spec</w:t>
        </w:r>
      </w:hyperlink>
      <w:r w:rsidR="0033684C">
        <w:t xml:space="preserve"> for 8.1</w:t>
      </w:r>
    </w:p>
    <w:p w14:paraId="25EEFFA9" w14:textId="71BDFAF7" w:rsidR="00D71509" w:rsidRDefault="00D71509" w:rsidP="006526C1">
      <w:pPr>
        <w:pStyle w:val="ListParagraph"/>
        <w:numPr>
          <w:ilvl w:val="0"/>
          <w:numId w:val="43"/>
        </w:numPr>
      </w:pPr>
      <w:r w:rsidRPr="006A72AF">
        <w:t>Phone</w:t>
      </w:r>
      <w:r w:rsidR="006A72AF" w:rsidRPr="006A72AF">
        <w:t xml:space="preserve">: </w:t>
      </w:r>
      <w:r w:rsidR="006A72AF">
        <w:t>In Blue nothing other than the photo binary was sent</w:t>
      </w:r>
    </w:p>
    <w:p w14:paraId="3EDE505E" w14:textId="3F11C89E" w:rsidR="006A72AF" w:rsidRDefault="006A72AF" w:rsidP="006A72AF">
      <w:pPr>
        <w:rPr>
          <w:b/>
        </w:rPr>
      </w:pPr>
      <w:r w:rsidRPr="006A72AF">
        <w:rPr>
          <w:b/>
        </w:rPr>
        <w:t xml:space="preserve">Support in Threshold </w:t>
      </w:r>
    </w:p>
    <w:p w14:paraId="2073E714" w14:textId="3FD4021D" w:rsidR="0033684C" w:rsidRDefault="0033684C" w:rsidP="006A72AF">
      <w:r w:rsidRPr="0033684C">
        <w:t xml:space="preserve">List of all possible </w:t>
      </w:r>
      <w:r w:rsidR="004D3240">
        <w:t xml:space="preserve">data package </w:t>
      </w:r>
      <w:r w:rsidRPr="0033684C">
        <w:t xml:space="preserve">properties: </w:t>
      </w:r>
      <w:hyperlink r:id="rId44" w:history="1">
        <w:r w:rsidRPr="0033684C">
          <w:rPr>
            <w:rStyle w:val="Hyperlink"/>
          </w:rPr>
          <w:t>http://msdn.microsoft.com/en-us/library/windows/apps/windows.applicationmodel.datatransfer.datapackagepropertyset.aspx</w:t>
        </w:r>
      </w:hyperlink>
      <w:r w:rsidRPr="0033684C">
        <w:t xml:space="preserve"> </w:t>
      </w:r>
    </w:p>
    <w:p w14:paraId="5E7EDF45" w14:textId="700C6707" w:rsidR="00AD0BB3" w:rsidRPr="0033684C" w:rsidRDefault="00AD0BB3" w:rsidP="006A72AF">
      <w:r>
        <w:t xml:space="preserve">System provided properties listed here: </w:t>
      </w:r>
      <w:hyperlink r:id="rId45" w:history="1">
        <w:r w:rsidRPr="001D7BBA">
          <w:rPr>
            <w:rStyle w:val="Hyperlink"/>
          </w:rPr>
          <w:t>http://portals/wpblue/blue/specstore/Blue%20Specs/Share%20Contract%20Phone%20Roadshow.pptx</w:t>
        </w:r>
      </w:hyperlink>
      <w:r>
        <w:t xml:space="preserve"> </w:t>
      </w:r>
    </w:p>
    <w:p w14:paraId="1C94E383" w14:textId="5FFF611B" w:rsidR="006A72AF" w:rsidRDefault="004D3240" w:rsidP="006A72AF">
      <w:r>
        <w:t>Data package properties to be sent through the share contract:</w:t>
      </w:r>
    </w:p>
    <w:tbl>
      <w:tblPr>
        <w:tblStyle w:val="Wind8ws"/>
        <w:tblW w:w="10397" w:type="dxa"/>
        <w:tblInd w:w="115" w:type="dxa"/>
        <w:tblLayout w:type="fixed"/>
        <w:tblLook w:val="04A0" w:firstRow="1" w:lastRow="0" w:firstColumn="1" w:lastColumn="0" w:noHBand="0" w:noVBand="1"/>
      </w:tblPr>
      <w:tblGrid>
        <w:gridCol w:w="1955"/>
        <w:gridCol w:w="5310"/>
        <w:gridCol w:w="990"/>
        <w:gridCol w:w="2142"/>
      </w:tblGrid>
      <w:tr w:rsidR="003770F7" w:rsidRPr="004622D9" w14:paraId="542AAA2E" w14:textId="3AD6598F" w:rsidTr="006738D0">
        <w:trPr>
          <w:cnfStyle w:val="100000000000" w:firstRow="1" w:lastRow="0" w:firstColumn="0" w:lastColumn="0" w:oddVBand="0" w:evenVBand="0" w:oddHBand="0" w:evenHBand="0" w:firstRowFirstColumn="0" w:firstRowLastColumn="0" w:lastRowFirstColumn="0" w:lastRowLastColumn="0"/>
        </w:trPr>
        <w:tc>
          <w:tcPr>
            <w:tcW w:w="1955" w:type="dxa"/>
          </w:tcPr>
          <w:p w14:paraId="16E8DBA7" w14:textId="77777777" w:rsidR="003770F7" w:rsidRPr="004622D9" w:rsidRDefault="003770F7" w:rsidP="0034295A">
            <w:r>
              <w:t>Data package property</w:t>
            </w:r>
          </w:p>
        </w:tc>
        <w:tc>
          <w:tcPr>
            <w:tcW w:w="5310" w:type="dxa"/>
          </w:tcPr>
          <w:p w14:paraId="7E3F5EF2" w14:textId="77777777" w:rsidR="003770F7" w:rsidRPr="004622D9" w:rsidRDefault="003770F7" w:rsidP="0034295A">
            <w:r>
              <w:t>Description</w:t>
            </w:r>
          </w:p>
        </w:tc>
        <w:tc>
          <w:tcPr>
            <w:tcW w:w="990" w:type="dxa"/>
          </w:tcPr>
          <w:p w14:paraId="602A5C7A" w14:textId="77777777" w:rsidR="003770F7" w:rsidRPr="004622D9" w:rsidRDefault="003770F7" w:rsidP="0034295A">
            <w:r>
              <w:t xml:space="preserve">Required? </w:t>
            </w:r>
          </w:p>
        </w:tc>
        <w:tc>
          <w:tcPr>
            <w:tcW w:w="2142" w:type="dxa"/>
          </w:tcPr>
          <w:p w14:paraId="4C369B37" w14:textId="6474E825" w:rsidR="003770F7" w:rsidRDefault="003770F7" w:rsidP="003770F7">
            <w:r>
              <w:t>Support</w:t>
            </w:r>
          </w:p>
        </w:tc>
      </w:tr>
      <w:tr w:rsidR="004D3240" w:rsidRPr="004622D9" w14:paraId="2C6FC506" w14:textId="77777777" w:rsidTr="006738D0">
        <w:tc>
          <w:tcPr>
            <w:tcW w:w="1955" w:type="dxa"/>
          </w:tcPr>
          <w:p w14:paraId="30CC565A" w14:textId="72ED8BE0" w:rsidR="004D3240" w:rsidRDefault="008872EC" w:rsidP="0034295A">
            <w:hyperlink r:id="rId46" w:history="1">
              <w:r w:rsidR="004D3240">
                <w:rPr>
                  <w:rStyle w:val="Strong"/>
                  <w:color w:val="0000FF"/>
                  <w:u w:val="single"/>
                </w:rPr>
                <w:t>ApplicationListingUri</w:t>
              </w:r>
            </w:hyperlink>
          </w:p>
        </w:tc>
        <w:tc>
          <w:tcPr>
            <w:tcW w:w="5310" w:type="dxa"/>
          </w:tcPr>
          <w:p w14:paraId="2A199882" w14:textId="4C0B1A33" w:rsidR="004D3240" w:rsidRDefault="004D3240" w:rsidP="0034295A">
            <w:r>
              <w:t>Gets or sets the Uniform Resource Identifier (URI) of the app's location in the Windows Store</w:t>
            </w:r>
          </w:p>
        </w:tc>
        <w:tc>
          <w:tcPr>
            <w:tcW w:w="990" w:type="dxa"/>
          </w:tcPr>
          <w:p w14:paraId="32FC7697" w14:textId="7589AB82" w:rsidR="004D3240" w:rsidRDefault="004D3240" w:rsidP="0034295A"/>
        </w:tc>
        <w:tc>
          <w:tcPr>
            <w:tcW w:w="2142" w:type="dxa"/>
          </w:tcPr>
          <w:p w14:paraId="1A5E3DA6" w14:textId="2DFB836C" w:rsidR="004D3240" w:rsidRPr="00544363" w:rsidRDefault="004D3240" w:rsidP="00BD00BC">
            <w:r w:rsidRPr="00544363">
              <w:t xml:space="preserve">Provided </w:t>
            </w:r>
            <w:r w:rsidR="00DE0555" w:rsidRPr="00544363">
              <w:t xml:space="preserve">by </w:t>
            </w:r>
            <w:r w:rsidR="00BD00BC" w:rsidRPr="00544363">
              <w:t>system</w:t>
            </w:r>
          </w:p>
        </w:tc>
      </w:tr>
      <w:tr w:rsidR="004D3240" w:rsidRPr="004622D9" w14:paraId="7C8B2EDA" w14:textId="77777777" w:rsidTr="006738D0">
        <w:tc>
          <w:tcPr>
            <w:tcW w:w="1955" w:type="dxa"/>
          </w:tcPr>
          <w:p w14:paraId="7EB31B40" w14:textId="485CF025" w:rsidR="004D3240" w:rsidRDefault="008872EC" w:rsidP="0034295A">
            <w:hyperlink r:id="rId47" w:history="1">
              <w:r w:rsidR="004D3240">
                <w:rPr>
                  <w:rStyle w:val="Strong"/>
                  <w:color w:val="0000FF"/>
                  <w:u w:val="single"/>
                </w:rPr>
                <w:t>ApplicationName</w:t>
              </w:r>
            </w:hyperlink>
          </w:p>
        </w:tc>
        <w:tc>
          <w:tcPr>
            <w:tcW w:w="5310" w:type="dxa"/>
          </w:tcPr>
          <w:p w14:paraId="38296C13" w14:textId="73C05989" w:rsidR="004D3240" w:rsidRDefault="004D3240" w:rsidP="0034295A">
            <w:r>
              <w:t>Gets or sets the name of the app that created the DataPackage object</w:t>
            </w:r>
          </w:p>
        </w:tc>
        <w:tc>
          <w:tcPr>
            <w:tcW w:w="990" w:type="dxa"/>
          </w:tcPr>
          <w:p w14:paraId="2823D844" w14:textId="7F76A1B7" w:rsidR="004D3240" w:rsidRDefault="006A36E7" w:rsidP="0034295A">
            <w:r>
              <w:t>Yes</w:t>
            </w:r>
          </w:p>
        </w:tc>
        <w:tc>
          <w:tcPr>
            <w:tcW w:w="2142" w:type="dxa"/>
          </w:tcPr>
          <w:p w14:paraId="022C677F" w14:textId="4FAE3548" w:rsidR="004D3240" w:rsidRPr="00544363" w:rsidRDefault="004D3240" w:rsidP="00BD00BC">
            <w:r w:rsidRPr="00544363">
              <w:t xml:space="preserve">Provided by </w:t>
            </w:r>
            <w:r w:rsidR="00BD00BC" w:rsidRPr="00544363">
              <w:t>system</w:t>
            </w:r>
          </w:p>
        </w:tc>
      </w:tr>
      <w:tr w:rsidR="0066710E" w:rsidRPr="004622D9" w14:paraId="4B7D9E37" w14:textId="77777777" w:rsidTr="006738D0">
        <w:tc>
          <w:tcPr>
            <w:tcW w:w="1955" w:type="dxa"/>
          </w:tcPr>
          <w:p w14:paraId="330144AA" w14:textId="68E059A1" w:rsidR="0066710E" w:rsidRDefault="008872EC" w:rsidP="0034295A">
            <w:hyperlink r:id="rId48" w:history="1">
              <w:r w:rsidR="0066710E">
                <w:rPr>
                  <w:rStyle w:val="Strong"/>
                  <w:color w:val="0000FF"/>
                  <w:u w:val="single"/>
                </w:rPr>
                <w:t>ContentSourceApplicationLink</w:t>
              </w:r>
            </w:hyperlink>
          </w:p>
        </w:tc>
        <w:tc>
          <w:tcPr>
            <w:tcW w:w="5310" w:type="dxa"/>
          </w:tcPr>
          <w:p w14:paraId="52B3FD7B" w14:textId="419CBAC4" w:rsidR="0066710E" w:rsidRDefault="0066710E" w:rsidP="0034295A">
            <w:r>
              <w:t>Gets or sets the application link to the content from the source app.</w:t>
            </w:r>
            <w:r w:rsidR="009F7CD4">
              <w:rPr>
                <w:lang w:val="en"/>
              </w:rPr>
              <w:t xml:space="preserve"> It is a companion property that you use to attribute shared content.</w:t>
            </w:r>
          </w:p>
        </w:tc>
        <w:tc>
          <w:tcPr>
            <w:tcW w:w="990" w:type="dxa"/>
          </w:tcPr>
          <w:p w14:paraId="5E103BB6" w14:textId="0F51A47A" w:rsidR="0066710E" w:rsidRDefault="0066710E" w:rsidP="0034295A"/>
        </w:tc>
        <w:tc>
          <w:tcPr>
            <w:tcW w:w="2142" w:type="dxa"/>
          </w:tcPr>
          <w:p w14:paraId="2FCFA1C4" w14:textId="66065414" w:rsidR="0066710E" w:rsidRDefault="009F7CD4" w:rsidP="009F7CD4">
            <w:commentRangeStart w:id="32"/>
            <w:r>
              <w:t>P</w:t>
            </w:r>
            <w:r w:rsidR="0066710E">
              <w:t>rovided by raconteur app</w:t>
            </w:r>
            <w:commentRangeEnd w:id="32"/>
            <w:r>
              <w:rPr>
                <w:rStyle w:val="CommentReference"/>
                <w:rFonts w:ascii="Calibri" w:eastAsiaTheme="minorEastAsia" w:hAnsi="Calibri" w:cs="Times New Roman"/>
                <w:lang w:bidi="en-US"/>
              </w:rPr>
              <w:commentReference w:id="32"/>
            </w:r>
          </w:p>
        </w:tc>
      </w:tr>
      <w:tr w:rsidR="004D3240" w:rsidRPr="004622D9" w14:paraId="150B50F2" w14:textId="77777777" w:rsidTr="006738D0">
        <w:tc>
          <w:tcPr>
            <w:tcW w:w="1955" w:type="dxa"/>
          </w:tcPr>
          <w:p w14:paraId="345CD93E" w14:textId="644F623C" w:rsidR="004D3240" w:rsidRDefault="008872EC" w:rsidP="0034295A">
            <w:hyperlink r:id="rId49" w:history="1">
              <w:r w:rsidR="004D3240">
                <w:rPr>
                  <w:rStyle w:val="Strong"/>
                  <w:color w:val="0000FF"/>
                  <w:u w:val="single"/>
                </w:rPr>
                <w:t>Description</w:t>
              </w:r>
            </w:hyperlink>
            <w:r w:rsidR="00BD00BC">
              <w:t xml:space="preserve"> (Body)</w:t>
            </w:r>
          </w:p>
        </w:tc>
        <w:tc>
          <w:tcPr>
            <w:tcW w:w="5310" w:type="dxa"/>
          </w:tcPr>
          <w:p w14:paraId="31E55789" w14:textId="77777777" w:rsidR="004D3240" w:rsidRDefault="004D3240" w:rsidP="0034295A">
            <w:r>
              <w:t>Gets or sets text that describes the contents of the DataPackage</w:t>
            </w:r>
          </w:p>
          <w:p w14:paraId="6906E714" w14:textId="7C3B9046" w:rsidR="0066710E" w:rsidRDefault="0066710E" w:rsidP="0034295A">
            <w:r>
              <w:t>String, e.g. “File from the Mail app”</w:t>
            </w:r>
          </w:p>
        </w:tc>
        <w:tc>
          <w:tcPr>
            <w:tcW w:w="990" w:type="dxa"/>
          </w:tcPr>
          <w:p w14:paraId="48DBD603" w14:textId="77777777" w:rsidR="004D3240" w:rsidRDefault="004D3240" w:rsidP="0034295A"/>
        </w:tc>
        <w:tc>
          <w:tcPr>
            <w:tcW w:w="2142" w:type="dxa"/>
          </w:tcPr>
          <w:p w14:paraId="51F175A5" w14:textId="77777777" w:rsidR="009F7CD4" w:rsidRDefault="009F7CD4" w:rsidP="003770F7">
            <w:r>
              <w:t xml:space="preserve">Provided by raconteur app. </w:t>
            </w:r>
          </w:p>
          <w:p w14:paraId="34AE1293" w14:textId="373B0CC4" w:rsidR="004D3240" w:rsidRPr="009F7CD4" w:rsidRDefault="009F7CD4" w:rsidP="003770F7">
            <w:pPr>
              <w:rPr>
                <w:i/>
              </w:rPr>
            </w:pPr>
            <w:r w:rsidRPr="009F7CD4">
              <w:rPr>
                <w:i/>
              </w:rPr>
              <w:t>Text in tables below.</w:t>
            </w:r>
          </w:p>
        </w:tc>
      </w:tr>
      <w:tr w:rsidR="004D3240" w:rsidRPr="004622D9" w14:paraId="496B8273" w14:textId="77777777" w:rsidTr="006738D0">
        <w:tc>
          <w:tcPr>
            <w:tcW w:w="1955" w:type="dxa"/>
          </w:tcPr>
          <w:p w14:paraId="0248FE7D" w14:textId="1E463555" w:rsidR="004D3240" w:rsidRDefault="008872EC" w:rsidP="0034295A">
            <w:hyperlink r:id="rId50" w:history="1">
              <w:r w:rsidR="004D3240">
                <w:rPr>
                  <w:rStyle w:val="Strong"/>
                  <w:color w:val="0000FF"/>
                  <w:u w:val="single"/>
                </w:rPr>
                <w:t>FileTypes</w:t>
              </w:r>
            </w:hyperlink>
          </w:p>
        </w:tc>
        <w:tc>
          <w:tcPr>
            <w:tcW w:w="5310" w:type="dxa"/>
          </w:tcPr>
          <w:p w14:paraId="4557A274" w14:textId="01A80827" w:rsidR="004D3240" w:rsidRDefault="004D3240" w:rsidP="0034295A">
            <w:r>
              <w:t>Specifies a vector object that contains the types of files stored in the DataPackage object.</w:t>
            </w:r>
          </w:p>
        </w:tc>
        <w:tc>
          <w:tcPr>
            <w:tcW w:w="990" w:type="dxa"/>
          </w:tcPr>
          <w:p w14:paraId="4E0019F4" w14:textId="7BF096B8" w:rsidR="004D3240" w:rsidRDefault="006A36E7" w:rsidP="0034295A">
            <w:r>
              <w:t>Yes</w:t>
            </w:r>
          </w:p>
        </w:tc>
        <w:tc>
          <w:tcPr>
            <w:tcW w:w="2142" w:type="dxa"/>
          </w:tcPr>
          <w:p w14:paraId="2CC4833F" w14:textId="7AE4FD0E" w:rsidR="00580DBC" w:rsidRPr="0066710E" w:rsidRDefault="00580DBC" w:rsidP="00580DBC">
            <w:r>
              <w:t>R</w:t>
            </w:r>
            <w:r w:rsidRPr="0066710E">
              <w:t>aconteur app provides</w:t>
            </w:r>
            <w:r>
              <w:t xml:space="preserve"> file extensions of file(/s) being shared</w:t>
            </w:r>
          </w:p>
          <w:p w14:paraId="74F08000" w14:textId="254A41A1" w:rsidR="004D3240" w:rsidRDefault="004D3240" w:rsidP="003770F7"/>
        </w:tc>
      </w:tr>
      <w:tr w:rsidR="004D3240" w:rsidRPr="004622D9" w14:paraId="38733E7F" w14:textId="77777777" w:rsidTr="006738D0">
        <w:tc>
          <w:tcPr>
            <w:tcW w:w="1955" w:type="dxa"/>
          </w:tcPr>
          <w:p w14:paraId="50F9E5DB" w14:textId="201CF51B" w:rsidR="004D3240" w:rsidRDefault="008872EC" w:rsidP="0034295A">
            <w:hyperlink r:id="rId51" w:history="1">
              <w:r w:rsidR="004D3240">
                <w:rPr>
                  <w:rStyle w:val="Strong"/>
                  <w:color w:val="0000FF"/>
                  <w:u w:val="single"/>
                </w:rPr>
                <w:t>Square30x30Logo</w:t>
              </w:r>
            </w:hyperlink>
          </w:p>
        </w:tc>
        <w:tc>
          <w:tcPr>
            <w:tcW w:w="5310" w:type="dxa"/>
          </w:tcPr>
          <w:p w14:paraId="1DF3EA09" w14:textId="5A13597C" w:rsidR="004D3240" w:rsidRDefault="004D3240" w:rsidP="0034295A">
            <w:r>
              <w:t>Gets or sets the source app's logo</w:t>
            </w:r>
          </w:p>
        </w:tc>
        <w:tc>
          <w:tcPr>
            <w:tcW w:w="990" w:type="dxa"/>
          </w:tcPr>
          <w:p w14:paraId="31662F31" w14:textId="77777777" w:rsidR="004D3240" w:rsidRDefault="004D3240" w:rsidP="0034295A"/>
        </w:tc>
        <w:tc>
          <w:tcPr>
            <w:tcW w:w="2142" w:type="dxa"/>
          </w:tcPr>
          <w:p w14:paraId="382D2F10" w14:textId="22FD21C6" w:rsidR="004D3240" w:rsidRDefault="0066710E" w:rsidP="003770F7">
            <w:r>
              <w:t>Provided by raconteur app</w:t>
            </w:r>
          </w:p>
        </w:tc>
      </w:tr>
      <w:tr w:rsidR="0066710E" w:rsidRPr="004622D9" w14:paraId="16A4D941" w14:textId="77777777" w:rsidTr="006738D0">
        <w:tc>
          <w:tcPr>
            <w:tcW w:w="1955" w:type="dxa"/>
          </w:tcPr>
          <w:p w14:paraId="776C6B9A" w14:textId="5BCC56B3" w:rsidR="0066710E" w:rsidRDefault="008872EC" w:rsidP="0034295A">
            <w:hyperlink r:id="rId52" w:history="1">
              <w:r w:rsidR="0066710E">
                <w:rPr>
                  <w:rStyle w:val="Strong"/>
                  <w:color w:val="0000FF"/>
                  <w:u w:val="single"/>
                </w:rPr>
                <w:t>Thumbnail</w:t>
              </w:r>
            </w:hyperlink>
          </w:p>
        </w:tc>
        <w:tc>
          <w:tcPr>
            <w:tcW w:w="5310" w:type="dxa"/>
          </w:tcPr>
          <w:p w14:paraId="1568E8CF" w14:textId="0D0E09BC" w:rsidR="0066710E" w:rsidRDefault="0066710E" w:rsidP="0034295A">
            <w:r>
              <w:t>Gets or sets a thumbnail image for the DataPackage.</w:t>
            </w:r>
          </w:p>
        </w:tc>
        <w:tc>
          <w:tcPr>
            <w:tcW w:w="990" w:type="dxa"/>
          </w:tcPr>
          <w:p w14:paraId="74B81C65" w14:textId="534A957F" w:rsidR="0066710E" w:rsidRDefault="006A36E7" w:rsidP="0034295A">
            <w:r>
              <w:t>Yes</w:t>
            </w:r>
          </w:p>
        </w:tc>
        <w:tc>
          <w:tcPr>
            <w:tcW w:w="2142" w:type="dxa"/>
          </w:tcPr>
          <w:p w14:paraId="25BA9C15" w14:textId="0E29A30D" w:rsidR="0066710E" w:rsidRPr="0066710E" w:rsidRDefault="0066710E" w:rsidP="0066710E">
            <w:r>
              <w:t>R</w:t>
            </w:r>
            <w:r w:rsidRPr="0066710E">
              <w:t>aconteur app provides:</w:t>
            </w:r>
          </w:p>
          <w:p w14:paraId="0C9D146B" w14:textId="02037517" w:rsidR="0066710E" w:rsidRDefault="0066710E" w:rsidP="006526C1">
            <w:pPr>
              <w:pStyle w:val="ListParagraph"/>
              <w:numPr>
                <w:ilvl w:val="0"/>
                <w:numId w:val="44"/>
              </w:numPr>
            </w:pPr>
            <w:r w:rsidRPr="0066710E">
              <w:t xml:space="preserve">A thumbnail of the item in the Viewer </w:t>
            </w:r>
          </w:p>
          <w:p w14:paraId="56264EAB" w14:textId="7F900CD7" w:rsidR="0066710E" w:rsidRPr="0066710E" w:rsidRDefault="0066710E" w:rsidP="006526C1">
            <w:pPr>
              <w:pStyle w:val="ListParagraph"/>
              <w:numPr>
                <w:ilvl w:val="0"/>
                <w:numId w:val="44"/>
              </w:numPr>
            </w:pPr>
            <w:r>
              <w:t xml:space="preserve">Thumbnails of </w:t>
            </w:r>
            <w:r w:rsidRPr="0066710E">
              <w:t>items in list view</w:t>
            </w:r>
          </w:p>
        </w:tc>
      </w:tr>
      <w:tr w:rsidR="004D3240" w:rsidRPr="004622D9" w14:paraId="481052DB" w14:textId="77777777" w:rsidTr="006738D0">
        <w:tc>
          <w:tcPr>
            <w:tcW w:w="1955" w:type="dxa"/>
          </w:tcPr>
          <w:p w14:paraId="1B45159F" w14:textId="07597797" w:rsidR="004D3240" w:rsidRDefault="008872EC" w:rsidP="0034295A">
            <w:hyperlink r:id="rId53" w:history="1">
              <w:r w:rsidR="004D3240">
                <w:rPr>
                  <w:rStyle w:val="Strong"/>
                  <w:color w:val="0000FF"/>
                  <w:u w:val="single"/>
                </w:rPr>
                <w:t>Title</w:t>
              </w:r>
            </w:hyperlink>
            <w:r w:rsidR="00BD00BC">
              <w:t xml:space="preserve"> (Subject)</w:t>
            </w:r>
          </w:p>
        </w:tc>
        <w:tc>
          <w:tcPr>
            <w:tcW w:w="5310" w:type="dxa"/>
          </w:tcPr>
          <w:p w14:paraId="3DB84046" w14:textId="77777777" w:rsidR="004D3240" w:rsidRDefault="004D3240" w:rsidP="0034295A">
            <w:r>
              <w:t>Gets or sets the text that displays as a title for the contents of the DataPackage object.</w:t>
            </w:r>
          </w:p>
          <w:p w14:paraId="445B2491" w14:textId="14140857" w:rsidR="0066710E" w:rsidRDefault="0066710E" w:rsidP="0034295A">
            <w:r>
              <w:t>String, e.g. “1 photo”</w:t>
            </w:r>
          </w:p>
        </w:tc>
        <w:tc>
          <w:tcPr>
            <w:tcW w:w="990" w:type="dxa"/>
          </w:tcPr>
          <w:p w14:paraId="7796A42A" w14:textId="2BBC7C23" w:rsidR="004D3240" w:rsidRDefault="006A36E7" w:rsidP="0034295A">
            <w:r>
              <w:t>Yes</w:t>
            </w:r>
          </w:p>
        </w:tc>
        <w:tc>
          <w:tcPr>
            <w:tcW w:w="2142" w:type="dxa"/>
          </w:tcPr>
          <w:p w14:paraId="3A474172" w14:textId="77777777" w:rsidR="009F7CD4" w:rsidRDefault="009F7CD4" w:rsidP="009F7CD4">
            <w:r>
              <w:t xml:space="preserve">Provided by raconteur app. </w:t>
            </w:r>
          </w:p>
          <w:p w14:paraId="6924E920" w14:textId="5AA69458" w:rsidR="004D3240" w:rsidRDefault="009F7CD4" w:rsidP="009F7CD4">
            <w:r w:rsidRPr="009F7CD4">
              <w:rPr>
                <w:i/>
              </w:rPr>
              <w:t>Text in tables below.</w:t>
            </w:r>
          </w:p>
        </w:tc>
      </w:tr>
    </w:tbl>
    <w:p w14:paraId="3F14149A" w14:textId="558852B4" w:rsidR="007657CA" w:rsidRDefault="00263FFB" w:rsidP="007657CA">
      <w:r>
        <w:rPr>
          <w:iCs/>
          <w:color w:val="4E5B6F" w:themeColor="text2"/>
          <w:sz w:val="24"/>
          <w:szCs w:val="22"/>
        </w:rPr>
        <w:t>Specific Requirements:</w:t>
      </w:r>
    </w:p>
    <w:tbl>
      <w:tblPr>
        <w:tblStyle w:val="Wind8ws"/>
        <w:tblW w:w="10415" w:type="dxa"/>
        <w:tblInd w:w="115" w:type="dxa"/>
        <w:tblLook w:val="04A0" w:firstRow="1" w:lastRow="0" w:firstColumn="1" w:lastColumn="0" w:noHBand="0" w:noVBand="1"/>
      </w:tblPr>
      <w:tblGrid>
        <w:gridCol w:w="1542"/>
        <w:gridCol w:w="3113"/>
        <w:gridCol w:w="90"/>
        <w:gridCol w:w="2430"/>
        <w:gridCol w:w="2430"/>
        <w:gridCol w:w="810"/>
      </w:tblGrid>
      <w:tr w:rsidR="007657CA" w:rsidRPr="004622D9" w14:paraId="543BB329" w14:textId="77777777" w:rsidTr="00466907">
        <w:trPr>
          <w:cnfStyle w:val="100000000000" w:firstRow="1" w:lastRow="0" w:firstColumn="0" w:lastColumn="0" w:oddVBand="0" w:evenVBand="0" w:oddHBand="0" w:evenHBand="0" w:firstRowFirstColumn="0" w:firstRowLastColumn="0" w:lastRowFirstColumn="0" w:lastRowLastColumn="0"/>
        </w:trPr>
        <w:tc>
          <w:tcPr>
            <w:tcW w:w="1542" w:type="dxa"/>
          </w:tcPr>
          <w:p w14:paraId="00673D67" w14:textId="77777777" w:rsidR="007657CA" w:rsidRPr="004622D9" w:rsidRDefault="007657CA" w:rsidP="0034295A">
            <w:r>
              <w:t>Data package property</w:t>
            </w:r>
          </w:p>
        </w:tc>
        <w:tc>
          <w:tcPr>
            <w:tcW w:w="3203" w:type="dxa"/>
            <w:gridSpan w:val="2"/>
          </w:tcPr>
          <w:p w14:paraId="13AB49A6" w14:textId="77777777" w:rsidR="007657CA" w:rsidRDefault="007657CA" w:rsidP="0034295A">
            <w:r>
              <w:t>PM text</w:t>
            </w:r>
          </w:p>
        </w:tc>
        <w:tc>
          <w:tcPr>
            <w:tcW w:w="2430" w:type="dxa"/>
          </w:tcPr>
          <w:p w14:paraId="2D3525BF" w14:textId="77777777" w:rsidR="007657CA" w:rsidRDefault="007657CA" w:rsidP="0034295A">
            <w:r>
              <w:t>UA approved text</w:t>
            </w:r>
          </w:p>
        </w:tc>
        <w:tc>
          <w:tcPr>
            <w:tcW w:w="2430" w:type="dxa"/>
          </w:tcPr>
          <w:p w14:paraId="6AF5DA52" w14:textId="77777777" w:rsidR="007657CA" w:rsidRPr="004622D9" w:rsidRDefault="007657CA" w:rsidP="0034295A">
            <w:r>
              <w:t>Comments</w:t>
            </w:r>
          </w:p>
        </w:tc>
        <w:tc>
          <w:tcPr>
            <w:tcW w:w="810" w:type="dxa"/>
          </w:tcPr>
          <w:p w14:paraId="74C56835" w14:textId="77777777" w:rsidR="007657CA" w:rsidRPr="004622D9" w:rsidRDefault="007657CA" w:rsidP="0034295A">
            <w:r>
              <w:t>Final</w:t>
            </w:r>
          </w:p>
        </w:tc>
      </w:tr>
      <w:tr w:rsidR="0033684C" w:rsidRPr="009F7CD4" w14:paraId="7870BBF6" w14:textId="77777777" w:rsidTr="006738D0">
        <w:tc>
          <w:tcPr>
            <w:tcW w:w="10415" w:type="dxa"/>
            <w:gridSpan w:val="6"/>
            <w:shd w:val="clear" w:color="auto" w:fill="A6A6A6" w:themeFill="background1" w:themeFillShade="A6"/>
          </w:tcPr>
          <w:p w14:paraId="23F49123" w14:textId="225B744B" w:rsidR="0033684C" w:rsidRPr="009F7CD4" w:rsidRDefault="0033684C" w:rsidP="009F7CD4">
            <w:pPr>
              <w:rPr>
                <w:b/>
              </w:rPr>
            </w:pPr>
            <w:r w:rsidRPr="009F7CD4">
              <w:rPr>
                <w:b/>
              </w:rPr>
              <w:t xml:space="preserve">Sharing </w:t>
            </w:r>
            <w:r w:rsidR="009F7CD4" w:rsidRPr="009F7CD4">
              <w:rPr>
                <w:b/>
              </w:rPr>
              <w:t>1 photo from viewer</w:t>
            </w:r>
          </w:p>
        </w:tc>
      </w:tr>
      <w:tr w:rsidR="007657CA" w:rsidRPr="004622D9" w14:paraId="67B76A9A" w14:textId="77777777" w:rsidTr="006738D0">
        <w:tc>
          <w:tcPr>
            <w:tcW w:w="1542" w:type="dxa"/>
          </w:tcPr>
          <w:p w14:paraId="11551A1E" w14:textId="3273ED90" w:rsidR="007657CA" w:rsidRPr="009F5AC1" w:rsidRDefault="007657CA" w:rsidP="009F7CD4">
            <w:r>
              <w:t>Content</w:t>
            </w:r>
            <w:r w:rsidR="009F7CD4">
              <w:t xml:space="preserve"> </w:t>
            </w:r>
          </w:p>
        </w:tc>
        <w:tc>
          <w:tcPr>
            <w:tcW w:w="3113" w:type="dxa"/>
          </w:tcPr>
          <w:p w14:paraId="08D7ABCC" w14:textId="77777777" w:rsidR="007657CA" w:rsidRDefault="007657CA" w:rsidP="0034295A">
            <w:r>
              <w:t>n/a</w:t>
            </w:r>
          </w:p>
        </w:tc>
        <w:tc>
          <w:tcPr>
            <w:tcW w:w="2520" w:type="dxa"/>
            <w:gridSpan w:val="2"/>
          </w:tcPr>
          <w:p w14:paraId="54E65BBE" w14:textId="4537EF1E" w:rsidR="007657CA" w:rsidRDefault="006738D0" w:rsidP="0034295A">
            <w:r>
              <w:t>n/a</w:t>
            </w:r>
          </w:p>
        </w:tc>
        <w:tc>
          <w:tcPr>
            <w:tcW w:w="2430" w:type="dxa"/>
          </w:tcPr>
          <w:p w14:paraId="245A6F6D" w14:textId="16D14A7C" w:rsidR="007657CA" w:rsidRPr="009F5AC1" w:rsidRDefault="007657CA" w:rsidP="007657CA">
            <w:r>
              <w:t>Single photo as storage file</w:t>
            </w:r>
          </w:p>
        </w:tc>
        <w:tc>
          <w:tcPr>
            <w:tcW w:w="810" w:type="dxa"/>
          </w:tcPr>
          <w:p w14:paraId="3C71758D" w14:textId="54C96D44" w:rsidR="007657CA" w:rsidRPr="009F5AC1" w:rsidRDefault="006738D0" w:rsidP="0034295A">
            <w:r>
              <w:t>n/a</w:t>
            </w:r>
          </w:p>
        </w:tc>
      </w:tr>
      <w:tr w:rsidR="009F7CD4" w:rsidRPr="004622D9" w14:paraId="41C4F4C2" w14:textId="77777777" w:rsidTr="006738D0">
        <w:tc>
          <w:tcPr>
            <w:tcW w:w="1542" w:type="dxa"/>
          </w:tcPr>
          <w:p w14:paraId="624717B3" w14:textId="3E6AF9A4" w:rsidR="009F7CD4" w:rsidRDefault="009F7CD4" w:rsidP="0034295A">
            <w:r>
              <w:t>Title</w:t>
            </w:r>
          </w:p>
        </w:tc>
        <w:tc>
          <w:tcPr>
            <w:tcW w:w="3113" w:type="dxa"/>
          </w:tcPr>
          <w:p w14:paraId="5C650BB0" w14:textId="49F69F58" w:rsidR="009F7CD4" w:rsidRDefault="00DE0555" w:rsidP="0034295A">
            <w:r w:rsidRPr="00DE0555">
              <w:t>Photo from &lt;location&gt; taken on &lt;date</w:t>
            </w:r>
            <w:r>
              <w:t>/date range</w:t>
            </w:r>
            <w:r w:rsidRPr="00DE0555">
              <w:t>&gt;</w:t>
            </w:r>
          </w:p>
        </w:tc>
        <w:tc>
          <w:tcPr>
            <w:tcW w:w="2520" w:type="dxa"/>
            <w:gridSpan w:val="2"/>
          </w:tcPr>
          <w:p w14:paraId="2B7E3ABA" w14:textId="77777777" w:rsidR="009F7CD4" w:rsidRDefault="009F7CD4" w:rsidP="0034295A"/>
        </w:tc>
        <w:tc>
          <w:tcPr>
            <w:tcW w:w="2430" w:type="dxa"/>
          </w:tcPr>
          <w:p w14:paraId="249FB89B" w14:textId="4A840CFD" w:rsidR="009F7CD4" w:rsidRDefault="00DE0555" w:rsidP="007657CA">
            <w:r w:rsidRPr="00DE0555">
              <w:t>Metadata about location/date in photo</w:t>
            </w:r>
          </w:p>
        </w:tc>
        <w:tc>
          <w:tcPr>
            <w:tcW w:w="810" w:type="dxa"/>
          </w:tcPr>
          <w:p w14:paraId="1E79CD48" w14:textId="77777777" w:rsidR="009F7CD4" w:rsidRDefault="009F7CD4" w:rsidP="0034295A"/>
        </w:tc>
      </w:tr>
      <w:tr w:rsidR="009F7CD4" w:rsidRPr="004622D9" w14:paraId="77D3D8A2" w14:textId="77777777" w:rsidTr="006738D0">
        <w:tc>
          <w:tcPr>
            <w:tcW w:w="1542" w:type="dxa"/>
          </w:tcPr>
          <w:p w14:paraId="0F92FF08" w14:textId="28F7D801" w:rsidR="009F7CD4" w:rsidRDefault="009F7CD4" w:rsidP="0034295A">
            <w:r>
              <w:t>Description</w:t>
            </w:r>
          </w:p>
        </w:tc>
        <w:tc>
          <w:tcPr>
            <w:tcW w:w="3113" w:type="dxa"/>
          </w:tcPr>
          <w:p w14:paraId="242A277A" w14:textId="77777777" w:rsidR="009F7CD4" w:rsidRDefault="006738D0" w:rsidP="0034295A">
            <w:r>
              <w:t>Shared from &lt;host app name&gt; app</w:t>
            </w:r>
          </w:p>
          <w:p w14:paraId="00392740" w14:textId="77777777" w:rsidR="006738D0" w:rsidRDefault="006738D0" w:rsidP="006738D0">
            <w:r>
              <w:rPr>
                <w:color w:val="FF0000"/>
              </w:rPr>
              <w:lastRenderedPageBreak/>
              <w:t>Link to download app from store for device</w:t>
            </w:r>
          </w:p>
          <w:p w14:paraId="154E917A" w14:textId="6F071B0B" w:rsidR="006738D0" w:rsidRDefault="006738D0" w:rsidP="0034295A"/>
        </w:tc>
        <w:tc>
          <w:tcPr>
            <w:tcW w:w="2520" w:type="dxa"/>
            <w:gridSpan w:val="2"/>
          </w:tcPr>
          <w:p w14:paraId="022FB84F" w14:textId="77777777" w:rsidR="009F7CD4" w:rsidRDefault="009F7CD4" w:rsidP="0034295A"/>
        </w:tc>
        <w:tc>
          <w:tcPr>
            <w:tcW w:w="2430" w:type="dxa"/>
          </w:tcPr>
          <w:p w14:paraId="594DE9C1" w14:textId="77777777" w:rsidR="006738D0" w:rsidRDefault="006738D0" w:rsidP="007657CA">
            <w:r>
              <w:t xml:space="preserve">String to indicate the file and host app that is sharing it </w:t>
            </w:r>
          </w:p>
          <w:p w14:paraId="454B524F" w14:textId="77777777" w:rsidR="006738D0" w:rsidRDefault="006738D0" w:rsidP="006738D0">
            <w:r>
              <w:rPr>
                <w:color w:val="FF0000"/>
              </w:rPr>
              <w:lastRenderedPageBreak/>
              <w:t>Link to download app from store for device</w:t>
            </w:r>
          </w:p>
          <w:p w14:paraId="7BBE7102" w14:textId="412F0E7B" w:rsidR="009F7CD4" w:rsidRPr="006738D0" w:rsidRDefault="009F7CD4" w:rsidP="007657CA">
            <w:pPr>
              <w:rPr>
                <w:color w:val="FF0000"/>
              </w:rPr>
            </w:pPr>
          </w:p>
        </w:tc>
        <w:tc>
          <w:tcPr>
            <w:tcW w:w="810" w:type="dxa"/>
          </w:tcPr>
          <w:p w14:paraId="5402506A" w14:textId="77777777" w:rsidR="009F7CD4" w:rsidRDefault="009F7CD4" w:rsidP="0034295A"/>
        </w:tc>
      </w:tr>
      <w:tr w:rsidR="00DE0555" w:rsidRPr="004622D9" w14:paraId="58285FE9" w14:textId="77777777" w:rsidTr="006738D0">
        <w:tc>
          <w:tcPr>
            <w:tcW w:w="10415" w:type="dxa"/>
            <w:gridSpan w:val="6"/>
            <w:shd w:val="clear" w:color="auto" w:fill="A6A6A6" w:themeFill="background1" w:themeFillShade="A6"/>
          </w:tcPr>
          <w:p w14:paraId="19B88DE6" w14:textId="27097B65" w:rsidR="00DE0555" w:rsidRDefault="00DE0555" w:rsidP="0034295A">
            <w:r w:rsidRPr="009F7CD4">
              <w:rPr>
                <w:b/>
              </w:rPr>
              <w:lastRenderedPageBreak/>
              <w:t>Sharing 1 photo from viewer</w:t>
            </w:r>
          </w:p>
        </w:tc>
      </w:tr>
      <w:tr w:rsidR="00DE0555" w:rsidRPr="004622D9" w14:paraId="1AAF83C6" w14:textId="77777777" w:rsidTr="00A3047B">
        <w:tc>
          <w:tcPr>
            <w:tcW w:w="1542" w:type="dxa"/>
          </w:tcPr>
          <w:p w14:paraId="09E36603" w14:textId="77777777" w:rsidR="00DE0555" w:rsidRPr="009F5AC1" w:rsidRDefault="00DE0555" w:rsidP="00F202D6">
            <w:r>
              <w:t>Content</w:t>
            </w:r>
          </w:p>
        </w:tc>
        <w:tc>
          <w:tcPr>
            <w:tcW w:w="3113" w:type="dxa"/>
          </w:tcPr>
          <w:p w14:paraId="73CD292C" w14:textId="77777777" w:rsidR="00DE0555" w:rsidRDefault="00DE0555" w:rsidP="00F202D6">
            <w:r>
              <w:t>n/a</w:t>
            </w:r>
          </w:p>
        </w:tc>
        <w:tc>
          <w:tcPr>
            <w:tcW w:w="2520" w:type="dxa"/>
            <w:gridSpan w:val="2"/>
          </w:tcPr>
          <w:p w14:paraId="20B18402" w14:textId="77777777" w:rsidR="00DE0555" w:rsidRDefault="00DE0555" w:rsidP="00F202D6">
            <w:r>
              <w:t>n/a</w:t>
            </w:r>
          </w:p>
        </w:tc>
        <w:tc>
          <w:tcPr>
            <w:tcW w:w="2430" w:type="dxa"/>
          </w:tcPr>
          <w:p w14:paraId="5522007D" w14:textId="77777777" w:rsidR="00DE0555" w:rsidRPr="009F5AC1" w:rsidRDefault="00DE0555" w:rsidP="00F202D6">
            <w:r>
              <w:t>Single video as storage file</w:t>
            </w:r>
          </w:p>
        </w:tc>
        <w:tc>
          <w:tcPr>
            <w:tcW w:w="810" w:type="dxa"/>
          </w:tcPr>
          <w:p w14:paraId="1479AB5B" w14:textId="44F08C29" w:rsidR="00DE0555" w:rsidRPr="009F5AC1" w:rsidRDefault="00466907" w:rsidP="00F202D6">
            <w:r>
              <w:t>n/a</w:t>
            </w:r>
          </w:p>
        </w:tc>
      </w:tr>
      <w:tr w:rsidR="00DE0555" w:rsidRPr="004622D9" w14:paraId="355E92A4" w14:textId="77777777" w:rsidTr="00A3047B">
        <w:tc>
          <w:tcPr>
            <w:tcW w:w="1542" w:type="dxa"/>
          </w:tcPr>
          <w:p w14:paraId="5A5F01DE" w14:textId="77777777" w:rsidR="00DE0555" w:rsidRPr="009F5AC1" w:rsidRDefault="00DE0555" w:rsidP="00F202D6">
            <w:r>
              <w:t>Title</w:t>
            </w:r>
          </w:p>
        </w:tc>
        <w:tc>
          <w:tcPr>
            <w:tcW w:w="3113" w:type="dxa"/>
          </w:tcPr>
          <w:p w14:paraId="2DFC15CE" w14:textId="3022855F" w:rsidR="00DE0555" w:rsidRDefault="006738D0" w:rsidP="00F202D6">
            <w:r>
              <w:t>Video</w:t>
            </w:r>
            <w:r w:rsidRPr="00DE0555">
              <w:t xml:space="preserve"> from &lt;location&gt; taken on &lt;date</w:t>
            </w:r>
            <w:r>
              <w:t>/date range</w:t>
            </w:r>
            <w:r w:rsidRPr="00DE0555">
              <w:t>&gt;</w:t>
            </w:r>
          </w:p>
        </w:tc>
        <w:tc>
          <w:tcPr>
            <w:tcW w:w="2520" w:type="dxa"/>
            <w:gridSpan w:val="2"/>
          </w:tcPr>
          <w:p w14:paraId="3ADD3AA8" w14:textId="77777777" w:rsidR="00DE0555" w:rsidRDefault="00DE0555" w:rsidP="00F202D6"/>
        </w:tc>
        <w:tc>
          <w:tcPr>
            <w:tcW w:w="2430" w:type="dxa"/>
          </w:tcPr>
          <w:p w14:paraId="6C086FF8" w14:textId="77777777" w:rsidR="00DE0555" w:rsidRDefault="00DE0555" w:rsidP="00F202D6">
            <w:r>
              <w:t>Add location/date metadata</w:t>
            </w:r>
          </w:p>
          <w:p w14:paraId="1ABC7009" w14:textId="77777777" w:rsidR="00DE0555" w:rsidRDefault="00DE0555" w:rsidP="00F202D6"/>
        </w:tc>
        <w:tc>
          <w:tcPr>
            <w:tcW w:w="810" w:type="dxa"/>
          </w:tcPr>
          <w:p w14:paraId="4A22D552" w14:textId="376369E6" w:rsidR="00DE0555" w:rsidRDefault="00DE0555" w:rsidP="00F202D6"/>
        </w:tc>
      </w:tr>
      <w:tr w:rsidR="00DE0555" w:rsidRPr="004622D9" w14:paraId="2BD18247" w14:textId="77777777" w:rsidTr="00A3047B">
        <w:tc>
          <w:tcPr>
            <w:tcW w:w="1542" w:type="dxa"/>
          </w:tcPr>
          <w:p w14:paraId="082C6DFB" w14:textId="77777777" w:rsidR="00DE0555" w:rsidRPr="009F5AC1" w:rsidRDefault="00DE0555" w:rsidP="00F202D6">
            <w:r>
              <w:t>Description</w:t>
            </w:r>
          </w:p>
        </w:tc>
        <w:tc>
          <w:tcPr>
            <w:tcW w:w="3113" w:type="dxa"/>
          </w:tcPr>
          <w:p w14:paraId="40B05F97" w14:textId="77777777" w:rsidR="006738D0" w:rsidRDefault="006738D0" w:rsidP="006738D0">
            <w:r>
              <w:t>Shared from &lt;host app name&gt; app</w:t>
            </w:r>
          </w:p>
          <w:p w14:paraId="4950082F" w14:textId="77777777" w:rsidR="006738D0" w:rsidRDefault="006738D0" w:rsidP="006738D0">
            <w:r>
              <w:rPr>
                <w:color w:val="FF0000"/>
              </w:rPr>
              <w:t>Link to download app from store for device</w:t>
            </w:r>
          </w:p>
          <w:p w14:paraId="0DF8AF25" w14:textId="77777777" w:rsidR="00DE0555" w:rsidRDefault="00DE0555" w:rsidP="00F202D6"/>
        </w:tc>
        <w:tc>
          <w:tcPr>
            <w:tcW w:w="2520" w:type="dxa"/>
            <w:gridSpan w:val="2"/>
          </w:tcPr>
          <w:p w14:paraId="1863D9B6" w14:textId="77777777" w:rsidR="00DE0555" w:rsidRDefault="00DE0555" w:rsidP="00F202D6"/>
        </w:tc>
        <w:tc>
          <w:tcPr>
            <w:tcW w:w="2430" w:type="dxa"/>
          </w:tcPr>
          <w:p w14:paraId="49A3E898" w14:textId="77777777" w:rsidR="00DE0555" w:rsidRDefault="00DE0555" w:rsidP="00F202D6">
            <w:r>
              <w:t xml:space="preserve">String to indicate the file and host app that is sharing it </w:t>
            </w:r>
          </w:p>
        </w:tc>
        <w:tc>
          <w:tcPr>
            <w:tcW w:w="810" w:type="dxa"/>
          </w:tcPr>
          <w:p w14:paraId="301EE204" w14:textId="1E56D53C" w:rsidR="00DE0555" w:rsidRDefault="00DE0555" w:rsidP="00F202D6"/>
        </w:tc>
      </w:tr>
      <w:tr w:rsidR="00DE0555" w:rsidRPr="006738D0" w14:paraId="1508CAF7" w14:textId="77777777" w:rsidTr="006738D0">
        <w:tc>
          <w:tcPr>
            <w:tcW w:w="10415" w:type="dxa"/>
            <w:gridSpan w:val="6"/>
            <w:shd w:val="clear" w:color="auto" w:fill="A6A6A6" w:themeFill="background1" w:themeFillShade="A6"/>
          </w:tcPr>
          <w:p w14:paraId="02731C14" w14:textId="244C101D" w:rsidR="00DE0555" w:rsidRPr="006738D0" w:rsidRDefault="00DE0555" w:rsidP="003F3E02">
            <w:pPr>
              <w:rPr>
                <w:b/>
              </w:rPr>
            </w:pPr>
            <w:r w:rsidRPr="006738D0">
              <w:rPr>
                <w:b/>
              </w:rPr>
              <w:t xml:space="preserve">1 </w:t>
            </w:r>
            <w:r w:rsidR="003F3E02">
              <w:rPr>
                <w:b/>
              </w:rPr>
              <w:t>Rich Media Type</w:t>
            </w:r>
            <w:r w:rsidRPr="006738D0">
              <w:rPr>
                <w:b/>
              </w:rPr>
              <w:t xml:space="preserve"> from viewer</w:t>
            </w:r>
          </w:p>
        </w:tc>
      </w:tr>
      <w:tr w:rsidR="006738D0" w:rsidRPr="004622D9" w14:paraId="39B030FB" w14:textId="77777777" w:rsidTr="00A3047B">
        <w:tc>
          <w:tcPr>
            <w:tcW w:w="1542" w:type="dxa"/>
          </w:tcPr>
          <w:p w14:paraId="0739ECD8" w14:textId="46D39BF8" w:rsidR="006738D0" w:rsidRDefault="006738D0" w:rsidP="006738D0">
            <w:r>
              <w:t>Content</w:t>
            </w:r>
          </w:p>
        </w:tc>
        <w:tc>
          <w:tcPr>
            <w:tcW w:w="3113" w:type="dxa"/>
          </w:tcPr>
          <w:p w14:paraId="543FD18A" w14:textId="1511F5B9" w:rsidR="006738D0" w:rsidRDefault="006738D0" w:rsidP="006738D0">
            <w:r>
              <w:t>n/a</w:t>
            </w:r>
          </w:p>
        </w:tc>
        <w:tc>
          <w:tcPr>
            <w:tcW w:w="2520" w:type="dxa"/>
            <w:gridSpan w:val="2"/>
          </w:tcPr>
          <w:p w14:paraId="2F568861" w14:textId="6D0C710D" w:rsidR="006738D0" w:rsidRDefault="006738D0" w:rsidP="006738D0">
            <w:r>
              <w:t>n/a</w:t>
            </w:r>
          </w:p>
        </w:tc>
        <w:tc>
          <w:tcPr>
            <w:tcW w:w="2430" w:type="dxa"/>
          </w:tcPr>
          <w:p w14:paraId="2220E08F" w14:textId="77777777" w:rsidR="003F3E02" w:rsidRDefault="006738D0" w:rsidP="006738D0">
            <w:r>
              <w:t>Single photo</w:t>
            </w:r>
            <w:r w:rsidR="003F3E02">
              <w:t>/video</w:t>
            </w:r>
            <w:r>
              <w:t xml:space="preserve"> as a storage file</w:t>
            </w:r>
            <w:r w:rsidR="003F3E02">
              <w:t xml:space="preserve">. </w:t>
            </w:r>
          </w:p>
          <w:p w14:paraId="25BAC4A3" w14:textId="3CF135B1" w:rsidR="006738D0" w:rsidRPr="003F3E02" w:rsidRDefault="003F3E02" w:rsidP="006738D0">
            <w:pPr>
              <w:rPr>
                <w:i/>
              </w:rPr>
            </w:pPr>
            <w:r w:rsidRPr="003F3E02">
              <w:rPr>
                <w:i/>
              </w:rPr>
              <w:t>*conversion from RMT to standard type detailed in sections 9.4.2 and 9.4.3</w:t>
            </w:r>
          </w:p>
        </w:tc>
        <w:tc>
          <w:tcPr>
            <w:tcW w:w="810" w:type="dxa"/>
          </w:tcPr>
          <w:p w14:paraId="09165B10" w14:textId="6ECCEE01" w:rsidR="006738D0" w:rsidRDefault="006738D0" w:rsidP="006738D0">
            <w:r>
              <w:t>n/a</w:t>
            </w:r>
          </w:p>
        </w:tc>
      </w:tr>
      <w:tr w:rsidR="006738D0" w:rsidRPr="004622D9" w14:paraId="31E37F1A" w14:textId="77777777" w:rsidTr="00A3047B">
        <w:tc>
          <w:tcPr>
            <w:tcW w:w="1542" w:type="dxa"/>
          </w:tcPr>
          <w:p w14:paraId="7D8BE761" w14:textId="62538DA3" w:rsidR="006738D0" w:rsidRDefault="006738D0" w:rsidP="006738D0">
            <w:r>
              <w:t>Title</w:t>
            </w:r>
          </w:p>
        </w:tc>
        <w:tc>
          <w:tcPr>
            <w:tcW w:w="3113" w:type="dxa"/>
          </w:tcPr>
          <w:p w14:paraId="7B386740" w14:textId="42D19C49" w:rsidR="006738D0" w:rsidRDefault="003F3E02" w:rsidP="006738D0">
            <w:r>
              <w:t>&lt;Rich media type name&gt;</w:t>
            </w:r>
            <w:r w:rsidR="006738D0" w:rsidRPr="00DE0555">
              <w:t xml:space="preserve"> from &lt;location&gt; taken on &lt;date</w:t>
            </w:r>
            <w:r w:rsidR="006738D0">
              <w:t>/date range</w:t>
            </w:r>
            <w:r w:rsidR="006738D0" w:rsidRPr="00DE0555">
              <w:t>&gt;</w:t>
            </w:r>
          </w:p>
        </w:tc>
        <w:tc>
          <w:tcPr>
            <w:tcW w:w="2520" w:type="dxa"/>
            <w:gridSpan w:val="2"/>
          </w:tcPr>
          <w:p w14:paraId="3DDDFB8F" w14:textId="0AA08CE9" w:rsidR="006738D0" w:rsidRDefault="006738D0" w:rsidP="006738D0"/>
        </w:tc>
        <w:tc>
          <w:tcPr>
            <w:tcW w:w="2430" w:type="dxa"/>
          </w:tcPr>
          <w:p w14:paraId="02AF3FA6" w14:textId="77777777" w:rsidR="006738D0" w:rsidRDefault="006738D0" w:rsidP="006738D0">
            <w:r>
              <w:t>Add location/date metadata</w:t>
            </w:r>
          </w:p>
          <w:p w14:paraId="080879CA" w14:textId="42DD5308" w:rsidR="006738D0" w:rsidRDefault="006738D0" w:rsidP="006738D0"/>
        </w:tc>
        <w:tc>
          <w:tcPr>
            <w:tcW w:w="810" w:type="dxa"/>
          </w:tcPr>
          <w:p w14:paraId="4834EFE2" w14:textId="3FC736E5" w:rsidR="006738D0" w:rsidRDefault="006738D0" w:rsidP="006738D0"/>
        </w:tc>
      </w:tr>
      <w:tr w:rsidR="006738D0" w:rsidRPr="004622D9" w14:paraId="6A3A1999" w14:textId="77777777" w:rsidTr="00A3047B">
        <w:tc>
          <w:tcPr>
            <w:tcW w:w="1542" w:type="dxa"/>
          </w:tcPr>
          <w:p w14:paraId="4A549E48" w14:textId="34509C78" w:rsidR="006738D0" w:rsidRDefault="006738D0" w:rsidP="006738D0">
            <w:r>
              <w:lastRenderedPageBreak/>
              <w:t>Description</w:t>
            </w:r>
          </w:p>
        </w:tc>
        <w:tc>
          <w:tcPr>
            <w:tcW w:w="3113" w:type="dxa"/>
          </w:tcPr>
          <w:p w14:paraId="5976E678" w14:textId="2DC8D8BE" w:rsidR="006738D0" w:rsidRDefault="006738D0" w:rsidP="006738D0">
            <w:r>
              <w:t>Shared from &lt;host app name&gt; app</w:t>
            </w:r>
          </w:p>
          <w:p w14:paraId="2B491550" w14:textId="6FEF8F84" w:rsidR="006738D0" w:rsidRDefault="006738D0" w:rsidP="006738D0">
            <w:r>
              <w:rPr>
                <w:color w:val="FF0000"/>
              </w:rPr>
              <w:t>Link to download app from store for device</w:t>
            </w:r>
          </w:p>
        </w:tc>
        <w:tc>
          <w:tcPr>
            <w:tcW w:w="2520" w:type="dxa"/>
            <w:gridSpan w:val="2"/>
          </w:tcPr>
          <w:p w14:paraId="2DC359C8" w14:textId="77777777" w:rsidR="006738D0" w:rsidRDefault="006738D0" w:rsidP="006738D0"/>
        </w:tc>
        <w:tc>
          <w:tcPr>
            <w:tcW w:w="2430" w:type="dxa"/>
          </w:tcPr>
          <w:p w14:paraId="3A581E94" w14:textId="41745D4A" w:rsidR="006738D0" w:rsidRDefault="006738D0" w:rsidP="006738D0">
            <w:r>
              <w:t xml:space="preserve">String to indicate the file and host app that is sharing it </w:t>
            </w:r>
          </w:p>
        </w:tc>
        <w:tc>
          <w:tcPr>
            <w:tcW w:w="810" w:type="dxa"/>
          </w:tcPr>
          <w:p w14:paraId="6199F432" w14:textId="2547E44F" w:rsidR="006738D0" w:rsidRDefault="006738D0" w:rsidP="006738D0"/>
        </w:tc>
      </w:tr>
      <w:tr w:rsidR="006738D0" w:rsidRPr="006738D0" w14:paraId="1688260C" w14:textId="77777777" w:rsidTr="006738D0">
        <w:tc>
          <w:tcPr>
            <w:tcW w:w="10415" w:type="dxa"/>
            <w:gridSpan w:val="6"/>
            <w:shd w:val="clear" w:color="auto" w:fill="A6A6A6" w:themeFill="background1" w:themeFillShade="A6"/>
          </w:tcPr>
          <w:p w14:paraId="7080C165" w14:textId="75B0F07F" w:rsidR="006738D0" w:rsidRPr="006738D0" w:rsidRDefault="006738D0" w:rsidP="006738D0">
            <w:pPr>
              <w:rPr>
                <w:b/>
              </w:rPr>
            </w:pPr>
            <w:r>
              <w:rPr>
                <w:b/>
              </w:rPr>
              <w:t>M</w:t>
            </w:r>
            <w:r w:rsidRPr="006738D0">
              <w:rPr>
                <w:b/>
              </w:rPr>
              <w:t xml:space="preserve">ultiple photos and videos from </w:t>
            </w:r>
            <w:r>
              <w:rPr>
                <w:b/>
              </w:rPr>
              <w:t>list view</w:t>
            </w:r>
          </w:p>
        </w:tc>
      </w:tr>
      <w:tr w:rsidR="006738D0" w:rsidRPr="004622D9" w14:paraId="644ADEB5" w14:textId="77777777" w:rsidTr="00A3047B">
        <w:tc>
          <w:tcPr>
            <w:tcW w:w="1542" w:type="dxa"/>
          </w:tcPr>
          <w:p w14:paraId="090623BE" w14:textId="024027D4" w:rsidR="006738D0" w:rsidRDefault="006738D0" w:rsidP="006738D0">
            <w:r>
              <w:t>Content</w:t>
            </w:r>
          </w:p>
        </w:tc>
        <w:tc>
          <w:tcPr>
            <w:tcW w:w="3113" w:type="dxa"/>
          </w:tcPr>
          <w:p w14:paraId="4B95D3C4" w14:textId="248621FC" w:rsidR="006738D0" w:rsidRDefault="006738D0" w:rsidP="006738D0">
            <w:r>
              <w:t>n/a</w:t>
            </w:r>
          </w:p>
        </w:tc>
        <w:tc>
          <w:tcPr>
            <w:tcW w:w="2520" w:type="dxa"/>
            <w:gridSpan w:val="2"/>
          </w:tcPr>
          <w:p w14:paraId="4DE9D254" w14:textId="48D29751" w:rsidR="006738D0" w:rsidRDefault="006738D0" w:rsidP="006738D0">
            <w:r>
              <w:t>n/a</w:t>
            </w:r>
          </w:p>
        </w:tc>
        <w:tc>
          <w:tcPr>
            <w:tcW w:w="2430" w:type="dxa"/>
          </w:tcPr>
          <w:p w14:paraId="1E36CF56" w14:textId="3D94BF19" w:rsidR="006738D0" w:rsidRDefault="001728B9" w:rsidP="00A3047B">
            <w:r>
              <w:t>Each item as st</w:t>
            </w:r>
            <w:r w:rsidR="00A3047B">
              <w:t>orage file</w:t>
            </w:r>
          </w:p>
        </w:tc>
        <w:tc>
          <w:tcPr>
            <w:tcW w:w="810" w:type="dxa"/>
          </w:tcPr>
          <w:p w14:paraId="37BCE285" w14:textId="3806B767" w:rsidR="006738D0" w:rsidRDefault="00466907" w:rsidP="006738D0">
            <w:r>
              <w:t>n/a</w:t>
            </w:r>
          </w:p>
        </w:tc>
      </w:tr>
      <w:tr w:rsidR="006738D0" w:rsidRPr="004622D9" w14:paraId="7FB4345C" w14:textId="77777777" w:rsidTr="00A3047B">
        <w:tc>
          <w:tcPr>
            <w:tcW w:w="1542" w:type="dxa"/>
          </w:tcPr>
          <w:p w14:paraId="26E67ED7" w14:textId="256F6BD1" w:rsidR="006738D0" w:rsidRDefault="006738D0" w:rsidP="006738D0">
            <w:r>
              <w:t>Title</w:t>
            </w:r>
          </w:p>
        </w:tc>
        <w:tc>
          <w:tcPr>
            <w:tcW w:w="3113" w:type="dxa"/>
          </w:tcPr>
          <w:p w14:paraId="3E14B701" w14:textId="77777777" w:rsidR="001728B9" w:rsidRDefault="001728B9" w:rsidP="006738D0">
            <w:r>
              <w:t xml:space="preserve">Photos </w:t>
            </w:r>
            <w:r w:rsidRPr="00DE0555">
              <w:t>from &lt;location&gt; taken on &lt;date</w:t>
            </w:r>
            <w:r>
              <w:t>/date range</w:t>
            </w:r>
            <w:r w:rsidRPr="00DE0555">
              <w:t>&gt;</w:t>
            </w:r>
          </w:p>
          <w:p w14:paraId="527FFD7B" w14:textId="77777777" w:rsidR="001728B9" w:rsidRDefault="001728B9" w:rsidP="006738D0">
            <w:r>
              <w:t>OR</w:t>
            </w:r>
          </w:p>
          <w:p w14:paraId="7B7D2810" w14:textId="77777777" w:rsidR="001728B9" w:rsidRDefault="001728B9" w:rsidP="006738D0">
            <w:r>
              <w:t xml:space="preserve">Videos </w:t>
            </w:r>
            <w:r w:rsidRPr="00DE0555">
              <w:t>from &lt;location&gt; taken on &lt;date</w:t>
            </w:r>
            <w:r>
              <w:t>/date range</w:t>
            </w:r>
            <w:r w:rsidRPr="00DE0555">
              <w:t>&gt;</w:t>
            </w:r>
          </w:p>
          <w:p w14:paraId="3C6B0DA1" w14:textId="77777777" w:rsidR="001728B9" w:rsidRDefault="001728B9" w:rsidP="006738D0">
            <w:r>
              <w:t>OR</w:t>
            </w:r>
          </w:p>
          <w:p w14:paraId="739CB46D" w14:textId="6C87F1E6" w:rsidR="006738D0" w:rsidRDefault="001728B9" w:rsidP="001728B9">
            <w:r>
              <w:t xml:space="preserve">Photos and videos from </w:t>
            </w:r>
            <w:r w:rsidRPr="00DE0555">
              <w:t>&lt;location&gt; taken on &lt;date</w:t>
            </w:r>
            <w:r>
              <w:t>/date range</w:t>
            </w:r>
            <w:r w:rsidRPr="00DE0555">
              <w:t>&gt;</w:t>
            </w:r>
          </w:p>
        </w:tc>
        <w:tc>
          <w:tcPr>
            <w:tcW w:w="2520" w:type="dxa"/>
            <w:gridSpan w:val="2"/>
          </w:tcPr>
          <w:p w14:paraId="5DC2ADE3" w14:textId="77777777" w:rsidR="006738D0" w:rsidRDefault="006738D0" w:rsidP="006738D0"/>
        </w:tc>
        <w:tc>
          <w:tcPr>
            <w:tcW w:w="2430" w:type="dxa"/>
          </w:tcPr>
          <w:p w14:paraId="74F22FA6" w14:textId="77777777" w:rsidR="00A3047B" w:rsidRDefault="00A3047B" w:rsidP="00A3047B">
            <w:r>
              <w:t>Add location/date metadata</w:t>
            </w:r>
          </w:p>
          <w:p w14:paraId="1095B3B6" w14:textId="3BE12BB1" w:rsidR="006738D0" w:rsidRDefault="006738D0" w:rsidP="006738D0"/>
        </w:tc>
        <w:tc>
          <w:tcPr>
            <w:tcW w:w="810" w:type="dxa"/>
          </w:tcPr>
          <w:p w14:paraId="5A1C0337" w14:textId="4DCBBAAA" w:rsidR="006738D0" w:rsidRDefault="006738D0" w:rsidP="006738D0"/>
        </w:tc>
      </w:tr>
      <w:tr w:rsidR="006738D0" w:rsidRPr="004622D9" w14:paraId="3CCF3EF5" w14:textId="77777777" w:rsidTr="00A3047B">
        <w:tc>
          <w:tcPr>
            <w:tcW w:w="1542" w:type="dxa"/>
          </w:tcPr>
          <w:p w14:paraId="3DE5B25E" w14:textId="71F6B187" w:rsidR="006738D0" w:rsidRDefault="006738D0" w:rsidP="006738D0">
            <w:r>
              <w:t>Description</w:t>
            </w:r>
          </w:p>
        </w:tc>
        <w:tc>
          <w:tcPr>
            <w:tcW w:w="3113" w:type="dxa"/>
          </w:tcPr>
          <w:p w14:paraId="0772AD7F" w14:textId="7ADD109B" w:rsidR="006738D0" w:rsidRDefault="006738D0" w:rsidP="006738D0">
            <w:r>
              <w:t>Shared from &lt;host app name&gt; app</w:t>
            </w:r>
          </w:p>
          <w:p w14:paraId="2FF892A5" w14:textId="5CDF418E" w:rsidR="006738D0" w:rsidRDefault="006738D0" w:rsidP="00A3047B">
            <w:r>
              <w:rPr>
                <w:color w:val="FF0000"/>
              </w:rPr>
              <w:t>Link to download app from store for device</w:t>
            </w:r>
          </w:p>
        </w:tc>
        <w:tc>
          <w:tcPr>
            <w:tcW w:w="2520" w:type="dxa"/>
            <w:gridSpan w:val="2"/>
          </w:tcPr>
          <w:p w14:paraId="6E1E9D41" w14:textId="77777777" w:rsidR="006738D0" w:rsidRDefault="006738D0" w:rsidP="006738D0"/>
        </w:tc>
        <w:tc>
          <w:tcPr>
            <w:tcW w:w="2430" w:type="dxa"/>
          </w:tcPr>
          <w:p w14:paraId="2783B43C" w14:textId="55769330" w:rsidR="006738D0" w:rsidRDefault="006738D0" w:rsidP="006738D0">
            <w:r>
              <w:t xml:space="preserve">String to indicate the file and host app that is sharing it </w:t>
            </w:r>
          </w:p>
        </w:tc>
        <w:tc>
          <w:tcPr>
            <w:tcW w:w="810" w:type="dxa"/>
          </w:tcPr>
          <w:p w14:paraId="02A631C0" w14:textId="0CBDFC47" w:rsidR="006738D0" w:rsidRDefault="006738D0" w:rsidP="006738D0"/>
        </w:tc>
      </w:tr>
    </w:tbl>
    <w:p w14:paraId="05CD9219" w14:textId="77777777" w:rsidR="006A72AF" w:rsidRPr="006A72AF" w:rsidRDefault="006A72AF" w:rsidP="006824FE">
      <w:pPr>
        <w:rPr>
          <w:b/>
        </w:rPr>
      </w:pPr>
    </w:p>
    <w:p w14:paraId="01D86A4D" w14:textId="1F9B3BA9" w:rsidR="00925209" w:rsidRDefault="00925209" w:rsidP="003C32AD">
      <w:pPr>
        <w:pStyle w:val="Heading3"/>
      </w:pPr>
      <w:r>
        <w:t>Error Handling</w:t>
      </w:r>
    </w:p>
    <w:p w14:paraId="5B277073" w14:textId="21909B1E" w:rsidR="00925209" w:rsidRDefault="00925209" w:rsidP="00925209">
      <w:pPr>
        <w:rPr>
          <w:b/>
        </w:rPr>
      </w:pPr>
      <w:r>
        <w:rPr>
          <w:b/>
        </w:rPr>
        <w:t>UX</w:t>
      </w:r>
    </w:p>
    <w:p w14:paraId="1B150946" w14:textId="4D6AC43B" w:rsidR="003841F8" w:rsidRDefault="003841F8" w:rsidP="00925209">
      <w:pPr>
        <w:rPr>
          <w:b/>
        </w:rPr>
      </w:pPr>
    </w:p>
    <w:p w14:paraId="3ACD3B7A" w14:textId="77777777" w:rsidR="00E04857" w:rsidRDefault="00E04857" w:rsidP="00E04857">
      <w:r>
        <w:t>&lt;</w:t>
      </w:r>
      <w:r>
        <w:rPr>
          <w:color w:val="FF0000"/>
        </w:rPr>
        <w:t>Design needed- for viewer and list view&gt;</w:t>
      </w:r>
    </w:p>
    <w:tbl>
      <w:tblPr>
        <w:tblStyle w:val="Wind8ws"/>
        <w:tblW w:w="10015" w:type="dxa"/>
        <w:tblLook w:val="06A0" w:firstRow="1" w:lastRow="0" w:firstColumn="1" w:lastColumn="0" w:noHBand="1" w:noVBand="1"/>
      </w:tblPr>
      <w:tblGrid>
        <w:gridCol w:w="1470"/>
        <w:gridCol w:w="1961"/>
        <w:gridCol w:w="1189"/>
        <w:gridCol w:w="1874"/>
        <w:gridCol w:w="1855"/>
        <w:gridCol w:w="1666"/>
      </w:tblGrid>
      <w:tr w:rsidR="00E04857" w:rsidRPr="00D741AD" w14:paraId="644D8B29" w14:textId="77777777" w:rsidTr="00230FCC">
        <w:trPr>
          <w:cnfStyle w:val="100000000000" w:firstRow="1" w:lastRow="0" w:firstColumn="0" w:lastColumn="0" w:oddVBand="0" w:evenVBand="0" w:oddHBand="0" w:evenHBand="0" w:firstRowFirstColumn="0" w:firstRowLastColumn="0" w:lastRowFirstColumn="0" w:lastRowLastColumn="0"/>
          <w:trHeight w:val="20"/>
        </w:trPr>
        <w:tc>
          <w:tcPr>
            <w:tcW w:w="1470" w:type="dxa"/>
            <w:tcMar>
              <w:top w:w="58" w:type="dxa"/>
              <w:bottom w:w="58" w:type="dxa"/>
            </w:tcMar>
            <w:hideMark/>
          </w:tcPr>
          <w:p w14:paraId="6E6F9846" w14:textId="77777777" w:rsidR="00E04857" w:rsidRPr="00D741AD" w:rsidRDefault="00E04857" w:rsidP="00230FCC">
            <w:pPr>
              <w:rPr>
                <w:rFonts w:cs="Segoe UI"/>
                <w:b w:val="0"/>
                <w:bCs/>
                <w:szCs w:val="20"/>
              </w:rPr>
            </w:pPr>
            <w:r w:rsidRPr="00D741AD">
              <w:rPr>
                <w:rFonts w:cs="Segoe UI"/>
                <w:b w:val="0"/>
                <w:bCs/>
                <w:szCs w:val="20"/>
              </w:rPr>
              <w:t>UI feature</w:t>
            </w:r>
          </w:p>
        </w:tc>
        <w:tc>
          <w:tcPr>
            <w:tcW w:w="1961" w:type="dxa"/>
            <w:tcMar>
              <w:top w:w="58" w:type="dxa"/>
              <w:bottom w:w="58" w:type="dxa"/>
            </w:tcMar>
            <w:hideMark/>
          </w:tcPr>
          <w:p w14:paraId="4A31B748" w14:textId="77777777" w:rsidR="00E04857" w:rsidRPr="00D741AD" w:rsidRDefault="00E04857" w:rsidP="00230FCC">
            <w:pPr>
              <w:rPr>
                <w:rFonts w:cs="Segoe UI"/>
                <w:b w:val="0"/>
                <w:bCs/>
                <w:szCs w:val="20"/>
              </w:rPr>
            </w:pPr>
            <w:r w:rsidRPr="00D741AD">
              <w:rPr>
                <w:rFonts w:cs="Segoe UI"/>
                <w:b w:val="0"/>
                <w:bCs/>
                <w:szCs w:val="20"/>
              </w:rPr>
              <w:t>Description</w:t>
            </w:r>
          </w:p>
        </w:tc>
        <w:tc>
          <w:tcPr>
            <w:tcW w:w="1189" w:type="dxa"/>
          </w:tcPr>
          <w:p w14:paraId="705116C0" w14:textId="77777777" w:rsidR="00E04857" w:rsidRPr="00D741AD" w:rsidRDefault="00E04857" w:rsidP="00230FCC">
            <w:pPr>
              <w:rPr>
                <w:rFonts w:cs="Segoe UI"/>
                <w:b w:val="0"/>
                <w:bCs/>
                <w:szCs w:val="20"/>
              </w:rPr>
            </w:pPr>
            <w:r>
              <w:rPr>
                <w:rFonts w:cs="Segoe UI"/>
                <w:b w:val="0"/>
                <w:bCs/>
                <w:szCs w:val="20"/>
              </w:rPr>
              <w:t>PC Shortcut</w:t>
            </w:r>
          </w:p>
        </w:tc>
        <w:tc>
          <w:tcPr>
            <w:tcW w:w="1874" w:type="dxa"/>
            <w:tcMar>
              <w:top w:w="58" w:type="dxa"/>
              <w:bottom w:w="58" w:type="dxa"/>
            </w:tcMar>
            <w:hideMark/>
          </w:tcPr>
          <w:p w14:paraId="71E2BC88" w14:textId="77777777" w:rsidR="00E04857" w:rsidRPr="00D741AD" w:rsidRDefault="00E04857" w:rsidP="00230FCC">
            <w:pPr>
              <w:rPr>
                <w:rFonts w:cs="Segoe UI"/>
                <w:b w:val="0"/>
                <w:bCs/>
                <w:szCs w:val="20"/>
              </w:rPr>
            </w:pPr>
            <w:r>
              <w:rPr>
                <w:rFonts w:cs="Segoe UI"/>
                <w:b w:val="0"/>
                <w:bCs/>
                <w:szCs w:val="20"/>
              </w:rPr>
              <w:t>PM</w:t>
            </w:r>
            <w:r w:rsidRPr="00D741AD">
              <w:rPr>
                <w:rFonts w:cs="Segoe UI"/>
                <w:b w:val="0"/>
                <w:bCs/>
                <w:szCs w:val="20"/>
              </w:rPr>
              <w:t xml:space="preserve"> string</w:t>
            </w:r>
          </w:p>
        </w:tc>
        <w:tc>
          <w:tcPr>
            <w:tcW w:w="1855" w:type="dxa"/>
            <w:tcMar>
              <w:top w:w="58" w:type="dxa"/>
              <w:bottom w:w="58" w:type="dxa"/>
            </w:tcMar>
            <w:hideMark/>
          </w:tcPr>
          <w:p w14:paraId="2267A61E" w14:textId="77777777" w:rsidR="00E04857" w:rsidRPr="00D741AD" w:rsidRDefault="00E04857" w:rsidP="00230FCC">
            <w:pPr>
              <w:rPr>
                <w:rFonts w:cs="Segoe UI"/>
                <w:b w:val="0"/>
                <w:bCs/>
                <w:szCs w:val="20"/>
              </w:rPr>
            </w:pPr>
            <w:r w:rsidRPr="00D741AD">
              <w:rPr>
                <w:rFonts w:cs="Segoe UI"/>
                <w:b w:val="0"/>
                <w:bCs/>
                <w:szCs w:val="20"/>
              </w:rPr>
              <w:t>Proposed string</w:t>
            </w:r>
          </w:p>
        </w:tc>
        <w:tc>
          <w:tcPr>
            <w:tcW w:w="1666" w:type="dxa"/>
            <w:tcMar>
              <w:top w:w="58" w:type="dxa"/>
              <w:bottom w:w="58" w:type="dxa"/>
            </w:tcMar>
            <w:hideMark/>
          </w:tcPr>
          <w:p w14:paraId="7D5C9859" w14:textId="77777777" w:rsidR="00E04857" w:rsidRPr="00D741AD" w:rsidRDefault="00E04857" w:rsidP="00230FCC">
            <w:pPr>
              <w:jc w:val="center"/>
              <w:rPr>
                <w:rFonts w:cs="Segoe UI"/>
                <w:b w:val="0"/>
                <w:bCs/>
                <w:szCs w:val="20"/>
              </w:rPr>
            </w:pPr>
            <w:r w:rsidRPr="00D741AD">
              <w:rPr>
                <w:rFonts w:cs="Segoe UI"/>
                <w:b w:val="0"/>
                <w:bCs/>
                <w:szCs w:val="20"/>
              </w:rPr>
              <w:t>Final string</w:t>
            </w:r>
          </w:p>
        </w:tc>
      </w:tr>
      <w:tr w:rsidR="00E04857" w:rsidRPr="00D156B6" w14:paraId="262F5F1E" w14:textId="77777777" w:rsidTr="00230FCC">
        <w:trPr>
          <w:trHeight w:val="20"/>
        </w:trPr>
        <w:tc>
          <w:tcPr>
            <w:tcW w:w="1470" w:type="dxa"/>
            <w:tcMar>
              <w:top w:w="58" w:type="dxa"/>
              <w:bottom w:w="58" w:type="dxa"/>
            </w:tcMar>
          </w:tcPr>
          <w:p w14:paraId="0DE0956A" w14:textId="77777777" w:rsidR="00E04857" w:rsidRDefault="00E04857" w:rsidP="00230FCC">
            <w:pPr>
              <w:spacing w:after="0"/>
              <w:rPr>
                <w:sz w:val="20"/>
              </w:rPr>
            </w:pPr>
            <w:r>
              <w:rPr>
                <w:sz w:val="20"/>
              </w:rPr>
              <w:lastRenderedPageBreak/>
              <w:t xml:space="preserve">Toast </w:t>
            </w:r>
          </w:p>
          <w:p w14:paraId="7BD0BE19" w14:textId="77777777" w:rsidR="00E04857" w:rsidRPr="00D156B6" w:rsidRDefault="00E04857" w:rsidP="00230FCC">
            <w:pPr>
              <w:rPr>
                <w:sz w:val="20"/>
              </w:rPr>
            </w:pPr>
          </w:p>
        </w:tc>
        <w:tc>
          <w:tcPr>
            <w:tcW w:w="1961" w:type="dxa"/>
            <w:tcMar>
              <w:top w:w="58" w:type="dxa"/>
              <w:bottom w:w="58" w:type="dxa"/>
            </w:tcMar>
          </w:tcPr>
          <w:p w14:paraId="1219C6F0" w14:textId="77777777" w:rsidR="00E04857" w:rsidRPr="00D156B6" w:rsidRDefault="00E04857" w:rsidP="00230FCC">
            <w:pPr>
              <w:rPr>
                <w:rFonts w:cs="Segoe UI"/>
                <w:color w:val="000000"/>
                <w:sz w:val="20"/>
              </w:rPr>
            </w:pPr>
            <w:r>
              <w:rPr>
                <w:sz w:val="20"/>
              </w:rPr>
              <w:t>Display toast on viewer screen.</w:t>
            </w:r>
          </w:p>
        </w:tc>
        <w:tc>
          <w:tcPr>
            <w:tcW w:w="1189" w:type="dxa"/>
          </w:tcPr>
          <w:p w14:paraId="01F1906D" w14:textId="77777777" w:rsidR="00E04857" w:rsidRDefault="00E04857" w:rsidP="00230FCC">
            <w:pPr>
              <w:spacing w:after="0"/>
              <w:rPr>
                <w:sz w:val="20"/>
              </w:rPr>
            </w:pPr>
          </w:p>
        </w:tc>
        <w:tc>
          <w:tcPr>
            <w:tcW w:w="1874" w:type="dxa"/>
            <w:tcMar>
              <w:top w:w="58" w:type="dxa"/>
              <w:bottom w:w="58" w:type="dxa"/>
            </w:tcMar>
          </w:tcPr>
          <w:p w14:paraId="2B3E51A8" w14:textId="359DEB81" w:rsidR="00E04857" w:rsidRDefault="00E04857" w:rsidP="00230FCC">
            <w:pPr>
              <w:spacing w:after="0"/>
              <w:rPr>
                <w:sz w:val="20"/>
              </w:rPr>
            </w:pPr>
            <w:r>
              <w:rPr>
                <w:sz w:val="20"/>
              </w:rPr>
              <w:t xml:space="preserve">&lt;based on which error occurs. </w:t>
            </w:r>
            <w:r w:rsidR="00763189">
              <w:rPr>
                <w:sz w:val="20"/>
              </w:rPr>
              <w:t>Strings detailed below</w:t>
            </w:r>
            <w:r>
              <w:rPr>
                <w:sz w:val="20"/>
              </w:rPr>
              <w:t>.&gt;</w:t>
            </w:r>
          </w:p>
          <w:p w14:paraId="10CF6C62" w14:textId="77777777" w:rsidR="00E04857" w:rsidRPr="00D156B6" w:rsidRDefault="00E04857" w:rsidP="00230FCC">
            <w:pPr>
              <w:spacing w:after="0"/>
              <w:rPr>
                <w:sz w:val="20"/>
              </w:rPr>
            </w:pPr>
          </w:p>
        </w:tc>
        <w:tc>
          <w:tcPr>
            <w:tcW w:w="1855" w:type="dxa"/>
            <w:tcMar>
              <w:top w:w="58" w:type="dxa"/>
              <w:bottom w:w="58" w:type="dxa"/>
            </w:tcMar>
          </w:tcPr>
          <w:p w14:paraId="007DA7A0" w14:textId="77777777" w:rsidR="00E04857" w:rsidRPr="00D156B6" w:rsidRDefault="00E04857" w:rsidP="00230FCC">
            <w:pPr>
              <w:spacing w:after="0"/>
              <w:rPr>
                <w:rFonts w:cs="Calibri"/>
                <w:color w:val="000000"/>
                <w:sz w:val="20"/>
                <w:szCs w:val="22"/>
              </w:rPr>
            </w:pPr>
          </w:p>
        </w:tc>
        <w:tc>
          <w:tcPr>
            <w:tcW w:w="1666" w:type="dxa"/>
            <w:tcMar>
              <w:top w:w="58" w:type="dxa"/>
              <w:bottom w:w="58" w:type="dxa"/>
            </w:tcMar>
            <w:hideMark/>
          </w:tcPr>
          <w:p w14:paraId="6F944531" w14:textId="77777777" w:rsidR="00E04857" w:rsidRPr="00D156B6" w:rsidRDefault="00E04857" w:rsidP="00230FCC">
            <w:pPr>
              <w:spacing w:after="0"/>
              <w:rPr>
                <w:sz w:val="20"/>
              </w:rPr>
            </w:pPr>
          </w:p>
        </w:tc>
      </w:tr>
      <w:tr w:rsidR="00E04857" w:rsidRPr="00D156B6" w14:paraId="6847221A" w14:textId="77777777" w:rsidTr="00230FCC">
        <w:trPr>
          <w:trHeight w:val="20"/>
        </w:trPr>
        <w:tc>
          <w:tcPr>
            <w:tcW w:w="1470" w:type="dxa"/>
            <w:tcMar>
              <w:top w:w="58" w:type="dxa"/>
              <w:bottom w:w="58" w:type="dxa"/>
            </w:tcMar>
          </w:tcPr>
          <w:p w14:paraId="0260B9B9" w14:textId="77777777" w:rsidR="00E04857" w:rsidRDefault="00E04857" w:rsidP="00230FCC">
            <w:pPr>
              <w:spacing w:after="0"/>
              <w:rPr>
                <w:sz w:val="20"/>
              </w:rPr>
            </w:pPr>
            <w:r>
              <w:rPr>
                <w:sz w:val="20"/>
              </w:rPr>
              <w:t>Toast</w:t>
            </w:r>
          </w:p>
        </w:tc>
        <w:tc>
          <w:tcPr>
            <w:tcW w:w="1961" w:type="dxa"/>
            <w:tcMar>
              <w:top w:w="58" w:type="dxa"/>
              <w:bottom w:w="58" w:type="dxa"/>
            </w:tcMar>
          </w:tcPr>
          <w:p w14:paraId="53C1AE0C" w14:textId="77777777" w:rsidR="00E04857" w:rsidRDefault="00E04857" w:rsidP="00230FCC">
            <w:pPr>
              <w:rPr>
                <w:sz w:val="20"/>
              </w:rPr>
            </w:pPr>
            <w:r>
              <w:rPr>
                <w:sz w:val="20"/>
              </w:rPr>
              <w:t xml:space="preserve">Display toast on list view screen with selected content persisted. </w:t>
            </w:r>
          </w:p>
        </w:tc>
        <w:tc>
          <w:tcPr>
            <w:tcW w:w="1189" w:type="dxa"/>
          </w:tcPr>
          <w:p w14:paraId="483ED2E9" w14:textId="77777777" w:rsidR="00E04857" w:rsidRDefault="00E04857" w:rsidP="00230FCC">
            <w:pPr>
              <w:spacing w:after="0"/>
              <w:rPr>
                <w:sz w:val="20"/>
              </w:rPr>
            </w:pPr>
          </w:p>
        </w:tc>
        <w:tc>
          <w:tcPr>
            <w:tcW w:w="1874" w:type="dxa"/>
            <w:tcMar>
              <w:top w:w="58" w:type="dxa"/>
              <w:bottom w:w="58" w:type="dxa"/>
            </w:tcMar>
          </w:tcPr>
          <w:p w14:paraId="2D2E093D" w14:textId="4E783B9E" w:rsidR="00E04857" w:rsidRDefault="00E04857" w:rsidP="00230FCC">
            <w:pPr>
              <w:spacing w:after="0"/>
              <w:rPr>
                <w:sz w:val="20"/>
              </w:rPr>
            </w:pPr>
            <w:r>
              <w:rPr>
                <w:sz w:val="20"/>
              </w:rPr>
              <w:t xml:space="preserve">&lt;based on which error occurs. </w:t>
            </w:r>
            <w:r w:rsidR="00763189">
              <w:rPr>
                <w:sz w:val="20"/>
              </w:rPr>
              <w:t>Strings detailed below</w:t>
            </w:r>
            <w:r>
              <w:rPr>
                <w:sz w:val="20"/>
              </w:rPr>
              <w:t>.&gt;</w:t>
            </w:r>
          </w:p>
          <w:p w14:paraId="5A2545C5" w14:textId="77777777" w:rsidR="00E04857" w:rsidRDefault="00E04857" w:rsidP="00230FCC">
            <w:pPr>
              <w:spacing w:after="0"/>
              <w:rPr>
                <w:sz w:val="20"/>
              </w:rPr>
            </w:pPr>
          </w:p>
        </w:tc>
        <w:tc>
          <w:tcPr>
            <w:tcW w:w="1855" w:type="dxa"/>
            <w:tcMar>
              <w:top w:w="58" w:type="dxa"/>
              <w:bottom w:w="58" w:type="dxa"/>
            </w:tcMar>
          </w:tcPr>
          <w:p w14:paraId="62F283E3" w14:textId="77777777" w:rsidR="00E04857" w:rsidRPr="00D156B6" w:rsidRDefault="00E04857" w:rsidP="00230FCC">
            <w:pPr>
              <w:spacing w:after="0"/>
              <w:rPr>
                <w:rFonts w:cs="Calibri"/>
                <w:color w:val="000000"/>
                <w:sz w:val="20"/>
                <w:szCs w:val="22"/>
              </w:rPr>
            </w:pPr>
          </w:p>
        </w:tc>
        <w:tc>
          <w:tcPr>
            <w:tcW w:w="1666" w:type="dxa"/>
            <w:tcMar>
              <w:top w:w="58" w:type="dxa"/>
              <w:bottom w:w="58" w:type="dxa"/>
            </w:tcMar>
          </w:tcPr>
          <w:p w14:paraId="0CBA75D5" w14:textId="77777777" w:rsidR="00E04857" w:rsidRPr="00D156B6" w:rsidRDefault="00E04857" w:rsidP="00230FCC">
            <w:pPr>
              <w:spacing w:after="0"/>
              <w:rPr>
                <w:sz w:val="20"/>
              </w:rPr>
            </w:pPr>
          </w:p>
        </w:tc>
      </w:tr>
    </w:tbl>
    <w:p w14:paraId="1A275E21" w14:textId="0D2DE0E0" w:rsidR="00925209" w:rsidRDefault="00E04857" w:rsidP="00925209">
      <w:pPr>
        <w:rPr>
          <w:b/>
        </w:rPr>
      </w:pPr>
      <w:r>
        <w:rPr>
          <w:b/>
        </w:rPr>
        <w:t>Error List</w:t>
      </w:r>
    </w:p>
    <w:p w14:paraId="7C347380" w14:textId="0736AD87" w:rsidR="009F6D90" w:rsidRDefault="009F6D90" w:rsidP="00925209">
      <w:r>
        <w:t xml:space="preserve">Continue what was supported in blue on pc: section 9.1.2 on </w:t>
      </w:r>
      <w:hyperlink r:id="rId54" w:history="1">
        <w:r w:rsidRPr="009F6D90">
          <w:rPr>
            <w:rStyle w:val="Hyperlink"/>
          </w:rPr>
          <w:t>spec</w:t>
        </w:r>
      </w:hyperlink>
    </w:p>
    <w:p w14:paraId="08D4CDD1" w14:textId="77777777" w:rsidR="003F3E02" w:rsidRDefault="003F3E02" w:rsidP="003F3E02">
      <w:r>
        <w:t xml:space="preserve">The Share platform allows source apps to provide a custom string to the Share flyout. The error cases and the corresponding custom strings are detailed below. </w:t>
      </w:r>
    </w:p>
    <w:p w14:paraId="66E872EF" w14:textId="77777777" w:rsidR="003F3E02" w:rsidRDefault="003F3E02" w:rsidP="003F3E02"/>
    <w:p w14:paraId="7E8E3AE0" w14:textId="5EE2B7F7" w:rsidR="003F3E02" w:rsidRDefault="003F3E02" w:rsidP="003F3E02">
      <w:r>
        <w:t>In these error cases, the Viewer/list view should opt-out of Share and provide the appropriate message as part of the data package.</w:t>
      </w:r>
    </w:p>
    <w:p w14:paraId="792F28F6" w14:textId="178CEE73" w:rsidR="006778D3" w:rsidRDefault="006778D3" w:rsidP="003F3E02">
      <w:r>
        <w:t>New list:</w:t>
      </w:r>
    </w:p>
    <w:tbl>
      <w:tblPr>
        <w:tblStyle w:val="Wind8ws"/>
        <w:tblW w:w="9695" w:type="dxa"/>
        <w:tblInd w:w="115" w:type="dxa"/>
        <w:tblLook w:val="04A0" w:firstRow="1" w:lastRow="0" w:firstColumn="1" w:lastColumn="0" w:noHBand="0" w:noVBand="1"/>
      </w:tblPr>
      <w:tblGrid>
        <w:gridCol w:w="2302"/>
        <w:gridCol w:w="2239"/>
        <w:gridCol w:w="1872"/>
        <w:gridCol w:w="2154"/>
        <w:gridCol w:w="1128"/>
      </w:tblGrid>
      <w:tr w:rsidR="00E04857" w:rsidRPr="004622D9" w14:paraId="50756A79" w14:textId="77777777" w:rsidTr="00230FCC">
        <w:trPr>
          <w:cnfStyle w:val="100000000000" w:firstRow="1" w:lastRow="0" w:firstColumn="0" w:lastColumn="0" w:oddVBand="0" w:evenVBand="0" w:oddHBand="0" w:evenHBand="0" w:firstRowFirstColumn="0" w:firstRowLastColumn="0" w:lastRowFirstColumn="0" w:lastRowLastColumn="0"/>
        </w:trPr>
        <w:tc>
          <w:tcPr>
            <w:tcW w:w="1691" w:type="dxa"/>
          </w:tcPr>
          <w:p w14:paraId="76E93AB4" w14:textId="77777777" w:rsidR="006778D3" w:rsidRDefault="006778D3" w:rsidP="00230FCC">
            <w:r>
              <w:t>Scenario</w:t>
            </w:r>
          </w:p>
        </w:tc>
        <w:tc>
          <w:tcPr>
            <w:tcW w:w="2514" w:type="dxa"/>
          </w:tcPr>
          <w:p w14:paraId="6C7DFFE7" w14:textId="77777777" w:rsidR="006778D3" w:rsidRDefault="006778D3" w:rsidP="00230FCC">
            <w:r>
              <w:t>PM text</w:t>
            </w:r>
          </w:p>
        </w:tc>
        <w:tc>
          <w:tcPr>
            <w:tcW w:w="2070" w:type="dxa"/>
          </w:tcPr>
          <w:p w14:paraId="38CF2C24" w14:textId="77777777" w:rsidR="006778D3" w:rsidRDefault="006778D3" w:rsidP="00230FCC">
            <w:r>
              <w:t>UA approved text</w:t>
            </w:r>
          </w:p>
        </w:tc>
        <w:tc>
          <w:tcPr>
            <w:tcW w:w="2169" w:type="dxa"/>
          </w:tcPr>
          <w:p w14:paraId="7EDD3837" w14:textId="77777777" w:rsidR="006778D3" w:rsidRDefault="006778D3" w:rsidP="00230FCC">
            <w:r>
              <w:t>Comments</w:t>
            </w:r>
          </w:p>
        </w:tc>
        <w:tc>
          <w:tcPr>
            <w:tcW w:w="1251" w:type="dxa"/>
          </w:tcPr>
          <w:p w14:paraId="07C29FB4" w14:textId="77777777" w:rsidR="006778D3" w:rsidRPr="004622D9" w:rsidRDefault="006778D3" w:rsidP="00230FCC">
            <w:r>
              <w:t>Final</w:t>
            </w:r>
          </w:p>
        </w:tc>
      </w:tr>
      <w:tr w:rsidR="00E04857" w14:paraId="11B4F9E6" w14:textId="77777777" w:rsidTr="00230FCC">
        <w:tc>
          <w:tcPr>
            <w:tcW w:w="1691" w:type="dxa"/>
          </w:tcPr>
          <w:p w14:paraId="438272A2" w14:textId="77777777" w:rsidR="006778D3" w:rsidRDefault="006778D3" w:rsidP="00230FCC">
            <w:r>
              <w:t>File not present</w:t>
            </w:r>
          </w:p>
        </w:tc>
        <w:tc>
          <w:tcPr>
            <w:tcW w:w="2514" w:type="dxa"/>
          </w:tcPr>
          <w:p w14:paraId="7E74800C" w14:textId="7A9E8D2F" w:rsidR="006778D3" w:rsidRDefault="006778D3" w:rsidP="00230FCC">
            <w:r>
              <w:t xml:space="preserve">This photo or video has been moved or deleted.  </w:t>
            </w:r>
          </w:p>
        </w:tc>
        <w:tc>
          <w:tcPr>
            <w:tcW w:w="2070" w:type="dxa"/>
          </w:tcPr>
          <w:p w14:paraId="56614C56" w14:textId="1CDA3459" w:rsidR="006778D3" w:rsidRDefault="006778D3" w:rsidP="006778D3"/>
        </w:tc>
        <w:tc>
          <w:tcPr>
            <w:tcW w:w="2169" w:type="dxa"/>
          </w:tcPr>
          <w:p w14:paraId="6DBA625F" w14:textId="77777777" w:rsidR="006778D3" w:rsidRDefault="006778D3" w:rsidP="00230FCC">
            <w:r>
              <w:t>Error message shown when a file has been moved or deleted and the user tries to share it</w:t>
            </w:r>
          </w:p>
        </w:tc>
        <w:tc>
          <w:tcPr>
            <w:tcW w:w="1251" w:type="dxa"/>
          </w:tcPr>
          <w:p w14:paraId="5AAF49F4" w14:textId="7A170A5A" w:rsidR="006778D3" w:rsidRDefault="006778D3" w:rsidP="00230FCC"/>
        </w:tc>
      </w:tr>
      <w:tr w:rsidR="006778D3" w14:paraId="0BFEBBEC" w14:textId="77777777" w:rsidTr="00230FCC">
        <w:tc>
          <w:tcPr>
            <w:tcW w:w="1691" w:type="dxa"/>
          </w:tcPr>
          <w:p w14:paraId="6E5643AD" w14:textId="467C0F45" w:rsidR="006778D3" w:rsidRDefault="006778D3" w:rsidP="00230FCC">
            <w:r>
              <w:t>Share invoked from share charm entry point</w:t>
            </w:r>
          </w:p>
        </w:tc>
        <w:tc>
          <w:tcPr>
            <w:tcW w:w="2514" w:type="dxa"/>
          </w:tcPr>
          <w:p w14:paraId="7E6F2EFE" w14:textId="167E8141" w:rsidR="006778D3" w:rsidRDefault="006778D3" w:rsidP="006778D3">
            <w:r>
              <w:t xml:space="preserve">This action has been disabled. Please use the share button in the app instead. </w:t>
            </w:r>
          </w:p>
        </w:tc>
        <w:tc>
          <w:tcPr>
            <w:tcW w:w="2070" w:type="dxa"/>
          </w:tcPr>
          <w:p w14:paraId="0A6ABCE3" w14:textId="77777777" w:rsidR="006778D3" w:rsidRDefault="006778D3" w:rsidP="006778D3"/>
        </w:tc>
        <w:tc>
          <w:tcPr>
            <w:tcW w:w="2169" w:type="dxa"/>
          </w:tcPr>
          <w:p w14:paraId="3BDD189F" w14:textId="62306569" w:rsidR="006778D3" w:rsidRDefault="006778D3" w:rsidP="00230FCC">
            <w:r>
              <w:t xml:space="preserve">Since the share charm is going away in Threshold, we are not going to do any work to plumb it. Therefore we will throw an </w:t>
            </w:r>
            <w:r>
              <w:lastRenderedPageBreak/>
              <w:t>error asking users to use the in-app share entry point</w:t>
            </w:r>
          </w:p>
        </w:tc>
        <w:tc>
          <w:tcPr>
            <w:tcW w:w="1251" w:type="dxa"/>
          </w:tcPr>
          <w:p w14:paraId="2C066288" w14:textId="77777777" w:rsidR="006778D3" w:rsidRDefault="006778D3" w:rsidP="00230FCC"/>
        </w:tc>
      </w:tr>
      <w:tr w:rsidR="006778D3" w14:paraId="38B0ADA9" w14:textId="77777777" w:rsidTr="00230FCC">
        <w:tc>
          <w:tcPr>
            <w:tcW w:w="1691" w:type="dxa"/>
          </w:tcPr>
          <w:p w14:paraId="6E96A9DC" w14:textId="7D368134" w:rsidR="006778D3" w:rsidRPr="006778D3" w:rsidRDefault="006778D3" w:rsidP="00230FCC">
            <w:pPr>
              <w:rPr>
                <w:color w:val="FF0000"/>
              </w:rPr>
            </w:pPr>
            <w:r w:rsidRPr="006778D3">
              <w:rPr>
                <w:color w:val="FF0000"/>
              </w:rPr>
              <w:lastRenderedPageBreak/>
              <w:t>Cannot share due to no internet connection</w:t>
            </w:r>
          </w:p>
        </w:tc>
        <w:tc>
          <w:tcPr>
            <w:tcW w:w="2514" w:type="dxa"/>
          </w:tcPr>
          <w:p w14:paraId="24FF4FDD" w14:textId="77777777" w:rsidR="006778D3" w:rsidRPr="006778D3" w:rsidRDefault="006778D3" w:rsidP="006778D3">
            <w:pPr>
              <w:rPr>
                <w:color w:val="FF0000"/>
              </w:rPr>
            </w:pPr>
          </w:p>
        </w:tc>
        <w:tc>
          <w:tcPr>
            <w:tcW w:w="2070" w:type="dxa"/>
          </w:tcPr>
          <w:p w14:paraId="71A79D56" w14:textId="77777777" w:rsidR="006778D3" w:rsidRPr="006778D3" w:rsidRDefault="006778D3" w:rsidP="006778D3">
            <w:pPr>
              <w:rPr>
                <w:color w:val="FF0000"/>
              </w:rPr>
            </w:pPr>
          </w:p>
        </w:tc>
        <w:tc>
          <w:tcPr>
            <w:tcW w:w="2169" w:type="dxa"/>
          </w:tcPr>
          <w:p w14:paraId="2F07B5F5" w14:textId="77777777" w:rsidR="006778D3" w:rsidRDefault="006778D3" w:rsidP="00230FCC">
            <w:pPr>
              <w:rPr>
                <w:color w:val="FF0000"/>
              </w:rPr>
            </w:pPr>
            <w:r w:rsidRPr="006778D3">
              <w:rPr>
                <w:color w:val="FF0000"/>
              </w:rPr>
              <w:t>If there is no internet</w:t>
            </w:r>
            <w:r>
              <w:rPr>
                <w:color w:val="FF0000"/>
              </w:rPr>
              <w:t>, we cannot complete the share action.</w:t>
            </w:r>
          </w:p>
          <w:p w14:paraId="464BD418" w14:textId="142987D8" w:rsidR="006778D3" w:rsidRPr="006778D3" w:rsidRDefault="006778D3" w:rsidP="00B56CFB">
            <w:pPr>
              <w:rPr>
                <w:color w:val="FF0000"/>
              </w:rPr>
            </w:pPr>
            <w:r>
              <w:rPr>
                <w:color w:val="FF0000"/>
              </w:rPr>
              <w:t>Phone blue</w:t>
            </w:r>
            <w:r w:rsidR="00B56CFB">
              <w:rPr>
                <w:color w:val="FF0000"/>
              </w:rPr>
              <w:t>: A</w:t>
            </w:r>
            <w:r>
              <w:rPr>
                <w:color w:val="FF0000"/>
              </w:rPr>
              <w:t>llows users to complete share flow, but share task is queued and will be sent when user connects to internet.</w:t>
            </w:r>
          </w:p>
        </w:tc>
        <w:tc>
          <w:tcPr>
            <w:tcW w:w="1251" w:type="dxa"/>
          </w:tcPr>
          <w:p w14:paraId="66146D44" w14:textId="77777777" w:rsidR="006778D3" w:rsidRDefault="006778D3" w:rsidP="00230FCC"/>
        </w:tc>
      </w:tr>
      <w:tr w:rsidR="006778D3" w14:paraId="5E77F3F1" w14:textId="77777777" w:rsidTr="00230FCC">
        <w:tc>
          <w:tcPr>
            <w:tcW w:w="1691" w:type="dxa"/>
          </w:tcPr>
          <w:p w14:paraId="2F513B26" w14:textId="137394B9" w:rsidR="006778D3" w:rsidRPr="00B56CFB" w:rsidRDefault="006778D3" w:rsidP="00230FCC">
            <w:pPr>
              <w:rPr>
                <w:color w:val="000000" w:themeColor="text1"/>
              </w:rPr>
            </w:pPr>
            <w:r w:rsidRPr="00B56CFB">
              <w:rPr>
                <w:color w:val="000000" w:themeColor="text1"/>
              </w:rPr>
              <w:t>Cannot download OneDrive content to share</w:t>
            </w:r>
            <w:r w:rsidR="00AA6D34">
              <w:rPr>
                <w:color w:val="000000" w:themeColor="text1"/>
              </w:rPr>
              <w:t xml:space="preserve"> due to lack of internet connection</w:t>
            </w:r>
          </w:p>
        </w:tc>
        <w:tc>
          <w:tcPr>
            <w:tcW w:w="2514" w:type="dxa"/>
          </w:tcPr>
          <w:p w14:paraId="5A56E776" w14:textId="6024DA56" w:rsidR="006778D3" w:rsidRPr="00B56CFB" w:rsidRDefault="00B56CFB" w:rsidP="00B56CFB">
            <w:pPr>
              <w:rPr>
                <w:color w:val="000000" w:themeColor="text1"/>
              </w:rPr>
            </w:pPr>
            <w:r w:rsidRPr="00B56CFB">
              <w:rPr>
                <w:color w:val="000000" w:themeColor="text1"/>
              </w:rPr>
              <w:t xml:space="preserve">Cannot get </w:t>
            </w:r>
            <w:r>
              <w:rPr>
                <w:color w:val="000000" w:themeColor="text1"/>
              </w:rPr>
              <w:t>&lt;content type&gt;</w:t>
            </w:r>
            <w:r w:rsidRPr="00B56CFB">
              <w:rPr>
                <w:color w:val="000000" w:themeColor="text1"/>
              </w:rPr>
              <w:t xml:space="preserve"> from Cloud. Please check your internet connection and try again.</w:t>
            </w:r>
            <w:r w:rsidR="006778D3" w:rsidRPr="00B56CFB">
              <w:rPr>
                <w:color w:val="000000" w:themeColor="text1"/>
              </w:rPr>
              <w:t xml:space="preserve"> </w:t>
            </w:r>
          </w:p>
        </w:tc>
        <w:tc>
          <w:tcPr>
            <w:tcW w:w="2070" w:type="dxa"/>
          </w:tcPr>
          <w:p w14:paraId="52FA7EB8" w14:textId="77777777" w:rsidR="006778D3" w:rsidRPr="00B56CFB" w:rsidRDefault="006778D3" w:rsidP="006778D3">
            <w:pPr>
              <w:rPr>
                <w:color w:val="000000" w:themeColor="text1"/>
              </w:rPr>
            </w:pPr>
          </w:p>
        </w:tc>
        <w:tc>
          <w:tcPr>
            <w:tcW w:w="2169" w:type="dxa"/>
          </w:tcPr>
          <w:p w14:paraId="099B78D1" w14:textId="77777777" w:rsidR="00AA6D34" w:rsidRDefault="00AA6D34" w:rsidP="00230FCC">
            <w:pPr>
              <w:rPr>
                <w:color w:val="000000" w:themeColor="text1"/>
              </w:rPr>
            </w:pPr>
            <w:r w:rsidRPr="00B56CFB">
              <w:rPr>
                <w:color w:val="000000" w:themeColor="text1"/>
              </w:rPr>
              <w:t>Cannot download OneDrive content to share</w:t>
            </w:r>
            <w:r>
              <w:rPr>
                <w:color w:val="000000" w:themeColor="text1"/>
              </w:rPr>
              <w:t xml:space="preserve"> due to lack of internet connection</w:t>
            </w:r>
          </w:p>
          <w:p w14:paraId="5B21EA19" w14:textId="77777777" w:rsidR="00AA6D34" w:rsidRDefault="00AA6D34" w:rsidP="006526C1">
            <w:pPr>
              <w:pStyle w:val="ListParagraph"/>
              <w:numPr>
                <w:ilvl w:val="0"/>
                <w:numId w:val="44"/>
              </w:numPr>
              <w:rPr>
                <w:color w:val="000000" w:themeColor="text1"/>
              </w:rPr>
            </w:pPr>
            <w:r>
              <w:rPr>
                <w:color w:val="000000" w:themeColor="text1"/>
              </w:rPr>
              <w:t>Connection lost</w:t>
            </w:r>
          </w:p>
          <w:p w14:paraId="6EDC456A" w14:textId="0D6DE763" w:rsidR="006778D3" w:rsidRPr="00AA6D34" w:rsidRDefault="00AA6D34" w:rsidP="006526C1">
            <w:pPr>
              <w:pStyle w:val="ListParagraph"/>
              <w:numPr>
                <w:ilvl w:val="0"/>
                <w:numId w:val="44"/>
              </w:numPr>
              <w:rPr>
                <w:color w:val="000000" w:themeColor="text1"/>
              </w:rPr>
            </w:pPr>
            <w:r>
              <w:rPr>
                <w:color w:val="000000" w:themeColor="text1"/>
              </w:rPr>
              <w:t>Airplane mode</w:t>
            </w:r>
          </w:p>
        </w:tc>
        <w:tc>
          <w:tcPr>
            <w:tcW w:w="1251" w:type="dxa"/>
          </w:tcPr>
          <w:p w14:paraId="135FD4EB" w14:textId="77777777" w:rsidR="006778D3" w:rsidRDefault="006778D3" w:rsidP="00230FCC"/>
        </w:tc>
      </w:tr>
      <w:tr w:rsidR="00B56CFB" w14:paraId="1A25A3ED" w14:textId="77777777" w:rsidTr="00230FCC">
        <w:tc>
          <w:tcPr>
            <w:tcW w:w="1691" w:type="dxa"/>
          </w:tcPr>
          <w:p w14:paraId="203A3F95" w14:textId="3F1EB273" w:rsidR="00B56CFB" w:rsidRPr="00E04857" w:rsidRDefault="00E04857" w:rsidP="00E04857">
            <w:pPr>
              <w:rPr>
                <w:color w:val="FF0000"/>
              </w:rPr>
            </w:pPr>
            <w:r w:rsidRPr="00E04857">
              <w:rPr>
                <w:color w:val="FF0000"/>
              </w:rPr>
              <w:t>Unable to download content from OneDrive due to invalid/incorrect/out-of-date credentials</w:t>
            </w:r>
          </w:p>
        </w:tc>
        <w:tc>
          <w:tcPr>
            <w:tcW w:w="2514" w:type="dxa"/>
          </w:tcPr>
          <w:p w14:paraId="75A60906" w14:textId="67621615" w:rsidR="00B56CFB" w:rsidRPr="00E04857" w:rsidRDefault="00E04857" w:rsidP="00B56CFB">
            <w:pPr>
              <w:rPr>
                <w:color w:val="FF0000"/>
              </w:rPr>
            </w:pPr>
            <w:r>
              <w:rPr>
                <w:color w:val="FF0000"/>
              </w:rPr>
              <w:t>Incorreect credentials. Please</w:t>
            </w:r>
          </w:p>
        </w:tc>
        <w:tc>
          <w:tcPr>
            <w:tcW w:w="2070" w:type="dxa"/>
          </w:tcPr>
          <w:p w14:paraId="7DB51978" w14:textId="77777777" w:rsidR="00B56CFB" w:rsidRPr="00E04857" w:rsidRDefault="00B56CFB" w:rsidP="006778D3">
            <w:pPr>
              <w:rPr>
                <w:color w:val="FF0000"/>
              </w:rPr>
            </w:pPr>
          </w:p>
        </w:tc>
        <w:tc>
          <w:tcPr>
            <w:tcW w:w="2169" w:type="dxa"/>
          </w:tcPr>
          <w:p w14:paraId="279F1F2F" w14:textId="7B82225B" w:rsidR="00B56CFB" w:rsidRPr="00E04857" w:rsidRDefault="00E04857" w:rsidP="00230FCC">
            <w:pPr>
              <w:rPr>
                <w:color w:val="FF0000"/>
              </w:rPr>
            </w:pPr>
            <w:r w:rsidRPr="00E04857">
              <w:rPr>
                <w:color w:val="FF0000"/>
              </w:rPr>
              <w:t xml:space="preserve">Thumbnail exists in app but the password has expired or the account has been deleted/suspended making the contents in the </w:t>
            </w:r>
            <w:r w:rsidRPr="00E04857">
              <w:rPr>
                <w:color w:val="FF0000"/>
              </w:rPr>
              <w:lastRenderedPageBreak/>
              <w:t xml:space="preserve">cloud no longer accessible. </w:t>
            </w:r>
          </w:p>
        </w:tc>
        <w:tc>
          <w:tcPr>
            <w:tcW w:w="1251" w:type="dxa"/>
          </w:tcPr>
          <w:p w14:paraId="1E7C1B07" w14:textId="77777777" w:rsidR="00B56CFB" w:rsidRDefault="00B56CFB" w:rsidP="00230FCC"/>
        </w:tc>
      </w:tr>
      <w:tr w:rsidR="00AA6D34" w14:paraId="77209E84" w14:textId="77777777" w:rsidTr="00230FCC">
        <w:tc>
          <w:tcPr>
            <w:tcW w:w="1691" w:type="dxa"/>
          </w:tcPr>
          <w:p w14:paraId="792F1DE7" w14:textId="3EDCC692" w:rsidR="00AA6D34" w:rsidRPr="00E04857" w:rsidRDefault="00AA6D34" w:rsidP="00E04857">
            <w:pPr>
              <w:rPr>
                <w:color w:val="FF0000"/>
              </w:rPr>
            </w:pPr>
            <w:r>
              <w:rPr>
                <w:color w:val="FF0000"/>
              </w:rPr>
              <w:lastRenderedPageBreak/>
              <w:t>OneDrive is down</w:t>
            </w:r>
          </w:p>
        </w:tc>
        <w:tc>
          <w:tcPr>
            <w:tcW w:w="2514" w:type="dxa"/>
          </w:tcPr>
          <w:p w14:paraId="1F9B2660" w14:textId="77777777" w:rsidR="00AA6D34" w:rsidRDefault="00AA6D34" w:rsidP="00B56CFB">
            <w:pPr>
              <w:rPr>
                <w:color w:val="FF0000"/>
              </w:rPr>
            </w:pPr>
          </w:p>
        </w:tc>
        <w:tc>
          <w:tcPr>
            <w:tcW w:w="2070" w:type="dxa"/>
          </w:tcPr>
          <w:p w14:paraId="1E1BE34E" w14:textId="77777777" w:rsidR="00AA6D34" w:rsidRPr="00E04857" w:rsidRDefault="00AA6D34" w:rsidP="006778D3">
            <w:pPr>
              <w:rPr>
                <w:color w:val="FF0000"/>
              </w:rPr>
            </w:pPr>
          </w:p>
        </w:tc>
        <w:tc>
          <w:tcPr>
            <w:tcW w:w="2169" w:type="dxa"/>
          </w:tcPr>
          <w:p w14:paraId="2EEBE42E" w14:textId="48ADFCB8" w:rsidR="00AA6D34" w:rsidRPr="00407480" w:rsidRDefault="00AA6D34" w:rsidP="00407480">
            <w:pPr>
              <w:pStyle w:val="CommentText"/>
            </w:pPr>
            <w:r>
              <w:rPr>
                <w:color w:val="FF0000"/>
              </w:rPr>
              <w:t xml:space="preserve">Cannot connect to OneDrive since OneDrive is down. </w:t>
            </w:r>
          </w:p>
        </w:tc>
        <w:tc>
          <w:tcPr>
            <w:tcW w:w="1251" w:type="dxa"/>
          </w:tcPr>
          <w:p w14:paraId="2A9D7F12" w14:textId="77777777" w:rsidR="00AA6D34" w:rsidRDefault="00AA6D34" w:rsidP="00230FCC"/>
        </w:tc>
      </w:tr>
      <w:tr w:rsidR="00407480" w14:paraId="6FE96F08" w14:textId="77777777" w:rsidTr="00230FCC">
        <w:tc>
          <w:tcPr>
            <w:tcW w:w="1691" w:type="dxa"/>
          </w:tcPr>
          <w:p w14:paraId="687ABBDE" w14:textId="77777777" w:rsidR="00407480" w:rsidRDefault="00407480" w:rsidP="00E04857">
            <w:pPr>
              <w:rPr>
                <w:color w:val="FF0000"/>
              </w:rPr>
            </w:pPr>
          </w:p>
        </w:tc>
        <w:tc>
          <w:tcPr>
            <w:tcW w:w="2514" w:type="dxa"/>
          </w:tcPr>
          <w:p w14:paraId="478622D8" w14:textId="77777777" w:rsidR="00407480" w:rsidRDefault="00407480" w:rsidP="00B56CFB">
            <w:pPr>
              <w:rPr>
                <w:color w:val="FF0000"/>
              </w:rPr>
            </w:pPr>
          </w:p>
        </w:tc>
        <w:tc>
          <w:tcPr>
            <w:tcW w:w="2070" w:type="dxa"/>
          </w:tcPr>
          <w:p w14:paraId="7FF39839" w14:textId="77777777" w:rsidR="00407480" w:rsidRPr="00E04857" w:rsidRDefault="00407480" w:rsidP="006778D3">
            <w:pPr>
              <w:rPr>
                <w:color w:val="FF0000"/>
              </w:rPr>
            </w:pPr>
          </w:p>
        </w:tc>
        <w:tc>
          <w:tcPr>
            <w:tcW w:w="2169" w:type="dxa"/>
          </w:tcPr>
          <w:p w14:paraId="3F23C828" w14:textId="45154B19" w:rsidR="00407480" w:rsidRDefault="00407480" w:rsidP="00407480">
            <w:pPr>
              <w:pStyle w:val="CommentText"/>
              <w:rPr>
                <w:color w:val="FF0000"/>
              </w:rPr>
            </w:pPr>
            <w:r>
              <w:rPr>
                <w:color w:val="FF0000"/>
              </w:rPr>
              <w:t>User is on battery saver mode</w:t>
            </w:r>
          </w:p>
        </w:tc>
        <w:tc>
          <w:tcPr>
            <w:tcW w:w="1251" w:type="dxa"/>
          </w:tcPr>
          <w:p w14:paraId="5AC26D56" w14:textId="77777777" w:rsidR="00407480" w:rsidRDefault="00407480" w:rsidP="00230FCC"/>
        </w:tc>
      </w:tr>
      <w:tr w:rsidR="00407480" w14:paraId="4BBA3F1E" w14:textId="77777777" w:rsidTr="00230FCC">
        <w:tc>
          <w:tcPr>
            <w:tcW w:w="1691" w:type="dxa"/>
          </w:tcPr>
          <w:p w14:paraId="3B8BE9CE" w14:textId="68A46846" w:rsidR="00407480" w:rsidRDefault="00407480" w:rsidP="00E04857">
            <w:pPr>
              <w:rPr>
                <w:color w:val="FF0000"/>
              </w:rPr>
            </w:pPr>
            <w:r>
              <w:rPr>
                <w:rFonts w:ascii="Calibri" w:hAnsi="Calibri"/>
                <w:szCs w:val="22"/>
              </w:rPr>
              <w:t>Error in generating standard format from rich format</w:t>
            </w:r>
          </w:p>
        </w:tc>
        <w:tc>
          <w:tcPr>
            <w:tcW w:w="2514" w:type="dxa"/>
          </w:tcPr>
          <w:p w14:paraId="0195451A" w14:textId="77777777" w:rsidR="00407480" w:rsidRDefault="00407480" w:rsidP="00B56CFB">
            <w:pPr>
              <w:rPr>
                <w:color w:val="FF0000"/>
              </w:rPr>
            </w:pPr>
          </w:p>
        </w:tc>
        <w:tc>
          <w:tcPr>
            <w:tcW w:w="2070" w:type="dxa"/>
          </w:tcPr>
          <w:p w14:paraId="5688B1F0" w14:textId="77777777" w:rsidR="00407480" w:rsidRPr="00E04857" w:rsidRDefault="00407480" w:rsidP="006778D3">
            <w:pPr>
              <w:rPr>
                <w:color w:val="FF0000"/>
              </w:rPr>
            </w:pPr>
          </w:p>
        </w:tc>
        <w:tc>
          <w:tcPr>
            <w:tcW w:w="2169" w:type="dxa"/>
          </w:tcPr>
          <w:p w14:paraId="551F2692" w14:textId="2163DB90" w:rsidR="00407480" w:rsidRDefault="00407480" w:rsidP="00407480">
            <w:pPr>
              <w:pStyle w:val="CommentText"/>
              <w:rPr>
                <w:color w:val="FF0000"/>
              </w:rPr>
            </w:pPr>
            <w:r>
              <w:rPr>
                <w:color w:val="FF0000"/>
              </w:rPr>
              <w:t>File conversion from rich format to standard format failed.</w:t>
            </w:r>
          </w:p>
        </w:tc>
        <w:tc>
          <w:tcPr>
            <w:tcW w:w="1251" w:type="dxa"/>
          </w:tcPr>
          <w:p w14:paraId="271780F0" w14:textId="77777777" w:rsidR="00407480" w:rsidRDefault="00407480" w:rsidP="00230FCC"/>
        </w:tc>
      </w:tr>
    </w:tbl>
    <w:p w14:paraId="0FCF1CB4" w14:textId="55DC3A77" w:rsidR="006778D3" w:rsidRDefault="006778D3" w:rsidP="003F3E02"/>
    <w:p w14:paraId="0F01B6DB" w14:textId="11088B27" w:rsidR="006778D3" w:rsidRPr="00CD2D82" w:rsidRDefault="006778D3" w:rsidP="003F3E02">
      <w:r>
        <w:t>Old list:</w:t>
      </w:r>
    </w:p>
    <w:tbl>
      <w:tblPr>
        <w:tblStyle w:val="Wind8ws"/>
        <w:tblW w:w="9695" w:type="dxa"/>
        <w:tblInd w:w="115" w:type="dxa"/>
        <w:tblLook w:val="04A0" w:firstRow="1" w:lastRow="0" w:firstColumn="1" w:lastColumn="0" w:noHBand="0" w:noVBand="1"/>
      </w:tblPr>
      <w:tblGrid>
        <w:gridCol w:w="1691"/>
        <w:gridCol w:w="2514"/>
        <w:gridCol w:w="2070"/>
        <w:gridCol w:w="2169"/>
        <w:gridCol w:w="1251"/>
      </w:tblGrid>
      <w:tr w:rsidR="003F3E02" w:rsidRPr="004622D9" w14:paraId="429F87CF" w14:textId="77777777" w:rsidTr="00F202D6">
        <w:trPr>
          <w:cnfStyle w:val="100000000000" w:firstRow="1" w:lastRow="0" w:firstColumn="0" w:lastColumn="0" w:oddVBand="0" w:evenVBand="0" w:oddHBand="0" w:evenHBand="0" w:firstRowFirstColumn="0" w:firstRowLastColumn="0" w:lastRowFirstColumn="0" w:lastRowLastColumn="0"/>
        </w:trPr>
        <w:tc>
          <w:tcPr>
            <w:tcW w:w="1691" w:type="dxa"/>
          </w:tcPr>
          <w:p w14:paraId="16A91872" w14:textId="77777777" w:rsidR="003F3E02" w:rsidRDefault="003F3E02" w:rsidP="00F202D6">
            <w:r>
              <w:t>Scenario</w:t>
            </w:r>
          </w:p>
        </w:tc>
        <w:tc>
          <w:tcPr>
            <w:tcW w:w="2514" w:type="dxa"/>
          </w:tcPr>
          <w:p w14:paraId="701B95DE" w14:textId="77777777" w:rsidR="003F3E02" w:rsidRDefault="003F3E02" w:rsidP="00F202D6">
            <w:r>
              <w:t>PM text</w:t>
            </w:r>
          </w:p>
        </w:tc>
        <w:tc>
          <w:tcPr>
            <w:tcW w:w="2070" w:type="dxa"/>
          </w:tcPr>
          <w:p w14:paraId="6D515849" w14:textId="77777777" w:rsidR="003F3E02" w:rsidRDefault="003F3E02" w:rsidP="00F202D6">
            <w:r>
              <w:t>UA approved text</w:t>
            </w:r>
          </w:p>
        </w:tc>
        <w:tc>
          <w:tcPr>
            <w:tcW w:w="2169" w:type="dxa"/>
          </w:tcPr>
          <w:p w14:paraId="64B4E56C" w14:textId="77777777" w:rsidR="003F3E02" w:rsidRDefault="003F3E02" w:rsidP="00F202D6">
            <w:r>
              <w:t>Comments</w:t>
            </w:r>
          </w:p>
        </w:tc>
        <w:tc>
          <w:tcPr>
            <w:tcW w:w="1251" w:type="dxa"/>
          </w:tcPr>
          <w:p w14:paraId="0AD258A6" w14:textId="77777777" w:rsidR="003F3E02" w:rsidRPr="004622D9" w:rsidRDefault="003F3E02" w:rsidP="00F202D6">
            <w:r>
              <w:t>Final</w:t>
            </w:r>
          </w:p>
        </w:tc>
      </w:tr>
      <w:tr w:rsidR="003F3E02" w14:paraId="6EED6FC2" w14:textId="77777777" w:rsidTr="00F202D6">
        <w:tc>
          <w:tcPr>
            <w:tcW w:w="1691" w:type="dxa"/>
          </w:tcPr>
          <w:p w14:paraId="7D29F02E" w14:textId="77777777" w:rsidR="003F3E02" w:rsidRDefault="003F3E02" w:rsidP="00F202D6">
            <w:r>
              <w:t>File not present</w:t>
            </w:r>
          </w:p>
        </w:tc>
        <w:tc>
          <w:tcPr>
            <w:tcW w:w="2514" w:type="dxa"/>
          </w:tcPr>
          <w:p w14:paraId="4CF008B3" w14:textId="77777777" w:rsidR="003F3E02" w:rsidRDefault="003F3E02" w:rsidP="00F202D6">
            <w:r>
              <w:t>This photo or video has been moved or deleted.  Select something else and try again.</w:t>
            </w:r>
          </w:p>
        </w:tc>
        <w:tc>
          <w:tcPr>
            <w:tcW w:w="2070" w:type="dxa"/>
          </w:tcPr>
          <w:p w14:paraId="2F8A9BC3" w14:textId="77777777" w:rsidR="003F3E02" w:rsidRDefault="003F3E02" w:rsidP="00F202D6">
            <w:r>
              <w:t xml:space="preserve">This photo or video has been moved or deleted.  </w:t>
            </w:r>
          </w:p>
        </w:tc>
        <w:tc>
          <w:tcPr>
            <w:tcW w:w="2169" w:type="dxa"/>
          </w:tcPr>
          <w:p w14:paraId="73864E6B" w14:textId="77777777" w:rsidR="003F3E02" w:rsidRDefault="003F3E02" w:rsidP="00F202D6">
            <w:r>
              <w:t>Error message shown when a file has been moved or deleted and the user tries to share it</w:t>
            </w:r>
          </w:p>
        </w:tc>
        <w:tc>
          <w:tcPr>
            <w:tcW w:w="1251" w:type="dxa"/>
          </w:tcPr>
          <w:p w14:paraId="027B6320" w14:textId="77777777" w:rsidR="003F3E02" w:rsidRDefault="003F3E02" w:rsidP="00F202D6">
            <w:r>
              <w:t>Yes</w:t>
            </w:r>
          </w:p>
          <w:p w14:paraId="529666AA" w14:textId="77777777" w:rsidR="003F3E02" w:rsidRDefault="003F3E02" w:rsidP="00F202D6">
            <w:r w:rsidRPr="00B27A2E">
              <w:rPr>
                <w:highlight w:val="yellow"/>
              </w:rPr>
              <w:t>Updated 12.6.12</w:t>
            </w:r>
          </w:p>
        </w:tc>
      </w:tr>
      <w:tr w:rsidR="003F3E02" w14:paraId="1B8D7C2E" w14:textId="77777777" w:rsidTr="00F202D6">
        <w:tc>
          <w:tcPr>
            <w:tcW w:w="1691" w:type="dxa"/>
          </w:tcPr>
          <w:p w14:paraId="25E55AD1" w14:textId="77777777" w:rsidR="003F3E02" w:rsidRDefault="003F3E02" w:rsidP="00F202D6">
            <w:r>
              <w:t>User is in live camera feed mode</w:t>
            </w:r>
          </w:p>
        </w:tc>
        <w:tc>
          <w:tcPr>
            <w:tcW w:w="2514" w:type="dxa"/>
          </w:tcPr>
          <w:p w14:paraId="6AD9C8C8" w14:textId="77777777" w:rsidR="003F3E02" w:rsidRDefault="003F3E02" w:rsidP="00F202D6"/>
        </w:tc>
        <w:tc>
          <w:tcPr>
            <w:tcW w:w="2070" w:type="dxa"/>
          </w:tcPr>
          <w:p w14:paraId="3FF89E16" w14:textId="77777777" w:rsidR="003F3E02" w:rsidRDefault="003F3E02" w:rsidP="00F202D6">
            <w:r>
              <w:t>Take a photo or video, and then share it.</w:t>
            </w:r>
          </w:p>
        </w:tc>
        <w:tc>
          <w:tcPr>
            <w:tcW w:w="2169" w:type="dxa"/>
          </w:tcPr>
          <w:p w14:paraId="3FD58E87" w14:textId="77777777" w:rsidR="003F3E02" w:rsidRDefault="003F3E02" w:rsidP="00F202D6">
            <w:r>
              <w:t>Error message shown when the user is looking at the live camera feed in the Camera app and invokes Share</w:t>
            </w:r>
          </w:p>
        </w:tc>
        <w:tc>
          <w:tcPr>
            <w:tcW w:w="1251" w:type="dxa"/>
          </w:tcPr>
          <w:p w14:paraId="7EC9B764" w14:textId="77777777" w:rsidR="003F3E02" w:rsidRDefault="003F3E02" w:rsidP="00F202D6">
            <w:r>
              <w:t>Yes</w:t>
            </w:r>
          </w:p>
        </w:tc>
      </w:tr>
      <w:tr w:rsidR="003F3E02" w14:paraId="4D1D6AE6" w14:textId="77777777" w:rsidTr="00F202D6">
        <w:tc>
          <w:tcPr>
            <w:tcW w:w="1691" w:type="dxa"/>
          </w:tcPr>
          <w:p w14:paraId="1DE1A623" w14:textId="77777777" w:rsidR="003F3E02" w:rsidRDefault="003F3E02" w:rsidP="00F202D6">
            <w:r>
              <w:t xml:space="preserve">User is looking at an unstitched panorama or is in the process </w:t>
            </w:r>
            <w:r>
              <w:lastRenderedPageBreak/>
              <w:t>of stitching the panorama</w:t>
            </w:r>
          </w:p>
        </w:tc>
        <w:tc>
          <w:tcPr>
            <w:tcW w:w="2514" w:type="dxa"/>
          </w:tcPr>
          <w:p w14:paraId="74AF53BE" w14:textId="77777777" w:rsidR="003F3E02" w:rsidRDefault="003F3E02" w:rsidP="00F202D6"/>
        </w:tc>
        <w:tc>
          <w:tcPr>
            <w:tcW w:w="2070" w:type="dxa"/>
          </w:tcPr>
          <w:p w14:paraId="052CA7B9" w14:textId="77777777" w:rsidR="003F3E02" w:rsidRDefault="003F3E02" w:rsidP="00F202D6">
            <w:pPr>
              <w:rPr>
                <w:color w:val="002060"/>
              </w:rPr>
            </w:pPr>
            <w:r>
              <w:t>Your panorama isn’t quite ready yet. Stitch this panorama, and then share it.</w:t>
            </w:r>
          </w:p>
        </w:tc>
        <w:tc>
          <w:tcPr>
            <w:tcW w:w="2169" w:type="dxa"/>
          </w:tcPr>
          <w:p w14:paraId="1D2B15E3" w14:textId="77777777" w:rsidR="003F3E02" w:rsidRDefault="003F3E02" w:rsidP="00F202D6">
            <w:r>
              <w:t>Error message shown when the user tries to share an unstitched panorama</w:t>
            </w:r>
          </w:p>
        </w:tc>
        <w:tc>
          <w:tcPr>
            <w:tcW w:w="1251" w:type="dxa"/>
          </w:tcPr>
          <w:p w14:paraId="18F3695A" w14:textId="77777777" w:rsidR="003F3E02" w:rsidRDefault="003F3E02" w:rsidP="00F202D6">
            <w:r>
              <w:t>Yes</w:t>
            </w:r>
          </w:p>
        </w:tc>
      </w:tr>
      <w:tr w:rsidR="003F3E02" w14:paraId="498E168A" w14:textId="77777777" w:rsidTr="00F202D6">
        <w:tc>
          <w:tcPr>
            <w:tcW w:w="1691" w:type="dxa"/>
          </w:tcPr>
          <w:p w14:paraId="7C9AE526" w14:textId="77777777" w:rsidR="003F3E02" w:rsidRDefault="003F3E02" w:rsidP="00F202D6">
            <w:r>
              <w:lastRenderedPageBreak/>
              <w:t>General error case</w:t>
            </w:r>
          </w:p>
        </w:tc>
        <w:tc>
          <w:tcPr>
            <w:tcW w:w="2514" w:type="dxa"/>
          </w:tcPr>
          <w:p w14:paraId="5D55DCB6" w14:textId="77777777" w:rsidR="003F3E02" w:rsidRDefault="003F3E02" w:rsidP="00F202D6"/>
        </w:tc>
        <w:tc>
          <w:tcPr>
            <w:tcW w:w="2070" w:type="dxa"/>
          </w:tcPr>
          <w:p w14:paraId="42012056" w14:textId="77777777" w:rsidR="003F3E02" w:rsidRPr="006377FB" w:rsidRDefault="003F3E02" w:rsidP="00F202D6">
            <w:r>
              <w:rPr>
                <w:color w:val="262626"/>
              </w:rPr>
              <w:t>Restart the app, and then try to share.</w:t>
            </w:r>
          </w:p>
        </w:tc>
        <w:tc>
          <w:tcPr>
            <w:tcW w:w="2169" w:type="dxa"/>
          </w:tcPr>
          <w:p w14:paraId="40426480" w14:textId="77777777" w:rsidR="003F3E02" w:rsidRDefault="003F3E02" w:rsidP="00F202D6">
            <w:r>
              <w:t>Error message shown in general cases where we’re not sure what happened</w:t>
            </w:r>
          </w:p>
        </w:tc>
        <w:tc>
          <w:tcPr>
            <w:tcW w:w="1251" w:type="dxa"/>
          </w:tcPr>
          <w:p w14:paraId="4E16537F" w14:textId="77777777" w:rsidR="003F3E02" w:rsidRDefault="003F3E02" w:rsidP="00F202D6">
            <w:r>
              <w:t>Yes</w:t>
            </w:r>
          </w:p>
        </w:tc>
      </w:tr>
      <w:tr w:rsidR="003F3E02" w14:paraId="3DF7303D" w14:textId="77777777" w:rsidTr="00F202D6">
        <w:tc>
          <w:tcPr>
            <w:tcW w:w="1691" w:type="dxa"/>
          </w:tcPr>
          <w:p w14:paraId="6B037915" w14:textId="77777777" w:rsidR="003F3E02" w:rsidRDefault="003F3E02" w:rsidP="00F202D6">
            <w:r>
              <w:t>User is in Edit mode</w:t>
            </w:r>
          </w:p>
          <w:p w14:paraId="7F49095F" w14:textId="77777777" w:rsidR="003F3E02" w:rsidRDefault="003F3E02" w:rsidP="00F202D6"/>
          <w:p w14:paraId="2FF96D56" w14:textId="77777777" w:rsidR="003F3E02" w:rsidRDefault="003F3E02" w:rsidP="00F202D6">
            <w:r w:rsidRPr="00423679">
              <w:rPr>
                <w:b/>
              </w:rPr>
              <w:t>Note</w:t>
            </w:r>
            <w:r>
              <w:t>: this is for M1 only. This error message will be removed in MP when Tweak enables Share while editing.</w:t>
            </w:r>
          </w:p>
        </w:tc>
        <w:tc>
          <w:tcPr>
            <w:tcW w:w="2514" w:type="dxa"/>
          </w:tcPr>
          <w:p w14:paraId="0EE43E68" w14:textId="77777777" w:rsidR="003F3E02" w:rsidRDefault="003F3E02" w:rsidP="00F202D6"/>
        </w:tc>
        <w:tc>
          <w:tcPr>
            <w:tcW w:w="2070" w:type="dxa"/>
          </w:tcPr>
          <w:p w14:paraId="653ADE2A" w14:textId="77777777" w:rsidR="003F3E02" w:rsidRDefault="003F3E02" w:rsidP="00F202D6">
            <w:pPr>
              <w:rPr>
                <w:color w:val="262626"/>
              </w:rPr>
            </w:pPr>
            <w:r>
              <w:t>Your file has unsaved changes. Save your changes, and then share it.</w:t>
            </w:r>
          </w:p>
        </w:tc>
        <w:tc>
          <w:tcPr>
            <w:tcW w:w="2169" w:type="dxa"/>
          </w:tcPr>
          <w:p w14:paraId="1E69EEEA" w14:textId="77777777" w:rsidR="003F3E02" w:rsidRDefault="003F3E02" w:rsidP="00F202D6">
            <w:r>
              <w:t>Error message shown when user is in Edit mode and invokes Share. This string will be removed in MP.</w:t>
            </w:r>
          </w:p>
        </w:tc>
        <w:tc>
          <w:tcPr>
            <w:tcW w:w="1251" w:type="dxa"/>
          </w:tcPr>
          <w:p w14:paraId="60FF51EF" w14:textId="77777777" w:rsidR="003F3E02" w:rsidRDefault="003F3E02" w:rsidP="00F202D6">
            <w:r>
              <w:t>Yes</w:t>
            </w:r>
          </w:p>
        </w:tc>
      </w:tr>
      <w:tr w:rsidR="003F3E02" w14:paraId="73235A67" w14:textId="77777777" w:rsidTr="00F202D6">
        <w:tc>
          <w:tcPr>
            <w:tcW w:w="1691" w:type="dxa"/>
          </w:tcPr>
          <w:p w14:paraId="3891F229" w14:textId="53A51CD1" w:rsidR="003F3E02" w:rsidRDefault="003F3E02" w:rsidP="00F202D6">
            <w:r>
              <w:rPr>
                <w:rFonts w:ascii="Calibri" w:hAnsi="Calibri"/>
                <w:szCs w:val="22"/>
              </w:rPr>
              <w:t>Error in generating standard format from rich format</w:t>
            </w:r>
          </w:p>
        </w:tc>
        <w:tc>
          <w:tcPr>
            <w:tcW w:w="2514" w:type="dxa"/>
          </w:tcPr>
          <w:p w14:paraId="5203EDAE" w14:textId="77777777" w:rsidR="003F3E02" w:rsidRDefault="003F3E02" w:rsidP="00F202D6"/>
        </w:tc>
        <w:tc>
          <w:tcPr>
            <w:tcW w:w="2070" w:type="dxa"/>
          </w:tcPr>
          <w:p w14:paraId="7BC1FD6E" w14:textId="77777777" w:rsidR="003F3E02" w:rsidRDefault="003F3E02" w:rsidP="00F202D6"/>
        </w:tc>
        <w:tc>
          <w:tcPr>
            <w:tcW w:w="2169" w:type="dxa"/>
          </w:tcPr>
          <w:p w14:paraId="5C246144" w14:textId="77777777" w:rsidR="003F3E02" w:rsidRDefault="003F3E02" w:rsidP="00F202D6"/>
        </w:tc>
        <w:tc>
          <w:tcPr>
            <w:tcW w:w="1251" w:type="dxa"/>
          </w:tcPr>
          <w:p w14:paraId="7AB454BA" w14:textId="77777777" w:rsidR="003F3E02" w:rsidRDefault="003F3E02" w:rsidP="00F202D6"/>
        </w:tc>
      </w:tr>
    </w:tbl>
    <w:p w14:paraId="421737C1" w14:textId="77777777" w:rsidR="003F3E02" w:rsidRDefault="003F3E02" w:rsidP="00925209">
      <w:pPr>
        <w:rPr>
          <w:b/>
        </w:rPr>
      </w:pPr>
    </w:p>
    <w:p w14:paraId="22915D70" w14:textId="77777777" w:rsidR="007F019A" w:rsidRPr="007F019A" w:rsidRDefault="007F019A" w:rsidP="007F019A"/>
    <w:p w14:paraId="313742E2" w14:textId="3FF97CCA" w:rsidR="00407480" w:rsidRPr="00407480" w:rsidRDefault="00407480" w:rsidP="00407480">
      <w:pPr>
        <w:pStyle w:val="Heading2"/>
        <w:numPr>
          <w:ilvl w:val="1"/>
          <w:numId w:val="3"/>
        </w:numPr>
      </w:pPr>
      <w:r>
        <w:t xml:space="preserve"> </w:t>
      </w:r>
      <w:commentRangeStart w:id="33"/>
      <w:commentRangeStart w:id="34"/>
      <w:commentRangeStart w:id="35"/>
      <w:r w:rsidR="00CD0991">
        <w:t xml:space="preserve">Share </w:t>
      </w:r>
      <w:commentRangeEnd w:id="33"/>
      <w:r w:rsidR="00CD0991">
        <w:rPr>
          <w:rStyle w:val="CommentReference"/>
          <w:rFonts w:eastAsiaTheme="minorEastAsia" w:cs="Times New Roman"/>
          <w:bCs w:val="0"/>
          <w:color w:val="auto"/>
          <w:lang w:bidi="en-US"/>
        </w:rPr>
        <w:commentReference w:id="33"/>
      </w:r>
      <w:commentRangeEnd w:id="34"/>
      <w:r w:rsidR="00D44E40">
        <w:rPr>
          <w:rStyle w:val="CommentReference"/>
          <w:rFonts w:eastAsiaTheme="minorEastAsia" w:cs="Times New Roman"/>
          <w:bCs w:val="0"/>
          <w:color w:val="auto"/>
          <w:lang w:bidi="en-US"/>
        </w:rPr>
        <w:commentReference w:id="34"/>
      </w:r>
      <w:commentRangeEnd w:id="35"/>
      <w:r w:rsidR="009A0B26">
        <w:rPr>
          <w:rStyle w:val="CommentReference"/>
          <w:rFonts w:eastAsiaTheme="minorEastAsia" w:cs="Times New Roman"/>
          <w:bCs w:val="0"/>
          <w:color w:val="auto"/>
          <w:lang w:bidi="en-US"/>
        </w:rPr>
        <w:commentReference w:id="35"/>
      </w:r>
      <w:r w:rsidR="007F019A">
        <w:t xml:space="preserve"> as OneDrive Link</w:t>
      </w:r>
      <w:r w:rsidR="00D06F43">
        <w:t xml:space="preserve"> </w:t>
      </w:r>
    </w:p>
    <w:p w14:paraId="6135230E" w14:textId="57DC7ED8" w:rsidR="00407480" w:rsidRDefault="00407480" w:rsidP="00B23F92">
      <w:r>
        <w:t>Given that all content will be backed in the cloud, we should enable users to take advantage of this and share content as links where it makes sense to users and has a clear value prop to them.</w:t>
      </w:r>
    </w:p>
    <w:p w14:paraId="4922BF92" w14:textId="72C23CBF" w:rsidR="0014235B" w:rsidRDefault="0014235B" w:rsidP="00DA08F9">
      <w:pPr>
        <w:pStyle w:val="Heading3"/>
      </w:pPr>
      <w:r>
        <w:lastRenderedPageBreak/>
        <w:t xml:space="preserve">Criteria for </w:t>
      </w:r>
      <w:r w:rsidR="00407480">
        <w:t>offering</w:t>
      </w:r>
      <w:r>
        <w:t xml:space="preserve"> OneDrive links</w:t>
      </w:r>
    </w:p>
    <w:p w14:paraId="4215ED67" w14:textId="79F7F37B" w:rsidR="00407480" w:rsidRPr="00407480" w:rsidRDefault="0084329A" w:rsidP="00407480">
      <w:r>
        <w:t>W</w:t>
      </w:r>
      <w:r w:rsidR="00407480">
        <w:t xml:space="preserve">e will only offer OneDrive link as an option to users where there is a clear value prop for them. </w:t>
      </w:r>
      <w:r>
        <w:t xml:space="preserve">Users will have the ability to take our offer, or to decline it (share as file attachments) based on their needs. </w:t>
      </w:r>
      <w:r w:rsidR="00407480">
        <w:t xml:space="preserve">We will not always offer them that choice since that adds additional </w:t>
      </w:r>
      <w:r>
        <w:t>steps to all existing workflows, and doesn’t offer clear value in most cases.</w:t>
      </w:r>
    </w:p>
    <w:p w14:paraId="4A6D52C7" w14:textId="18641CBB" w:rsidR="0014235B" w:rsidRDefault="00F31AD8" w:rsidP="0014235B">
      <w:r>
        <w:t xml:space="preserve">In M1, </w:t>
      </w:r>
      <w:r w:rsidR="0084329A">
        <w:t xml:space="preserve">if the following criteria are met, user will be offered a choice of link or attach: </w:t>
      </w:r>
    </w:p>
    <w:tbl>
      <w:tblPr>
        <w:tblStyle w:val="Wind8ws"/>
        <w:tblW w:w="10397" w:type="dxa"/>
        <w:tblInd w:w="115" w:type="dxa"/>
        <w:tblLook w:val="04A0" w:firstRow="1" w:lastRow="0" w:firstColumn="1" w:lastColumn="0" w:noHBand="0" w:noVBand="1"/>
      </w:tblPr>
      <w:tblGrid>
        <w:gridCol w:w="605"/>
        <w:gridCol w:w="4613"/>
        <w:gridCol w:w="5179"/>
      </w:tblGrid>
      <w:tr w:rsidR="00D80929" w:rsidRPr="004622D9" w14:paraId="0ACA645B" w14:textId="77777777" w:rsidTr="00D80929">
        <w:trPr>
          <w:cnfStyle w:val="100000000000" w:firstRow="1" w:lastRow="0" w:firstColumn="0" w:lastColumn="0" w:oddVBand="0" w:evenVBand="0" w:oddHBand="0" w:evenHBand="0" w:firstRowFirstColumn="0" w:firstRowLastColumn="0" w:lastRowFirstColumn="0" w:lastRowLastColumn="0"/>
        </w:trPr>
        <w:tc>
          <w:tcPr>
            <w:tcW w:w="605" w:type="dxa"/>
          </w:tcPr>
          <w:p w14:paraId="0A0CFED3" w14:textId="3FDA9E39" w:rsidR="00D80929" w:rsidRDefault="00D80929" w:rsidP="00D80929">
            <w:r>
              <w:t>#</w:t>
            </w:r>
          </w:p>
        </w:tc>
        <w:tc>
          <w:tcPr>
            <w:tcW w:w="4613" w:type="dxa"/>
          </w:tcPr>
          <w:p w14:paraId="06ED836C" w14:textId="06E13DD0" w:rsidR="00D80929" w:rsidRDefault="00D80929" w:rsidP="00D80929">
            <w:r>
              <w:t>Criteria</w:t>
            </w:r>
          </w:p>
        </w:tc>
        <w:tc>
          <w:tcPr>
            <w:tcW w:w="5179" w:type="dxa"/>
          </w:tcPr>
          <w:p w14:paraId="60D783FA" w14:textId="456C7906" w:rsidR="00D80929" w:rsidRDefault="00D80929" w:rsidP="00E57D26">
            <w:r>
              <w:t>Requirement</w:t>
            </w:r>
          </w:p>
        </w:tc>
      </w:tr>
      <w:tr w:rsidR="00D80929" w14:paraId="5C663634" w14:textId="77777777" w:rsidTr="00D80929">
        <w:tc>
          <w:tcPr>
            <w:tcW w:w="605" w:type="dxa"/>
          </w:tcPr>
          <w:p w14:paraId="0EA05E2D" w14:textId="40F4D6D6" w:rsidR="00D80929" w:rsidRDefault="00D80929" w:rsidP="00E57D26">
            <w:r>
              <w:t>1</w:t>
            </w:r>
          </w:p>
        </w:tc>
        <w:tc>
          <w:tcPr>
            <w:tcW w:w="4613" w:type="dxa"/>
          </w:tcPr>
          <w:p w14:paraId="1178A5F8" w14:textId="2F98A937" w:rsidR="00D80929" w:rsidRDefault="00D80929" w:rsidP="00E57D26">
            <w:r>
              <w:t>User has an MSA Account</w:t>
            </w:r>
          </w:p>
        </w:tc>
        <w:tc>
          <w:tcPr>
            <w:tcW w:w="5179" w:type="dxa"/>
          </w:tcPr>
          <w:p w14:paraId="5C83C354" w14:textId="11707C69" w:rsidR="00D80929" w:rsidRDefault="00D80929" w:rsidP="00E57D26">
            <w:r>
              <w:t>Has to always be met. We will only offer links to user who already have an MSA account that the photos app is aware of.</w:t>
            </w:r>
          </w:p>
        </w:tc>
      </w:tr>
      <w:tr w:rsidR="00D80929" w14:paraId="6C95511D" w14:textId="77777777" w:rsidTr="00D80929">
        <w:tc>
          <w:tcPr>
            <w:tcW w:w="605" w:type="dxa"/>
          </w:tcPr>
          <w:p w14:paraId="5A2C6A79" w14:textId="0BE29953" w:rsidR="00D80929" w:rsidRPr="00D80929" w:rsidRDefault="00D80929" w:rsidP="00D80929">
            <w:r>
              <w:t>2</w:t>
            </w:r>
          </w:p>
        </w:tc>
        <w:tc>
          <w:tcPr>
            <w:tcW w:w="4613" w:type="dxa"/>
          </w:tcPr>
          <w:p w14:paraId="437C8889" w14:textId="3949AADB" w:rsidR="00D80929" w:rsidRPr="00D80929" w:rsidRDefault="00D80929" w:rsidP="00D80929">
            <w:r w:rsidRPr="00D80929">
              <w:t xml:space="preserve">If any of the selected content is of RMT (cinemagraph etc.).  List of all possible RMTs listed here </w:t>
            </w:r>
            <w:hyperlink r:id="rId55" w:history="1">
              <w:r w:rsidRPr="00D80929">
                <w:rPr>
                  <w:rStyle w:val="Hyperlink"/>
                </w:rPr>
                <w:t>Sharing and Storing Rich Media Spec</w:t>
              </w:r>
            </w:hyperlink>
            <w:r w:rsidRPr="00D80929">
              <w:t>.</w:t>
            </w:r>
          </w:p>
          <w:p w14:paraId="38285136" w14:textId="77777777" w:rsidR="00D80929" w:rsidRDefault="00D80929" w:rsidP="00E57D26"/>
        </w:tc>
        <w:tc>
          <w:tcPr>
            <w:tcW w:w="5179" w:type="dxa"/>
          </w:tcPr>
          <w:p w14:paraId="7DC043A1" w14:textId="1EDF03FF" w:rsidR="00D80929" w:rsidRDefault="00D80929" w:rsidP="00E57D26">
            <w:r>
              <w:t>In addition to criteria #1.</w:t>
            </w:r>
          </w:p>
        </w:tc>
      </w:tr>
    </w:tbl>
    <w:p w14:paraId="2C998F9C" w14:textId="74FD98C4" w:rsidR="00D80929" w:rsidRDefault="00D80929" w:rsidP="0014235B"/>
    <w:p w14:paraId="6D2A9BF5" w14:textId="4DB7ABCA" w:rsidR="006668D0" w:rsidRDefault="0084329A" w:rsidP="006668D0">
      <w:pPr>
        <w:rPr>
          <w:b/>
        </w:rPr>
      </w:pPr>
      <w:r>
        <w:rPr>
          <w:b/>
        </w:rPr>
        <w:t xml:space="preserve">UX- Offering links </w:t>
      </w:r>
      <w:r w:rsidR="00B85537">
        <w:rPr>
          <w:b/>
        </w:rPr>
        <w:t xml:space="preserve">for RMT </w:t>
      </w:r>
    </w:p>
    <w:p w14:paraId="0384769F" w14:textId="052B86F7" w:rsidR="00407480" w:rsidRPr="006668D0" w:rsidRDefault="0084329A" w:rsidP="0084329A">
      <w:pPr>
        <w:pStyle w:val="Questions"/>
      </w:pPr>
      <w:r>
        <w:t>Think about explaining permissioning to users when links are offered</w:t>
      </w:r>
    </w:p>
    <w:p w14:paraId="1E2EB52A" w14:textId="1EC55963" w:rsidR="0084329A" w:rsidRDefault="0084329A" w:rsidP="006668D0">
      <w:r>
        <w:t xml:space="preserve">When criteria is met, the user is offered the option of sharing the selected content as OneDrive links or as files, explaining the benefit of sharing as OneDrive link in that scenario. The user is then forced to make an explicit choice to move to the next step in the share flow. </w:t>
      </w:r>
    </w:p>
    <w:p w14:paraId="0F475059" w14:textId="4A9BB37D" w:rsidR="00B766AD" w:rsidRDefault="00B85537" w:rsidP="006668D0">
      <w:r>
        <w:t xml:space="preserve">[Viewer] </w:t>
      </w:r>
      <w:r w:rsidR="00B766AD">
        <w:t>Imagine the below is a cinemagraph:</w:t>
      </w:r>
    </w:p>
    <w:p w14:paraId="7B11DEB0" w14:textId="6A076E9E" w:rsidR="00810022" w:rsidRDefault="0084329A" w:rsidP="006668D0">
      <w:r>
        <w:lastRenderedPageBreak/>
        <w:t xml:space="preserve"> </w:t>
      </w:r>
      <w:r>
        <w:rPr>
          <w:noProof/>
          <w:lang w:val="fr-FR" w:eastAsia="zh-CN"/>
        </w:rPr>
        <w:drawing>
          <wp:inline distT="0" distB="0" distL="0" distR="0" wp14:anchorId="557209C6" wp14:editId="68BD440A">
            <wp:extent cx="2217276" cy="3629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27344" cy="3645504"/>
                    </a:xfrm>
                    <a:prstGeom prst="rect">
                      <a:avLst/>
                    </a:prstGeom>
                  </pic:spPr>
                </pic:pic>
              </a:graphicData>
            </a:graphic>
          </wp:inline>
        </w:drawing>
      </w:r>
      <w:r>
        <w:t xml:space="preserve"> </w:t>
      </w:r>
      <w:r w:rsidR="00B766AD">
        <w:t>when user clicks share button</w:t>
      </w:r>
      <w:r>
        <w:t xml:space="preserve"> </w:t>
      </w:r>
      <w:r w:rsidR="00B766AD">
        <w:t>-&gt;</w:t>
      </w:r>
      <w:r>
        <w:t xml:space="preserve">    </w:t>
      </w:r>
      <w:r>
        <w:rPr>
          <w:noProof/>
          <w:lang w:val="fr-FR" w:eastAsia="zh-CN"/>
        </w:rPr>
        <w:drawing>
          <wp:inline distT="0" distB="0" distL="0" distR="0" wp14:anchorId="67FAE263" wp14:editId="46B78B0C">
            <wp:extent cx="2181225" cy="3624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6504" cy="3633295"/>
                    </a:xfrm>
                    <a:prstGeom prst="rect">
                      <a:avLst/>
                    </a:prstGeom>
                  </pic:spPr>
                </pic:pic>
              </a:graphicData>
            </a:graphic>
          </wp:inline>
        </w:drawing>
      </w:r>
    </w:p>
    <w:tbl>
      <w:tblPr>
        <w:tblStyle w:val="Wind8ws"/>
        <w:tblW w:w="10015" w:type="dxa"/>
        <w:tblLook w:val="06A0" w:firstRow="1" w:lastRow="0" w:firstColumn="1" w:lastColumn="0" w:noHBand="1" w:noVBand="1"/>
      </w:tblPr>
      <w:tblGrid>
        <w:gridCol w:w="1032"/>
        <w:gridCol w:w="4289"/>
        <w:gridCol w:w="1091"/>
        <w:gridCol w:w="1213"/>
        <w:gridCol w:w="1355"/>
        <w:gridCol w:w="1035"/>
      </w:tblGrid>
      <w:tr w:rsidR="006668D0" w:rsidRPr="00D741AD" w14:paraId="463E187B" w14:textId="77777777" w:rsidTr="006668D0">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4BCF6E21" w14:textId="77777777" w:rsidR="006668D0" w:rsidRPr="00D741AD" w:rsidRDefault="006668D0" w:rsidP="00084B11">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6FC0B443" w14:textId="77777777" w:rsidR="006668D0" w:rsidRPr="00D741AD" w:rsidRDefault="006668D0" w:rsidP="00084B11">
            <w:pPr>
              <w:rPr>
                <w:rFonts w:cs="Segoe UI"/>
                <w:b w:val="0"/>
                <w:bCs/>
                <w:szCs w:val="20"/>
              </w:rPr>
            </w:pPr>
            <w:r w:rsidRPr="00D741AD">
              <w:rPr>
                <w:rFonts w:cs="Segoe UI"/>
                <w:b w:val="0"/>
                <w:bCs/>
                <w:szCs w:val="20"/>
              </w:rPr>
              <w:t>Description</w:t>
            </w:r>
          </w:p>
        </w:tc>
        <w:tc>
          <w:tcPr>
            <w:tcW w:w="1196" w:type="dxa"/>
          </w:tcPr>
          <w:p w14:paraId="4ED06B18" w14:textId="77777777" w:rsidR="006668D0" w:rsidRPr="00D741AD" w:rsidRDefault="006668D0" w:rsidP="00084B11">
            <w:pPr>
              <w:rPr>
                <w:rFonts w:cs="Segoe UI"/>
                <w:b w:val="0"/>
                <w:bCs/>
                <w:szCs w:val="20"/>
              </w:rPr>
            </w:pPr>
            <w:r>
              <w:rPr>
                <w:rFonts w:cs="Segoe UI"/>
                <w:b w:val="0"/>
                <w:bCs/>
                <w:szCs w:val="20"/>
              </w:rPr>
              <w:t>PC Shortcut</w:t>
            </w:r>
          </w:p>
        </w:tc>
        <w:tc>
          <w:tcPr>
            <w:tcW w:w="1890" w:type="dxa"/>
            <w:tcMar>
              <w:top w:w="58" w:type="dxa"/>
              <w:bottom w:w="58" w:type="dxa"/>
            </w:tcMar>
            <w:hideMark/>
          </w:tcPr>
          <w:p w14:paraId="2CA96231" w14:textId="77777777" w:rsidR="006668D0" w:rsidRPr="00D741AD" w:rsidRDefault="006668D0" w:rsidP="00084B11">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7928CFE8" w14:textId="77777777" w:rsidR="006668D0" w:rsidRPr="00D741AD" w:rsidRDefault="006668D0" w:rsidP="00084B11">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2DBCFCE1" w14:textId="77777777" w:rsidR="006668D0" w:rsidRPr="00D741AD" w:rsidRDefault="006668D0" w:rsidP="00084B11">
            <w:pPr>
              <w:jc w:val="center"/>
              <w:rPr>
                <w:rFonts w:cs="Segoe UI"/>
                <w:b w:val="0"/>
                <w:bCs/>
                <w:szCs w:val="20"/>
              </w:rPr>
            </w:pPr>
            <w:r w:rsidRPr="00D741AD">
              <w:rPr>
                <w:rFonts w:cs="Segoe UI"/>
                <w:b w:val="0"/>
                <w:bCs/>
                <w:szCs w:val="20"/>
              </w:rPr>
              <w:t>Final string</w:t>
            </w:r>
          </w:p>
        </w:tc>
      </w:tr>
      <w:tr w:rsidR="006668D0" w:rsidRPr="00D156B6" w14:paraId="670F8066" w14:textId="77777777" w:rsidTr="006668D0">
        <w:trPr>
          <w:trHeight w:val="20"/>
        </w:trPr>
        <w:tc>
          <w:tcPr>
            <w:tcW w:w="1337" w:type="dxa"/>
            <w:tcMar>
              <w:top w:w="58" w:type="dxa"/>
              <w:bottom w:w="58" w:type="dxa"/>
            </w:tcMar>
          </w:tcPr>
          <w:p w14:paraId="573E113B" w14:textId="6523F06F" w:rsidR="006668D0" w:rsidRDefault="00B766AD" w:rsidP="00084B11">
            <w:pPr>
              <w:spacing w:after="0"/>
              <w:rPr>
                <w:sz w:val="20"/>
              </w:rPr>
            </w:pPr>
            <w:r>
              <w:rPr>
                <w:sz w:val="20"/>
              </w:rPr>
              <w:t>Modal Dialog</w:t>
            </w:r>
          </w:p>
          <w:p w14:paraId="0327E984" w14:textId="77777777" w:rsidR="006668D0" w:rsidRPr="00D156B6" w:rsidRDefault="006668D0" w:rsidP="00084B11">
            <w:pPr>
              <w:rPr>
                <w:sz w:val="20"/>
              </w:rPr>
            </w:pPr>
          </w:p>
        </w:tc>
        <w:tc>
          <w:tcPr>
            <w:tcW w:w="1992" w:type="dxa"/>
            <w:tcMar>
              <w:top w:w="58" w:type="dxa"/>
              <w:bottom w:w="58" w:type="dxa"/>
            </w:tcMar>
          </w:tcPr>
          <w:p w14:paraId="76045862" w14:textId="66CD1D60" w:rsidR="006668D0" w:rsidRPr="00D156B6" w:rsidRDefault="00B766AD" w:rsidP="006668D0">
            <w:pPr>
              <w:rPr>
                <w:rFonts w:cs="Segoe UI"/>
                <w:color w:val="000000"/>
                <w:sz w:val="20"/>
              </w:rPr>
            </w:pPr>
            <w:r>
              <w:rPr>
                <w:sz w:val="20"/>
              </w:rPr>
              <w:t>Explain to the user the benefit of sharing as link. User has to make an explicit choice.</w:t>
            </w:r>
          </w:p>
        </w:tc>
        <w:tc>
          <w:tcPr>
            <w:tcW w:w="1196" w:type="dxa"/>
          </w:tcPr>
          <w:p w14:paraId="1FBF997F" w14:textId="428F5635" w:rsidR="006668D0" w:rsidRDefault="006668D0" w:rsidP="00084B11">
            <w:pPr>
              <w:spacing w:after="0"/>
              <w:rPr>
                <w:sz w:val="20"/>
              </w:rPr>
            </w:pPr>
          </w:p>
        </w:tc>
        <w:tc>
          <w:tcPr>
            <w:tcW w:w="1890" w:type="dxa"/>
            <w:tcMar>
              <w:top w:w="58" w:type="dxa"/>
              <w:bottom w:w="58" w:type="dxa"/>
            </w:tcMar>
          </w:tcPr>
          <w:p w14:paraId="14705436" w14:textId="67CB309D" w:rsidR="006668D0" w:rsidRPr="00D156B6" w:rsidRDefault="00B766AD" w:rsidP="00084B11">
            <w:pPr>
              <w:spacing w:after="0"/>
              <w:rPr>
                <w:sz w:val="20"/>
              </w:rPr>
            </w:pPr>
            <w:r>
              <w:rPr>
                <w:sz w:val="20"/>
              </w:rPr>
              <w:t>To keep as a &lt;rich type&gt;, share as link instead?</w:t>
            </w:r>
          </w:p>
        </w:tc>
        <w:tc>
          <w:tcPr>
            <w:tcW w:w="1890" w:type="dxa"/>
            <w:tcMar>
              <w:top w:w="58" w:type="dxa"/>
              <w:bottom w:w="58" w:type="dxa"/>
            </w:tcMar>
          </w:tcPr>
          <w:p w14:paraId="345B6280" w14:textId="77777777" w:rsidR="006668D0" w:rsidRPr="00D156B6" w:rsidRDefault="006668D0" w:rsidP="00084B11">
            <w:pPr>
              <w:spacing w:after="0"/>
              <w:rPr>
                <w:rFonts w:cs="Calibri"/>
                <w:color w:val="000000"/>
                <w:sz w:val="20"/>
                <w:szCs w:val="22"/>
              </w:rPr>
            </w:pPr>
          </w:p>
        </w:tc>
        <w:tc>
          <w:tcPr>
            <w:tcW w:w="1710" w:type="dxa"/>
            <w:tcMar>
              <w:top w:w="58" w:type="dxa"/>
              <w:bottom w:w="58" w:type="dxa"/>
            </w:tcMar>
            <w:hideMark/>
          </w:tcPr>
          <w:p w14:paraId="30DE9BE5" w14:textId="77777777" w:rsidR="006668D0" w:rsidRPr="00D156B6" w:rsidRDefault="006668D0" w:rsidP="00084B11">
            <w:pPr>
              <w:spacing w:after="0"/>
              <w:rPr>
                <w:sz w:val="20"/>
              </w:rPr>
            </w:pPr>
          </w:p>
        </w:tc>
      </w:tr>
      <w:tr w:rsidR="006668D0" w:rsidRPr="00D156B6" w14:paraId="70BD5640" w14:textId="77777777" w:rsidTr="006668D0">
        <w:trPr>
          <w:trHeight w:val="20"/>
        </w:trPr>
        <w:tc>
          <w:tcPr>
            <w:tcW w:w="1337" w:type="dxa"/>
            <w:tcMar>
              <w:top w:w="58" w:type="dxa"/>
              <w:bottom w:w="58" w:type="dxa"/>
            </w:tcMar>
          </w:tcPr>
          <w:p w14:paraId="58481A82" w14:textId="29A06863" w:rsidR="006668D0" w:rsidRDefault="006668D0" w:rsidP="00084B11">
            <w:pPr>
              <w:spacing w:after="0"/>
              <w:rPr>
                <w:sz w:val="20"/>
              </w:rPr>
            </w:pPr>
            <w:r>
              <w:rPr>
                <w:sz w:val="20"/>
              </w:rPr>
              <w:t>Button</w:t>
            </w:r>
            <w:r w:rsidR="00B766AD">
              <w:rPr>
                <w:sz w:val="20"/>
              </w:rPr>
              <w:t xml:space="preserve"> on Modal Dialog</w:t>
            </w:r>
          </w:p>
        </w:tc>
        <w:tc>
          <w:tcPr>
            <w:tcW w:w="1992" w:type="dxa"/>
            <w:tcMar>
              <w:top w:w="58" w:type="dxa"/>
              <w:bottom w:w="58" w:type="dxa"/>
            </w:tcMar>
          </w:tcPr>
          <w:p w14:paraId="44E4E4FA" w14:textId="77777777" w:rsidR="00462C7B" w:rsidRDefault="00462C7B" w:rsidP="00B766AD">
            <w:pPr>
              <w:rPr>
                <w:sz w:val="20"/>
              </w:rPr>
            </w:pPr>
            <w:r>
              <w:rPr>
                <w:sz w:val="20"/>
              </w:rPr>
              <w:t>Share as OneDrive link.</w:t>
            </w:r>
          </w:p>
          <w:p w14:paraId="612DCAE3" w14:textId="5FE0E402" w:rsidR="006668D0" w:rsidRDefault="00462C7B" w:rsidP="00462C7B">
            <w:pPr>
              <w:rPr>
                <w:sz w:val="20"/>
              </w:rPr>
            </w:pPr>
            <w:r>
              <w:rPr>
                <w:color w:val="FF0000"/>
                <w:sz w:val="20"/>
              </w:rPr>
              <w:t xml:space="preserve">This is the default button. Where possible highlight this option with different coloring as seen here: </w:t>
            </w:r>
            <w:hyperlink r:id="rId58" w:history="1">
              <w:r w:rsidRPr="001D7BBA">
                <w:rPr>
                  <w:rStyle w:val="Hyperlink"/>
                  <w:sz w:val="20"/>
                </w:rPr>
                <w:t>http://msdn.microsoft.com/en-us/library/windows/apps/xaml/hh738363.aspx</w:t>
              </w:r>
            </w:hyperlink>
            <w:r>
              <w:rPr>
                <w:color w:val="FF0000"/>
                <w:sz w:val="20"/>
              </w:rPr>
              <w:t xml:space="preserve">  </w:t>
            </w:r>
          </w:p>
        </w:tc>
        <w:tc>
          <w:tcPr>
            <w:tcW w:w="1196" w:type="dxa"/>
          </w:tcPr>
          <w:p w14:paraId="34CD5942" w14:textId="77777777" w:rsidR="006668D0" w:rsidRDefault="006668D0" w:rsidP="00084B11">
            <w:pPr>
              <w:spacing w:after="0"/>
              <w:rPr>
                <w:sz w:val="20"/>
              </w:rPr>
            </w:pPr>
          </w:p>
        </w:tc>
        <w:tc>
          <w:tcPr>
            <w:tcW w:w="1890" w:type="dxa"/>
            <w:tcMar>
              <w:top w:w="58" w:type="dxa"/>
              <w:bottom w:w="58" w:type="dxa"/>
            </w:tcMar>
          </w:tcPr>
          <w:p w14:paraId="44E5F6F1" w14:textId="42D283C2" w:rsidR="006668D0" w:rsidRPr="00D156B6" w:rsidRDefault="00B766AD" w:rsidP="00084B11">
            <w:pPr>
              <w:spacing w:after="0"/>
              <w:rPr>
                <w:sz w:val="20"/>
              </w:rPr>
            </w:pPr>
            <w:r>
              <w:rPr>
                <w:sz w:val="20"/>
              </w:rPr>
              <w:t>Link</w:t>
            </w:r>
          </w:p>
        </w:tc>
        <w:tc>
          <w:tcPr>
            <w:tcW w:w="1890" w:type="dxa"/>
            <w:tcMar>
              <w:top w:w="58" w:type="dxa"/>
              <w:bottom w:w="58" w:type="dxa"/>
            </w:tcMar>
          </w:tcPr>
          <w:p w14:paraId="453F5DB5" w14:textId="77777777" w:rsidR="006668D0" w:rsidRPr="00D156B6" w:rsidRDefault="006668D0" w:rsidP="00084B11">
            <w:pPr>
              <w:spacing w:after="0"/>
              <w:rPr>
                <w:rFonts w:cs="Calibri"/>
                <w:color w:val="000000"/>
                <w:sz w:val="20"/>
                <w:szCs w:val="22"/>
              </w:rPr>
            </w:pPr>
          </w:p>
        </w:tc>
        <w:tc>
          <w:tcPr>
            <w:tcW w:w="1710" w:type="dxa"/>
            <w:tcMar>
              <w:top w:w="58" w:type="dxa"/>
              <w:bottom w:w="58" w:type="dxa"/>
            </w:tcMar>
          </w:tcPr>
          <w:p w14:paraId="2AFAC0A5" w14:textId="77777777" w:rsidR="006668D0" w:rsidRPr="00D156B6" w:rsidRDefault="006668D0" w:rsidP="00084B11">
            <w:pPr>
              <w:spacing w:after="0"/>
              <w:rPr>
                <w:sz w:val="20"/>
              </w:rPr>
            </w:pPr>
          </w:p>
        </w:tc>
      </w:tr>
      <w:tr w:rsidR="006668D0" w:rsidRPr="00D156B6" w14:paraId="0AA33503" w14:textId="77777777" w:rsidTr="006668D0">
        <w:trPr>
          <w:trHeight w:val="20"/>
        </w:trPr>
        <w:tc>
          <w:tcPr>
            <w:tcW w:w="1337" w:type="dxa"/>
            <w:tcMar>
              <w:top w:w="58" w:type="dxa"/>
              <w:bottom w:w="58" w:type="dxa"/>
            </w:tcMar>
          </w:tcPr>
          <w:p w14:paraId="3083894C" w14:textId="1C312CDE" w:rsidR="006668D0" w:rsidRDefault="006668D0" w:rsidP="00084B11">
            <w:pPr>
              <w:spacing w:after="0"/>
              <w:rPr>
                <w:sz w:val="20"/>
              </w:rPr>
            </w:pPr>
            <w:r>
              <w:rPr>
                <w:sz w:val="20"/>
              </w:rPr>
              <w:t>Button</w:t>
            </w:r>
            <w:r w:rsidR="00B766AD">
              <w:rPr>
                <w:sz w:val="20"/>
              </w:rPr>
              <w:t xml:space="preserve"> on modal dialog</w:t>
            </w:r>
          </w:p>
        </w:tc>
        <w:tc>
          <w:tcPr>
            <w:tcW w:w="1992" w:type="dxa"/>
            <w:tcMar>
              <w:top w:w="58" w:type="dxa"/>
              <w:bottom w:w="58" w:type="dxa"/>
            </w:tcMar>
          </w:tcPr>
          <w:p w14:paraId="4136F2B7" w14:textId="1E02B7D0" w:rsidR="006668D0" w:rsidRDefault="00B766AD" w:rsidP="00B766AD">
            <w:pPr>
              <w:rPr>
                <w:sz w:val="20"/>
              </w:rPr>
            </w:pPr>
            <w:r>
              <w:rPr>
                <w:sz w:val="20"/>
              </w:rPr>
              <w:t>Share as file attachment</w:t>
            </w:r>
          </w:p>
        </w:tc>
        <w:tc>
          <w:tcPr>
            <w:tcW w:w="1196" w:type="dxa"/>
          </w:tcPr>
          <w:p w14:paraId="740A229B" w14:textId="77777777" w:rsidR="006668D0" w:rsidRDefault="006668D0" w:rsidP="00084B11">
            <w:pPr>
              <w:spacing w:after="0"/>
              <w:rPr>
                <w:sz w:val="20"/>
              </w:rPr>
            </w:pPr>
          </w:p>
        </w:tc>
        <w:tc>
          <w:tcPr>
            <w:tcW w:w="1890" w:type="dxa"/>
            <w:tcMar>
              <w:top w:w="58" w:type="dxa"/>
              <w:bottom w:w="58" w:type="dxa"/>
            </w:tcMar>
          </w:tcPr>
          <w:p w14:paraId="43DE8321" w14:textId="6ED6756F" w:rsidR="006668D0" w:rsidRPr="00D156B6" w:rsidRDefault="00B766AD" w:rsidP="00084B11">
            <w:pPr>
              <w:spacing w:after="0"/>
              <w:rPr>
                <w:sz w:val="20"/>
              </w:rPr>
            </w:pPr>
            <w:r>
              <w:rPr>
                <w:sz w:val="20"/>
              </w:rPr>
              <w:t>Attach</w:t>
            </w:r>
          </w:p>
        </w:tc>
        <w:tc>
          <w:tcPr>
            <w:tcW w:w="1890" w:type="dxa"/>
            <w:tcMar>
              <w:top w:w="58" w:type="dxa"/>
              <w:bottom w:w="58" w:type="dxa"/>
            </w:tcMar>
          </w:tcPr>
          <w:p w14:paraId="4A595557" w14:textId="77777777" w:rsidR="006668D0" w:rsidRPr="00D156B6" w:rsidRDefault="006668D0" w:rsidP="00084B11">
            <w:pPr>
              <w:spacing w:after="0"/>
              <w:rPr>
                <w:rFonts w:cs="Calibri"/>
                <w:color w:val="000000"/>
                <w:sz w:val="20"/>
                <w:szCs w:val="22"/>
              </w:rPr>
            </w:pPr>
          </w:p>
        </w:tc>
        <w:tc>
          <w:tcPr>
            <w:tcW w:w="1710" w:type="dxa"/>
            <w:tcMar>
              <w:top w:w="58" w:type="dxa"/>
              <w:bottom w:w="58" w:type="dxa"/>
            </w:tcMar>
          </w:tcPr>
          <w:p w14:paraId="602BC7F7" w14:textId="77777777" w:rsidR="006668D0" w:rsidRPr="00D156B6" w:rsidRDefault="006668D0" w:rsidP="00084B11">
            <w:pPr>
              <w:spacing w:after="0"/>
              <w:rPr>
                <w:sz w:val="20"/>
              </w:rPr>
            </w:pPr>
          </w:p>
        </w:tc>
      </w:tr>
    </w:tbl>
    <w:p w14:paraId="724DF3C0" w14:textId="77777777" w:rsidR="006668D0" w:rsidRDefault="006668D0" w:rsidP="006668D0"/>
    <w:p w14:paraId="4631823B" w14:textId="17985931" w:rsidR="00B85537" w:rsidRDefault="00B85537" w:rsidP="006668D0">
      <w:r>
        <w:t xml:space="preserve">[List View] </w:t>
      </w:r>
    </w:p>
    <w:p w14:paraId="63584691" w14:textId="1746D5A0" w:rsidR="00B85537" w:rsidRDefault="00B85537" w:rsidP="006668D0">
      <w:r>
        <w:t>User may have selected one or more rich types, in addition to one or more standard types from list view to share. Selecting one or more rich types meets the criteria to offer links.</w:t>
      </w:r>
    </w:p>
    <w:p w14:paraId="3C2CA3E5" w14:textId="6986B323" w:rsidR="00B85537" w:rsidRDefault="00B85537" w:rsidP="006668D0">
      <w:pPr>
        <w:rPr>
          <w:color w:val="FF0000"/>
        </w:rPr>
      </w:pPr>
      <w:r>
        <w:rPr>
          <w:color w:val="FF0000"/>
        </w:rPr>
        <w:t>&lt;Design needed&gt;</w:t>
      </w:r>
    </w:p>
    <w:tbl>
      <w:tblPr>
        <w:tblStyle w:val="Wind8ws"/>
        <w:tblW w:w="10015" w:type="dxa"/>
        <w:tblLook w:val="06A0" w:firstRow="1" w:lastRow="0" w:firstColumn="1" w:lastColumn="0" w:noHBand="1" w:noVBand="1"/>
      </w:tblPr>
      <w:tblGrid>
        <w:gridCol w:w="1337"/>
        <w:gridCol w:w="1992"/>
        <w:gridCol w:w="1196"/>
        <w:gridCol w:w="1890"/>
        <w:gridCol w:w="1890"/>
        <w:gridCol w:w="1710"/>
      </w:tblGrid>
      <w:tr w:rsidR="00B85537" w:rsidRPr="00D741AD" w14:paraId="0907D65E" w14:textId="77777777" w:rsidTr="00E57D26">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72DDDCF7" w14:textId="77777777" w:rsidR="00B85537" w:rsidRPr="00D741AD" w:rsidRDefault="00B85537" w:rsidP="00E57D26">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4472F541" w14:textId="77777777" w:rsidR="00B85537" w:rsidRPr="00D741AD" w:rsidRDefault="00B85537" w:rsidP="00E57D26">
            <w:pPr>
              <w:rPr>
                <w:rFonts w:cs="Segoe UI"/>
                <w:b w:val="0"/>
                <w:bCs/>
                <w:szCs w:val="20"/>
              </w:rPr>
            </w:pPr>
            <w:r w:rsidRPr="00D741AD">
              <w:rPr>
                <w:rFonts w:cs="Segoe UI"/>
                <w:b w:val="0"/>
                <w:bCs/>
                <w:szCs w:val="20"/>
              </w:rPr>
              <w:t>Description</w:t>
            </w:r>
          </w:p>
        </w:tc>
        <w:tc>
          <w:tcPr>
            <w:tcW w:w="1196" w:type="dxa"/>
          </w:tcPr>
          <w:p w14:paraId="09378C78" w14:textId="77777777" w:rsidR="00B85537" w:rsidRPr="00D741AD" w:rsidRDefault="00B85537" w:rsidP="00E57D26">
            <w:pPr>
              <w:rPr>
                <w:rFonts w:cs="Segoe UI"/>
                <w:b w:val="0"/>
                <w:bCs/>
                <w:szCs w:val="20"/>
              </w:rPr>
            </w:pPr>
            <w:r>
              <w:rPr>
                <w:rFonts w:cs="Segoe UI"/>
                <w:b w:val="0"/>
                <w:bCs/>
                <w:szCs w:val="20"/>
              </w:rPr>
              <w:t>PC Shortcut</w:t>
            </w:r>
          </w:p>
        </w:tc>
        <w:tc>
          <w:tcPr>
            <w:tcW w:w="1890" w:type="dxa"/>
            <w:tcMar>
              <w:top w:w="58" w:type="dxa"/>
              <w:bottom w:w="58" w:type="dxa"/>
            </w:tcMar>
            <w:hideMark/>
          </w:tcPr>
          <w:p w14:paraId="33148081" w14:textId="77777777" w:rsidR="00B85537" w:rsidRPr="00D741AD" w:rsidRDefault="00B85537"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3492B572" w14:textId="77777777" w:rsidR="00B85537" w:rsidRPr="00D741AD" w:rsidRDefault="00B85537" w:rsidP="00E57D26">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7B47B56B" w14:textId="77777777" w:rsidR="00B85537" w:rsidRPr="00D741AD" w:rsidRDefault="00B85537" w:rsidP="00E57D26">
            <w:pPr>
              <w:jc w:val="center"/>
              <w:rPr>
                <w:rFonts w:cs="Segoe UI"/>
                <w:b w:val="0"/>
                <w:bCs/>
                <w:szCs w:val="20"/>
              </w:rPr>
            </w:pPr>
            <w:r w:rsidRPr="00D741AD">
              <w:rPr>
                <w:rFonts w:cs="Segoe UI"/>
                <w:b w:val="0"/>
                <w:bCs/>
                <w:szCs w:val="20"/>
              </w:rPr>
              <w:t>Final string</w:t>
            </w:r>
          </w:p>
        </w:tc>
      </w:tr>
      <w:tr w:rsidR="00B85537" w:rsidRPr="00D156B6" w14:paraId="293F9D83" w14:textId="77777777" w:rsidTr="00E57D26">
        <w:trPr>
          <w:trHeight w:val="20"/>
        </w:trPr>
        <w:tc>
          <w:tcPr>
            <w:tcW w:w="1337" w:type="dxa"/>
            <w:tcMar>
              <w:top w:w="58" w:type="dxa"/>
              <w:bottom w:w="58" w:type="dxa"/>
            </w:tcMar>
          </w:tcPr>
          <w:p w14:paraId="0CB77771" w14:textId="77777777" w:rsidR="00B85537" w:rsidRDefault="00B85537" w:rsidP="00E57D26">
            <w:pPr>
              <w:spacing w:after="0"/>
              <w:rPr>
                <w:sz w:val="20"/>
              </w:rPr>
            </w:pPr>
            <w:r>
              <w:rPr>
                <w:sz w:val="20"/>
              </w:rPr>
              <w:t>Modal Dialog</w:t>
            </w:r>
          </w:p>
          <w:p w14:paraId="756DF2BA" w14:textId="77777777" w:rsidR="00B85537" w:rsidRPr="00D156B6" w:rsidRDefault="00B85537" w:rsidP="00E57D26">
            <w:pPr>
              <w:rPr>
                <w:sz w:val="20"/>
              </w:rPr>
            </w:pPr>
          </w:p>
        </w:tc>
        <w:tc>
          <w:tcPr>
            <w:tcW w:w="1992" w:type="dxa"/>
            <w:tcMar>
              <w:top w:w="58" w:type="dxa"/>
              <w:bottom w:w="58" w:type="dxa"/>
            </w:tcMar>
          </w:tcPr>
          <w:p w14:paraId="1605D11E" w14:textId="77777777" w:rsidR="00B85537" w:rsidRPr="00D156B6" w:rsidRDefault="00B85537" w:rsidP="00E57D26">
            <w:pPr>
              <w:rPr>
                <w:rFonts w:cs="Segoe UI"/>
                <w:color w:val="000000"/>
                <w:sz w:val="20"/>
              </w:rPr>
            </w:pPr>
            <w:r>
              <w:rPr>
                <w:sz w:val="20"/>
              </w:rPr>
              <w:t>Explain to the user the benefit of sharing as link. User has to make an explicit choice.</w:t>
            </w:r>
          </w:p>
        </w:tc>
        <w:tc>
          <w:tcPr>
            <w:tcW w:w="1196" w:type="dxa"/>
          </w:tcPr>
          <w:p w14:paraId="78343600" w14:textId="77777777" w:rsidR="00B85537" w:rsidRDefault="00B85537" w:rsidP="00E57D26">
            <w:pPr>
              <w:spacing w:after="0"/>
              <w:rPr>
                <w:sz w:val="20"/>
              </w:rPr>
            </w:pPr>
          </w:p>
        </w:tc>
        <w:tc>
          <w:tcPr>
            <w:tcW w:w="1890" w:type="dxa"/>
            <w:tcMar>
              <w:top w:w="58" w:type="dxa"/>
              <w:bottom w:w="58" w:type="dxa"/>
            </w:tcMar>
          </w:tcPr>
          <w:p w14:paraId="0608907F" w14:textId="6D0582FE" w:rsidR="00B85537" w:rsidRPr="00D156B6" w:rsidRDefault="00B85537" w:rsidP="00B85537">
            <w:pPr>
              <w:spacing w:after="0"/>
              <w:rPr>
                <w:sz w:val="20"/>
              </w:rPr>
            </w:pPr>
            <w:r>
              <w:rPr>
                <w:sz w:val="20"/>
              </w:rPr>
              <w:t>To keep as a &lt;rich type&gt;, share everything as a link instead?</w:t>
            </w:r>
          </w:p>
        </w:tc>
        <w:tc>
          <w:tcPr>
            <w:tcW w:w="1890" w:type="dxa"/>
            <w:tcMar>
              <w:top w:w="58" w:type="dxa"/>
              <w:bottom w:w="58" w:type="dxa"/>
            </w:tcMar>
          </w:tcPr>
          <w:p w14:paraId="119BFA3B" w14:textId="77777777" w:rsidR="00B85537" w:rsidRPr="00D156B6" w:rsidRDefault="00B85537" w:rsidP="00E57D26">
            <w:pPr>
              <w:spacing w:after="0"/>
              <w:rPr>
                <w:rFonts w:cs="Calibri"/>
                <w:color w:val="000000"/>
                <w:sz w:val="20"/>
                <w:szCs w:val="22"/>
              </w:rPr>
            </w:pPr>
          </w:p>
        </w:tc>
        <w:tc>
          <w:tcPr>
            <w:tcW w:w="1710" w:type="dxa"/>
            <w:tcMar>
              <w:top w:w="58" w:type="dxa"/>
              <w:bottom w:w="58" w:type="dxa"/>
            </w:tcMar>
            <w:hideMark/>
          </w:tcPr>
          <w:p w14:paraId="27DB75B6" w14:textId="77777777" w:rsidR="00B85537" w:rsidRPr="00D156B6" w:rsidRDefault="00B85537" w:rsidP="00E57D26">
            <w:pPr>
              <w:spacing w:after="0"/>
              <w:rPr>
                <w:sz w:val="20"/>
              </w:rPr>
            </w:pPr>
          </w:p>
        </w:tc>
      </w:tr>
      <w:tr w:rsidR="00B85537" w:rsidRPr="00D156B6" w14:paraId="1982EA0B" w14:textId="77777777" w:rsidTr="00E57D26">
        <w:trPr>
          <w:trHeight w:val="20"/>
        </w:trPr>
        <w:tc>
          <w:tcPr>
            <w:tcW w:w="1337" w:type="dxa"/>
            <w:tcMar>
              <w:top w:w="58" w:type="dxa"/>
              <w:bottom w:w="58" w:type="dxa"/>
            </w:tcMar>
          </w:tcPr>
          <w:p w14:paraId="088A6EA1" w14:textId="77777777" w:rsidR="00B85537" w:rsidRDefault="00B85537" w:rsidP="00E57D26">
            <w:pPr>
              <w:spacing w:after="0"/>
              <w:rPr>
                <w:sz w:val="20"/>
              </w:rPr>
            </w:pPr>
            <w:r>
              <w:rPr>
                <w:sz w:val="20"/>
              </w:rPr>
              <w:t>Button on Modal Dialog</w:t>
            </w:r>
          </w:p>
        </w:tc>
        <w:tc>
          <w:tcPr>
            <w:tcW w:w="1992" w:type="dxa"/>
            <w:tcMar>
              <w:top w:w="58" w:type="dxa"/>
              <w:bottom w:w="58" w:type="dxa"/>
            </w:tcMar>
          </w:tcPr>
          <w:p w14:paraId="41C2C744" w14:textId="77777777" w:rsidR="00B85537" w:rsidRDefault="00B85537" w:rsidP="00E57D26">
            <w:pPr>
              <w:rPr>
                <w:sz w:val="20"/>
              </w:rPr>
            </w:pPr>
            <w:r>
              <w:rPr>
                <w:sz w:val="20"/>
              </w:rPr>
              <w:t xml:space="preserve">Share as OneDrive link </w:t>
            </w:r>
          </w:p>
        </w:tc>
        <w:tc>
          <w:tcPr>
            <w:tcW w:w="1196" w:type="dxa"/>
          </w:tcPr>
          <w:p w14:paraId="68635F0E" w14:textId="77777777" w:rsidR="00B85537" w:rsidRDefault="00B85537" w:rsidP="00E57D26">
            <w:pPr>
              <w:spacing w:after="0"/>
              <w:rPr>
                <w:sz w:val="20"/>
              </w:rPr>
            </w:pPr>
          </w:p>
        </w:tc>
        <w:tc>
          <w:tcPr>
            <w:tcW w:w="1890" w:type="dxa"/>
            <w:tcMar>
              <w:top w:w="58" w:type="dxa"/>
              <w:bottom w:w="58" w:type="dxa"/>
            </w:tcMar>
          </w:tcPr>
          <w:p w14:paraId="474296BE" w14:textId="77777777" w:rsidR="00B85537" w:rsidRPr="00D156B6" w:rsidRDefault="00B85537" w:rsidP="00E57D26">
            <w:pPr>
              <w:spacing w:after="0"/>
              <w:rPr>
                <w:sz w:val="20"/>
              </w:rPr>
            </w:pPr>
            <w:r>
              <w:rPr>
                <w:sz w:val="20"/>
              </w:rPr>
              <w:t>Link</w:t>
            </w:r>
          </w:p>
        </w:tc>
        <w:tc>
          <w:tcPr>
            <w:tcW w:w="1890" w:type="dxa"/>
            <w:tcMar>
              <w:top w:w="58" w:type="dxa"/>
              <w:bottom w:w="58" w:type="dxa"/>
            </w:tcMar>
          </w:tcPr>
          <w:p w14:paraId="609DDE20" w14:textId="77777777" w:rsidR="00B85537" w:rsidRPr="00D156B6" w:rsidRDefault="00B85537" w:rsidP="00E57D26">
            <w:pPr>
              <w:spacing w:after="0"/>
              <w:rPr>
                <w:rFonts w:cs="Calibri"/>
                <w:color w:val="000000"/>
                <w:sz w:val="20"/>
                <w:szCs w:val="22"/>
              </w:rPr>
            </w:pPr>
          </w:p>
        </w:tc>
        <w:tc>
          <w:tcPr>
            <w:tcW w:w="1710" w:type="dxa"/>
            <w:tcMar>
              <w:top w:w="58" w:type="dxa"/>
              <w:bottom w:w="58" w:type="dxa"/>
            </w:tcMar>
          </w:tcPr>
          <w:p w14:paraId="235F4912" w14:textId="77777777" w:rsidR="00B85537" w:rsidRPr="00D156B6" w:rsidRDefault="00B85537" w:rsidP="00E57D26">
            <w:pPr>
              <w:spacing w:after="0"/>
              <w:rPr>
                <w:sz w:val="20"/>
              </w:rPr>
            </w:pPr>
          </w:p>
        </w:tc>
      </w:tr>
      <w:tr w:rsidR="00B85537" w:rsidRPr="00D156B6" w14:paraId="2E67E8BC" w14:textId="77777777" w:rsidTr="00E57D26">
        <w:trPr>
          <w:trHeight w:val="20"/>
        </w:trPr>
        <w:tc>
          <w:tcPr>
            <w:tcW w:w="1337" w:type="dxa"/>
            <w:tcMar>
              <w:top w:w="58" w:type="dxa"/>
              <w:bottom w:w="58" w:type="dxa"/>
            </w:tcMar>
          </w:tcPr>
          <w:p w14:paraId="4E596BCE" w14:textId="77777777" w:rsidR="00B85537" w:rsidRDefault="00B85537" w:rsidP="00E57D26">
            <w:pPr>
              <w:spacing w:after="0"/>
              <w:rPr>
                <w:sz w:val="20"/>
              </w:rPr>
            </w:pPr>
            <w:r>
              <w:rPr>
                <w:sz w:val="20"/>
              </w:rPr>
              <w:t>Button on modal dialog</w:t>
            </w:r>
          </w:p>
        </w:tc>
        <w:tc>
          <w:tcPr>
            <w:tcW w:w="1992" w:type="dxa"/>
            <w:tcMar>
              <w:top w:w="58" w:type="dxa"/>
              <w:bottom w:w="58" w:type="dxa"/>
            </w:tcMar>
          </w:tcPr>
          <w:p w14:paraId="5789A66F" w14:textId="77777777" w:rsidR="00B85537" w:rsidRDefault="00B85537" w:rsidP="00E57D26">
            <w:pPr>
              <w:rPr>
                <w:sz w:val="20"/>
              </w:rPr>
            </w:pPr>
            <w:r>
              <w:rPr>
                <w:sz w:val="20"/>
              </w:rPr>
              <w:t>Share as file attachment</w:t>
            </w:r>
          </w:p>
        </w:tc>
        <w:tc>
          <w:tcPr>
            <w:tcW w:w="1196" w:type="dxa"/>
          </w:tcPr>
          <w:p w14:paraId="56C2E00B" w14:textId="77777777" w:rsidR="00B85537" w:rsidRDefault="00B85537" w:rsidP="00E57D26">
            <w:pPr>
              <w:spacing w:after="0"/>
              <w:rPr>
                <w:sz w:val="20"/>
              </w:rPr>
            </w:pPr>
          </w:p>
        </w:tc>
        <w:tc>
          <w:tcPr>
            <w:tcW w:w="1890" w:type="dxa"/>
            <w:tcMar>
              <w:top w:w="58" w:type="dxa"/>
              <w:bottom w:w="58" w:type="dxa"/>
            </w:tcMar>
          </w:tcPr>
          <w:p w14:paraId="0D19D92C" w14:textId="77777777" w:rsidR="00B85537" w:rsidRPr="00D156B6" w:rsidRDefault="00B85537" w:rsidP="00E57D26">
            <w:pPr>
              <w:spacing w:after="0"/>
              <w:rPr>
                <w:sz w:val="20"/>
              </w:rPr>
            </w:pPr>
            <w:r>
              <w:rPr>
                <w:sz w:val="20"/>
              </w:rPr>
              <w:t>Attach</w:t>
            </w:r>
          </w:p>
        </w:tc>
        <w:tc>
          <w:tcPr>
            <w:tcW w:w="1890" w:type="dxa"/>
            <w:tcMar>
              <w:top w:w="58" w:type="dxa"/>
              <w:bottom w:w="58" w:type="dxa"/>
            </w:tcMar>
          </w:tcPr>
          <w:p w14:paraId="33AD11ED" w14:textId="77777777" w:rsidR="00B85537" w:rsidRPr="00D156B6" w:rsidRDefault="00B85537" w:rsidP="00E57D26">
            <w:pPr>
              <w:spacing w:after="0"/>
              <w:rPr>
                <w:rFonts w:cs="Calibri"/>
                <w:color w:val="000000"/>
                <w:sz w:val="20"/>
                <w:szCs w:val="22"/>
              </w:rPr>
            </w:pPr>
          </w:p>
        </w:tc>
        <w:tc>
          <w:tcPr>
            <w:tcW w:w="1710" w:type="dxa"/>
            <w:tcMar>
              <w:top w:w="58" w:type="dxa"/>
              <w:bottom w:w="58" w:type="dxa"/>
            </w:tcMar>
          </w:tcPr>
          <w:p w14:paraId="119579A2" w14:textId="77777777" w:rsidR="00B85537" w:rsidRPr="00D156B6" w:rsidRDefault="00B85537" w:rsidP="00E57D26">
            <w:pPr>
              <w:spacing w:after="0"/>
              <w:rPr>
                <w:sz w:val="20"/>
              </w:rPr>
            </w:pPr>
          </w:p>
        </w:tc>
      </w:tr>
    </w:tbl>
    <w:p w14:paraId="659D5E11" w14:textId="77777777" w:rsidR="00B85537" w:rsidRDefault="00B85537" w:rsidP="006668D0"/>
    <w:p w14:paraId="03D2C917" w14:textId="31226A33" w:rsidR="00810022" w:rsidRDefault="005551DD" w:rsidP="0014235B">
      <w:pPr>
        <w:pStyle w:val="Heading3"/>
      </w:pPr>
      <w:r>
        <w:t xml:space="preserve">Explicit </w:t>
      </w:r>
      <w:r w:rsidR="00810022">
        <w:t>Share as link entry point</w:t>
      </w:r>
    </w:p>
    <w:p w14:paraId="077F3F3E" w14:textId="34F43866" w:rsidR="00B85537" w:rsidRDefault="00B85537" w:rsidP="00B85537">
      <w:r>
        <w:t xml:space="preserve">Once users start getting used to being offered links (when selected content meets criteria) or users familiar with cloud sharing, we need to enable users who choose to share content as links instead of as files. </w:t>
      </w:r>
    </w:p>
    <w:p w14:paraId="738122F5" w14:textId="7DC55407" w:rsidR="009C2D43" w:rsidRPr="005026A8" w:rsidRDefault="00B85537" w:rsidP="005026A8">
      <w:pPr>
        <w:rPr>
          <w:color w:val="FF0000"/>
        </w:rPr>
      </w:pPr>
      <w:r>
        <w:rPr>
          <w:color w:val="FF0000"/>
        </w:rPr>
        <w:t>&lt;need design</w:t>
      </w:r>
      <w:r w:rsidR="005026A8">
        <w:rPr>
          <w:color w:val="FF0000"/>
        </w:rPr>
        <w:t xml:space="preserve"> for list view and viewer</w:t>
      </w:r>
      <w:r>
        <w:rPr>
          <w:color w:val="FF0000"/>
        </w:rPr>
        <w:t>&gt;</w:t>
      </w:r>
    </w:p>
    <w:tbl>
      <w:tblPr>
        <w:tblStyle w:val="Wind8ws"/>
        <w:tblW w:w="10015" w:type="dxa"/>
        <w:tblLook w:val="06A0" w:firstRow="1" w:lastRow="0" w:firstColumn="1" w:lastColumn="0" w:noHBand="1" w:noVBand="1"/>
      </w:tblPr>
      <w:tblGrid>
        <w:gridCol w:w="1337"/>
        <w:gridCol w:w="1992"/>
        <w:gridCol w:w="1196"/>
        <w:gridCol w:w="1890"/>
        <w:gridCol w:w="1890"/>
        <w:gridCol w:w="1710"/>
      </w:tblGrid>
      <w:tr w:rsidR="005551DD" w:rsidRPr="00D741AD" w14:paraId="66332356" w14:textId="77777777" w:rsidTr="00AB2C5D">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06439D00" w14:textId="77777777" w:rsidR="005551DD" w:rsidRPr="00D741AD" w:rsidRDefault="005551DD" w:rsidP="00AB2C5D">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6AEAAF83" w14:textId="77777777" w:rsidR="005551DD" w:rsidRPr="00D741AD" w:rsidRDefault="005551DD" w:rsidP="00AB2C5D">
            <w:pPr>
              <w:rPr>
                <w:rFonts w:cs="Segoe UI"/>
                <w:b w:val="0"/>
                <w:bCs/>
                <w:szCs w:val="20"/>
              </w:rPr>
            </w:pPr>
            <w:r w:rsidRPr="00D741AD">
              <w:rPr>
                <w:rFonts w:cs="Segoe UI"/>
                <w:b w:val="0"/>
                <w:bCs/>
                <w:szCs w:val="20"/>
              </w:rPr>
              <w:t>Description</w:t>
            </w:r>
          </w:p>
        </w:tc>
        <w:tc>
          <w:tcPr>
            <w:tcW w:w="1196" w:type="dxa"/>
          </w:tcPr>
          <w:p w14:paraId="485C1C5E" w14:textId="77777777" w:rsidR="005551DD" w:rsidRPr="00D741AD" w:rsidRDefault="005551DD" w:rsidP="00AB2C5D">
            <w:pPr>
              <w:rPr>
                <w:rFonts w:cs="Segoe UI"/>
                <w:b w:val="0"/>
                <w:bCs/>
                <w:szCs w:val="20"/>
              </w:rPr>
            </w:pPr>
            <w:r>
              <w:rPr>
                <w:rFonts w:cs="Segoe UI"/>
                <w:b w:val="0"/>
                <w:bCs/>
                <w:szCs w:val="20"/>
              </w:rPr>
              <w:t>PC Shortcut</w:t>
            </w:r>
          </w:p>
        </w:tc>
        <w:tc>
          <w:tcPr>
            <w:tcW w:w="1890" w:type="dxa"/>
            <w:tcMar>
              <w:top w:w="58" w:type="dxa"/>
              <w:bottom w:w="58" w:type="dxa"/>
            </w:tcMar>
            <w:hideMark/>
          </w:tcPr>
          <w:p w14:paraId="10B90BA8" w14:textId="77777777" w:rsidR="005551DD" w:rsidRPr="00D741AD" w:rsidRDefault="005551DD" w:rsidP="00AB2C5D">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2600E6C7" w14:textId="77777777" w:rsidR="005551DD" w:rsidRPr="00D741AD" w:rsidRDefault="005551DD" w:rsidP="00AB2C5D">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0BA2235B" w14:textId="77777777" w:rsidR="005551DD" w:rsidRPr="00D741AD" w:rsidRDefault="005551DD" w:rsidP="00AB2C5D">
            <w:pPr>
              <w:jc w:val="center"/>
              <w:rPr>
                <w:rFonts w:cs="Segoe UI"/>
                <w:b w:val="0"/>
                <w:bCs/>
                <w:szCs w:val="20"/>
              </w:rPr>
            </w:pPr>
            <w:r w:rsidRPr="00D741AD">
              <w:rPr>
                <w:rFonts w:cs="Segoe UI"/>
                <w:b w:val="0"/>
                <w:bCs/>
                <w:szCs w:val="20"/>
              </w:rPr>
              <w:t>Final string</w:t>
            </w:r>
          </w:p>
        </w:tc>
      </w:tr>
      <w:tr w:rsidR="005551DD" w:rsidRPr="00D156B6" w14:paraId="3588D562" w14:textId="77777777" w:rsidTr="00AB2C5D">
        <w:trPr>
          <w:trHeight w:val="20"/>
        </w:trPr>
        <w:tc>
          <w:tcPr>
            <w:tcW w:w="1337" w:type="dxa"/>
            <w:tcMar>
              <w:top w:w="58" w:type="dxa"/>
              <w:bottom w:w="58" w:type="dxa"/>
            </w:tcMar>
          </w:tcPr>
          <w:p w14:paraId="70E94AEC" w14:textId="3F9A18A4" w:rsidR="005551DD" w:rsidRDefault="005551DD" w:rsidP="00AB2C5D">
            <w:pPr>
              <w:spacing w:after="0"/>
              <w:rPr>
                <w:sz w:val="20"/>
              </w:rPr>
            </w:pPr>
            <w:r>
              <w:rPr>
                <w:sz w:val="20"/>
              </w:rPr>
              <w:t>Menu item</w:t>
            </w:r>
          </w:p>
          <w:p w14:paraId="40EC269C" w14:textId="77777777" w:rsidR="005551DD" w:rsidRPr="00D156B6" w:rsidRDefault="005551DD" w:rsidP="00AB2C5D">
            <w:pPr>
              <w:rPr>
                <w:sz w:val="20"/>
              </w:rPr>
            </w:pPr>
          </w:p>
        </w:tc>
        <w:tc>
          <w:tcPr>
            <w:tcW w:w="1992" w:type="dxa"/>
            <w:tcMar>
              <w:top w:w="58" w:type="dxa"/>
              <w:bottom w:w="58" w:type="dxa"/>
            </w:tcMar>
          </w:tcPr>
          <w:p w14:paraId="3E9217A6" w14:textId="0A99A84D" w:rsidR="005551DD" w:rsidRPr="00D156B6" w:rsidRDefault="005551DD" w:rsidP="00AB2C5D">
            <w:pPr>
              <w:rPr>
                <w:rFonts w:cs="Segoe UI"/>
                <w:color w:val="000000"/>
                <w:sz w:val="20"/>
              </w:rPr>
            </w:pPr>
            <w:r>
              <w:rPr>
                <w:sz w:val="20"/>
              </w:rPr>
              <w:t xml:space="preserve">Gives user the option of sharing content as link </w:t>
            </w:r>
          </w:p>
        </w:tc>
        <w:tc>
          <w:tcPr>
            <w:tcW w:w="1196" w:type="dxa"/>
          </w:tcPr>
          <w:p w14:paraId="05A20124" w14:textId="77777777" w:rsidR="005551DD" w:rsidRDefault="005551DD" w:rsidP="00AB2C5D">
            <w:pPr>
              <w:spacing w:after="0"/>
              <w:rPr>
                <w:sz w:val="20"/>
              </w:rPr>
            </w:pPr>
          </w:p>
        </w:tc>
        <w:tc>
          <w:tcPr>
            <w:tcW w:w="1890" w:type="dxa"/>
            <w:tcMar>
              <w:top w:w="58" w:type="dxa"/>
              <w:bottom w:w="58" w:type="dxa"/>
            </w:tcMar>
          </w:tcPr>
          <w:p w14:paraId="331280A5" w14:textId="72D928BC" w:rsidR="005551DD" w:rsidRPr="00D156B6" w:rsidRDefault="00B85537" w:rsidP="00AB2C5D">
            <w:pPr>
              <w:spacing w:after="0"/>
              <w:rPr>
                <w:sz w:val="20"/>
              </w:rPr>
            </w:pPr>
            <w:r>
              <w:rPr>
                <w:sz w:val="20"/>
              </w:rPr>
              <w:t>Share link to content</w:t>
            </w:r>
          </w:p>
        </w:tc>
        <w:tc>
          <w:tcPr>
            <w:tcW w:w="1890" w:type="dxa"/>
            <w:tcMar>
              <w:top w:w="58" w:type="dxa"/>
              <w:bottom w:w="58" w:type="dxa"/>
            </w:tcMar>
          </w:tcPr>
          <w:p w14:paraId="67DE071E" w14:textId="77777777" w:rsidR="005551DD" w:rsidRPr="00D156B6" w:rsidRDefault="005551DD" w:rsidP="00AB2C5D">
            <w:pPr>
              <w:spacing w:after="0"/>
              <w:rPr>
                <w:rFonts w:cs="Calibri"/>
                <w:color w:val="000000"/>
                <w:sz w:val="20"/>
                <w:szCs w:val="22"/>
              </w:rPr>
            </w:pPr>
          </w:p>
        </w:tc>
        <w:tc>
          <w:tcPr>
            <w:tcW w:w="1710" w:type="dxa"/>
            <w:tcMar>
              <w:top w:w="58" w:type="dxa"/>
              <w:bottom w:w="58" w:type="dxa"/>
            </w:tcMar>
            <w:hideMark/>
          </w:tcPr>
          <w:p w14:paraId="4BC3E72F" w14:textId="77777777" w:rsidR="005551DD" w:rsidRPr="00D156B6" w:rsidRDefault="005551DD" w:rsidP="00AB2C5D">
            <w:pPr>
              <w:spacing w:after="0"/>
              <w:rPr>
                <w:sz w:val="20"/>
              </w:rPr>
            </w:pPr>
          </w:p>
        </w:tc>
      </w:tr>
    </w:tbl>
    <w:p w14:paraId="3F019E9D" w14:textId="77777777" w:rsidR="005551DD" w:rsidRPr="005551DD" w:rsidRDefault="005551DD" w:rsidP="00810022">
      <w:pPr>
        <w:rPr>
          <w:color w:val="FF0000"/>
        </w:rPr>
      </w:pPr>
    </w:p>
    <w:p w14:paraId="2F011F6E" w14:textId="30F3C971" w:rsidR="00B85537" w:rsidRDefault="00B85537" w:rsidP="0014235B">
      <w:pPr>
        <w:pStyle w:val="Heading3"/>
      </w:pPr>
      <w:r>
        <w:lastRenderedPageBreak/>
        <w:t>Share link to content already in OneDrive</w:t>
      </w:r>
    </w:p>
    <w:p w14:paraId="69D480C4" w14:textId="3581DDE6" w:rsidR="002C73DA" w:rsidRDefault="002C73DA" w:rsidP="002C73DA">
      <w:r>
        <w:t>User selects content that lives in the cloud already, and chooses to share that content as a</w:t>
      </w:r>
      <w:r w:rsidR="009B5DE4">
        <w:t>n</w:t>
      </w:r>
      <w:r>
        <w:t xml:space="preserve"> OneDrive link.</w:t>
      </w:r>
    </w:p>
    <w:p w14:paraId="7BEC7C61" w14:textId="2DF74189" w:rsidR="002C73DA" w:rsidRDefault="009B5DE4" w:rsidP="002C73DA">
      <w:pPr>
        <w:rPr>
          <w:b/>
        </w:rPr>
      </w:pPr>
      <w:r>
        <w:rPr>
          <w:b/>
        </w:rPr>
        <w:t>Getting a link</w:t>
      </w:r>
    </w:p>
    <w:p w14:paraId="1FC030B5" w14:textId="06E39BFA" w:rsidR="002C73DA" w:rsidRDefault="002C73DA" w:rsidP="002C73DA">
      <w:r>
        <w:t>When the user selects one</w:t>
      </w:r>
      <w:r w:rsidR="00AF3746">
        <w:t xml:space="preserve"> or more</w:t>
      </w:r>
      <w:r>
        <w:t xml:space="preserve"> file</w:t>
      </w:r>
      <w:r w:rsidR="00AF3746">
        <w:t>s</w:t>
      </w:r>
      <w:r>
        <w:t xml:space="preserve"> from list view or viewer and chooses to share link to content</w:t>
      </w:r>
      <w:r w:rsidR="000B782A">
        <w:t xml:space="preserve">, the system gets </w:t>
      </w:r>
      <w:r w:rsidR="00D63A11">
        <w:t xml:space="preserve">back </w:t>
      </w:r>
      <w:r w:rsidR="000B782A">
        <w:t xml:space="preserve">a single link </w:t>
      </w:r>
      <w:r w:rsidR="00D63A11">
        <w:t xml:space="preserve">from OneDrive </w:t>
      </w:r>
      <w:r w:rsidR="000B782A">
        <w:t xml:space="preserve">that contains a pointer to all the selected content, and hands that link to the share contract. </w:t>
      </w:r>
      <w:r w:rsidR="005026A8">
        <w:t>This can be achieved through OneDrive by creating bundles and getting links to bundles that will the surfaced to recipients as virtual folders.</w:t>
      </w:r>
    </w:p>
    <w:p w14:paraId="5E946D28" w14:textId="7A9B9F6F" w:rsidR="00E57D26" w:rsidRDefault="00E57D26" w:rsidP="002C73DA">
      <w:r>
        <w:t>Use OneDrive SetPermissions API to generate links using the following properties:</w:t>
      </w:r>
    </w:p>
    <w:p w14:paraId="0F1CA95F" w14:textId="77777777" w:rsidR="00E57D26" w:rsidRDefault="00E57D26" w:rsidP="006526C1">
      <w:pPr>
        <w:pStyle w:val="ListParagraph"/>
        <w:numPr>
          <w:ilvl w:val="0"/>
          <w:numId w:val="44"/>
        </w:numPr>
      </w:pPr>
      <w:r>
        <w:t>Type=link</w:t>
      </w:r>
    </w:p>
    <w:p w14:paraId="12532181" w14:textId="5BD4E55E" w:rsidR="00E57D26" w:rsidRDefault="00E57D26" w:rsidP="006526C1">
      <w:pPr>
        <w:pStyle w:val="ListParagraph"/>
        <w:numPr>
          <w:ilvl w:val="0"/>
          <w:numId w:val="44"/>
        </w:numPr>
      </w:pPr>
      <w:r>
        <w:t>Link type=View Only</w:t>
      </w:r>
    </w:p>
    <w:p w14:paraId="090FE0C9" w14:textId="59CF501E" w:rsidR="000161E3" w:rsidRDefault="000161E3" w:rsidP="002C73DA">
      <w:pPr>
        <w:rPr>
          <w:b/>
        </w:rPr>
      </w:pPr>
      <w:r w:rsidRPr="000161E3">
        <w:rPr>
          <w:b/>
        </w:rPr>
        <w:t>Maximum number of items</w:t>
      </w:r>
    </w:p>
    <w:p w14:paraId="14D2107D" w14:textId="0881324A" w:rsidR="000161E3" w:rsidRPr="000161E3" w:rsidRDefault="000161E3" w:rsidP="002C73DA">
      <w:pPr>
        <w:rPr>
          <w:b/>
        </w:rPr>
      </w:pPr>
      <w:r>
        <w:t xml:space="preserve">OneDrive APIs currently do not support bundling of more than 100 items in a single link. To respect this limit, we must handle the error gracefully. </w:t>
      </w:r>
    </w:p>
    <w:p w14:paraId="08422322" w14:textId="29AA6A21" w:rsidR="005026A8" w:rsidRPr="002C73DA" w:rsidRDefault="005026A8" w:rsidP="005026A8">
      <w:r>
        <w:rPr>
          <w:b/>
        </w:rPr>
        <w:t>UX- getting link progress</w:t>
      </w:r>
    </w:p>
    <w:p w14:paraId="71EE24E9" w14:textId="7EEC0ED1" w:rsidR="005026A8" w:rsidRDefault="005026A8" w:rsidP="002C73DA">
      <w:r>
        <w:t>It might take some time to get a OneDrive link to all content selected, and therefore we need to show some progress UX.</w:t>
      </w:r>
    </w:p>
    <w:p w14:paraId="37371F67" w14:textId="7EEC0ED1" w:rsidR="005026A8" w:rsidRPr="005026A8" w:rsidRDefault="005026A8" w:rsidP="002C73DA">
      <w:pPr>
        <w:rPr>
          <w:color w:val="FF0000"/>
        </w:rPr>
      </w:pPr>
      <w:r>
        <w:rPr>
          <w:color w:val="FF0000"/>
        </w:rPr>
        <w:t>&lt;design needed for list view and viewer&gt;</w:t>
      </w:r>
    </w:p>
    <w:tbl>
      <w:tblPr>
        <w:tblStyle w:val="Wind8ws"/>
        <w:tblW w:w="10015" w:type="dxa"/>
        <w:tblLook w:val="06A0" w:firstRow="1" w:lastRow="0" w:firstColumn="1" w:lastColumn="0" w:noHBand="1" w:noVBand="1"/>
      </w:tblPr>
      <w:tblGrid>
        <w:gridCol w:w="1469"/>
        <w:gridCol w:w="2105"/>
        <w:gridCol w:w="1556"/>
        <w:gridCol w:w="1349"/>
        <w:gridCol w:w="1862"/>
        <w:gridCol w:w="1674"/>
      </w:tblGrid>
      <w:tr w:rsidR="005026A8" w:rsidRPr="00D741AD" w14:paraId="2E9E4ABC" w14:textId="77777777" w:rsidTr="005026A8">
        <w:trPr>
          <w:cnfStyle w:val="100000000000" w:firstRow="1" w:lastRow="0" w:firstColumn="0" w:lastColumn="0" w:oddVBand="0" w:evenVBand="0" w:oddHBand="0" w:evenHBand="0" w:firstRowFirstColumn="0" w:firstRowLastColumn="0" w:lastRowFirstColumn="0" w:lastRowLastColumn="0"/>
          <w:trHeight w:val="20"/>
        </w:trPr>
        <w:tc>
          <w:tcPr>
            <w:tcW w:w="1469" w:type="dxa"/>
            <w:tcMar>
              <w:top w:w="58" w:type="dxa"/>
              <w:bottom w:w="58" w:type="dxa"/>
            </w:tcMar>
            <w:hideMark/>
          </w:tcPr>
          <w:p w14:paraId="6E7BC6FC" w14:textId="77777777" w:rsidR="005026A8" w:rsidRPr="00D741AD" w:rsidRDefault="005026A8" w:rsidP="00E57D26">
            <w:pPr>
              <w:rPr>
                <w:rFonts w:cs="Segoe UI"/>
                <w:b w:val="0"/>
                <w:bCs/>
                <w:szCs w:val="20"/>
              </w:rPr>
            </w:pPr>
            <w:r w:rsidRPr="00D741AD">
              <w:rPr>
                <w:rFonts w:cs="Segoe UI"/>
                <w:b w:val="0"/>
                <w:bCs/>
                <w:szCs w:val="20"/>
              </w:rPr>
              <w:t>UI feature</w:t>
            </w:r>
          </w:p>
        </w:tc>
        <w:tc>
          <w:tcPr>
            <w:tcW w:w="2105" w:type="dxa"/>
            <w:tcMar>
              <w:top w:w="58" w:type="dxa"/>
              <w:bottom w:w="58" w:type="dxa"/>
            </w:tcMar>
            <w:hideMark/>
          </w:tcPr>
          <w:p w14:paraId="1D8D93A1" w14:textId="77777777" w:rsidR="005026A8" w:rsidRPr="00D741AD" w:rsidRDefault="005026A8" w:rsidP="00E57D26">
            <w:pPr>
              <w:rPr>
                <w:rFonts w:cs="Segoe UI"/>
                <w:b w:val="0"/>
                <w:bCs/>
                <w:szCs w:val="20"/>
              </w:rPr>
            </w:pPr>
            <w:r w:rsidRPr="00D741AD">
              <w:rPr>
                <w:rFonts w:cs="Segoe UI"/>
                <w:b w:val="0"/>
                <w:bCs/>
                <w:szCs w:val="20"/>
              </w:rPr>
              <w:t>Description</w:t>
            </w:r>
          </w:p>
        </w:tc>
        <w:tc>
          <w:tcPr>
            <w:tcW w:w="1556" w:type="dxa"/>
          </w:tcPr>
          <w:p w14:paraId="5B65587C" w14:textId="77777777" w:rsidR="005026A8" w:rsidRPr="00D741AD" w:rsidRDefault="005026A8" w:rsidP="00E57D26">
            <w:pPr>
              <w:rPr>
                <w:rFonts w:cs="Segoe UI"/>
                <w:b w:val="0"/>
                <w:bCs/>
                <w:szCs w:val="20"/>
              </w:rPr>
            </w:pPr>
            <w:r>
              <w:rPr>
                <w:rFonts w:cs="Segoe UI"/>
                <w:b w:val="0"/>
                <w:bCs/>
                <w:szCs w:val="20"/>
              </w:rPr>
              <w:t>PC Shortcut</w:t>
            </w:r>
          </w:p>
        </w:tc>
        <w:tc>
          <w:tcPr>
            <w:tcW w:w="1349" w:type="dxa"/>
            <w:tcMar>
              <w:top w:w="58" w:type="dxa"/>
              <w:bottom w:w="58" w:type="dxa"/>
            </w:tcMar>
            <w:hideMark/>
          </w:tcPr>
          <w:p w14:paraId="5A007472" w14:textId="77777777" w:rsidR="005026A8" w:rsidRPr="00D741AD" w:rsidRDefault="005026A8"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62" w:type="dxa"/>
            <w:tcMar>
              <w:top w:w="58" w:type="dxa"/>
              <w:bottom w:w="58" w:type="dxa"/>
            </w:tcMar>
            <w:hideMark/>
          </w:tcPr>
          <w:p w14:paraId="5E802CBA" w14:textId="77777777" w:rsidR="005026A8" w:rsidRPr="00D741AD" w:rsidRDefault="005026A8" w:rsidP="00E57D26">
            <w:pPr>
              <w:rPr>
                <w:rFonts w:cs="Segoe UI"/>
                <w:b w:val="0"/>
                <w:bCs/>
                <w:szCs w:val="20"/>
              </w:rPr>
            </w:pPr>
            <w:r w:rsidRPr="00D741AD">
              <w:rPr>
                <w:rFonts w:cs="Segoe UI"/>
                <w:b w:val="0"/>
                <w:bCs/>
                <w:szCs w:val="20"/>
              </w:rPr>
              <w:t>Proposed string</w:t>
            </w:r>
          </w:p>
        </w:tc>
        <w:tc>
          <w:tcPr>
            <w:tcW w:w="1674" w:type="dxa"/>
            <w:tcMar>
              <w:top w:w="58" w:type="dxa"/>
              <w:bottom w:w="58" w:type="dxa"/>
            </w:tcMar>
            <w:hideMark/>
          </w:tcPr>
          <w:p w14:paraId="7640CA50" w14:textId="77777777" w:rsidR="005026A8" w:rsidRPr="00D741AD" w:rsidRDefault="005026A8" w:rsidP="00E57D26">
            <w:pPr>
              <w:jc w:val="center"/>
              <w:rPr>
                <w:rFonts w:cs="Segoe UI"/>
                <w:b w:val="0"/>
                <w:bCs/>
                <w:szCs w:val="20"/>
              </w:rPr>
            </w:pPr>
            <w:r w:rsidRPr="00D741AD">
              <w:rPr>
                <w:rFonts w:cs="Segoe UI"/>
                <w:b w:val="0"/>
                <w:bCs/>
                <w:szCs w:val="20"/>
              </w:rPr>
              <w:t>Final string</w:t>
            </w:r>
          </w:p>
        </w:tc>
      </w:tr>
      <w:tr w:rsidR="005026A8" w:rsidRPr="00D156B6" w14:paraId="724BC681" w14:textId="77777777" w:rsidTr="005026A8">
        <w:trPr>
          <w:trHeight w:val="20"/>
        </w:trPr>
        <w:tc>
          <w:tcPr>
            <w:tcW w:w="1469" w:type="dxa"/>
            <w:tcMar>
              <w:top w:w="58" w:type="dxa"/>
              <w:bottom w:w="58" w:type="dxa"/>
            </w:tcMar>
          </w:tcPr>
          <w:p w14:paraId="378FD87B" w14:textId="2BECC237" w:rsidR="005026A8" w:rsidRDefault="005026A8" w:rsidP="005026A8">
            <w:pPr>
              <w:spacing w:after="0"/>
              <w:rPr>
                <w:sz w:val="20"/>
              </w:rPr>
            </w:pPr>
            <w:r>
              <w:rPr>
                <w:sz w:val="20"/>
              </w:rPr>
              <w:t>Indeterminate progress bar</w:t>
            </w:r>
          </w:p>
          <w:p w14:paraId="3CE41718" w14:textId="77777777" w:rsidR="005026A8" w:rsidRPr="00D156B6" w:rsidRDefault="005026A8" w:rsidP="005026A8">
            <w:pPr>
              <w:rPr>
                <w:sz w:val="20"/>
              </w:rPr>
            </w:pPr>
          </w:p>
        </w:tc>
        <w:tc>
          <w:tcPr>
            <w:tcW w:w="2105" w:type="dxa"/>
            <w:tcMar>
              <w:top w:w="58" w:type="dxa"/>
              <w:bottom w:w="58" w:type="dxa"/>
            </w:tcMar>
          </w:tcPr>
          <w:p w14:paraId="1556CA44" w14:textId="235F7D1C" w:rsidR="005026A8" w:rsidRPr="00D156B6" w:rsidRDefault="005026A8" w:rsidP="005026A8">
            <w:pPr>
              <w:rPr>
                <w:rFonts w:cs="Segoe UI"/>
                <w:color w:val="000000"/>
                <w:sz w:val="20"/>
              </w:rPr>
            </w:pPr>
            <w:r>
              <w:rPr>
                <w:sz w:val="20"/>
              </w:rPr>
              <w:t xml:space="preserve">Shows progress of getting a link from OneDrive. Overlay over </w:t>
            </w:r>
            <w:r w:rsidRPr="005026A8">
              <w:rPr>
                <w:b/>
                <w:sz w:val="20"/>
              </w:rPr>
              <w:t>viewer page</w:t>
            </w:r>
            <w:r>
              <w:rPr>
                <w:sz w:val="20"/>
              </w:rPr>
              <w:t xml:space="preserve"> where you can still see content in viewer in the background.</w:t>
            </w:r>
          </w:p>
        </w:tc>
        <w:tc>
          <w:tcPr>
            <w:tcW w:w="1556" w:type="dxa"/>
          </w:tcPr>
          <w:p w14:paraId="3D9A3E50" w14:textId="75F40161" w:rsidR="005026A8" w:rsidRDefault="005026A8" w:rsidP="005026A8">
            <w:pPr>
              <w:spacing w:after="0"/>
              <w:rPr>
                <w:sz w:val="20"/>
              </w:rPr>
            </w:pPr>
            <w:r>
              <w:rPr>
                <w:sz w:val="20"/>
              </w:rPr>
              <w:t>n/a</w:t>
            </w:r>
          </w:p>
        </w:tc>
        <w:tc>
          <w:tcPr>
            <w:tcW w:w="1349" w:type="dxa"/>
            <w:tcMar>
              <w:top w:w="58" w:type="dxa"/>
              <w:bottom w:w="58" w:type="dxa"/>
            </w:tcMar>
          </w:tcPr>
          <w:p w14:paraId="68B9A468" w14:textId="43C82596" w:rsidR="005026A8" w:rsidRDefault="005026A8" w:rsidP="005026A8">
            <w:pPr>
              <w:spacing w:after="0"/>
              <w:rPr>
                <w:sz w:val="20"/>
              </w:rPr>
            </w:pPr>
            <w:r>
              <w:rPr>
                <w:sz w:val="20"/>
              </w:rPr>
              <w:t>Getting link</w:t>
            </w:r>
          </w:p>
          <w:p w14:paraId="615551F6" w14:textId="265A13E3" w:rsidR="005026A8" w:rsidRPr="00D156B6" w:rsidRDefault="005026A8" w:rsidP="005026A8">
            <w:pPr>
              <w:spacing w:after="0"/>
              <w:rPr>
                <w:sz w:val="20"/>
              </w:rPr>
            </w:pPr>
          </w:p>
        </w:tc>
        <w:tc>
          <w:tcPr>
            <w:tcW w:w="1862" w:type="dxa"/>
            <w:tcMar>
              <w:top w:w="58" w:type="dxa"/>
              <w:bottom w:w="58" w:type="dxa"/>
            </w:tcMar>
          </w:tcPr>
          <w:p w14:paraId="21362E79" w14:textId="77777777" w:rsidR="005026A8" w:rsidRPr="00D156B6" w:rsidRDefault="005026A8" w:rsidP="005026A8">
            <w:pPr>
              <w:spacing w:after="0"/>
              <w:rPr>
                <w:rFonts w:cs="Calibri"/>
                <w:color w:val="000000"/>
                <w:sz w:val="20"/>
                <w:szCs w:val="22"/>
              </w:rPr>
            </w:pPr>
          </w:p>
        </w:tc>
        <w:tc>
          <w:tcPr>
            <w:tcW w:w="1674" w:type="dxa"/>
            <w:tcMar>
              <w:top w:w="58" w:type="dxa"/>
              <w:bottom w:w="58" w:type="dxa"/>
            </w:tcMar>
            <w:hideMark/>
          </w:tcPr>
          <w:p w14:paraId="36A1A536" w14:textId="77777777" w:rsidR="005026A8" w:rsidRPr="00D156B6" w:rsidRDefault="005026A8" w:rsidP="005026A8">
            <w:pPr>
              <w:spacing w:after="0"/>
              <w:rPr>
                <w:sz w:val="20"/>
              </w:rPr>
            </w:pPr>
          </w:p>
        </w:tc>
      </w:tr>
      <w:tr w:rsidR="005026A8" w:rsidRPr="00D156B6" w14:paraId="00035121" w14:textId="77777777" w:rsidTr="005026A8">
        <w:trPr>
          <w:trHeight w:val="20"/>
        </w:trPr>
        <w:tc>
          <w:tcPr>
            <w:tcW w:w="1469" w:type="dxa"/>
            <w:tcMar>
              <w:top w:w="58" w:type="dxa"/>
              <w:bottom w:w="58" w:type="dxa"/>
            </w:tcMar>
          </w:tcPr>
          <w:p w14:paraId="46A3F675" w14:textId="77777777" w:rsidR="005026A8" w:rsidRDefault="005026A8" w:rsidP="005026A8">
            <w:pPr>
              <w:spacing w:after="0"/>
              <w:rPr>
                <w:sz w:val="20"/>
              </w:rPr>
            </w:pPr>
            <w:r>
              <w:rPr>
                <w:sz w:val="20"/>
              </w:rPr>
              <w:t>Indeterminate progress bar</w:t>
            </w:r>
          </w:p>
          <w:p w14:paraId="1EF63A62" w14:textId="77777777" w:rsidR="005026A8" w:rsidRDefault="005026A8" w:rsidP="005026A8">
            <w:pPr>
              <w:spacing w:after="0"/>
              <w:rPr>
                <w:sz w:val="20"/>
              </w:rPr>
            </w:pPr>
          </w:p>
        </w:tc>
        <w:tc>
          <w:tcPr>
            <w:tcW w:w="2105" w:type="dxa"/>
            <w:tcMar>
              <w:top w:w="58" w:type="dxa"/>
              <w:bottom w:w="58" w:type="dxa"/>
            </w:tcMar>
          </w:tcPr>
          <w:p w14:paraId="672A7899" w14:textId="2BB1DA97" w:rsidR="005026A8" w:rsidRDefault="005026A8" w:rsidP="005026A8">
            <w:pPr>
              <w:rPr>
                <w:sz w:val="20"/>
              </w:rPr>
            </w:pPr>
            <w:r>
              <w:rPr>
                <w:sz w:val="20"/>
              </w:rPr>
              <w:t xml:space="preserve">Shows progress of getting a link from OneDrive. Overlay over </w:t>
            </w:r>
            <w:r>
              <w:rPr>
                <w:b/>
                <w:sz w:val="20"/>
              </w:rPr>
              <w:t>list view</w:t>
            </w:r>
            <w:r w:rsidRPr="005026A8">
              <w:rPr>
                <w:b/>
                <w:sz w:val="20"/>
              </w:rPr>
              <w:t xml:space="preserve"> page</w:t>
            </w:r>
            <w:r>
              <w:rPr>
                <w:sz w:val="20"/>
              </w:rPr>
              <w:t xml:space="preserve"> where you can still see selected content in list view in the background.</w:t>
            </w:r>
          </w:p>
        </w:tc>
        <w:tc>
          <w:tcPr>
            <w:tcW w:w="1556" w:type="dxa"/>
          </w:tcPr>
          <w:p w14:paraId="63616BDB" w14:textId="77777777" w:rsidR="005026A8" w:rsidRDefault="005026A8" w:rsidP="005026A8">
            <w:pPr>
              <w:spacing w:after="0"/>
              <w:rPr>
                <w:sz w:val="20"/>
              </w:rPr>
            </w:pPr>
          </w:p>
        </w:tc>
        <w:tc>
          <w:tcPr>
            <w:tcW w:w="1349" w:type="dxa"/>
            <w:tcMar>
              <w:top w:w="58" w:type="dxa"/>
              <w:bottom w:w="58" w:type="dxa"/>
            </w:tcMar>
          </w:tcPr>
          <w:p w14:paraId="7D2A60EE" w14:textId="77777777" w:rsidR="005026A8" w:rsidRDefault="005026A8" w:rsidP="005026A8">
            <w:pPr>
              <w:spacing w:after="0"/>
              <w:rPr>
                <w:sz w:val="20"/>
              </w:rPr>
            </w:pPr>
            <w:r>
              <w:rPr>
                <w:sz w:val="20"/>
              </w:rPr>
              <w:t>Getting link</w:t>
            </w:r>
          </w:p>
          <w:p w14:paraId="2B73AE71" w14:textId="77777777" w:rsidR="005026A8" w:rsidRDefault="005026A8" w:rsidP="005026A8">
            <w:pPr>
              <w:spacing w:after="0"/>
              <w:rPr>
                <w:sz w:val="20"/>
              </w:rPr>
            </w:pPr>
          </w:p>
        </w:tc>
        <w:tc>
          <w:tcPr>
            <w:tcW w:w="1862" w:type="dxa"/>
            <w:tcMar>
              <w:top w:w="58" w:type="dxa"/>
              <w:bottom w:w="58" w:type="dxa"/>
            </w:tcMar>
          </w:tcPr>
          <w:p w14:paraId="0FF7DE86" w14:textId="77777777" w:rsidR="005026A8" w:rsidRPr="00D156B6" w:rsidRDefault="005026A8" w:rsidP="005026A8">
            <w:pPr>
              <w:spacing w:after="0"/>
              <w:rPr>
                <w:rFonts w:cs="Calibri"/>
                <w:color w:val="000000"/>
                <w:sz w:val="20"/>
                <w:szCs w:val="22"/>
              </w:rPr>
            </w:pPr>
          </w:p>
        </w:tc>
        <w:tc>
          <w:tcPr>
            <w:tcW w:w="1674" w:type="dxa"/>
            <w:tcMar>
              <w:top w:w="58" w:type="dxa"/>
              <w:bottom w:w="58" w:type="dxa"/>
            </w:tcMar>
          </w:tcPr>
          <w:p w14:paraId="33207A5F" w14:textId="77777777" w:rsidR="005026A8" w:rsidRPr="00D156B6" w:rsidRDefault="005026A8" w:rsidP="005026A8">
            <w:pPr>
              <w:spacing w:after="0"/>
              <w:rPr>
                <w:sz w:val="20"/>
              </w:rPr>
            </w:pPr>
          </w:p>
        </w:tc>
      </w:tr>
    </w:tbl>
    <w:p w14:paraId="7A1E10E9" w14:textId="77777777" w:rsidR="005026A8" w:rsidRDefault="005026A8" w:rsidP="002C73DA"/>
    <w:p w14:paraId="6F68446B" w14:textId="716E05F5" w:rsidR="005026A8" w:rsidRDefault="005026A8" w:rsidP="002C73DA">
      <w:pPr>
        <w:rPr>
          <w:b/>
        </w:rPr>
      </w:pPr>
      <w:r>
        <w:rPr>
          <w:b/>
        </w:rPr>
        <w:t>Viewing the shared link</w:t>
      </w:r>
    </w:p>
    <w:p w14:paraId="3B0423E1" w14:textId="64E38D4D" w:rsidR="00D63A11" w:rsidRDefault="00D63A11" w:rsidP="002C73DA">
      <w:r>
        <w:t>The recipient</w:t>
      </w:r>
      <w:r w:rsidR="005026A8">
        <w:t>(/s)</w:t>
      </w:r>
      <w:r>
        <w:t xml:space="preserve"> on clicking the link would be taken to a list view that displays all the shared content. </w:t>
      </w:r>
    </w:p>
    <w:p w14:paraId="312A6F8E" w14:textId="375BDFD3" w:rsidR="00D63A11" w:rsidRDefault="00D63A11" w:rsidP="002C73DA">
      <w:r>
        <w:t xml:space="preserve">Senders can later on view content they have shared through OneDrive web share page or through Raconteur app’s shared content page. In order to have parity with current experience, </w:t>
      </w:r>
      <w:r w:rsidR="00E57D26">
        <w:t>bundles</w:t>
      </w:r>
      <w:r>
        <w:t xml:space="preserve"> are created</w:t>
      </w:r>
      <w:r w:rsidR="005026A8">
        <w:t xml:space="preserve"> for each share event.</w:t>
      </w:r>
    </w:p>
    <w:p w14:paraId="6EE92455" w14:textId="78EACD1C" w:rsidR="00C33D59" w:rsidRDefault="005026A8" w:rsidP="002C73DA">
      <w:r>
        <w:t>In this scenario folders should be named</w:t>
      </w:r>
      <w:r w:rsidR="00C33D59">
        <w:t xml:space="preserve"> by default</w:t>
      </w:r>
      <w:r w:rsidR="000624D5">
        <w:t>:</w:t>
      </w:r>
    </w:p>
    <w:tbl>
      <w:tblPr>
        <w:tblStyle w:val="Wind8ws"/>
        <w:tblW w:w="10415" w:type="dxa"/>
        <w:tblInd w:w="115" w:type="dxa"/>
        <w:tblLook w:val="04A0" w:firstRow="1" w:lastRow="0" w:firstColumn="1" w:lastColumn="0" w:noHBand="0" w:noVBand="1"/>
      </w:tblPr>
      <w:tblGrid>
        <w:gridCol w:w="2104"/>
        <w:gridCol w:w="2851"/>
        <w:gridCol w:w="80"/>
        <w:gridCol w:w="2283"/>
        <w:gridCol w:w="2298"/>
        <w:gridCol w:w="799"/>
      </w:tblGrid>
      <w:tr w:rsidR="000624D5" w:rsidRPr="004622D9" w14:paraId="50104AE7" w14:textId="77777777" w:rsidTr="00C33D59">
        <w:trPr>
          <w:cnfStyle w:val="100000000000" w:firstRow="1" w:lastRow="0" w:firstColumn="0" w:lastColumn="0" w:oddVBand="0" w:evenVBand="0" w:oddHBand="0" w:evenHBand="0" w:firstRowFirstColumn="0" w:firstRowLastColumn="0" w:lastRowFirstColumn="0" w:lastRowLastColumn="0"/>
        </w:trPr>
        <w:tc>
          <w:tcPr>
            <w:tcW w:w="2104" w:type="dxa"/>
          </w:tcPr>
          <w:p w14:paraId="4F4DB6A4" w14:textId="6B2A9595" w:rsidR="000624D5" w:rsidRPr="004622D9" w:rsidRDefault="00C33D59" w:rsidP="00E57D26">
            <w:r>
              <w:t>Scenario</w:t>
            </w:r>
          </w:p>
        </w:tc>
        <w:tc>
          <w:tcPr>
            <w:tcW w:w="2931" w:type="dxa"/>
            <w:gridSpan w:val="2"/>
          </w:tcPr>
          <w:p w14:paraId="736482B9" w14:textId="77777777" w:rsidR="000624D5" w:rsidRDefault="000624D5" w:rsidP="00E57D26">
            <w:r>
              <w:t>PM text</w:t>
            </w:r>
          </w:p>
        </w:tc>
        <w:tc>
          <w:tcPr>
            <w:tcW w:w="2283" w:type="dxa"/>
          </w:tcPr>
          <w:p w14:paraId="71F7E88B" w14:textId="77777777" w:rsidR="000624D5" w:rsidRDefault="000624D5" w:rsidP="00E57D26">
            <w:r>
              <w:t>UA approved text</w:t>
            </w:r>
          </w:p>
        </w:tc>
        <w:tc>
          <w:tcPr>
            <w:tcW w:w="2298" w:type="dxa"/>
          </w:tcPr>
          <w:p w14:paraId="4EA107B8" w14:textId="77777777" w:rsidR="000624D5" w:rsidRPr="004622D9" w:rsidRDefault="000624D5" w:rsidP="00E57D26">
            <w:r>
              <w:t>Comments</w:t>
            </w:r>
          </w:p>
        </w:tc>
        <w:tc>
          <w:tcPr>
            <w:tcW w:w="799" w:type="dxa"/>
          </w:tcPr>
          <w:p w14:paraId="12B1F4FD" w14:textId="77777777" w:rsidR="000624D5" w:rsidRPr="004622D9" w:rsidRDefault="000624D5" w:rsidP="00E57D26">
            <w:r>
              <w:t>Final</w:t>
            </w:r>
          </w:p>
        </w:tc>
      </w:tr>
      <w:tr w:rsidR="000624D5" w:rsidRPr="004622D9" w14:paraId="3C39B5C6" w14:textId="77777777" w:rsidTr="00C33D59">
        <w:tc>
          <w:tcPr>
            <w:tcW w:w="2104" w:type="dxa"/>
          </w:tcPr>
          <w:p w14:paraId="4508A449" w14:textId="10E9AAED" w:rsidR="000624D5" w:rsidRPr="009F5AC1" w:rsidRDefault="00C33D59" w:rsidP="00E57D26">
            <w:r w:rsidRPr="009F7CD4">
              <w:rPr>
                <w:b/>
              </w:rPr>
              <w:t>Sharing 1 photo</w:t>
            </w:r>
            <w:r>
              <w:rPr>
                <w:b/>
              </w:rPr>
              <w:t>/video/RMT</w:t>
            </w:r>
            <w:r w:rsidRPr="009F7CD4">
              <w:rPr>
                <w:b/>
              </w:rPr>
              <w:t xml:space="preserve"> from viewer</w:t>
            </w:r>
          </w:p>
        </w:tc>
        <w:tc>
          <w:tcPr>
            <w:tcW w:w="2851" w:type="dxa"/>
          </w:tcPr>
          <w:p w14:paraId="77935D62" w14:textId="292488E4" w:rsidR="000624D5" w:rsidRDefault="00C33D59" w:rsidP="00E57D26">
            <w:r>
              <w:t>Shared &lt;file type&gt; on &lt;date&gt;</w:t>
            </w:r>
          </w:p>
        </w:tc>
        <w:tc>
          <w:tcPr>
            <w:tcW w:w="2363" w:type="dxa"/>
            <w:gridSpan w:val="2"/>
          </w:tcPr>
          <w:p w14:paraId="6B7262C6" w14:textId="71FC4023" w:rsidR="000624D5" w:rsidRDefault="000624D5" w:rsidP="00E57D26"/>
        </w:tc>
        <w:tc>
          <w:tcPr>
            <w:tcW w:w="2298" w:type="dxa"/>
          </w:tcPr>
          <w:p w14:paraId="1E442E9B" w14:textId="7D0633C0" w:rsidR="000624D5" w:rsidRPr="009F5AC1" w:rsidRDefault="000624D5" w:rsidP="00E57D26"/>
        </w:tc>
        <w:tc>
          <w:tcPr>
            <w:tcW w:w="799" w:type="dxa"/>
          </w:tcPr>
          <w:p w14:paraId="38BCC0B5" w14:textId="66C3B511" w:rsidR="000624D5" w:rsidRPr="009F5AC1" w:rsidRDefault="000624D5" w:rsidP="00E57D26"/>
        </w:tc>
      </w:tr>
      <w:tr w:rsidR="00C33D59" w:rsidRPr="004622D9" w14:paraId="433A99EF" w14:textId="77777777" w:rsidTr="00C33D59">
        <w:tc>
          <w:tcPr>
            <w:tcW w:w="2104" w:type="dxa"/>
          </w:tcPr>
          <w:p w14:paraId="62CB97E4" w14:textId="77777777" w:rsidR="00C33D59" w:rsidRDefault="00C33D59" w:rsidP="00E57D26">
            <w:pPr>
              <w:rPr>
                <w:b/>
              </w:rPr>
            </w:pPr>
            <w:r w:rsidRPr="009F7CD4">
              <w:rPr>
                <w:b/>
              </w:rPr>
              <w:t xml:space="preserve">Sharing 1 </w:t>
            </w:r>
            <w:r>
              <w:rPr>
                <w:b/>
              </w:rPr>
              <w:t xml:space="preserve">or multiple </w:t>
            </w:r>
            <w:r w:rsidRPr="009F7CD4">
              <w:rPr>
                <w:b/>
              </w:rPr>
              <w:t>photo</w:t>
            </w:r>
            <w:r>
              <w:rPr>
                <w:b/>
              </w:rPr>
              <w:t>/video/RMT</w:t>
            </w:r>
            <w:r w:rsidRPr="009F7CD4">
              <w:rPr>
                <w:b/>
              </w:rPr>
              <w:t xml:space="preserve"> from </w:t>
            </w:r>
            <w:r>
              <w:rPr>
                <w:b/>
              </w:rPr>
              <w:t>list view</w:t>
            </w:r>
          </w:p>
          <w:p w14:paraId="3640E5B7" w14:textId="0B4214A3" w:rsidR="00C33D59" w:rsidRPr="00C33D59" w:rsidRDefault="00C33D59" w:rsidP="00C33D59">
            <w:r>
              <w:t>Only one type shared</w:t>
            </w:r>
          </w:p>
        </w:tc>
        <w:tc>
          <w:tcPr>
            <w:tcW w:w="2851" w:type="dxa"/>
          </w:tcPr>
          <w:p w14:paraId="72B96DA7" w14:textId="57B602D5" w:rsidR="00C33D59" w:rsidRDefault="00C33D59" w:rsidP="00E57D26">
            <w:r>
              <w:t>Shared &lt;file type&gt;s on &lt;date&gt;</w:t>
            </w:r>
          </w:p>
        </w:tc>
        <w:tc>
          <w:tcPr>
            <w:tcW w:w="2363" w:type="dxa"/>
            <w:gridSpan w:val="2"/>
          </w:tcPr>
          <w:p w14:paraId="4EB08725" w14:textId="77777777" w:rsidR="00C33D59" w:rsidRDefault="00C33D59" w:rsidP="00E57D26"/>
        </w:tc>
        <w:tc>
          <w:tcPr>
            <w:tcW w:w="2298" w:type="dxa"/>
          </w:tcPr>
          <w:p w14:paraId="653D6A6F" w14:textId="77777777" w:rsidR="00C33D59" w:rsidRDefault="00C33D59" w:rsidP="00E57D26"/>
        </w:tc>
        <w:tc>
          <w:tcPr>
            <w:tcW w:w="799" w:type="dxa"/>
          </w:tcPr>
          <w:p w14:paraId="002915EB" w14:textId="77777777" w:rsidR="00C33D59" w:rsidRDefault="00C33D59" w:rsidP="00E57D26"/>
        </w:tc>
      </w:tr>
      <w:tr w:rsidR="00C33D59" w:rsidRPr="004622D9" w14:paraId="62B62F41" w14:textId="77777777" w:rsidTr="00C33D59">
        <w:tc>
          <w:tcPr>
            <w:tcW w:w="2104" w:type="dxa"/>
          </w:tcPr>
          <w:p w14:paraId="080D5D40" w14:textId="77777777" w:rsidR="00C33D59" w:rsidRDefault="00C33D59" w:rsidP="00C33D59">
            <w:pPr>
              <w:rPr>
                <w:b/>
              </w:rPr>
            </w:pPr>
            <w:r w:rsidRPr="009F7CD4">
              <w:rPr>
                <w:b/>
              </w:rPr>
              <w:t xml:space="preserve">Sharing 1 </w:t>
            </w:r>
            <w:r>
              <w:rPr>
                <w:b/>
              </w:rPr>
              <w:t xml:space="preserve">or multiple </w:t>
            </w:r>
            <w:r w:rsidRPr="009F7CD4">
              <w:rPr>
                <w:b/>
              </w:rPr>
              <w:t>photo</w:t>
            </w:r>
            <w:r>
              <w:rPr>
                <w:b/>
              </w:rPr>
              <w:t>/video/RMT</w:t>
            </w:r>
            <w:r w:rsidRPr="009F7CD4">
              <w:rPr>
                <w:b/>
              </w:rPr>
              <w:t xml:space="preserve"> from </w:t>
            </w:r>
            <w:r>
              <w:rPr>
                <w:b/>
              </w:rPr>
              <w:t>list view</w:t>
            </w:r>
          </w:p>
          <w:p w14:paraId="0491BAF8" w14:textId="615A86B4" w:rsidR="00C33D59" w:rsidRDefault="00C33D59" w:rsidP="00C33D59">
            <w:r>
              <w:t>Multiple types shared</w:t>
            </w:r>
          </w:p>
        </w:tc>
        <w:tc>
          <w:tcPr>
            <w:tcW w:w="2851" w:type="dxa"/>
          </w:tcPr>
          <w:p w14:paraId="65BE7004" w14:textId="011E6359" w:rsidR="00C33D59" w:rsidRDefault="00C33D59" w:rsidP="00E57D26">
            <w:r>
              <w:t>Shared items on &lt;date&gt;</w:t>
            </w:r>
          </w:p>
        </w:tc>
        <w:tc>
          <w:tcPr>
            <w:tcW w:w="2363" w:type="dxa"/>
            <w:gridSpan w:val="2"/>
          </w:tcPr>
          <w:p w14:paraId="55DC44EF" w14:textId="77777777" w:rsidR="00C33D59" w:rsidRDefault="00C33D59" w:rsidP="00E57D26"/>
        </w:tc>
        <w:tc>
          <w:tcPr>
            <w:tcW w:w="2298" w:type="dxa"/>
          </w:tcPr>
          <w:p w14:paraId="7E4D6BD9" w14:textId="77777777" w:rsidR="00C33D59" w:rsidRDefault="00C33D59" w:rsidP="00E57D26"/>
        </w:tc>
        <w:tc>
          <w:tcPr>
            <w:tcW w:w="799" w:type="dxa"/>
          </w:tcPr>
          <w:p w14:paraId="7B2F5AAA" w14:textId="77777777" w:rsidR="00C33D59" w:rsidRDefault="00C33D59" w:rsidP="00E57D26"/>
        </w:tc>
      </w:tr>
    </w:tbl>
    <w:p w14:paraId="3A802EF1" w14:textId="77777777" w:rsidR="000624D5" w:rsidRDefault="000624D5" w:rsidP="002C73DA"/>
    <w:p w14:paraId="57F1E633" w14:textId="2A7147F1" w:rsidR="00D63A11" w:rsidRDefault="00D63A11" w:rsidP="002C73DA">
      <w:pPr>
        <w:rPr>
          <w:b/>
        </w:rPr>
      </w:pPr>
      <w:r>
        <w:rPr>
          <w:b/>
        </w:rPr>
        <w:t>Link configurations and permissioning</w:t>
      </w:r>
    </w:p>
    <w:p w14:paraId="3361C2F6" w14:textId="41ED9580" w:rsidR="002F72BF" w:rsidRPr="002F72BF" w:rsidRDefault="002F72BF" w:rsidP="006526C1">
      <w:pPr>
        <w:pStyle w:val="ListParagraph"/>
        <w:numPr>
          <w:ilvl w:val="0"/>
          <w:numId w:val="44"/>
        </w:numPr>
        <w:rPr>
          <w:b/>
        </w:rPr>
      </w:pPr>
      <w:r>
        <w:t>View only, can’t edit</w:t>
      </w:r>
    </w:p>
    <w:p w14:paraId="5255D588" w14:textId="1C988A76" w:rsidR="002F72BF" w:rsidRPr="002F72BF" w:rsidRDefault="002F72BF" w:rsidP="006526C1">
      <w:pPr>
        <w:pStyle w:val="ListParagraph"/>
        <w:numPr>
          <w:ilvl w:val="0"/>
          <w:numId w:val="44"/>
        </w:numPr>
        <w:rPr>
          <w:b/>
        </w:rPr>
      </w:pPr>
      <w:r>
        <w:t>Doesn’t need to have OneDrive account to view (no sign in or sign up needed)</w:t>
      </w:r>
    </w:p>
    <w:p w14:paraId="67900EE6" w14:textId="579047CA" w:rsidR="002F72BF" w:rsidRPr="00622483" w:rsidRDefault="002F72BF" w:rsidP="006526C1">
      <w:pPr>
        <w:pStyle w:val="ListParagraph"/>
        <w:numPr>
          <w:ilvl w:val="0"/>
          <w:numId w:val="44"/>
        </w:numPr>
        <w:rPr>
          <w:b/>
        </w:rPr>
      </w:pPr>
      <w:r>
        <w:t>Link can be further shared to any number of people</w:t>
      </w:r>
      <w:r w:rsidR="006D711E">
        <w:t>, who can access it without restrictions</w:t>
      </w:r>
    </w:p>
    <w:p w14:paraId="21ED614D" w14:textId="3958886D" w:rsidR="00622483" w:rsidRPr="00622483" w:rsidRDefault="00622483" w:rsidP="006526C1">
      <w:pPr>
        <w:pStyle w:val="ListParagraph"/>
        <w:numPr>
          <w:ilvl w:val="0"/>
          <w:numId w:val="44"/>
        </w:numPr>
        <w:rPr>
          <w:b/>
        </w:rPr>
      </w:pPr>
      <w:r>
        <w:t>Content only hosted on sender’s OneDrive. Not hosted on recipient’s OneDrive.</w:t>
      </w:r>
    </w:p>
    <w:p w14:paraId="1E6B371C" w14:textId="77777777" w:rsidR="00622483" w:rsidRPr="00622483" w:rsidRDefault="00622483" w:rsidP="006526C1">
      <w:pPr>
        <w:pStyle w:val="ListParagraph"/>
        <w:numPr>
          <w:ilvl w:val="0"/>
          <w:numId w:val="44"/>
        </w:numPr>
      </w:pPr>
      <w:r w:rsidRPr="00622483">
        <w:rPr>
          <w:color w:val="FF0000"/>
        </w:rPr>
        <w:t>Max number of distinct viewers?</w:t>
      </w:r>
    </w:p>
    <w:p w14:paraId="4C76829F" w14:textId="77777777" w:rsidR="00622483" w:rsidRDefault="00622483" w:rsidP="006526C1">
      <w:pPr>
        <w:pStyle w:val="ListParagraph"/>
        <w:numPr>
          <w:ilvl w:val="0"/>
          <w:numId w:val="44"/>
        </w:numPr>
      </w:pPr>
      <w:r>
        <w:t xml:space="preserve">If sender deletes OneDrive content, recipients can no longer view the content </w:t>
      </w:r>
    </w:p>
    <w:p w14:paraId="1D3C28F0" w14:textId="797DE3B4" w:rsidR="00622483" w:rsidRDefault="00622483" w:rsidP="006526C1">
      <w:pPr>
        <w:pStyle w:val="ListParagraph"/>
        <w:numPr>
          <w:ilvl w:val="0"/>
          <w:numId w:val="44"/>
        </w:numPr>
      </w:pPr>
      <w:r>
        <w:t xml:space="preserve">If sender deletes their OneDrive account, recipients can no longer view the content </w:t>
      </w:r>
    </w:p>
    <w:p w14:paraId="27FB3F54" w14:textId="77777777" w:rsidR="00622483" w:rsidRDefault="00622483" w:rsidP="00622483">
      <w:pPr>
        <w:rPr>
          <w:b/>
        </w:rPr>
      </w:pPr>
    </w:p>
    <w:p w14:paraId="76DBEF8A" w14:textId="77777777" w:rsidR="00622483" w:rsidRDefault="00622483" w:rsidP="002C73DA"/>
    <w:p w14:paraId="59DBE6DB" w14:textId="77777777" w:rsidR="00622483" w:rsidRPr="005026A8" w:rsidRDefault="00622483" w:rsidP="002C73DA">
      <w:pPr>
        <w:rPr>
          <w:b/>
        </w:rPr>
      </w:pPr>
    </w:p>
    <w:p w14:paraId="2290C147" w14:textId="7D7031AB" w:rsidR="009C2D43" w:rsidRDefault="00B85537" w:rsidP="0014235B">
      <w:pPr>
        <w:pStyle w:val="Heading3"/>
      </w:pPr>
      <w:r>
        <w:t>Share link to Local and/or OneDrive</w:t>
      </w:r>
      <w:r w:rsidR="009C2D43">
        <w:t xml:space="preserve"> </w:t>
      </w:r>
      <w:r w:rsidR="00FB2A91">
        <w:t xml:space="preserve">standard format </w:t>
      </w:r>
      <w:r w:rsidR="009C2D43">
        <w:t>content</w:t>
      </w:r>
    </w:p>
    <w:p w14:paraId="3E6E4CF1" w14:textId="28678AC1" w:rsidR="00191C60" w:rsidRPr="00191C60" w:rsidRDefault="00191C60" w:rsidP="00191C60">
      <w:r>
        <w:t xml:space="preserve">User selects content, some of which live in cloud already and some of which live on local device (yet to get to cloud), and want to share their entire selection as OneDrive link. </w:t>
      </w:r>
    </w:p>
    <w:p w14:paraId="7C205659" w14:textId="5F6E333C" w:rsidR="005026A8" w:rsidRDefault="00E57D26" w:rsidP="005026A8">
      <w:pPr>
        <w:rPr>
          <w:b/>
        </w:rPr>
      </w:pPr>
      <w:r>
        <w:rPr>
          <w:b/>
        </w:rPr>
        <w:t xml:space="preserve">On demand </w:t>
      </w:r>
      <w:r w:rsidR="005026A8">
        <w:rPr>
          <w:b/>
        </w:rPr>
        <w:t>Uploading</w:t>
      </w:r>
      <w:r>
        <w:rPr>
          <w:b/>
        </w:rPr>
        <w:t xml:space="preserve"> of</w:t>
      </w:r>
      <w:r w:rsidR="005026A8">
        <w:rPr>
          <w:b/>
        </w:rPr>
        <w:t xml:space="preserve"> </w:t>
      </w:r>
      <w:r w:rsidR="003841F8">
        <w:rPr>
          <w:b/>
        </w:rPr>
        <w:t xml:space="preserve">local </w:t>
      </w:r>
      <w:r w:rsidR="005026A8">
        <w:rPr>
          <w:b/>
        </w:rPr>
        <w:t>content to OneDrive</w:t>
      </w:r>
    </w:p>
    <w:p w14:paraId="1789E83B" w14:textId="77777777" w:rsidR="00C33733" w:rsidRDefault="00C33733" w:rsidP="005026A8">
      <w:r>
        <w:t xml:space="preserve">When users selects content that lives locally on device but is to be shared as an OneDrive link to the target apps, we need to upload the local content onto OneDrive. </w:t>
      </w:r>
    </w:p>
    <w:p w14:paraId="74C2C0C6" w14:textId="54F9928F" w:rsidR="003841F8" w:rsidRDefault="003841F8" w:rsidP="003841F8">
      <w:r>
        <w:t>If only local content was selected, then upload all local content to OneDrive and get a single OneDrive link that points to the entire set.</w:t>
      </w:r>
    </w:p>
    <w:p w14:paraId="09EE450A" w14:textId="6A67D487" w:rsidR="003841F8" w:rsidRDefault="003841F8" w:rsidP="003841F8">
      <w:pPr>
        <w:pStyle w:val="Questions"/>
      </w:pPr>
      <w:r w:rsidRPr="003841F8">
        <w:rPr>
          <w:rStyle w:val="QuestionsChar"/>
        </w:rPr>
        <w:t>If mixed source content was selected (some local, some cloud), the upload the local content onto OneDrive and get a link to entire set link that represents both the content that already existed in OneDrive and the newly uploaded content</w:t>
      </w:r>
    </w:p>
    <w:p w14:paraId="0980D5A3" w14:textId="207E3C49" w:rsidR="00C33733" w:rsidRDefault="00C33733" w:rsidP="005026A8">
      <w:r>
        <w:t xml:space="preserve">Upload location is the same as the location as where the content would be later backed up. </w:t>
      </w:r>
    </w:p>
    <w:p w14:paraId="5CD2DD3C" w14:textId="11BFB8AF" w:rsidR="003841F8" w:rsidRDefault="003841F8" w:rsidP="005026A8">
      <w:pPr>
        <w:rPr>
          <w:b/>
        </w:rPr>
      </w:pPr>
      <w:r>
        <w:rPr>
          <w:b/>
        </w:rPr>
        <w:t>Upload size</w:t>
      </w:r>
    </w:p>
    <w:p w14:paraId="02870B0E" w14:textId="14519675" w:rsidR="003841F8" w:rsidRPr="00E57D26" w:rsidRDefault="003841F8" w:rsidP="003841F8">
      <w:pPr>
        <w:pStyle w:val="Questions"/>
        <w:rPr>
          <w:b w:val="0"/>
        </w:rPr>
      </w:pPr>
      <w:r w:rsidRPr="00E57D26">
        <w:rPr>
          <w:b w:val="0"/>
        </w:rPr>
        <w:t>Upload as much as needed to render a “good enough” view. 1600px?</w:t>
      </w:r>
    </w:p>
    <w:p w14:paraId="4EA9E97A" w14:textId="77777777" w:rsidR="00E57D26" w:rsidRDefault="00E57D26" w:rsidP="00E57D26">
      <w:r>
        <w:t>If users selects multiple photos or videos that live on local device to upload to OneDrive, uploading the full resolution version of these files could take a really long time and forces the users to wait while this process occurs in order to move on to the next step of the share flow. In order to mitigate this, we should upload a max of 1600 pixels (display is good enough on most devices) during the on-demand upload process.</w:t>
      </w:r>
    </w:p>
    <w:p w14:paraId="676ECDC0" w14:textId="77777777" w:rsidR="00E57D26" w:rsidRDefault="00E57D26" w:rsidP="00E57D26">
      <w:r>
        <w:t xml:space="preserve">This on-demand upload needs to be compliant with the sync solution. It should not create two copies of the content in the cloud. </w:t>
      </w:r>
    </w:p>
    <w:p w14:paraId="20D83630" w14:textId="77777777" w:rsidR="00E57D26" w:rsidRPr="00F50C51" w:rsidRDefault="00E57D26" w:rsidP="00E57D26">
      <w:r>
        <w:t>If we upload low res during on-demand upload and hi-res during sync process (mostly likely when user is connected to wifi) then we should ensure that the content referenced in the link is automatically and appropriately updated to point to the hi-res version without creating any duplication of content.</w:t>
      </w:r>
    </w:p>
    <w:p w14:paraId="21A39772" w14:textId="77777777" w:rsidR="00E57D26" w:rsidRPr="00E57D26" w:rsidRDefault="00E57D26" w:rsidP="00E57D26">
      <w:pPr>
        <w:pStyle w:val="Questions"/>
        <w:rPr>
          <w:b w:val="0"/>
        </w:rPr>
      </w:pPr>
      <w:r w:rsidRPr="00E57D26">
        <w:rPr>
          <w:b w:val="0"/>
        </w:rPr>
        <w:t>Open for investigation: on-demand upload compliant with sync solution</w:t>
      </w:r>
    </w:p>
    <w:p w14:paraId="5DA40F94" w14:textId="77777777" w:rsidR="00E57D26" w:rsidRPr="003841F8" w:rsidRDefault="00E57D26" w:rsidP="003841F8">
      <w:pPr>
        <w:pStyle w:val="Questions"/>
      </w:pPr>
    </w:p>
    <w:p w14:paraId="2742C377" w14:textId="0E7A044E" w:rsidR="00191C60" w:rsidRDefault="00191C60" w:rsidP="005026A8">
      <w:pPr>
        <w:rPr>
          <w:b/>
        </w:rPr>
      </w:pPr>
      <w:r>
        <w:rPr>
          <w:b/>
        </w:rPr>
        <w:t xml:space="preserve">UX- Uploading content </w:t>
      </w:r>
    </w:p>
    <w:p w14:paraId="5FDD920F" w14:textId="69812929" w:rsidR="003841F8" w:rsidRPr="003841F8" w:rsidRDefault="003841F8" w:rsidP="005026A8">
      <w:r w:rsidRPr="003841F8">
        <w:lastRenderedPageBreak/>
        <w:t xml:space="preserve">Since OneDrive upload could take a significant amount of time, we need to show users upload progress. </w:t>
      </w:r>
    </w:p>
    <w:p w14:paraId="64CD7891" w14:textId="77777777" w:rsidR="003841F8" w:rsidRDefault="003841F8" w:rsidP="003841F8">
      <w:pPr>
        <w:rPr>
          <w:color w:val="FF0000"/>
        </w:rPr>
      </w:pPr>
      <w:r>
        <w:rPr>
          <w:color w:val="FF0000"/>
        </w:rPr>
        <w:t>&lt;Insert screenshot&gt;</w:t>
      </w:r>
    </w:p>
    <w:p w14:paraId="75A69889" w14:textId="19750A7B" w:rsidR="00764922" w:rsidRDefault="00764922" w:rsidP="003841F8">
      <w:pPr>
        <w:rPr>
          <w:color w:val="FF0000"/>
        </w:rPr>
      </w:pPr>
      <w:r>
        <w:rPr>
          <w:color w:val="FF0000"/>
        </w:rPr>
        <w:t>Viewer:</w:t>
      </w:r>
    </w:p>
    <w:p w14:paraId="06AF9F77" w14:textId="39B4A24E" w:rsidR="00764922" w:rsidRDefault="00764922" w:rsidP="003841F8">
      <w:pPr>
        <w:rPr>
          <w:color w:val="FF0000"/>
        </w:rPr>
      </w:pPr>
      <w:r>
        <w:rPr>
          <w:noProof/>
          <w:lang w:val="fr-FR" w:eastAsia="zh-CN"/>
        </w:rPr>
        <w:drawing>
          <wp:inline distT="0" distB="0" distL="0" distR="0" wp14:anchorId="61C36692" wp14:editId="149A3D13">
            <wp:extent cx="2176513"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0124" cy="3606423"/>
                    </a:xfrm>
                    <a:prstGeom prst="rect">
                      <a:avLst/>
                    </a:prstGeom>
                  </pic:spPr>
                </pic:pic>
              </a:graphicData>
            </a:graphic>
          </wp:inline>
        </w:drawing>
      </w:r>
    </w:p>
    <w:p w14:paraId="5806D70E" w14:textId="3CB8555D" w:rsidR="00764922" w:rsidRDefault="00764922" w:rsidP="003841F8">
      <w:pPr>
        <w:rPr>
          <w:color w:val="FF0000"/>
        </w:rPr>
      </w:pPr>
      <w:r>
        <w:rPr>
          <w:color w:val="FF0000"/>
        </w:rPr>
        <w:t>List View:</w:t>
      </w:r>
    </w:p>
    <w:p w14:paraId="399745FE" w14:textId="77777777" w:rsidR="003841F8" w:rsidRDefault="003841F8" w:rsidP="003841F8">
      <w:pPr>
        <w:rPr>
          <w:color w:val="FF0000"/>
        </w:rPr>
      </w:pPr>
      <w:r>
        <w:rPr>
          <w:noProof/>
          <w:lang w:val="fr-FR" w:eastAsia="zh-CN"/>
        </w:rPr>
        <w:lastRenderedPageBreak/>
        <w:drawing>
          <wp:inline distT="0" distB="0" distL="0" distR="0" wp14:anchorId="2379CECF" wp14:editId="12FF9F9D">
            <wp:extent cx="2397185" cy="4005618"/>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00133" cy="4010544"/>
                    </a:xfrm>
                    <a:prstGeom prst="rect">
                      <a:avLst/>
                    </a:prstGeom>
                  </pic:spPr>
                </pic:pic>
              </a:graphicData>
            </a:graphic>
          </wp:inline>
        </w:drawing>
      </w:r>
      <w:r>
        <w:rPr>
          <w:color w:val="FF0000"/>
        </w:rPr>
        <w:t xml:space="preserve">       </w:t>
      </w:r>
      <w:r>
        <w:rPr>
          <w:noProof/>
          <w:lang w:val="fr-FR" w:eastAsia="zh-CN"/>
        </w:rPr>
        <w:drawing>
          <wp:inline distT="0" distB="0" distL="0" distR="0" wp14:anchorId="739AF74A" wp14:editId="1B0DC700">
            <wp:extent cx="2449774" cy="4045216"/>
            <wp:effectExtent l="0" t="0" r="825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1621" cy="4064778"/>
                    </a:xfrm>
                    <a:prstGeom prst="rect">
                      <a:avLst/>
                    </a:prstGeom>
                  </pic:spPr>
                </pic:pic>
              </a:graphicData>
            </a:graphic>
          </wp:inline>
        </w:drawing>
      </w:r>
    </w:p>
    <w:tbl>
      <w:tblPr>
        <w:tblStyle w:val="Wind8ws"/>
        <w:tblW w:w="10015" w:type="dxa"/>
        <w:tblLook w:val="06A0" w:firstRow="1" w:lastRow="0" w:firstColumn="1" w:lastColumn="0" w:noHBand="1" w:noVBand="1"/>
      </w:tblPr>
      <w:tblGrid>
        <w:gridCol w:w="1641"/>
        <w:gridCol w:w="1942"/>
        <w:gridCol w:w="1181"/>
        <w:gridCol w:w="1825"/>
        <w:gridCol w:w="1813"/>
        <w:gridCol w:w="1613"/>
      </w:tblGrid>
      <w:tr w:rsidR="003841F8" w:rsidRPr="00D741AD" w14:paraId="5788F154" w14:textId="77777777" w:rsidTr="00E57D26">
        <w:trPr>
          <w:cnfStyle w:val="100000000000" w:firstRow="1" w:lastRow="0" w:firstColumn="0" w:lastColumn="0" w:oddVBand="0" w:evenVBand="0" w:oddHBand="0" w:evenHBand="0" w:firstRowFirstColumn="0" w:firstRowLastColumn="0" w:lastRowFirstColumn="0" w:lastRowLastColumn="0"/>
          <w:trHeight w:val="20"/>
        </w:trPr>
        <w:tc>
          <w:tcPr>
            <w:tcW w:w="1641" w:type="dxa"/>
            <w:tcMar>
              <w:top w:w="58" w:type="dxa"/>
              <w:bottom w:w="58" w:type="dxa"/>
            </w:tcMar>
            <w:hideMark/>
          </w:tcPr>
          <w:p w14:paraId="7B64E9A7" w14:textId="77777777" w:rsidR="003841F8" w:rsidRPr="00D741AD" w:rsidRDefault="003841F8" w:rsidP="00E57D26">
            <w:pPr>
              <w:rPr>
                <w:rFonts w:cs="Segoe UI"/>
                <w:b w:val="0"/>
                <w:bCs/>
                <w:szCs w:val="20"/>
              </w:rPr>
            </w:pPr>
            <w:r w:rsidRPr="00D741AD">
              <w:rPr>
                <w:rFonts w:cs="Segoe UI"/>
                <w:b w:val="0"/>
                <w:bCs/>
                <w:szCs w:val="20"/>
              </w:rPr>
              <w:t>UI feature</w:t>
            </w:r>
          </w:p>
        </w:tc>
        <w:tc>
          <w:tcPr>
            <w:tcW w:w="1942" w:type="dxa"/>
            <w:tcMar>
              <w:top w:w="58" w:type="dxa"/>
              <w:bottom w:w="58" w:type="dxa"/>
            </w:tcMar>
            <w:hideMark/>
          </w:tcPr>
          <w:p w14:paraId="69649756" w14:textId="77777777" w:rsidR="003841F8" w:rsidRPr="00D741AD" w:rsidRDefault="003841F8" w:rsidP="00E57D26">
            <w:pPr>
              <w:rPr>
                <w:rFonts w:cs="Segoe UI"/>
                <w:b w:val="0"/>
                <w:bCs/>
                <w:szCs w:val="20"/>
              </w:rPr>
            </w:pPr>
            <w:r w:rsidRPr="00D741AD">
              <w:rPr>
                <w:rFonts w:cs="Segoe UI"/>
                <w:b w:val="0"/>
                <w:bCs/>
                <w:szCs w:val="20"/>
              </w:rPr>
              <w:t>Description</w:t>
            </w:r>
          </w:p>
        </w:tc>
        <w:tc>
          <w:tcPr>
            <w:tcW w:w="1181" w:type="dxa"/>
          </w:tcPr>
          <w:p w14:paraId="530EBF31" w14:textId="77777777" w:rsidR="003841F8" w:rsidRPr="00D741AD" w:rsidRDefault="003841F8" w:rsidP="00E57D26">
            <w:pPr>
              <w:rPr>
                <w:rFonts w:cs="Segoe UI"/>
                <w:b w:val="0"/>
                <w:bCs/>
                <w:szCs w:val="20"/>
              </w:rPr>
            </w:pPr>
            <w:r>
              <w:rPr>
                <w:rFonts w:cs="Segoe UI"/>
                <w:b w:val="0"/>
                <w:bCs/>
                <w:szCs w:val="20"/>
              </w:rPr>
              <w:t>PC Shortcut</w:t>
            </w:r>
          </w:p>
        </w:tc>
        <w:tc>
          <w:tcPr>
            <w:tcW w:w="1825" w:type="dxa"/>
            <w:tcMar>
              <w:top w:w="58" w:type="dxa"/>
              <w:bottom w:w="58" w:type="dxa"/>
            </w:tcMar>
            <w:hideMark/>
          </w:tcPr>
          <w:p w14:paraId="77C9ABCA" w14:textId="77777777" w:rsidR="003841F8" w:rsidRPr="00D741AD" w:rsidRDefault="003841F8"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13" w:type="dxa"/>
            <w:tcMar>
              <w:top w:w="58" w:type="dxa"/>
              <w:bottom w:w="58" w:type="dxa"/>
            </w:tcMar>
            <w:hideMark/>
          </w:tcPr>
          <w:p w14:paraId="0ED0614B" w14:textId="77777777" w:rsidR="003841F8" w:rsidRPr="00D741AD" w:rsidRDefault="003841F8" w:rsidP="00E57D26">
            <w:pPr>
              <w:rPr>
                <w:rFonts w:cs="Segoe UI"/>
                <w:b w:val="0"/>
                <w:bCs/>
                <w:szCs w:val="20"/>
              </w:rPr>
            </w:pPr>
            <w:r w:rsidRPr="00D741AD">
              <w:rPr>
                <w:rFonts w:cs="Segoe UI"/>
                <w:b w:val="0"/>
                <w:bCs/>
                <w:szCs w:val="20"/>
              </w:rPr>
              <w:t>Proposed string</w:t>
            </w:r>
          </w:p>
        </w:tc>
        <w:tc>
          <w:tcPr>
            <w:tcW w:w="1613" w:type="dxa"/>
            <w:tcMar>
              <w:top w:w="58" w:type="dxa"/>
              <w:bottom w:w="58" w:type="dxa"/>
            </w:tcMar>
            <w:hideMark/>
          </w:tcPr>
          <w:p w14:paraId="6B3125ED" w14:textId="77777777" w:rsidR="003841F8" w:rsidRPr="00D741AD" w:rsidRDefault="003841F8" w:rsidP="00E57D26">
            <w:pPr>
              <w:jc w:val="center"/>
              <w:rPr>
                <w:rFonts w:cs="Segoe UI"/>
                <w:b w:val="0"/>
                <w:bCs/>
                <w:szCs w:val="20"/>
              </w:rPr>
            </w:pPr>
            <w:r w:rsidRPr="00D741AD">
              <w:rPr>
                <w:rFonts w:cs="Segoe UI"/>
                <w:b w:val="0"/>
                <w:bCs/>
                <w:szCs w:val="20"/>
              </w:rPr>
              <w:t>Final string</w:t>
            </w:r>
          </w:p>
        </w:tc>
      </w:tr>
      <w:tr w:rsidR="003841F8" w:rsidRPr="00D156B6" w14:paraId="2FCEC86A" w14:textId="77777777" w:rsidTr="00E57D26">
        <w:trPr>
          <w:trHeight w:val="20"/>
        </w:trPr>
        <w:tc>
          <w:tcPr>
            <w:tcW w:w="1641" w:type="dxa"/>
            <w:tcMar>
              <w:top w:w="58" w:type="dxa"/>
              <w:bottom w:w="58" w:type="dxa"/>
            </w:tcMar>
          </w:tcPr>
          <w:p w14:paraId="3B9F03A6" w14:textId="77777777" w:rsidR="003841F8" w:rsidRDefault="003841F8" w:rsidP="00E57D26">
            <w:pPr>
              <w:spacing w:after="0"/>
              <w:rPr>
                <w:sz w:val="20"/>
              </w:rPr>
            </w:pPr>
            <w:r>
              <w:rPr>
                <w:sz w:val="20"/>
              </w:rPr>
              <w:t>Page</w:t>
            </w:r>
          </w:p>
          <w:p w14:paraId="5E5BD2DE" w14:textId="77777777" w:rsidR="003841F8" w:rsidRPr="00D156B6" w:rsidRDefault="003841F8" w:rsidP="00E57D26">
            <w:pPr>
              <w:spacing w:after="0"/>
              <w:rPr>
                <w:sz w:val="20"/>
              </w:rPr>
            </w:pPr>
          </w:p>
        </w:tc>
        <w:tc>
          <w:tcPr>
            <w:tcW w:w="1942" w:type="dxa"/>
            <w:tcMar>
              <w:top w:w="58" w:type="dxa"/>
              <w:bottom w:w="58" w:type="dxa"/>
            </w:tcMar>
          </w:tcPr>
          <w:p w14:paraId="03B56725" w14:textId="77777777" w:rsidR="003841F8" w:rsidRPr="00D156B6" w:rsidRDefault="003841F8" w:rsidP="00E57D26">
            <w:pPr>
              <w:rPr>
                <w:rFonts w:cs="Segoe UI"/>
                <w:color w:val="000000"/>
                <w:sz w:val="20"/>
              </w:rPr>
            </w:pPr>
            <w:r>
              <w:rPr>
                <w:sz w:val="20"/>
              </w:rPr>
              <w:t xml:space="preserve">Shows progress of uploads. Shows visual representation of each item being uploaded, progress of the uploads and </w:t>
            </w:r>
            <w:r w:rsidRPr="00764922">
              <w:rPr>
                <w:color w:val="FF0000"/>
                <w:sz w:val="20"/>
              </w:rPr>
              <w:t>enables user interaction (like cancel)</w:t>
            </w:r>
          </w:p>
        </w:tc>
        <w:tc>
          <w:tcPr>
            <w:tcW w:w="1181" w:type="dxa"/>
          </w:tcPr>
          <w:p w14:paraId="61429768" w14:textId="77777777" w:rsidR="003841F8" w:rsidRDefault="003841F8" w:rsidP="00E57D26">
            <w:pPr>
              <w:spacing w:after="0"/>
              <w:rPr>
                <w:sz w:val="20"/>
              </w:rPr>
            </w:pPr>
          </w:p>
        </w:tc>
        <w:tc>
          <w:tcPr>
            <w:tcW w:w="1825" w:type="dxa"/>
            <w:tcMar>
              <w:top w:w="58" w:type="dxa"/>
              <w:bottom w:w="58" w:type="dxa"/>
            </w:tcMar>
          </w:tcPr>
          <w:p w14:paraId="52B76DFC" w14:textId="77777777" w:rsidR="003841F8" w:rsidRPr="00D156B6" w:rsidRDefault="003841F8" w:rsidP="00E57D26">
            <w:pPr>
              <w:spacing w:after="0"/>
              <w:rPr>
                <w:sz w:val="20"/>
              </w:rPr>
            </w:pPr>
            <w:r>
              <w:rPr>
                <w:sz w:val="20"/>
              </w:rPr>
              <w:t>Upload progress page</w:t>
            </w:r>
          </w:p>
        </w:tc>
        <w:tc>
          <w:tcPr>
            <w:tcW w:w="1813" w:type="dxa"/>
            <w:tcMar>
              <w:top w:w="58" w:type="dxa"/>
              <w:bottom w:w="58" w:type="dxa"/>
            </w:tcMar>
          </w:tcPr>
          <w:p w14:paraId="62034A64" w14:textId="77777777" w:rsidR="003841F8" w:rsidRPr="00D156B6" w:rsidRDefault="003841F8" w:rsidP="00E57D26">
            <w:pPr>
              <w:spacing w:after="0"/>
              <w:rPr>
                <w:rFonts w:cs="Calibri"/>
                <w:color w:val="000000"/>
                <w:sz w:val="20"/>
                <w:szCs w:val="22"/>
              </w:rPr>
            </w:pPr>
          </w:p>
        </w:tc>
        <w:tc>
          <w:tcPr>
            <w:tcW w:w="1613" w:type="dxa"/>
            <w:tcMar>
              <w:top w:w="58" w:type="dxa"/>
              <w:bottom w:w="58" w:type="dxa"/>
            </w:tcMar>
            <w:hideMark/>
          </w:tcPr>
          <w:p w14:paraId="3349C31C" w14:textId="77777777" w:rsidR="003841F8" w:rsidRPr="00D156B6" w:rsidRDefault="003841F8" w:rsidP="00E57D26">
            <w:pPr>
              <w:spacing w:after="0"/>
              <w:rPr>
                <w:sz w:val="20"/>
              </w:rPr>
            </w:pPr>
          </w:p>
        </w:tc>
      </w:tr>
      <w:tr w:rsidR="00764922" w:rsidRPr="00D156B6" w14:paraId="17E02828" w14:textId="77777777" w:rsidTr="00E57D26">
        <w:trPr>
          <w:trHeight w:val="20"/>
        </w:trPr>
        <w:tc>
          <w:tcPr>
            <w:tcW w:w="1641" w:type="dxa"/>
            <w:tcMar>
              <w:top w:w="58" w:type="dxa"/>
              <w:bottom w:w="58" w:type="dxa"/>
            </w:tcMar>
          </w:tcPr>
          <w:p w14:paraId="2B9DBA15" w14:textId="77777777" w:rsidR="00764922" w:rsidRDefault="00764922" w:rsidP="00764922">
            <w:pPr>
              <w:spacing w:after="0"/>
              <w:rPr>
                <w:sz w:val="20"/>
              </w:rPr>
            </w:pPr>
            <w:r>
              <w:rPr>
                <w:sz w:val="20"/>
              </w:rPr>
              <w:t>Indeterminate progress bar</w:t>
            </w:r>
          </w:p>
          <w:p w14:paraId="37D58AFF" w14:textId="77777777" w:rsidR="00764922" w:rsidRDefault="00764922" w:rsidP="00764922">
            <w:pPr>
              <w:spacing w:after="0"/>
              <w:rPr>
                <w:sz w:val="20"/>
              </w:rPr>
            </w:pPr>
          </w:p>
        </w:tc>
        <w:tc>
          <w:tcPr>
            <w:tcW w:w="1942" w:type="dxa"/>
            <w:tcMar>
              <w:top w:w="58" w:type="dxa"/>
              <w:bottom w:w="58" w:type="dxa"/>
            </w:tcMar>
          </w:tcPr>
          <w:p w14:paraId="16422CB6" w14:textId="4036F13E" w:rsidR="00764922" w:rsidRDefault="00764922" w:rsidP="00764922">
            <w:pPr>
              <w:rPr>
                <w:sz w:val="20"/>
              </w:rPr>
            </w:pPr>
            <w:r>
              <w:rPr>
                <w:sz w:val="20"/>
              </w:rPr>
              <w:t xml:space="preserve">Shows progress of getting a uploading content to OneDrive. </w:t>
            </w:r>
            <w:r>
              <w:rPr>
                <w:sz w:val="20"/>
              </w:rPr>
              <w:lastRenderedPageBreak/>
              <w:t xml:space="preserve">Overlay over </w:t>
            </w:r>
            <w:r>
              <w:rPr>
                <w:b/>
                <w:sz w:val="20"/>
              </w:rPr>
              <w:t>viewer page</w:t>
            </w:r>
            <w:r>
              <w:rPr>
                <w:sz w:val="20"/>
              </w:rPr>
              <w:t xml:space="preserve"> where you can still see content in viewer in the background.</w:t>
            </w:r>
          </w:p>
        </w:tc>
        <w:tc>
          <w:tcPr>
            <w:tcW w:w="1181" w:type="dxa"/>
          </w:tcPr>
          <w:p w14:paraId="03B9EDF4" w14:textId="77777777" w:rsidR="00764922" w:rsidRDefault="00764922" w:rsidP="00764922">
            <w:pPr>
              <w:spacing w:after="0"/>
              <w:rPr>
                <w:sz w:val="20"/>
              </w:rPr>
            </w:pPr>
          </w:p>
        </w:tc>
        <w:tc>
          <w:tcPr>
            <w:tcW w:w="1825" w:type="dxa"/>
            <w:tcMar>
              <w:top w:w="58" w:type="dxa"/>
              <w:bottom w:w="58" w:type="dxa"/>
            </w:tcMar>
          </w:tcPr>
          <w:p w14:paraId="0EEA6716" w14:textId="3123DA29" w:rsidR="00764922" w:rsidRDefault="00764922" w:rsidP="00764922">
            <w:pPr>
              <w:spacing w:after="0"/>
              <w:rPr>
                <w:sz w:val="20"/>
              </w:rPr>
            </w:pPr>
            <w:r>
              <w:rPr>
                <w:sz w:val="20"/>
              </w:rPr>
              <w:t>Uploading…</w:t>
            </w:r>
          </w:p>
        </w:tc>
        <w:tc>
          <w:tcPr>
            <w:tcW w:w="1813" w:type="dxa"/>
            <w:tcMar>
              <w:top w:w="58" w:type="dxa"/>
              <w:bottom w:w="58" w:type="dxa"/>
            </w:tcMar>
          </w:tcPr>
          <w:p w14:paraId="5181685F" w14:textId="77777777" w:rsidR="00764922" w:rsidRPr="00D156B6" w:rsidRDefault="00764922" w:rsidP="00764922">
            <w:pPr>
              <w:spacing w:after="0"/>
              <w:rPr>
                <w:rFonts w:cs="Calibri"/>
                <w:color w:val="000000"/>
                <w:sz w:val="20"/>
                <w:szCs w:val="22"/>
              </w:rPr>
            </w:pPr>
          </w:p>
        </w:tc>
        <w:tc>
          <w:tcPr>
            <w:tcW w:w="1613" w:type="dxa"/>
            <w:tcMar>
              <w:top w:w="58" w:type="dxa"/>
              <w:bottom w:w="58" w:type="dxa"/>
            </w:tcMar>
          </w:tcPr>
          <w:p w14:paraId="6C8DD2E2" w14:textId="77777777" w:rsidR="00764922" w:rsidRPr="00D156B6" w:rsidRDefault="00764922" w:rsidP="00764922">
            <w:pPr>
              <w:spacing w:after="0"/>
              <w:rPr>
                <w:sz w:val="20"/>
              </w:rPr>
            </w:pPr>
          </w:p>
        </w:tc>
      </w:tr>
      <w:tr w:rsidR="00764922" w:rsidRPr="00D156B6" w14:paraId="05B8F41E" w14:textId="77777777" w:rsidTr="00E57D26">
        <w:trPr>
          <w:trHeight w:val="20"/>
        </w:trPr>
        <w:tc>
          <w:tcPr>
            <w:tcW w:w="1641" w:type="dxa"/>
            <w:tcMar>
              <w:top w:w="58" w:type="dxa"/>
              <w:bottom w:w="58" w:type="dxa"/>
            </w:tcMar>
          </w:tcPr>
          <w:p w14:paraId="0D714A58" w14:textId="77777777" w:rsidR="00764922" w:rsidRDefault="00764922" w:rsidP="00764922">
            <w:pPr>
              <w:spacing w:after="0"/>
              <w:rPr>
                <w:sz w:val="20"/>
              </w:rPr>
            </w:pPr>
            <w:r>
              <w:rPr>
                <w:sz w:val="20"/>
              </w:rPr>
              <w:lastRenderedPageBreak/>
              <w:t>toast</w:t>
            </w:r>
          </w:p>
        </w:tc>
        <w:tc>
          <w:tcPr>
            <w:tcW w:w="1942" w:type="dxa"/>
            <w:tcMar>
              <w:top w:w="58" w:type="dxa"/>
              <w:bottom w:w="58" w:type="dxa"/>
            </w:tcMar>
          </w:tcPr>
          <w:p w14:paraId="4E3DD434" w14:textId="77777777" w:rsidR="00764922" w:rsidRDefault="00764922" w:rsidP="00764922">
            <w:pPr>
              <w:rPr>
                <w:sz w:val="20"/>
              </w:rPr>
            </w:pPr>
            <w:r>
              <w:rPr>
                <w:rFonts w:cs="Segoe UI"/>
                <w:color w:val="000000"/>
                <w:sz w:val="20"/>
              </w:rPr>
              <w:t>Shows when the uploaded content is complete. For example ’33 photos uploaded to OneDrive’</w:t>
            </w:r>
          </w:p>
        </w:tc>
        <w:tc>
          <w:tcPr>
            <w:tcW w:w="1181" w:type="dxa"/>
          </w:tcPr>
          <w:p w14:paraId="3502BE9C" w14:textId="77777777" w:rsidR="00764922" w:rsidRDefault="00764922" w:rsidP="00764922">
            <w:pPr>
              <w:spacing w:after="0"/>
              <w:rPr>
                <w:sz w:val="20"/>
              </w:rPr>
            </w:pPr>
          </w:p>
        </w:tc>
        <w:tc>
          <w:tcPr>
            <w:tcW w:w="1825" w:type="dxa"/>
            <w:tcMar>
              <w:top w:w="58" w:type="dxa"/>
              <w:bottom w:w="58" w:type="dxa"/>
            </w:tcMar>
          </w:tcPr>
          <w:p w14:paraId="455739D8" w14:textId="77777777" w:rsidR="00764922" w:rsidRDefault="00764922" w:rsidP="00764922">
            <w:pPr>
              <w:spacing w:after="0"/>
              <w:rPr>
                <w:sz w:val="20"/>
              </w:rPr>
            </w:pPr>
          </w:p>
        </w:tc>
        <w:tc>
          <w:tcPr>
            <w:tcW w:w="1813" w:type="dxa"/>
            <w:tcMar>
              <w:top w:w="58" w:type="dxa"/>
              <w:bottom w:w="58" w:type="dxa"/>
            </w:tcMar>
          </w:tcPr>
          <w:p w14:paraId="3E52DEC6" w14:textId="77777777" w:rsidR="00764922" w:rsidRPr="00D156B6" w:rsidRDefault="00764922" w:rsidP="00764922">
            <w:pPr>
              <w:spacing w:after="0"/>
              <w:rPr>
                <w:rFonts w:cs="Calibri"/>
                <w:color w:val="000000"/>
                <w:sz w:val="20"/>
                <w:szCs w:val="22"/>
              </w:rPr>
            </w:pPr>
          </w:p>
        </w:tc>
        <w:tc>
          <w:tcPr>
            <w:tcW w:w="1613" w:type="dxa"/>
            <w:tcMar>
              <w:top w:w="58" w:type="dxa"/>
              <w:bottom w:w="58" w:type="dxa"/>
            </w:tcMar>
          </w:tcPr>
          <w:p w14:paraId="0C391A77" w14:textId="77777777" w:rsidR="00764922" w:rsidRPr="00D156B6" w:rsidRDefault="00764922" w:rsidP="00764922">
            <w:pPr>
              <w:spacing w:after="0"/>
              <w:rPr>
                <w:sz w:val="20"/>
              </w:rPr>
            </w:pPr>
          </w:p>
        </w:tc>
      </w:tr>
    </w:tbl>
    <w:p w14:paraId="1905CC44" w14:textId="77777777" w:rsidR="003841F8" w:rsidRDefault="003841F8" w:rsidP="005026A8">
      <w:pPr>
        <w:rPr>
          <w:b/>
        </w:rPr>
      </w:pPr>
    </w:p>
    <w:p w14:paraId="21AF00D1" w14:textId="05EBEB17" w:rsidR="005026A8" w:rsidRDefault="005026A8" w:rsidP="005026A8">
      <w:pPr>
        <w:rPr>
          <w:b/>
        </w:rPr>
      </w:pPr>
      <w:r>
        <w:rPr>
          <w:b/>
        </w:rPr>
        <w:t>Getting a link</w:t>
      </w:r>
    </w:p>
    <w:p w14:paraId="46AC7E39" w14:textId="04759BE9" w:rsidR="00191C60" w:rsidRDefault="00C33733" w:rsidP="005026A8">
      <w:pPr>
        <w:rPr>
          <w:b/>
        </w:rPr>
      </w:pPr>
      <w:r>
        <w:t>The OneDrive link needs to reflect the entire set of selected content, irrespective of its source.</w:t>
      </w:r>
    </w:p>
    <w:p w14:paraId="3FEBD8AD" w14:textId="117CF6BB" w:rsidR="00191C60" w:rsidRDefault="003841F8" w:rsidP="005026A8">
      <w:r>
        <w:rPr>
          <w:b/>
        </w:rPr>
        <w:t>UX- getting link progress</w:t>
      </w:r>
    </w:p>
    <w:p w14:paraId="0353B7A5" w14:textId="77777777" w:rsidR="003841F8" w:rsidRDefault="003841F8" w:rsidP="003841F8">
      <w:r>
        <w:t>It might take some time to get a OneDrive link to all content selected, and therefore we need to show some progress UX.</w:t>
      </w:r>
    </w:p>
    <w:p w14:paraId="3DB8DBC1" w14:textId="77777777" w:rsidR="003841F8" w:rsidRPr="005026A8" w:rsidRDefault="003841F8" w:rsidP="003841F8">
      <w:pPr>
        <w:rPr>
          <w:color w:val="FF0000"/>
        </w:rPr>
      </w:pPr>
      <w:r>
        <w:rPr>
          <w:color w:val="FF0000"/>
        </w:rPr>
        <w:t>&lt;design needed for list view and viewer&gt;</w:t>
      </w:r>
    </w:p>
    <w:tbl>
      <w:tblPr>
        <w:tblStyle w:val="Wind8ws"/>
        <w:tblW w:w="10015" w:type="dxa"/>
        <w:tblLook w:val="06A0" w:firstRow="1" w:lastRow="0" w:firstColumn="1" w:lastColumn="0" w:noHBand="1" w:noVBand="1"/>
      </w:tblPr>
      <w:tblGrid>
        <w:gridCol w:w="1469"/>
        <w:gridCol w:w="2105"/>
        <w:gridCol w:w="1556"/>
        <w:gridCol w:w="1349"/>
        <w:gridCol w:w="1862"/>
        <w:gridCol w:w="1674"/>
      </w:tblGrid>
      <w:tr w:rsidR="003841F8" w:rsidRPr="00D741AD" w14:paraId="5CAF2B42" w14:textId="77777777" w:rsidTr="00E57D26">
        <w:trPr>
          <w:cnfStyle w:val="100000000000" w:firstRow="1" w:lastRow="0" w:firstColumn="0" w:lastColumn="0" w:oddVBand="0" w:evenVBand="0" w:oddHBand="0" w:evenHBand="0" w:firstRowFirstColumn="0" w:firstRowLastColumn="0" w:lastRowFirstColumn="0" w:lastRowLastColumn="0"/>
          <w:trHeight w:val="20"/>
        </w:trPr>
        <w:tc>
          <w:tcPr>
            <w:tcW w:w="1469" w:type="dxa"/>
            <w:tcMar>
              <w:top w:w="58" w:type="dxa"/>
              <w:bottom w:w="58" w:type="dxa"/>
            </w:tcMar>
            <w:hideMark/>
          </w:tcPr>
          <w:p w14:paraId="77D35866" w14:textId="77777777" w:rsidR="003841F8" w:rsidRPr="00D741AD" w:rsidRDefault="003841F8" w:rsidP="00E57D26">
            <w:pPr>
              <w:rPr>
                <w:rFonts w:cs="Segoe UI"/>
                <w:b w:val="0"/>
                <w:bCs/>
                <w:szCs w:val="20"/>
              </w:rPr>
            </w:pPr>
            <w:r w:rsidRPr="00D741AD">
              <w:rPr>
                <w:rFonts w:cs="Segoe UI"/>
                <w:b w:val="0"/>
                <w:bCs/>
                <w:szCs w:val="20"/>
              </w:rPr>
              <w:t>UI feature</w:t>
            </w:r>
          </w:p>
        </w:tc>
        <w:tc>
          <w:tcPr>
            <w:tcW w:w="2105" w:type="dxa"/>
            <w:tcMar>
              <w:top w:w="58" w:type="dxa"/>
              <w:bottom w:w="58" w:type="dxa"/>
            </w:tcMar>
            <w:hideMark/>
          </w:tcPr>
          <w:p w14:paraId="01F3375F" w14:textId="77777777" w:rsidR="003841F8" w:rsidRPr="00D741AD" w:rsidRDefault="003841F8" w:rsidP="00E57D26">
            <w:pPr>
              <w:rPr>
                <w:rFonts w:cs="Segoe UI"/>
                <w:b w:val="0"/>
                <w:bCs/>
                <w:szCs w:val="20"/>
              </w:rPr>
            </w:pPr>
            <w:r w:rsidRPr="00D741AD">
              <w:rPr>
                <w:rFonts w:cs="Segoe UI"/>
                <w:b w:val="0"/>
                <w:bCs/>
                <w:szCs w:val="20"/>
              </w:rPr>
              <w:t>Description</w:t>
            </w:r>
          </w:p>
        </w:tc>
        <w:tc>
          <w:tcPr>
            <w:tcW w:w="1556" w:type="dxa"/>
          </w:tcPr>
          <w:p w14:paraId="6A9FE3CB" w14:textId="77777777" w:rsidR="003841F8" w:rsidRPr="00D741AD" w:rsidRDefault="003841F8" w:rsidP="00E57D26">
            <w:pPr>
              <w:rPr>
                <w:rFonts w:cs="Segoe UI"/>
                <w:b w:val="0"/>
                <w:bCs/>
                <w:szCs w:val="20"/>
              </w:rPr>
            </w:pPr>
            <w:r>
              <w:rPr>
                <w:rFonts w:cs="Segoe UI"/>
                <w:b w:val="0"/>
                <w:bCs/>
                <w:szCs w:val="20"/>
              </w:rPr>
              <w:t>PC Shortcut</w:t>
            </w:r>
          </w:p>
        </w:tc>
        <w:tc>
          <w:tcPr>
            <w:tcW w:w="1349" w:type="dxa"/>
            <w:tcMar>
              <w:top w:w="58" w:type="dxa"/>
              <w:bottom w:w="58" w:type="dxa"/>
            </w:tcMar>
            <w:hideMark/>
          </w:tcPr>
          <w:p w14:paraId="12F2CA01" w14:textId="77777777" w:rsidR="003841F8" w:rsidRPr="00D741AD" w:rsidRDefault="003841F8"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62" w:type="dxa"/>
            <w:tcMar>
              <w:top w:w="58" w:type="dxa"/>
              <w:bottom w:w="58" w:type="dxa"/>
            </w:tcMar>
            <w:hideMark/>
          </w:tcPr>
          <w:p w14:paraId="073C3805" w14:textId="77777777" w:rsidR="003841F8" w:rsidRPr="00D741AD" w:rsidRDefault="003841F8" w:rsidP="00E57D26">
            <w:pPr>
              <w:rPr>
                <w:rFonts w:cs="Segoe UI"/>
                <w:b w:val="0"/>
                <w:bCs/>
                <w:szCs w:val="20"/>
              </w:rPr>
            </w:pPr>
            <w:r w:rsidRPr="00D741AD">
              <w:rPr>
                <w:rFonts w:cs="Segoe UI"/>
                <w:b w:val="0"/>
                <w:bCs/>
                <w:szCs w:val="20"/>
              </w:rPr>
              <w:t>Proposed string</w:t>
            </w:r>
          </w:p>
        </w:tc>
        <w:tc>
          <w:tcPr>
            <w:tcW w:w="1674" w:type="dxa"/>
            <w:tcMar>
              <w:top w:w="58" w:type="dxa"/>
              <w:bottom w:w="58" w:type="dxa"/>
            </w:tcMar>
            <w:hideMark/>
          </w:tcPr>
          <w:p w14:paraId="2C3DDF60" w14:textId="77777777" w:rsidR="003841F8" w:rsidRPr="00D741AD" w:rsidRDefault="003841F8" w:rsidP="00E57D26">
            <w:pPr>
              <w:jc w:val="center"/>
              <w:rPr>
                <w:rFonts w:cs="Segoe UI"/>
                <w:b w:val="0"/>
                <w:bCs/>
                <w:szCs w:val="20"/>
              </w:rPr>
            </w:pPr>
            <w:r w:rsidRPr="00D741AD">
              <w:rPr>
                <w:rFonts w:cs="Segoe UI"/>
                <w:b w:val="0"/>
                <w:bCs/>
                <w:szCs w:val="20"/>
              </w:rPr>
              <w:t>Final string</w:t>
            </w:r>
          </w:p>
        </w:tc>
      </w:tr>
      <w:tr w:rsidR="003841F8" w:rsidRPr="00D156B6" w14:paraId="4054567D" w14:textId="77777777" w:rsidTr="00E57D26">
        <w:trPr>
          <w:trHeight w:val="20"/>
        </w:trPr>
        <w:tc>
          <w:tcPr>
            <w:tcW w:w="1469" w:type="dxa"/>
            <w:tcMar>
              <w:top w:w="58" w:type="dxa"/>
              <w:bottom w:w="58" w:type="dxa"/>
            </w:tcMar>
          </w:tcPr>
          <w:p w14:paraId="471B6475" w14:textId="77777777" w:rsidR="003841F8" w:rsidRDefault="003841F8" w:rsidP="00E57D26">
            <w:pPr>
              <w:spacing w:after="0"/>
              <w:rPr>
                <w:sz w:val="20"/>
              </w:rPr>
            </w:pPr>
            <w:r>
              <w:rPr>
                <w:sz w:val="20"/>
              </w:rPr>
              <w:t>Indeterminate progress bar</w:t>
            </w:r>
          </w:p>
          <w:p w14:paraId="00E9C269" w14:textId="77777777" w:rsidR="003841F8" w:rsidRPr="00D156B6" w:rsidRDefault="003841F8" w:rsidP="00E57D26">
            <w:pPr>
              <w:rPr>
                <w:sz w:val="20"/>
              </w:rPr>
            </w:pPr>
          </w:p>
        </w:tc>
        <w:tc>
          <w:tcPr>
            <w:tcW w:w="2105" w:type="dxa"/>
            <w:tcMar>
              <w:top w:w="58" w:type="dxa"/>
              <w:bottom w:w="58" w:type="dxa"/>
            </w:tcMar>
          </w:tcPr>
          <w:p w14:paraId="22D3EAD2" w14:textId="51EA2FEF" w:rsidR="003841F8" w:rsidRPr="00D156B6" w:rsidRDefault="003841F8" w:rsidP="00764922">
            <w:pPr>
              <w:rPr>
                <w:rFonts w:cs="Segoe UI"/>
                <w:color w:val="000000"/>
                <w:sz w:val="20"/>
              </w:rPr>
            </w:pPr>
            <w:r>
              <w:rPr>
                <w:sz w:val="20"/>
              </w:rPr>
              <w:t xml:space="preserve">Shows progress of getting a link from OneDrive. Overlay over </w:t>
            </w:r>
            <w:r w:rsidR="00764922">
              <w:rPr>
                <w:b/>
                <w:sz w:val="20"/>
              </w:rPr>
              <w:t>viewer page</w:t>
            </w:r>
            <w:r>
              <w:rPr>
                <w:sz w:val="20"/>
              </w:rPr>
              <w:t xml:space="preserve"> where you can still see content in viewer in the background.</w:t>
            </w:r>
          </w:p>
        </w:tc>
        <w:tc>
          <w:tcPr>
            <w:tcW w:w="1556" w:type="dxa"/>
          </w:tcPr>
          <w:p w14:paraId="36E4485E" w14:textId="77777777" w:rsidR="003841F8" w:rsidRDefault="003841F8" w:rsidP="00E57D26">
            <w:pPr>
              <w:spacing w:after="0"/>
              <w:rPr>
                <w:sz w:val="20"/>
              </w:rPr>
            </w:pPr>
            <w:r>
              <w:rPr>
                <w:sz w:val="20"/>
              </w:rPr>
              <w:t>n/a</w:t>
            </w:r>
          </w:p>
        </w:tc>
        <w:tc>
          <w:tcPr>
            <w:tcW w:w="1349" w:type="dxa"/>
            <w:tcMar>
              <w:top w:w="58" w:type="dxa"/>
              <w:bottom w:w="58" w:type="dxa"/>
            </w:tcMar>
          </w:tcPr>
          <w:p w14:paraId="6EB90777" w14:textId="77777777" w:rsidR="003841F8" w:rsidRDefault="003841F8" w:rsidP="00E57D26">
            <w:pPr>
              <w:spacing w:after="0"/>
              <w:rPr>
                <w:sz w:val="20"/>
              </w:rPr>
            </w:pPr>
            <w:r>
              <w:rPr>
                <w:sz w:val="20"/>
              </w:rPr>
              <w:t>Getting link</w:t>
            </w:r>
          </w:p>
          <w:p w14:paraId="4B604323" w14:textId="77777777" w:rsidR="003841F8" w:rsidRPr="00D156B6" w:rsidRDefault="003841F8" w:rsidP="00E57D26">
            <w:pPr>
              <w:spacing w:after="0"/>
              <w:rPr>
                <w:sz w:val="20"/>
              </w:rPr>
            </w:pPr>
          </w:p>
        </w:tc>
        <w:tc>
          <w:tcPr>
            <w:tcW w:w="1862" w:type="dxa"/>
            <w:tcMar>
              <w:top w:w="58" w:type="dxa"/>
              <w:bottom w:w="58" w:type="dxa"/>
            </w:tcMar>
          </w:tcPr>
          <w:p w14:paraId="46FC6690" w14:textId="77777777" w:rsidR="003841F8" w:rsidRPr="00D156B6" w:rsidRDefault="003841F8" w:rsidP="00E57D26">
            <w:pPr>
              <w:spacing w:after="0"/>
              <w:rPr>
                <w:rFonts w:cs="Calibri"/>
                <w:color w:val="000000"/>
                <w:sz w:val="20"/>
                <w:szCs w:val="22"/>
              </w:rPr>
            </w:pPr>
          </w:p>
        </w:tc>
        <w:tc>
          <w:tcPr>
            <w:tcW w:w="1674" w:type="dxa"/>
            <w:tcMar>
              <w:top w:w="58" w:type="dxa"/>
              <w:bottom w:w="58" w:type="dxa"/>
            </w:tcMar>
            <w:hideMark/>
          </w:tcPr>
          <w:p w14:paraId="5BF77BC7" w14:textId="77777777" w:rsidR="003841F8" w:rsidRPr="00D156B6" w:rsidRDefault="003841F8" w:rsidP="00E57D26">
            <w:pPr>
              <w:spacing w:after="0"/>
              <w:rPr>
                <w:sz w:val="20"/>
              </w:rPr>
            </w:pPr>
          </w:p>
        </w:tc>
      </w:tr>
      <w:tr w:rsidR="003841F8" w:rsidRPr="00D156B6" w14:paraId="4F3A3EF5" w14:textId="77777777" w:rsidTr="00E57D26">
        <w:trPr>
          <w:trHeight w:val="20"/>
        </w:trPr>
        <w:tc>
          <w:tcPr>
            <w:tcW w:w="1469" w:type="dxa"/>
            <w:tcMar>
              <w:top w:w="58" w:type="dxa"/>
              <w:bottom w:w="58" w:type="dxa"/>
            </w:tcMar>
          </w:tcPr>
          <w:p w14:paraId="7E86C10A" w14:textId="77777777" w:rsidR="003841F8" w:rsidRDefault="003841F8" w:rsidP="00E57D26">
            <w:pPr>
              <w:spacing w:after="0"/>
              <w:rPr>
                <w:sz w:val="20"/>
              </w:rPr>
            </w:pPr>
            <w:r>
              <w:rPr>
                <w:sz w:val="20"/>
              </w:rPr>
              <w:t>Indeterminate progress bar</w:t>
            </w:r>
          </w:p>
          <w:p w14:paraId="12A88F5A" w14:textId="77777777" w:rsidR="003841F8" w:rsidRDefault="003841F8" w:rsidP="00E57D26">
            <w:pPr>
              <w:spacing w:after="0"/>
              <w:rPr>
                <w:sz w:val="20"/>
              </w:rPr>
            </w:pPr>
          </w:p>
        </w:tc>
        <w:tc>
          <w:tcPr>
            <w:tcW w:w="2105" w:type="dxa"/>
            <w:tcMar>
              <w:top w:w="58" w:type="dxa"/>
              <w:bottom w:w="58" w:type="dxa"/>
            </w:tcMar>
          </w:tcPr>
          <w:p w14:paraId="679026C4" w14:textId="213B48AD" w:rsidR="003841F8" w:rsidRDefault="003841F8" w:rsidP="00764922">
            <w:pPr>
              <w:rPr>
                <w:sz w:val="20"/>
              </w:rPr>
            </w:pPr>
            <w:r>
              <w:rPr>
                <w:sz w:val="20"/>
              </w:rPr>
              <w:t xml:space="preserve">Shows progress of getting a link from OneDrive. Overlay over </w:t>
            </w:r>
            <w:r w:rsidR="00764922">
              <w:rPr>
                <w:b/>
                <w:sz w:val="20"/>
              </w:rPr>
              <w:t>upload progress page</w:t>
            </w:r>
            <w:r>
              <w:rPr>
                <w:sz w:val="20"/>
              </w:rPr>
              <w:t xml:space="preserve"> where you can still </w:t>
            </w:r>
            <w:r>
              <w:rPr>
                <w:sz w:val="20"/>
              </w:rPr>
              <w:lastRenderedPageBreak/>
              <w:t>see selected content in list view in the background.</w:t>
            </w:r>
          </w:p>
        </w:tc>
        <w:tc>
          <w:tcPr>
            <w:tcW w:w="1556" w:type="dxa"/>
          </w:tcPr>
          <w:p w14:paraId="202C1A73" w14:textId="10366D0A" w:rsidR="003841F8" w:rsidRDefault="00764922" w:rsidP="00E57D26">
            <w:pPr>
              <w:spacing w:after="0"/>
              <w:rPr>
                <w:sz w:val="20"/>
              </w:rPr>
            </w:pPr>
            <w:r>
              <w:rPr>
                <w:sz w:val="20"/>
              </w:rPr>
              <w:lastRenderedPageBreak/>
              <w:t>n/a</w:t>
            </w:r>
          </w:p>
        </w:tc>
        <w:tc>
          <w:tcPr>
            <w:tcW w:w="1349" w:type="dxa"/>
            <w:tcMar>
              <w:top w:w="58" w:type="dxa"/>
              <w:bottom w:w="58" w:type="dxa"/>
            </w:tcMar>
          </w:tcPr>
          <w:p w14:paraId="56FF812C" w14:textId="77777777" w:rsidR="003841F8" w:rsidRDefault="003841F8" w:rsidP="00E57D26">
            <w:pPr>
              <w:spacing w:after="0"/>
              <w:rPr>
                <w:sz w:val="20"/>
              </w:rPr>
            </w:pPr>
            <w:r>
              <w:rPr>
                <w:sz w:val="20"/>
              </w:rPr>
              <w:t>Getting link</w:t>
            </w:r>
          </w:p>
          <w:p w14:paraId="230B5532" w14:textId="77777777" w:rsidR="003841F8" w:rsidRDefault="003841F8" w:rsidP="00E57D26">
            <w:pPr>
              <w:spacing w:after="0"/>
              <w:rPr>
                <w:sz w:val="20"/>
              </w:rPr>
            </w:pPr>
          </w:p>
        </w:tc>
        <w:tc>
          <w:tcPr>
            <w:tcW w:w="1862" w:type="dxa"/>
            <w:tcMar>
              <w:top w:w="58" w:type="dxa"/>
              <w:bottom w:w="58" w:type="dxa"/>
            </w:tcMar>
          </w:tcPr>
          <w:p w14:paraId="04D01B56" w14:textId="77777777" w:rsidR="003841F8" w:rsidRPr="00D156B6" w:rsidRDefault="003841F8" w:rsidP="00E57D26">
            <w:pPr>
              <w:spacing w:after="0"/>
              <w:rPr>
                <w:rFonts w:cs="Calibri"/>
                <w:color w:val="000000"/>
                <w:sz w:val="20"/>
                <w:szCs w:val="22"/>
              </w:rPr>
            </w:pPr>
          </w:p>
        </w:tc>
        <w:tc>
          <w:tcPr>
            <w:tcW w:w="1674" w:type="dxa"/>
            <w:tcMar>
              <w:top w:w="58" w:type="dxa"/>
              <w:bottom w:w="58" w:type="dxa"/>
            </w:tcMar>
          </w:tcPr>
          <w:p w14:paraId="3EB56040" w14:textId="77777777" w:rsidR="003841F8" w:rsidRPr="00D156B6" w:rsidRDefault="003841F8" w:rsidP="00E57D26">
            <w:pPr>
              <w:spacing w:after="0"/>
              <w:rPr>
                <w:sz w:val="20"/>
              </w:rPr>
            </w:pPr>
          </w:p>
        </w:tc>
      </w:tr>
    </w:tbl>
    <w:p w14:paraId="2D1080EA" w14:textId="77777777" w:rsidR="003841F8" w:rsidRPr="003841F8" w:rsidRDefault="003841F8" w:rsidP="005026A8"/>
    <w:p w14:paraId="0ED469CF" w14:textId="49DB78C5" w:rsidR="005026A8" w:rsidRDefault="00191C60" w:rsidP="005026A8">
      <w:pPr>
        <w:rPr>
          <w:b/>
        </w:rPr>
      </w:pPr>
      <w:r>
        <w:rPr>
          <w:b/>
        </w:rPr>
        <w:t>View</w:t>
      </w:r>
      <w:r w:rsidR="005026A8">
        <w:rPr>
          <w:b/>
        </w:rPr>
        <w:t>ing shared link</w:t>
      </w:r>
    </w:p>
    <w:p w14:paraId="38BC6E36" w14:textId="77777777" w:rsidR="00C33733" w:rsidRPr="00F50C51" w:rsidRDefault="00C33733" w:rsidP="00C33733">
      <w:r>
        <w:t xml:space="preserve">A consumer clicking this link, would be able to seamlessly view all the selected content. </w:t>
      </w:r>
    </w:p>
    <w:p w14:paraId="68A203AD" w14:textId="77777777" w:rsidR="005026A8" w:rsidRPr="005026A8" w:rsidRDefault="005026A8" w:rsidP="005026A8"/>
    <w:p w14:paraId="542E6C93" w14:textId="77777777" w:rsidR="00FB2A91" w:rsidRDefault="00FB2A91" w:rsidP="009B5DE4">
      <w:pPr>
        <w:pStyle w:val="Heading3"/>
      </w:pPr>
      <w:r>
        <w:t>Share link to local and/Or OneDrive RMT content</w:t>
      </w:r>
    </w:p>
    <w:p w14:paraId="2B10B625" w14:textId="73976425" w:rsidR="00F50C51" w:rsidRPr="00E57D26" w:rsidRDefault="00FB2A91" w:rsidP="00F50C51">
      <w:r w:rsidRPr="00E57D26">
        <w:t xml:space="preserve">Same as </w:t>
      </w:r>
      <w:r w:rsidR="00E57D26" w:rsidRPr="00E57D26">
        <w:t>above</w:t>
      </w:r>
      <w:r w:rsidRPr="00E57D26">
        <w:t xml:space="preserve"> </w:t>
      </w:r>
    </w:p>
    <w:p w14:paraId="333DC258" w14:textId="77777777" w:rsidR="001A6E7A" w:rsidRDefault="001A6E7A" w:rsidP="001A6E7A"/>
    <w:p w14:paraId="0E9C045C" w14:textId="264DD0E1" w:rsidR="0014235B" w:rsidRDefault="00E57D26" w:rsidP="0014235B">
      <w:pPr>
        <w:pStyle w:val="Heading3"/>
      </w:pPr>
      <w:r>
        <w:t>Deep App links</w:t>
      </w:r>
      <w:commentRangeStart w:id="36"/>
    </w:p>
    <w:commentRangeEnd w:id="36"/>
    <w:p w14:paraId="5D553B7C" w14:textId="6DED7C85" w:rsidR="5C822857" w:rsidRDefault="5C822857" w:rsidP="5C822857">
      <w:pPr>
        <w:pStyle w:val="Questions"/>
      </w:pPr>
      <w:r>
        <w:rPr>
          <w:rStyle w:val="CommentReference"/>
        </w:rPr>
        <w:commentReference w:id="36"/>
      </w:r>
      <w:r w:rsidRPr="5C822857">
        <w:t>full section is TBD.</w:t>
      </w:r>
    </w:p>
    <w:p w14:paraId="6526FBF5" w14:textId="77777777" w:rsidR="002D3165" w:rsidRPr="00BB55DE" w:rsidRDefault="002D3165" w:rsidP="002D3165">
      <w:pPr>
        <w:spacing w:after="0"/>
        <w:rPr>
          <w:rFonts w:cs="Segoe UI"/>
          <w:bCs/>
          <w:sz w:val="18"/>
          <w:szCs w:val="18"/>
        </w:rPr>
      </w:pPr>
      <w:r w:rsidRPr="00BB55DE">
        <w:rPr>
          <w:rFonts w:cs="Segoe UI"/>
          <w:bCs/>
          <w:sz w:val="18"/>
          <w:szCs w:val="18"/>
        </w:rPr>
        <w:t xml:space="preserve">Generated link is a </w:t>
      </w:r>
      <w:commentRangeStart w:id="37"/>
      <w:commentRangeStart w:id="38"/>
      <w:r w:rsidRPr="00BB55DE">
        <w:rPr>
          <w:rFonts w:cs="Segoe UI"/>
          <w:bCs/>
          <w:sz w:val="18"/>
          <w:szCs w:val="18"/>
        </w:rPr>
        <w:t xml:space="preserve">deep link </w:t>
      </w:r>
      <w:commentRangeEnd w:id="37"/>
      <w:r>
        <w:rPr>
          <w:rStyle w:val="CommentReference"/>
          <w:rFonts w:eastAsiaTheme="minorEastAsia"/>
          <w:lang w:bidi="en-US"/>
        </w:rPr>
        <w:commentReference w:id="37"/>
      </w:r>
      <w:commentRangeEnd w:id="38"/>
      <w:r w:rsidR="1F277D43">
        <w:rPr>
          <w:rStyle w:val="CommentReference"/>
        </w:rPr>
        <w:commentReference w:id="38"/>
      </w:r>
      <w:r w:rsidRPr="00BB55DE">
        <w:rPr>
          <w:rFonts w:cs="Segoe UI"/>
          <w:bCs/>
          <w:sz w:val="18"/>
          <w:szCs w:val="18"/>
        </w:rPr>
        <w:t>to:</w:t>
      </w:r>
    </w:p>
    <w:p w14:paraId="239CCDC8" w14:textId="77777777" w:rsidR="002D3165" w:rsidRPr="00BB55DE" w:rsidRDefault="002D3165" w:rsidP="006526C1">
      <w:pPr>
        <w:pStyle w:val="ListParagraph"/>
        <w:numPr>
          <w:ilvl w:val="0"/>
          <w:numId w:val="22"/>
        </w:numPr>
        <w:spacing w:after="0"/>
        <w:rPr>
          <w:rFonts w:cs="Segoe UI"/>
          <w:bCs/>
          <w:sz w:val="18"/>
          <w:szCs w:val="18"/>
        </w:rPr>
      </w:pPr>
      <w:commentRangeStart w:id="39"/>
      <w:commentRangeStart w:id="40"/>
      <w:r w:rsidRPr="00BB55DE">
        <w:rPr>
          <w:rFonts w:cs="Segoe UI"/>
          <w:bCs/>
          <w:sz w:val="18"/>
          <w:szCs w:val="18"/>
        </w:rPr>
        <w:t xml:space="preserve">Raconteur </w:t>
      </w:r>
      <w:commentRangeEnd w:id="39"/>
      <w:r>
        <w:rPr>
          <w:rStyle w:val="CommentReference"/>
          <w:rFonts w:eastAsiaTheme="minorEastAsia"/>
          <w:lang w:bidi="en-US"/>
        </w:rPr>
        <w:commentReference w:id="39"/>
      </w:r>
      <w:commentRangeEnd w:id="40"/>
      <w:r w:rsidR="2C92F3EA">
        <w:rPr>
          <w:rStyle w:val="CommentReference"/>
        </w:rPr>
        <w:commentReference w:id="40"/>
      </w:r>
      <w:r w:rsidRPr="00BB55DE">
        <w:rPr>
          <w:rFonts w:cs="Segoe UI"/>
          <w:bCs/>
          <w:sz w:val="18"/>
          <w:szCs w:val="18"/>
        </w:rPr>
        <w:t>app</w:t>
      </w:r>
    </w:p>
    <w:p w14:paraId="518F3B16" w14:textId="77777777" w:rsidR="002D3165" w:rsidRDefault="002D3165" w:rsidP="006526C1">
      <w:pPr>
        <w:pStyle w:val="ListParagraph"/>
        <w:numPr>
          <w:ilvl w:val="0"/>
          <w:numId w:val="22"/>
        </w:numPr>
        <w:spacing w:after="0"/>
        <w:rPr>
          <w:rFonts w:cs="Segoe UI"/>
          <w:bCs/>
          <w:sz w:val="18"/>
          <w:szCs w:val="18"/>
        </w:rPr>
      </w:pPr>
      <w:r w:rsidRPr="00BB55DE">
        <w:rPr>
          <w:rFonts w:cs="Segoe UI"/>
          <w:bCs/>
          <w:sz w:val="18"/>
          <w:szCs w:val="18"/>
        </w:rPr>
        <w:t>If raconteur app does not exist, OneDrive app</w:t>
      </w:r>
    </w:p>
    <w:p w14:paraId="7EDA9521" w14:textId="77777777" w:rsidR="002D3165" w:rsidRDefault="002D3165" w:rsidP="006526C1">
      <w:pPr>
        <w:pStyle w:val="ListParagraph"/>
        <w:numPr>
          <w:ilvl w:val="0"/>
          <w:numId w:val="22"/>
        </w:numPr>
        <w:spacing w:after="0"/>
        <w:rPr>
          <w:rFonts w:cs="Segoe UI"/>
          <w:bCs/>
          <w:sz w:val="18"/>
          <w:szCs w:val="18"/>
        </w:rPr>
      </w:pPr>
      <w:commentRangeStart w:id="41"/>
      <w:commentRangeStart w:id="42"/>
      <w:r w:rsidRPr="00CD68C7">
        <w:rPr>
          <w:rFonts w:cs="Segoe UI"/>
          <w:bCs/>
          <w:sz w:val="18"/>
          <w:szCs w:val="18"/>
        </w:rPr>
        <w:t>Else</w:t>
      </w:r>
      <w:commentRangeEnd w:id="41"/>
      <w:r>
        <w:rPr>
          <w:rStyle w:val="CommentReference"/>
          <w:rFonts w:eastAsiaTheme="minorEastAsia"/>
          <w:lang w:bidi="en-US"/>
        </w:rPr>
        <w:commentReference w:id="41"/>
      </w:r>
      <w:commentRangeEnd w:id="42"/>
      <w:r w:rsidR="417999F3">
        <w:rPr>
          <w:rStyle w:val="CommentReference"/>
        </w:rPr>
        <w:commentReference w:id="42"/>
      </w:r>
      <w:r w:rsidRPr="00CD68C7">
        <w:rPr>
          <w:rFonts w:cs="Segoe UI"/>
          <w:bCs/>
          <w:sz w:val="18"/>
          <w:szCs w:val="18"/>
        </w:rPr>
        <w:t>, OneDrive web</w:t>
      </w:r>
    </w:p>
    <w:p w14:paraId="22980089" w14:textId="77777777" w:rsidR="002D3165" w:rsidRDefault="002D3165" w:rsidP="002D3165">
      <w:pPr>
        <w:pStyle w:val="Questions"/>
      </w:pPr>
      <w:commentRangeStart w:id="43"/>
      <w:commentRangeStart w:id="44"/>
      <w:r>
        <w:t>On pc, OneDrive web experience is probably better than or equal to app experience</w:t>
      </w:r>
      <w:commentRangeEnd w:id="43"/>
      <w:r>
        <w:rPr>
          <w:rStyle w:val="CommentReference"/>
          <w:rFonts w:ascii="Calibri" w:eastAsiaTheme="minorEastAsia" w:hAnsi="Calibri" w:cs="Times New Roman"/>
          <w:b w:val="0"/>
          <w:bCs w:val="0"/>
          <w:spacing w:val="0"/>
          <w:lang w:bidi="en-US"/>
        </w:rPr>
        <w:commentReference w:id="43"/>
      </w:r>
      <w:commentRangeEnd w:id="44"/>
      <w:r w:rsidR="13D4ABB0">
        <w:rPr>
          <w:rStyle w:val="CommentReference"/>
        </w:rPr>
        <w:commentReference w:id="44"/>
      </w:r>
    </w:p>
    <w:p w14:paraId="3C5950D3" w14:textId="77777777" w:rsidR="002D3165" w:rsidRPr="00AA2AE3" w:rsidRDefault="002D3165" w:rsidP="002D3165">
      <w:pPr>
        <w:pStyle w:val="Questions"/>
        <w:rPr>
          <w:rFonts w:cs="Segoe UI"/>
          <w:sz w:val="18"/>
          <w:szCs w:val="18"/>
        </w:rPr>
      </w:pPr>
      <w:r>
        <w:rPr>
          <w:rFonts w:cs="Segoe UI"/>
          <w:sz w:val="18"/>
          <w:szCs w:val="18"/>
        </w:rPr>
        <w:t>Let OneDrive decide between showing OneDrive app or OneDrive web</w:t>
      </w:r>
    </w:p>
    <w:p w14:paraId="497E8C50" w14:textId="77777777" w:rsidR="002D3165" w:rsidRDefault="002D3165" w:rsidP="002D3165">
      <w:pPr>
        <w:spacing w:after="0"/>
        <w:rPr>
          <w:rFonts w:cs="Segoe UI"/>
          <w:bCs/>
          <w:sz w:val="18"/>
          <w:szCs w:val="18"/>
        </w:rPr>
      </w:pPr>
    </w:p>
    <w:p w14:paraId="16D9B4DA" w14:textId="77777777" w:rsidR="002D3165" w:rsidRDefault="002D3165" w:rsidP="002D3165">
      <w:pPr>
        <w:spacing w:after="0"/>
        <w:rPr>
          <w:rFonts w:cs="Segoe UI"/>
          <w:bCs/>
          <w:sz w:val="18"/>
          <w:szCs w:val="18"/>
        </w:rPr>
      </w:pPr>
      <w:r>
        <w:rPr>
          <w:rFonts w:cs="Segoe UI"/>
          <w:bCs/>
          <w:sz w:val="18"/>
          <w:szCs w:val="18"/>
        </w:rPr>
        <w:t xml:space="preserve">On the receiving side, if the user has the racounteur app, the link should open in Racounteur. </w:t>
      </w:r>
    </w:p>
    <w:p w14:paraId="38FBD63A" w14:textId="77777777" w:rsidR="002D3165" w:rsidRDefault="002D3165" w:rsidP="002D3165">
      <w:pPr>
        <w:spacing w:after="0"/>
        <w:rPr>
          <w:rFonts w:cs="Segoe UI"/>
          <w:bCs/>
          <w:sz w:val="18"/>
          <w:szCs w:val="18"/>
        </w:rPr>
      </w:pPr>
      <w:r>
        <w:rPr>
          <w:rFonts w:cs="Segoe UI"/>
          <w:bCs/>
          <w:sz w:val="18"/>
          <w:szCs w:val="18"/>
        </w:rPr>
        <w:t xml:space="preserve">If user has not downloaded racounter, </w:t>
      </w:r>
    </w:p>
    <w:p w14:paraId="30565067" w14:textId="78C78503" w:rsidR="002D3165" w:rsidRDefault="20AEBE9C" w:rsidP="006526C1">
      <w:pPr>
        <w:pStyle w:val="ListParagraph"/>
        <w:numPr>
          <w:ilvl w:val="0"/>
          <w:numId w:val="5"/>
        </w:numPr>
        <w:spacing w:after="0"/>
        <w:rPr>
          <w:rFonts w:cs="Segoe UI"/>
          <w:bCs/>
          <w:sz w:val="18"/>
          <w:szCs w:val="18"/>
        </w:rPr>
      </w:pPr>
      <w:commentRangeStart w:id="45"/>
      <w:commentRangeStart w:id="46"/>
      <w:r w:rsidRPr="20AEBE9C">
        <w:rPr>
          <w:rFonts w:ascii="Segoe UI" w:eastAsia="Segoe UI" w:hAnsi="Segoe UI" w:cs="Segoe UI"/>
          <w:sz w:val="18"/>
          <w:szCs w:val="18"/>
        </w:rPr>
        <w:t>Prompt user to download the app</w:t>
      </w:r>
      <w:commentRangeEnd w:id="45"/>
      <w:r w:rsidR="002D3165">
        <w:rPr>
          <w:rStyle w:val="CommentReference"/>
        </w:rPr>
        <w:commentReference w:id="45"/>
      </w:r>
      <w:commentRangeEnd w:id="46"/>
      <w:r w:rsidR="002D3165">
        <w:rPr>
          <w:rStyle w:val="CommentReference"/>
        </w:rPr>
        <w:commentReference w:id="46"/>
      </w:r>
    </w:p>
    <w:p w14:paraId="7A575761" w14:textId="77777777" w:rsidR="002D3165" w:rsidRDefault="002D3165" w:rsidP="006526C1">
      <w:pPr>
        <w:pStyle w:val="ListParagraph"/>
        <w:numPr>
          <w:ilvl w:val="0"/>
          <w:numId w:val="5"/>
        </w:numPr>
        <w:spacing w:after="0"/>
        <w:rPr>
          <w:rFonts w:cs="Segoe UI"/>
          <w:bCs/>
          <w:sz w:val="18"/>
          <w:szCs w:val="18"/>
        </w:rPr>
      </w:pPr>
      <w:r>
        <w:rPr>
          <w:rFonts w:cs="Segoe UI"/>
          <w:bCs/>
          <w:sz w:val="18"/>
          <w:szCs w:val="18"/>
        </w:rPr>
        <w:t>If racounter app does not exist on the platform, then open content in OneDrive app.</w:t>
      </w:r>
    </w:p>
    <w:p w14:paraId="03C02DE3" w14:textId="77777777" w:rsidR="002D3165" w:rsidRDefault="002D3165" w:rsidP="002D3165">
      <w:pPr>
        <w:spacing w:after="0"/>
        <w:rPr>
          <w:rFonts w:cs="Segoe UI"/>
          <w:bCs/>
          <w:sz w:val="18"/>
          <w:szCs w:val="18"/>
        </w:rPr>
      </w:pPr>
      <w:r>
        <w:rPr>
          <w:rFonts w:cs="Segoe UI"/>
          <w:bCs/>
          <w:sz w:val="18"/>
          <w:szCs w:val="18"/>
        </w:rPr>
        <w:t xml:space="preserve">If user has not downloaded OneDrive app, </w:t>
      </w:r>
    </w:p>
    <w:p w14:paraId="7EAD0480" w14:textId="77777777" w:rsidR="002D3165" w:rsidRDefault="002D3165" w:rsidP="006526C1">
      <w:pPr>
        <w:pStyle w:val="ListParagraph"/>
        <w:numPr>
          <w:ilvl w:val="0"/>
          <w:numId w:val="5"/>
        </w:numPr>
        <w:spacing w:after="0"/>
        <w:rPr>
          <w:rFonts w:cs="Segoe UI"/>
          <w:bCs/>
          <w:sz w:val="18"/>
          <w:szCs w:val="18"/>
        </w:rPr>
      </w:pPr>
      <w:r>
        <w:rPr>
          <w:rFonts w:cs="Segoe UI"/>
          <w:bCs/>
          <w:sz w:val="18"/>
          <w:szCs w:val="18"/>
        </w:rPr>
        <w:t>Prompt user to download the app</w:t>
      </w:r>
    </w:p>
    <w:p w14:paraId="4E9294B1" w14:textId="77777777" w:rsidR="002D3165" w:rsidRDefault="002D3165" w:rsidP="006526C1">
      <w:pPr>
        <w:pStyle w:val="ListParagraph"/>
        <w:numPr>
          <w:ilvl w:val="0"/>
          <w:numId w:val="5"/>
        </w:numPr>
        <w:spacing w:after="0"/>
        <w:rPr>
          <w:rFonts w:cs="Segoe UI"/>
          <w:bCs/>
          <w:sz w:val="18"/>
          <w:szCs w:val="18"/>
        </w:rPr>
      </w:pPr>
      <w:r>
        <w:rPr>
          <w:rFonts w:cs="Segoe UI"/>
          <w:bCs/>
          <w:sz w:val="18"/>
          <w:szCs w:val="18"/>
        </w:rPr>
        <w:t>If racounter app does not exist on the platform, then open content in OneDrive web.</w:t>
      </w:r>
    </w:p>
    <w:p w14:paraId="685F1D3F" w14:textId="77777777" w:rsidR="002D3165" w:rsidRPr="00CD68C7" w:rsidRDefault="002D3165" w:rsidP="002D3165">
      <w:pPr>
        <w:spacing w:after="0"/>
        <w:rPr>
          <w:rFonts w:cs="Segoe UI"/>
          <w:bCs/>
          <w:sz w:val="18"/>
          <w:szCs w:val="18"/>
        </w:rPr>
      </w:pPr>
    </w:p>
    <w:p w14:paraId="23F1D6A6" w14:textId="44FBB645" w:rsidR="002D3165" w:rsidRDefault="65A0E744" w:rsidP="002D3165">
      <w:r>
        <w:t xml:space="preserve">The link has the following </w:t>
      </w:r>
      <w:commentRangeStart w:id="47"/>
      <w:commentRangeStart w:id="48"/>
      <w:r>
        <w:t>link</w:t>
      </w:r>
      <w:commentRangeEnd w:id="47"/>
      <w:r w:rsidR="002D3165">
        <w:rPr>
          <w:rStyle w:val="CommentReference"/>
        </w:rPr>
        <w:commentReference w:id="47"/>
      </w:r>
      <w:commentRangeEnd w:id="48"/>
      <w:r w:rsidR="002D3165">
        <w:rPr>
          <w:rStyle w:val="CommentReference"/>
        </w:rPr>
        <w:commentReference w:id="48"/>
      </w:r>
      <w:r>
        <w:t xml:space="preserve"> configurations:</w:t>
      </w:r>
    </w:p>
    <w:p w14:paraId="0FC47334" w14:textId="00CB7151" w:rsidR="002D3165" w:rsidRPr="001B04A8" w:rsidRDefault="7F4E0693" w:rsidP="006526C1">
      <w:pPr>
        <w:pStyle w:val="ListParagraph"/>
        <w:numPr>
          <w:ilvl w:val="0"/>
          <w:numId w:val="5"/>
        </w:numPr>
      </w:pPr>
      <w:r w:rsidRPr="7F4E0693">
        <w:rPr>
          <w:sz w:val="18"/>
          <w:szCs w:val="18"/>
        </w:rPr>
        <w:t xml:space="preserve">Providing links is a </w:t>
      </w:r>
      <w:commentRangeStart w:id="49"/>
      <w:commentRangeStart w:id="50"/>
      <w:r w:rsidRPr="7F4E0693">
        <w:rPr>
          <w:sz w:val="18"/>
          <w:szCs w:val="18"/>
        </w:rPr>
        <w:t xml:space="preserve">stripped down </w:t>
      </w:r>
      <w:commentRangeEnd w:id="49"/>
      <w:r w:rsidR="002D3165">
        <w:rPr>
          <w:rStyle w:val="CommentReference"/>
        </w:rPr>
        <w:commentReference w:id="49"/>
      </w:r>
      <w:commentRangeEnd w:id="50"/>
      <w:r w:rsidR="002D3165">
        <w:rPr>
          <w:rStyle w:val="CommentReference"/>
        </w:rPr>
        <w:commentReference w:id="50"/>
      </w:r>
      <w:r w:rsidRPr="7F4E0693">
        <w:rPr>
          <w:sz w:val="18"/>
          <w:szCs w:val="18"/>
        </w:rPr>
        <w:t>version of “shared albums” or “shared folders”</w:t>
      </w:r>
      <w:r w:rsidR="002D3165">
        <w:rPr>
          <w:rStyle w:val="CommentReference"/>
        </w:rPr>
        <w:commentReference w:id="51"/>
      </w:r>
      <w:r w:rsidR="002D3165">
        <w:rPr>
          <w:rStyle w:val="CommentReference"/>
        </w:rPr>
        <w:commentReference w:id="52"/>
      </w:r>
    </w:p>
    <w:p w14:paraId="7E843DA5" w14:textId="77777777" w:rsidR="002D3165" w:rsidRPr="00C730A3" w:rsidRDefault="002D3165" w:rsidP="006526C1">
      <w:pPr>
        <w:pStyle w:val="ListParagraph"/>
        <w:numPr>
          <w:ilvl w:val="0"/>
          <w:numId w:val="5"/>
        </w:numPr>
      </w:pPr>
      <w:r w:rsidRPr="00BB55DE">
        <w:rPr>
          <w:sz w:val="18"/>
          <w:szCs w:val="18"/>
        </w:rPr>
        <w:t xml:space="preserve"> </w:t>
      </w:r>
      <w:commentRangeStart w:id="53"/>
      <w:commentRangeStart w:id="54"/>
      <w:r w:rsidRPr="00BB55DE">
        <w:rPr>
          <w:sz w:val="18"/>
          <w:szCs w:val="18"/>
        </w:rPr>
        <w:t xml:space="preserve">Assume view only permissions for </w:t>
      </w:r>
      <w:r>
        <w:rPr>
          <w:sz w:val="18"/>
          <w:szCs w:val="18"/>
        </w:rPr>
        <w:t>recipients with link</w:t>
      </w:r>
      <w:r w:rsidRPr="00BB55DE">
        <w:rPr>
          <w:sz w:val="18"/>
          <w:szCs w:val="18"/>
        </w:rPr>
        <w:t xml:space="preserve">. </w:t>
      </w:r>
    </w:p>
    <w:p w14:paraId="323DE624" w14:textId="77777777" w:rsidR="002D3165" w:rsidRPr="00C730A3" w:rsidRDefault="002D3165" w:rsidP="006526C1">
      <w:pPr>
        <w:pStyle w:val="ListParagraph"/>
        <w:numPr>
          <w:ilvl w:val="0"/>
          <w:numId w:val="5"/>
        </w:numPr>
      </w:pPr>
      <w:r w:rsidRPr="00BB55DE">
        <w:rPr>
          <w:sz w:val="18"/>
          <w:szCs w:val="18"/>
        </w:rPr>
        <w:t xml:space="preserve">Neither </w:t>
      </w:r>
      <w:r>
        <w:rPr>
          <w:sz w:val="18"/>
          <w:szCs w:val="18"/>
        </w:rPr>
        <w:t>sender</w:t>
      </w:r>
      <w:r w:rsidRPr="00BB55DE">
        <w:rPr>
          <w:sz w:val="18"/>
          <w:szCs w:val="18"/>
        </w:rPr>
        <w:t xml:space="preserve"> nor </w:t>
      </w:r>
      <w:r>
        <w:rPr>
          <w:sz w:val="18"/>
          <w:szCs w:val="18"/>
        </w:rPr>
        <w:t>recipient</w:t>
      </w:r>
      <w:r w:rsidRPr="00BB55DE">
        <w:rPr>
          <w:sz w:val="18"/>
          <w:szCs w:val="18"/>
        </w:rPr>
        <w:t xml:space="preserve"> can edit (add/delete) content to the virtual folder once the link is created</w:t>
      </w:r>
      <w:commentRangeEnd w:id="53"/>
      <w:r w:rsidRPr="00BB55DE">
        <w:rPr>
          <w:rStyle w:val="CommentReference"/>
          <w:rFonts w:eastAsiaTheme="minorEastAsia"/>
          <w:sz w:val="18"/>
          <w:szCs w:val="18"/>
          <w:lang w:bidi="en-US"/>
        </w:rPr>
        <w:commentReference w:id="53"/>
      </w:r>
      <w:commentRangeEnd w:id="54"/>
      <w:r>
        <w:rPr>
          <w:rStyle w:val="CommentReference"/>
          <w:rFonts w:eastAsiaTheme="minorEastAsia"/>
          <w:lang w:bidi="en-US"/>
        </w:rPr>
        <w:commentReference w:id="54"/>
      </w:r>
    </w:p>
    <w:p w14:paraId="0BB2CF05" w14:textId="77777777" w:rsidR="002D3165" w:rsidRPr="00C730A3" w:rsidRDefault="002D3165" w:rsidP="006526C1">
      <w:pPr>
        <w:pStyle w:val="ListParagraph"/>
        <w:numPr>
          <w:ilvl w:val="1"/>
          <w:numId w:val="5"/>
        </w:numPr>
      </w:pPr>
      <w:r>
        <w:rPr>
          <w:sz w:val="18"/>
          <w:szCs w:val="18"/>
        </w:rPr>
        <w:t>More advanced sharing with ability to manage albums will come in the future</w:t>
      </w:r>
    </w:p>
    <w:p w14:paraId="65BCA16B" w14:textId="77777777" w:rsidR="002D3165" w:rsidRDefault="002D3165" w:rsidP="006526C1">
      <w:pPr>
        <w:pStyle w:val="ListParagraph"/>
        <w:numPr>
          <w:ilvl w:val="0"/>
          <w:numId w:val="5"/>
        </w:numPr>
      </w:pPr>
      <w:r>
        <w:t>Link will not be surfaced and available to sender once the share flow is complete</w:t>
      </w:r>
    </w:p>
    <w:p w14:paraId="10898554" w14:textId="77777777" w:rsidR="002D3165" w:rsidRDefault="002D3165" w:rsidP="006526C1">
      <w:pPr>
        <w:pStyle w:val="ListParagraph"/>
        <w:numPr>
          <w:ilvl w:val="1"/>
          <w:numId w:val="5"/>
        </w:numPr>
      </w:pPr>
      <w:r>
        <w:lastRenderedPageBreak/>
        <w:t>Sender will not be able to find all the links they have shared (unless they have manually saved the link after each share)</w:t>
      </w:r>
    </w:p>
    <w:p w14:paraId="06CC99DF" w14:textId="77777777" w:rsidR="002D3165" w:rsidRPr="00EE4744" w:rsidRDefault="002D3165" w:rsidP="006526C1">
      <w:pPr>
        <w:pStyle w:val="ListParagraph"/>
        <w:numPr>
          <w:ilvl w:val="0"/>
          <w:numId w:val="5"/>
        </w:numPr>
      </w:pPr>
      <w:r>
        <w:t xml:space="preserve">Recipient with link can always access the contents. </w:t>
      </w:r>
      <w:r w:rsidRPr="00BB55DE">
        <w:rPr>
          <w:sz w:val="18"/>
          <w:szCs w:val="18"/>
        </w:rPr>
        <w:t xml:space="preserve">Shared link persists for the life of the </w:t>
      </w:r>
      <w:r>
        <w:rPr>
          <w:sz w:val="18"/>
          <w:szCs w:val="18"/>
        </w:rPr>
        <w:t>send</w:t>
      </w:r>
      <w:r w:rsidRPr="00BB55DE">
        <w:rPr>
          <w:sz w:val="18"/>
          <w:szCs w:val="18"/>
        </w:rPr>
        <w:t xml:space="preserve"> (or as long as the sender has an active OneDrive account)</w:t>
      </w:r>
    </w:p>
    <w:p w14:paraId="7237B5E2" w14:textId="77777777" w:rsidR="002D3165" w:rsidRDefault="002D3165" w:rsidP="006526C1">
      <w:pPr>
        <w:pStyle w:val="ListParagraph"/>
        <w:numPr>
          <w:ilvl w:val="0"/>
          <w:numId w:val="5"/>
        </w:numPr>
      </w:pPr>
      <w:r>
        <w:t>If user renames or deletes pictures that are referenced via a link (to a OneDrive virtual folder), we will follow OneDrive policies on this. That is,</w:t>
      </w:r>
    </w:p>
    <w:p w14:paraId="5E498FF1" w14:textId="77777777" w:rsidR="002D3165" w:rsidRPr="00EE4744" w:rsidRDefault="002D3165" w:rsidP="006526C1">
      <w:pPr>
        <w:pStyle w:val="ListParagraph"/>
        <w:numPr>
          <w:ilvl w:val="1"/>
          <w:numId w:val="5"/>
        </w:numPr>
        <w:rPr>
          <w:color w:val="FF0000"/>
        </w:rPr>
      </w:pPr>
      <w:r w:rsidRPr="00EE4744">
        <w:rPr>
          <w:color w:val="FF0000"/>
        </w:rPr>
        <w:t>Renamed pictures will still be accessible</w:t>
      </w:r>
    </w:p>
    <w:p w14:paraId="4723FFAB" w14:textId="77777777" w:rsidR="002D3165" w:rsidRDefault="002D3165" w:rsidP="006526C1">
      <w:pPr>
        <w:pStyle w:val="ListParagraph"/>
        <w:numPr>
          <w:ilvl w:val="1"/>
          <w:numId w:val="5"/>
        </w:numPr>
        <w:rPr>
          <w:color w:val="FF0000"/>
        </w:rPr>
      </w:pPr>
      <w:r w:rsidRPr="00EE4744">
        <w:rPr>
          <w:color w:val="FF0000"/>
        </w:rPr>
        <w:t>Deleted pictures will no longer be accessible.</w:t>
      </w:r>
    </w:p>
    <w:p w14:paraId="4B142B45" w14:textId="77777777" w:rsidR="002D3165" w:rsidRPr="00EE4744" w:rsidRDefault="002D3165" w:rsidP="002D3165">
      <w:pPr>
        <w:pStyle w:val="Questions"/>
        <w:rPr>
          <w:color w:val="FF0000"/>
        </w:rPr>
      </w:pPr>
      <w:r>
        <w:rPr>
          <w:color w:val="FF0000"/>
        </w:rPr>
        <w:t>Open issue: need to verify the OneDrive policies on renaming/deleting content referenced in virtual folders</w:t>
      </w:r>
    </w:p>
    <w:p w14:paraId="4C2FE07C" w14:textId="2DEC19E8" w:rsidR="00BA1923" w:rsidRDefault="00BA1923" w:rsidP="00BA1923">
      <w:pPr>
        <w:pStyle w:val="Heading3"/>
      </w:pPr>
      <w:r>
        <w:t>Data Package</w:t>
      </w:r>
      <w:r w:rsidR="00407480">
        <w:t xml:space="preserve"> for ‘share as link’</w:t>
      </w:r>
    </w:p>
    <w:p w14:paraId="4601A931" w14:textId="77777777" w:rsidR="00E57D26" w:rsidRDefault="00E57D26" w:rsidP="00E57D26">
      <w:r>
        <w:t>Data package properties to be sent through the share contract:</w:t>
      </w:r>
    </w:p>
    <w:tbl>
      <w:tblPr>
        <w:tblStyle w:val="Wind8ws"/>
        <w:tblW w:w="10397" w:type="dxa"/>
        <w:tblInd w:w="115" w:type="dxa"/>
        <w:tblLayout w:type="fixed"/>
        <w:tblLook w:val="04A0" w:firstRow="1" w:lastRow="0" w:firstColumn="1" w:lastColumn="0" w:noHBand="0" w:noVBand="1"/>
      </w:tblPr>
      <w:tblGrid>
        <w:gridCol w:w="1955"/>
        <w:gridCol w:w="5310"/>
        <w:gridCol w:w="990"/>
        <w:gridCol w:w="2142"/>
      </w:tblGrid>
      <w:tr w:rsidR="00E57D26" w:rsidRPr="004622D9" w14:paraId="477442D9" w14:textId="77777777" w:rsidTr="00E57D26">
        <w:trPr>
          <w:cnfStyle w:val="100000000000" w:firstRow="1" w:lastRow="0" w:firstColumn="0" w:lastColumn="0" w:oddVBand="0" w:evenVBand="0" w:oddHBand="0" w:evenHBand="0" w:firstRowFirstColumn="0" w:firstRowLastColumn="0" w:lastRowFirstColumn="0" w:lastRowLastColumn="0"/>
        </w:trPr>
        <w:tc>
          <w:tcPr>
            <w:tcW w:w="1955" w:type="dxa"/>
          </w:tcPr>
          <w:p w14:paraId="48C49CC9" w14:textId="77777777" w:rsidR="00E57D26" w:rsidRPr="004622D9" w:rsidRDefault="00E57D26" w:rsidP="00E57D26">
            <w:r>
              <w:t>Data package property</w:t>
            </w:r>
          </w:p>
        </w:tc>
        <w:tc>
          <w:tcPr>
            <w:tcW w:w="5310" w:type="dxa"/>
          </w:tcPr>
          <w:p w14:paraId="39BF98A5" w14:textId="77777777" w:rsidR="00E57D26" w:rsidRPr="004622D9" w:rsidRDefault="00E57D26" w:rsidP="00E57D26">
            <w:r>
              <w:t>Description</w:t>
            </w:r>
          </w:p>
        </w:tc>
        <w:tc>
          <w:tcPr>
            <w:tcW w:w="990" w:type="dxa"/>
          </w:tcPr>
          <w:p w14:paraId="064FD2AD" w14:textId="77777777" w:rsidR="00E57D26" w:rsidRPr="004622D9" w:rsidRDefault="00E57D26" w:rsidP="00E57D26">
            <w:r>
              <w:t xml:space="preserve">Required? </w:t>
            </w:r>
          </w:p>
        </w:tc>
        <w:tc>
          <w:tcPr>
            <w:tcW w:w="2142" w:type="dxa"/>
          </w:tcPr>
          <w:p w14:paraId="3F51FD6E" w14:textId="77777777" w:rsidR="00E57D26" w:rsidRDefault="00E57D26" w:rsidP="00E57D26">
            <w:r>
              <w:t>Support</w:t>
            </w:r>
          </w:p>
        </w:tc>
      </w:tr>
      <w:tr w:rsidR="00E57D26" w:rsidRPr="004622D9" w14:paraId="6400C1BC" w14:textId="77777777" w:rsidTr="00E57D26">
        <w:tc>
          <w:tcPr>
            <w:tcW w:w="1955" w:type="dxa"/>
          </w:tcPr>
          <w:p w14:paraId="52354929" w14:textId="77777777" w:rsidR="00E57D26" w:rsidRDefault="008872EC" w:rsidP="00E57D26">
            <w:hyperlink r:id="rId62" w:history="1">
              <w:r w:rsidR="00E57D26">
                <w:rPr>
                  <w:rStyle w:val="Strong"/>
                  <w:color w:val="0000FF"/>
                  <w:u w:val="single"/>
                </w:rPr>
                <w:t>ApplicationListingUri</w:t>
              </w:r>
            </w:hyperlink>
          </w:p>
        </w:tc>
        <w:tc>
          <w:tcPr>
            <w:tcW w:w="5310" w:type="dxa"/>
          </w:tcPr>
          <w:p w14:paraId="61448AED" w14:textId="77777777" w:rsidR="00E57D26" w:rsidRDefault="00E57D26" w:rsidP="00E57D26">
            <w:r>
              <w:t>Gets or sets the Uniform Resource Identifier (URI) of the app's location in the Windows Store</w:t>
            </w:r>
          </w:p>
        </w:tc>
        <w:tc>
          <w:tcPr>
            <w:tcW w:w="990" w:type="dxa"/>
          </w:tcPr>
          <w:p w14:paraId="1D92888E" w14:textId="77777777" w:rsidR="00E57D26" w:rsidRDefault="00E57D26" w:rsidP="00E57D26"/>
        </w:tc>
        <w:tc>
          <w:tcPr>
            <w:tcW w:w="2142" w:type="dxa"/>
          </w:tcPr>
          <w:p w14:paraId="198D7CFD" w14:textId="77777777" w:rsidR="00E57D26" w:rsidRPr="00544363" w:rsidRDefault="00E57D26" w:rsidP="00E57D26">
            <w:r w:rsidRPr="00544363">
              <w:t>Provided by system</w:t>
            </w:r>
          </w:p>
        </w:tc>
      </w:tr>
      <w:tr w:rsidR="00E57D26" w:rsidRPr="004622D9" w14:paraId="1C7A6A41" w14:textId="77777777" w:rsidTr="00E57D26">
        <w:tc>
          <w:tcPr>
            <w:tcW w:w="1955" w:type="dxa"/>
          </w:tcPr>
          <w:p w14:paraId="0C15429C" w14:textId="77777777" w:rsidR="00E57D26" w:rsidRDefault="008872EC" w:rsidP="00E57D26">
            <w:hyperlink r:id="rId63" w:history="1">
              <w:r w:rsidR="00E57D26">
                <w:rPr>
                  <w:rStyle w:val="Strong"/>
                  <w:color w:val="0000FF"/>
                  <w:u w:val="single"/>
                </w:rPr>
                <w:t>ApplicationName</w:t>
              </w:r>
            </w:hyperlink>
          </w:p>
        </w:tc>
        <w:tc>
          <w:tcPr>
            <w:tcW w:w="5310" w:type="dxa"/>
          </w:tcPr>
          <w:p w14:paraId="26A91112" w14:textId="77777777" w:rsidR="00E57D26" w:rsidRDefault="00E57D26" w:rsidP="00E57D26">
            <w:r>
              <w:t>Gets or sets the name of the app that created the DataPackage object</w:t>
            </w:r>
          </w:p>
        </w:tc>
        <w:tc>
          <w:tcPr>
            <w:tcW w:w="990" w:type="dxa"/>
          </w:tcPr>
          <w:p w14:paraId="3F00B46F" w14:textId="77777777" w:rsidR="00E57D26" w:rsidRDefault="00E57D26" w:rsidP="00E57D26">
            <w:r>
              <w:t>Yes</w:t>
            </w:r>
          </w:p>
        </w:tc>
        <w:tc>
          <w:tcPr>
            <w:tcW w:w="2142" w:type="dxa"/>
          </w:tcPr>
          <w:p w14:paraId="1916D873" w14:textId="77777777" w:rsidR="00E57D26" w:rsidRPr="00544363" w:rsidRDefault="00E57D26" w:rsidP="00E57D26">
            <w:r w:rsidRPr="00544363">
              <w:t>Provided by system</w:t>
            </w:r>
          </w:p>
        </w:tc>
      </w:tr>
      <w:tr w:rsidR="00E57D26" w:rsidRPr="004622D9" w14:paraId="1DA9BC71" w14:textId="77777777" w:rsidTr="00E57D26">
        <w:tc>
          <w:tcPr>
            <w:tcW w:w="1955" w:type="dxa"/>
          </w:tcPr>
          <w:p w14:paraId="1F4AF51D" w14:textId="77777777" w:rsidR="00E57D26" w:rsidRDefault="008872EC" w:rsidP="00E57D26">
            <w:hyperlink r:id="rId64" w:history="1">
              <w:r w:rsidR="00E57D26">
                <w:rPr>
                  <w:rStyle w:val="Strong"/>
                  <w:color w:val="0000FF"/>
                  <w:u w:val="single"/>
                </w:rPr>
                <w:t>ContentSourceApplicationLink</w:t>
              </w:r>
            </w:hyperlink>
          </w:p>
        </w:tc>
        <w:tc>
          <w:tcPr>
            <w:tcW w:w="5310" w:type="dxa"/>
          </w:tcPr>
          <w:p w14:paraId="19AA278A" w14:textId="77777777" w:rsidR="00E57D26" w:rsidRDefault="00E57D26" w:rsidP="00E57D26">
            <w:r>
              <w:t>Gets or sets the application link to the content from the source app.</w:t>
            </w:r>
            <w:r>
              <w:rPr>
                <w:lang w:val="en"/>
              </w:rPr>
              <w:t xml:space="preserve"> It is a companion property that you use to attribute shared content.</w:t>
            </w:r>
          </w:p>
        </w:tc>
        <w:tc>
          <w:tcPr>
            <w:tcW w:w="990" w:type="dxa"/>
          </w:tcPr>
          <w:p w14:paraId="2FBB8FFB" w14:textId="77777777" w:rsidR="00E57D26" w:rsidRDefault="00E57D26" w:rsidP="00E57D26"/>
        </w:tc>
        <w:tc>
          <w:tcPr>
            <w:tcW w:w="2142" w:type="dxa"/>
          </w:tcPr>
          <w:p w14:paraId="498F6886" w14:textId="77777777" w:rsidR="00E57D26" w:rsidRDefault="00E57D26" w:rsidP="00E57D26">
            <w:commentRangeStart w:id="55"/>
            <w:r>
              <w:t>Provided by raconteur app</w:t>
            </w:r>
            <w:commentRangeEnd w:id="55"/>
            <w:r>
              <w:rPr>
                <w:rStyle w:val="CommentReference"/>
                <w:rFonts w:ascii="Calibri" w:eastAsiaTheme="minorEastAsia" w:hAnsi="Calibri" w:cs="Times New Roman"/>
                <w:lang w:bidi="en-US"/>
              </w:rPr>
              <w:commentReference w:id="55"/>
            </w:r>
          </w:p>
        </w:tc>
      </w:tr>
      <w:tr w:rsidR="00E57D26" w:rsidRPr="004622D9" w14:paraId="61858E3D" w14:textId="77777777" w:rsidTr="00E57D26">
        <w:tc>
          <w:tcPr>
            <w:tcW w:w="1955" w:type="dxa"/>
          </w:tcPr>
          <w:p w14:paraId="13AEF3C6" w14:textId="77777777" w:rsidR="00E57D26" w:rsidRDefault="008872EC" w:rsidP="00E57D26">
            <w:hyperlink r:id="rId65" w:history="1">
              <w:r w:rsidR="00E57D26">
                <w:rPr>
                  <w:rStyle w:val="Strong"/>
                  <w:color w:val="0000FF"/>
                  <w:u w:val="single"/>
                </w:rPr>
                <w:t>Description</w:t>
              </w:r>
            </w:hyperlink>
            <w:r w:rsidR="00E57D26">
              <w:t xml:space="preserve"> (Body)</w:t>
            </w:r>
          </w:p>
        </w:tc>
        <w:tc>
          <w:tcPr>
            <w:tcW w:w="5310" w:type="dxa"/>
          </w:tcPr>
          <w:p w14:paraId="39CAB9AA" w14:textId="77777777" w:rsidR="00E57D26" w:rsidRDefault="00E57D26" w:rsidP="00E57D26">
            <w:r>
              <w:t>Gets or sets text that describes the contents of the DataPackage</w:t>
            </w:r>
          </w:p>
          <w:p w14:paraId="31417438" w14:textId="77777777" w:rsidR="00E57D26" w:rsidRDefault="00E57D26" w:rsidP="00E57D26">
            <w:r>
              <w:t>String, e.g. “File from the Mail app”</w:t>
            </w:r>
          </w:p>
        </w:tc>
        <w:tc>
          <w:tcPr>
            <w:tcW w:w="990" w:type="dxa"/>
          </w:tcPr>
          <w:p w14:paraId="37144A6E" w14:textId="77777777" w:rsidR="00E57D26" w:rsidRDefault="00E57D26" w:rsidP="00E57D26"/>
        </w:tc>
        <w:tc>
          <w:tcPr>
            <w:tcW w:w="2142" w:type="dxa"/>
          </w:tcPr>
          <w:p w14:paraId="20783FBF" w14:textId="77777777" w:rsidR="00E57D26" w:rsidRDefault="00E57D26" w:rsidP="00E57D26">
            <w:r>
              <w:t xml:space="preserve">Provided by raconteur app. </w:t>
            </w:r>
          </w:p>
          <w:p w14:paraId="40323770" w14:textId="77777777" w:rsidR="00E57D26" w:rsidRPr="009F7CD4" w:rsidRDefault="00E57D26" w:rsidP="00E57D26">
            <w:pPr>
              <w:rPr>
                <w:i/>
              </w:rPr>
            </w:pPr>
            <w:r w:rsidRPr="009F7CD4">
              <w:rPr>
                <w:i/>
              </w:rPr>
              <w:t>Text in tables below.</w:t>
            </w:r>
          </w:p>
        </w:tc>
      </w:tr>
      <w:tr w:rsidR="00E57D26" w:rsidRPr="004622D9" w14:paraId="1876FAEC" w14:textId="77777777" w:rsidTr="00E57D26">
        <w:tc>
          <w:tcPr>
            <w:tcW w:w="1955" w:type="dxa"/>
          </w:tcPr>
          <w:p w14:paraId="5BAEB019" w14:textId="77777777" w:rsidR="00E57D26" w:rsidRDefault="008872EC" w:rsidP="00E57D26">
            <w:hyperlink r:id="rId66" w:history="1">
              <w:r w:rsidR="00E57D26">
                <w:rPr>
                  <w:rStyle w:val="Strong"/>
                  <w:color w:val="0000FF"/>
                  <w:u w:val="single"/>
                </w:rPr>
                <w:t>FileTypes</w:t>
              </w:r>
            </w:hyperlink>
          </w:p>
        </w:tc>
        <w:tc>
          <w:tcPr>
            <w:tcW w:w="5310" w:type="dxa"/>
          </w:tcPr>
          <w:p w14:paraId="57A6852C" w14:textId="77777777" w:rsidR="00E57D26" w:rsidRDefault="00E57D26" w:rsidP="00E57D26">
            <w:r>
              <w:t>Specifies a vector object that contains the types of files stored in the DataPackage object.</w:t>
            </w:r>
          </w:p>
        </w:tc>
        <w:tc>
          <w:tcPr>
            <w:tcW w:w="990" w:type="dxa"/>
          </w:tcPr>
          <w:p w14:paraId="2A4FDDE0" w14:textId="77777777" w:rsidR="00E57D26" w:rsidRDefault="00E57D26" w:rsidP="00E57D26">
            <w:r>
              <w:t>Yes</w:t>
            </w:r>
          </w:p>
        </w:tc>
        <w:tc>
          <w:tcPr>
            <w:tcW w:w="2142" w:type="dxa"/>
          </w:tcPr>
          <w:p w14:paraId="54FF9BA3" w14:textId="77777777" w:rsidR="00E57D26" w:rsidRPr="0066710E" w:rsidRDefault="00E57D26" w:rsidP="00E57D26">
            <w:r>
              <w:t>R</w:t>
            </w:r>
            <w:r w:rsidRPr="0066710E">
              <w:t>aconteur app provides</w:t>
            </w:r>
            <w:r>
              <w:t xml:space="preserve"> file extensions of </w:t>
            </w:r>
            <w:r>
              <w:lastRenderedPageBreak/>
              <w:t>file(/s) being shared</w:t>
            </w:r>
          </w:p>
          <w:p w14:paraId="6D029E12" w14:textId="77777777" w:rsidR="00E57D26" w:rsidRDefault="00E57D26" w:rsidP="00E57D26"/>
        </w:tc>
      </w:tr>
      <w:tr w:rsidR="00E57D26" w:rsidRPr="004622D9" w14:paraId="009237AA" w14:textId="77777777" w:rsidTr="00E57D26">
        <w:tc>
          <w:tcPr>
            <w:tcW w:w="1955" w:type="dxa"/>
          </w:tcPr>
          <w:p w14:paraId="2784F63E" w14:textId="77777777" w:rsidR="00E57D26" w:rsidRDefault="008872EC" w:rsidP="00E57D26">
            <w:hyperlink r:id="rId67" w:history="1">
              <w:r w:rsidR="00E57D26">
                <w:rPr>
                  <w:rStyle w:val="Strong"/>
                  <w:color w:val="0000FF"/>
                  <w:u w:val="single"/>
                </w:rPr>
                <w:t>Square30x30Logo</w:t>
              </w:r>
            </w:hyperlink>
          </w:p>
        </w:tc>
        <w:tc>
          <w:tcPr>
            <w:tcW w:w="5310" w:type="dxa"/>
          </w:tcPr>
          <w:p w14:paraId="32E77F71" w14:textId="77777777" w:rsidR="00E57D26" w:rsidRDefault="00E57D26" w:rsidP="00E57D26">
            <w:r>
              <w:t>Gets or sets the source app's logo</w:t>
            </w:r>
          </w:p>
        </w:tc>
        <w:tc>
          <w:tcPr>
            <w:tcW w:w="990" w:type="dxa"/>
          </w:tcPr>
          <w:p w14:paraId="7610E07F" w14:textId="77777777" w:rsidR="00E57D26" w:rsidRDefault="00E57D26" w:rsidP="00E57D26"/>
        </w:tc>
        <w:tc>
          <w:tcPr>
            <w:tcW w:w="2142" w:type="dxa"/>
          </w:tcPr>
          <w:p w14:paraId="00816F29" w14:textId="77777777" w:rsidR="00E57D26" w:rsidRDefault="00E57D26" w:rsidP="00E57D26">
            <w:r>
              <w:t>Provided by raconteur app</w:t>
            </w:r>
          </w:p>
        </w:tc>
      </w:tr>
      <w:tr w:rsidR="00E57D26" w:rsidRPr="004622D9" w14:paraId="04B43D58" w14:textId="77777777" w:rsidTr="00E57D26">
        <w:tc>
          <w:tcPr>
            <w:tcW w:w="1955" w:type="dxa"/>
          </w:tcPr>
          <w:p w14:paraId="046E17FB" w14:textId="77777777" w:rsidR="00E57D26" w:rsidRDefault="008872EC" w:rsidP="00E57D26">
            <w:hyperlink r:id="rId68" w:history="1">
              <w:r w:rsidR="00E57D26">
                <w:rPr>
                  <w:rStyle w:val="Strong"/>
                  <w:color w:val="0000FF"/>
                  <w:u w:val="single"/>
                </w:rPr>
                <w:t>Thumbnail</w:t>
              </w:r>
            </w:hyperlink>
          </w:p>
        </w:tc>
        <w:tc>
          <w:tcPr>
            <w:tcW w:w="5310" w:type="dxa"/>
          </w:tcPr>
          <w:p w14:paraId="0E9A9F09" w14:textId="77777777" w:rsidR="00E57D26" w:rsidRDefault="00E57D26" w:rsidP="00E57D26">
            <w:r>
              <w:t>Gets or sets a thumbnail image for the DataPackage.</w:t>
            </w:r>
          </w:p>
        </w:tc>
        <w:tc>
          <w:tcPr>
            <w:tcW w:w="990" w:type="dxa"/>
          </w:tcPr>
          <w:p w14:paraId="5CD3D2DD" w14:textId="77777777" w:rsidR="00E57D26" w:rsidRDefault="00E57D26" w:rsidP="00E57D26">
            <w:r>
              <w:t>Yes</w:t>
            </w:r>
          </w:p>
        </w:tc>
        <w:tc>
          <w:tcPr>
            <w:tcW w:w="2142" w:type="dxa"/>
          </w:tcPr>
          <w:p w14:paraId="454D4AAA" w14:textId="77777777" w:rsidR="00E57D26" w:rsidRPr="0066710E" w:rsidRDefault="00E57D26" w:rsidP="00E57D26">
            <w:r>
              <w:t>R</w:t>
            </w:r>
            <w:r w:rsidRPr="0066710E">
              <w:t>aconteur app provides:</w:t>
            </w:r>
          </w:p>
          <w:p w14:paraId="4136488E" w14:textId="77777777" w:rsidR="00E57D26" w:rsidRDefault="00E57D26" w:rsidP="006526C1">
            <w:pPr>
              <w:pStyle w:val="ListParagraph"/>
              <w:numPr>
                <w:ilvl w:val="0"/>
                <w:numId w:val="44"/>
              </w:numPr>
            </w:pPr>
            <w:r w:rsidRPr="0066710E">
              <w:t xml:space="preserve">A thumbnail of the item in the Viewer </w:t>
            </w:r>
          </w:p>
          <w:p w14:paraId="5A8A3F88" w14:textId="77777777" w:rsidR="00E57D26" w:rsidRPr="0066710E" w:rsidRDefault="00E57D26" w:rsidP="006526C1">
            <w:pPr>
              <w:pStyle w:val="ListParagraph"/>
              <w:numPr>
                <w:ilvl w:val="0"/>
                <w:numId w:val="44"/>
              </w:numPr>
            </w:pPr>
            <w:r>
              <w:t xml:space="preserve">Thumbnails of </w:t>
            </w:r>
            <w:r w:rsidRPr="0066710E">
              <w:t>items in list view</w:t>
            </w:r>
          </w:p>
        </w:tc>
      </w:tr>
      <w:tr w:rsidR="00E57D26" w:rsidRPr="004622D9" w14:paraId="36F84C89" w14:textId="77777777" w:rsidTr="00E57D26">
        <w:tc>
          <w:tcPr>
            <w:tcW w:w="1955" w:type="dxa"/>
          </w:tcPr>
          <w:p w14:paraId="11A212E4" w14:textId="77777777" w:rsidR="00E57D26" w:rsidRDefault="008872EC" w:rsidP="00E57D26">
            <w:hyperlink r:id="rId69" w:history="1">
              <w:r w:rsidR="00E57D26">
                <w:rPr>
                  <w:rStyle w:val="Strong"/>
                  <w:color w:val="0000FF"/>
                  <w:u w:val="single"/>
                </w:rPr>
                <w:t>Title</w:t>
              </w:r>
            </w:hyperlink>
            <w:r w:rsidR="00E57D26">
              <w:t xml:space="preserve"> (Subject)</w:t>
            </w:r>
          </w:p>
        </w:tc>
        <w:tc>
          <w:tcPr>
            <w:tcW w:w="5310" w:type="dxa"/>
          </w:tcPr>
          <w:p w14:paraId="11BB77F8" w14:textId="77777777" w:rsidR="00E57D26" w:rsidRDefault="00E57D26" w:rsidP="00E57D26">
            <w:r>
              <w:t>Gets or sets the text that displays as a title for the contents of the DataPackage object.</w:t>
            </w:r>
          </w:p>
          <w:p w14:paraId="5FF60EFA" w14:textId="77777777" w:rsidR="00E57D26" w:rsidRDefault="00E57D26" w:rsidP="00E57D26">
            <w:r>
              <w:t>String, e.g. “1 photo”</w:t>
            </w:r>
          </w:p>
        </w:tc>
        <w:tc>
          <w:tcPr>
            <w:tcW w:w="990" w:type="dxa"/>
          </w:tcPr>
          <w:p w14:paraId="7DA97B43" w14:textId="77777777" w:rsidR="00E57D26" w:rsidRDefault="00E57D26" w:rsidP="00E57D26">
            <w:r>
              <w:t>Yes</w:t>
            </w:r>
          </w:p>
        </w:tc>
        <w:tc>
          <w:tcPr>
            <w:tcW w:w="2142" w:type="dxa"/>
          </w:tcPr>
          <w:p w14:paraId="69EAAF80" w14:textId="77777777" w:rsidR="00E57D26" w:rsidRDefault="00E57D26" w:rsidP="00E57D26">
            <w:r>
              <w:t xml:space="preserve">Provided by raconteur app. </w:t>
            </w:r>
          </w:p>
          <w:p w14:paraId="6B5BAC92" w14:textId="77777777" w:rsidR="00E57D26" w:rsidRDefault="00E57D26" w:rsidP="00E57D26">
            <w:r w:rsidRPr="009F7CD4">
              <w:rPr>
                <w:i/>
              </w:rPr>
              <w:t>Text in tables below.</w:t>
            </w:r>
          </w:p>
        </w:tc>
      </w:tr>
    </w:tbl>
    <w:p w14:paraId="19810CB4" w14:textId="77777777" w:rsidR="00E57D26" w:rsidRPr="00E57D26" w:rsidRDefault="00E57D26" w:rsidP="00E57D26"/>
    <w:p w14:paraId="7D49C40C" w14:textId="77777777" w:rsidR="00E57D26" w:rsidRDefault="00E57D26" w:rsidP="00E57D26">
      <w:r>
        <w:rPr>
          <w:iCs/>
          <w:color w:val="4E5B6F" w:themeColor="text2"/>
          <w:sz w:val="24"/>
          <w:szCs w:val="22"/>
        </w:rPr>
        <w:t>Specific Requirements:</w:t>
      </w:r>
    </w:p>
    <w:tbl>
      <w:tblPr>
        <w:tblStyle w:val="Wind8ws"/>
        <w:tblW w:w="10415" w:type="dxa"/>
        <w:tblInd w:w="115" w:type="dxa"/>
        <w:tblLook w:val="04A0" w:firstRow="1" w:lastRow="0" w:firstColumn="1" w:lastColumn="0" w:noHBand="0" w:noVBand="1"/>
      </w:tblPr>
      <w:tblGrid>
        <w:gridCol w:w="1542"/>
        <w:gridCol w:w="3113"/>
        <w:gridCol w:w="90"/>
        <w:gridCol w:w="2430"/>
        <w:gridCol w:w="2430"/>
        <w:gridCol w:w="810"/>
      </w:tblGrid>
      <w:tr w:rsidR="00E57D26" w:rsidRPr="004622D9" w14:paraId="175B5CE8" w14:textId="77777777" w:rsidTr="00E57D26">
        <w:trPr>
          <w:cnfStyle w:val="100000000000" w:firstRow="1" w:lastRow="0" w:firstColumn="0" w:lastColumn="0" w:oddVBand="0" w:evenVBand="0" w:oddHBand="0" w:evenHBand="0" w:firstRowFirstColumn="0" w:firstRowLastColumn="0" w:lastRowFirstColumn="0" w:lastRowLastColumn="0"/>
        </w:trPr>
        <w:tc>
          <w:tcPr>
            <w:tcW w:w="1542" w:type="dxa"/>
          </w:tcPr>
          <w:p w14:paraId="11F30C67" w14:textId="77777777" w:rsidR="00E57D26" w:rsidRPr="004622D9" w:rsidRDefault="00E57D26" w:rsidP="00E57D26">
            <w:r>
              <w:t>Data package property</w:t>
            </w:r>
          </w:p>
        </w:tc>
        <w:tc>
          <w:tcPr>
            <w:tcW w:w="3203" w:type="dxa"/>
            <w:gridSpan w:val="2"/>
          </w:tcPr>
          <w:p w14:paraId="342F91A0" w14:textId="77777777" w:rsidR="00E57D26" w:rsidRDefault="00E57D26" w:rsidP="00E57D26">
            <w:r>
              <w:t>PM text</w:t>
            </w:r>
          </w:p>
        </w:tc>
        <w:tc>
          <w:tcPr>
            <w:tcW w:w="2430" w:type="dxa"/>
          </w:tcPr>
          <w:p w14:paraId="1FF28889" w14:textId="77777777" w:rsidR="00E57D26" w:rsidRDefault="00E57D26" w:rsidP="00E57D26">
            <w:r>
              <w:t>UA approved text</w:t>
            </w:r>
          </w:p>
        </w:tc>
        <w:tc>
          <w:tcPr>
            <w:tcW w:w="2430" w:type="dxa"/>
          </w:tcPr>
          <w:p w14:paraId="366CA857" w14:textId="77777777" w:rsidR="00E57D26" w:rsidRPr="004622D9" w:rsidRDefault="00E57D26" w:rsidP="00E57D26">
            <w:r>
              <w:t>Comments</w:t>
            </w:r>
          </w:p>
        </w:tc>
        <w:tc>
          <w:tcPr>
            <w:tcW w:w="810" w:type="dxa"/>
          </w:tcPr>
          <w:p w14:paraId="0182F0C5" w14:textId="77777777" w:rsidR="00E57D26" w:rsidRPr="004622D9" w:rsidRDefault="00E57D26" w:rsidP="00E57D26">
            <w:r>
              <w:t>Final</w:t>
            </w:r>
          </w:p>
        </w:tc>
      </w:tr>
      <w:tr w:rsidR="00E57D26" w:rsidRPr="009F7CD4" w14:paraId="76CD2EB9" w14:textId="77777777" w:rsidTr="00E57D26">
        <w:tc>
          <w:tcPr>
            <w:tcW w:w="10415" w:type="dxa"/>
            <w:gridSpan w:val="6"/>
            <w:shd w:val="clear" w:color="auto" w:fill="A6A6A6" w:themeFill="background1" w:themeFillShade="A6"/>
          </w:tcPr>
          <w:p w14:paraId="2707F19F" w14:textId="481AEBBF" w:rsidR="00E57D26" w:rsidRPr="009F7CD4" w:rsidRDefault="00E57D26" w:rsidP="00E57D26">
            <w:pPr>
              <w:rPr>
                <w:b/>
              </w:rPr>
            </w:pPr>
            <w:r w:rsidRPr="009F7CD4">
              <w:rPr>
                <w:b/>
              </w:rPr>
              <w:t>Sharing 1 photo</w:t>
            </w:r>
            <w:r>
              <w:rPr>
                <w:b/>
              </w:rPr>
              <w:t>/video/RMT</w:t>
            </w:r>
            <w:r w:rsidRPr="009F7CD4">
              <w:rPr>
                <w:b/>
              </w:rPr>
              <w:t xml:space="preserve"> from viewer</w:t>
            </w:r>
          </w:p>
        </w:tc>
      </w:tr>
      <w:tr w:rsidR="00E57D26" w:rsidRPr="004622D9" w14:paraId="7E74547C" w14:textId="77777777" w:rsidTr="00E57D26">
        <w:tc>
          <w:tcPr>
            <w:tcW w:w="1542" w:type="dxa"/>
          </w:tcPr>
          <w:p w14:paraId="38865C1E" w14:textId="77777777" w:rsidR="00E57D26" w:rsidRPr="009F5AC1" w:rsidRDefault="00E57D26" w:rsidP="00E57D26">
            <w:r>
              <w:t xml:space="preserve">Content </w:t>
            </w:r>
          </w:p>
        </w:tc>
        <w:tc>
          <w:tcPr>
            <w:tcW w:w="3113" w:type="dxa"/>
          </w:tcPr>
          <w:p w14:paraId="1588B228" w14:textId="77777777" w:rsidR="00E57D26" w:rsidRDefault="00E57D26" w:rsidP="00E57D26">
            <w:r>
              <w:t>n/a</w:t>
            </w:r>
          </w:p>
        </w:tc>
        <w:tc>
          <w:tcPr>
            <w:tcW w:w="2520" w:type="dxa"/>
            <w:gridSpan w:val="2"/>
          </w:tcPr>
          <w:p w14:paraId="38277868" w14:textId="77777777" w:rsidR="00E57D26" w:rsidRDefault="00E57D26" w:rsidP="00E57D26">
            <w:r>
              <w:t>n/a</w:t>
            </w:r>
          </w:p>
        </w:tc>
        <w:tc>
          <w:tcPr>
            <w:tcW w:w="2430" w:type="dxa"/>
          </w:tcPr>
          <w:p w14:paraId="5D42F962" w14:textId="044EBBA6" w:rsidR="00E57D26" w:rsidRPr="009F5AC1" w:rsidRDefault="00E57D26" w:rsidP="00E57D26">
            <w:r>
              <w:t>Single</w:t>
            </w:r>
            <w:r w:rsidR="00D27597">
              <w:t xml:space="preserve"> URI to file</w:t>
            </w:r>
          </w:p>
        </w:tc>
        <w:tc>
          <w:tcPr>
            <w:tcW w:w="810" w:type="dxa"/>
          </w:tcPr>
          <w:p w14:paraId="6D660901" w14:textId="77777777" w:rsidR="00E57D26" w:rsidRPr="009F5AC1" w:rsidRDefault="00E57D26" w:rsidP="00E57D26">
            <w:r>
              <w:t>n/a</w:t>
            </w:r>
          </w:p>
        </w:tc>
      </w:tr>
      <w:tr w:rsidR="00E57D26" w:rsidRPr="004622D9" w14:paraId="2189180B" w14:textId="77777777" w:rsidTr="00E57D26">
        <w:tc>
          <w:tcPr>
            <w:tcW w:w="1542" w:type="dxa"/>
          </w:tcPr>
          <w:p w14:paraId="4FDA1341" w14:textId="77777777" w:rsidR="00E57D26" w:rsidRDefault="00E57D26" w:rsidP="00E57D26">
            <w:r>
              <w:t>Title</w:t>
            </w:r>
          </w:p>
        </w:tc>
        <w:tc>
          <w:tcPr>
            <w:tcW w:w="3113" w:type="dxa"/>
          </w:tcPr>
          <w:p w14:paraId="7C218857" w14:textId="77777777" w:rsidR="00E57D26" w:rsidRDefault="00E57D26" w:rsidP="00E57D26">
            <w:r w:rsidRPr="00DE0555">
              <w:t>Photo from &lt;location&gt; taken on &lt;date</w:t>
            </w:r>
            <w:r>
              <w:t>/date range</w:t>
            </w:r>
            <w:r w:rsidRPr="00DE0555">
              <w:t>&gt;</w:t>
            </w:r>
          </w:p>
        </w:tc>
        <w:tc>
          <w:tcPr>
            <w:tcW w:w="2520" w:type="dxa"/>
            <w:gridSpan w:val="2"/>
          </w:tcPr>
          <w:p w14:paraId="2D7868BE" w14:textId="77777777" w:rsidR="00E57D26" w:rsidRDefault="00E57D26" w:rsidP="00E57D26"/>
        </w:tc>
        <w:tc>
          <w:tcPr>
            <w:tcW w:w="2430" w:type="dxa"/>
          </w:tcPr>
          <w:p w14:paraId="7F5713AA" w14:textId="77777777" w:rsidR="00E57D26" w:rsidRDefault="00E57D26" w:rsidP="00E57D26">
            <w:r w:rsidRPr="00DE0555">
              <w:t>Metadata about location/date in photo</w:t>
            </w:r>
          </w:p>
        </w:tc>
        <w:tc>
          <w:tcPr>
            <w:tcW w:w="810" w:type="dxa"/>
          </w:tcPr>
          <w:p w14:paraId="4A9A6E5F" w14:textId="77777777" w:rsidR="00E57D26" w:rsidRDefault="00E57D26" w:rsidP="00E57D26"/>
        </w:tc>
      </w:tr>
      <w:tr w:rsidR="00E57D26" w:rsidRPr="004622D9" w14:paraId="009253EA" w14:textId="77777777" w:rsidTr="00722FB1">
        <w:trPr>
          <w:trHeight w:val="1752"/>
        </w:trPr>
        <w:tc>
          <w:tcPr>
            <w:tcW w:w="1542" w:type="dxa"/>
          </w:tcPr>
          <w:p w14:paraId="236C1632" w14:textId="77777777" w:rsidR="00E57D26" w:rsidRDefault="00E57D26" w:rsidP="00E57D26">
            <w:r>
              <w:lastRenderedPageBreak/>
              <w:t>Description</w:t>
            </w:r>
          </w:p>
        </w:tc>
        <w:tc>
          <w:tcPr>
            <w:tcW w:w="3113" w:type="dxa"/>
          </w:tcPr>
          <w:p w14:paraId="049C387C" w14:textId="77777777" w:rsidR="00E57D26" w:rsidRDefault="00E57D26" w:rsidP="00E57D26">
            <w:r>
              <w:t>Shared from &lt;host app name&gt; app</w:t>
            </w:r>
          </w:p>
          <w:p w14:paraId="5772D7BD" w14:textId="4C8C29D2" w:rsidR="00E57D26" w:rsidRDefault="00E57D26" w:rsidP="00722FB1">
            <w:r>
              <w:rPr>
                <w:color w:val="FF0000"/>
              </w:rPr>
              <w:t>Link to download app from store for device</w:t>
            </w:r>
          </w:p>
        </w:tc>
        <w:tc>
          <w:tcPr>
            <w:tcW w:w="2520" w:type="dxa"/>
            <w:gridSpan w:val="2"/>
          </w:tcPr>
          <w:p w14:paraId="6BCB41CD" w14:textId="77777777" w:rsidR="00E57D26" w:rsidRDefault="00E57D26" w:rsidP="00E57D26"/>
        </w:tc>
        <w:tc>
          <w:tcPr>
            <w:tcW w:w="2430" w:type="dxa"/>
          </w:tcPr>
          <w:p w14:paraId="6FA854FF" w14:textId="77777777" w:rsidR="00E57D26" w:rsidRDefault="00E57D26" w:rsidP="00E57D26">
            <w:r>
              <w:t xml:space="preserve">String to indicate the file and host app that is sharing it </w:t>
            </w:r>
          </w:p>
          <w:p w14:paraId="34DF9182" w14:textId="0FC3F4AA" w:rsidR="00E57D26" w:rsidRPr="006738D0" w:rsidRDefault="00E57D26" w:rsidP="00722FB1">
            <w:pPr>
              <w:rPr>
                <w:color w:val="FF0000"/>
              </w:rPr>
            </w:pPr>
            <w:r>
              <w:rPr>
                <w:color w:val="FF0000"/>
              </w:rPr>
              <w:t>Link to download app from store for device</w:t>
            </w:r>
          </w:p>
        </w:tc>
        <w:tc>
          <w:tcPr>
            <w:tcW w:w="810" w:type="dxa"/>
          </w:tcPr>
          <w:p w14:paraId="7FDDF1CD" w14:textId="77777777" w:rsidR="00E57D26" w:rsidRDefault="00E57D26" w:rsidP="00E57D26"/>
        </w:tc>
      </w:tr>
      <w:tr w:rsidR="00E57D26" w:rsidRPr="004622D9" w14:paraId="7B7671CD" w14:textId="77777777" w:rsidTr="00E57D26">
        <w:tc>
          <w:tcPr>
            <w:tcW w:w="10415" w:type="dxa"/>
            <w:gridSpan w:val="6"/>
            <w:shd w:val="clear" w:color="auto" w:fill="A6A6A6" w:themeFill="background1" w:themeFillShade="A6"/>
          </w:tcPr>
          <w:p w14:paraId="08A9F707" w14:textId="77777777" w:rsidR="00E57D26" w:rsidRDefault="00E57D26" w:rsidP="00E57D26">
            <w:r w:rsidRPr="009F7CD4">
              <w:rPr>
                <w:b/>
              </w:rPr>
              <w:t>Sharing 1 photo from viewer</w:t>
            </w:r>
          </w:p>
        </w:tc>
      </w:tr>
      <w:tr w:rsidR="00E57D26" w:rsidRPr="004622D9" w14:paraId="343F09CD" w14:textId="77777777" w:rsidTr="00E57D26">
        <w:tc>
          <w:tcPr>
            <w:tcW w:w="1542" w:type="dxa"/>
          </w:tcPr>
          <w:p w14:paraId="09F8BBE7" w14:textId="77777777" w:rsidR="00E57D26" w:rsidRPr="009F5AC1" w:rsidRDefault="00E57D26" w:rsidP="00E57D26">
            <w:r>
              <w:t>Content</w:t>
            </w:r>
          </w:p>
        </w:tc>
        <w:tc>
          <w:tcPr>
            <w:tcW w:w="3113" w:type="dxa"/>
          </w:tcPr>
          <w:p w14:paraId="264D3083" w14:textId="77777777" w:rsidR="00E57D26" w:rsidRDefault="00E57D26" w:rsidP="00E57D26">
            <w:r>
              <w:t>n/a</w:t>
            </w:r>
          </w:p>
        </w:tc>
        <w:tc>
          <w:tcPr>
            <w:tcW w:w="2520" w:type="dxa"/>
            <w:gridSpan w:val="2"/>
          </w:tcPr>
          <w:p w14:paraId="7A4ACFC7" w14:textId="77777777" w:rsidR="00E57D26" w:rsidRDefault="00E57D26" w:rsidP="00E57D26">
            <w:r>
              <w:t>n/a</w:t>
            </w:r>
          </w:p>
        </w:tc>
        <w:tc>
          <w:tcPr>
            <w:tcW w:w="2430" w:type="dxa"/>
          </w:tcPr>
          <w:p w14:paraId="2311FC5B" w14:textId="2EFB8C37" w:rsidR="00E57D26" w:rsidRPr="009F5AC1" w:rsidRDefault="00D27597" w:rsidP="00E57D26">
            <w:r>
              <w:t>Single URI to file</w:t>
            </w:r>
          </w:p>
        </w:tc>
        <w:tc>
          <w:tcPr>
            <w:tcW w:w="810" w:type="dxa"/>
          </w:tcPr>
          <w:p w14:paraId="040AFAAA" w14:textId="77777777" w:rsidR="00E57D26" w:rsidRPr="009F5AC1" w:rsidRDefault="00E57D26" w:rsidP="00E57D26">
            <w:r>
              <w:t>n/a</w:t>
            </w:r>
          </w:p>
        </w:tc>
      </w:tr>
      <w:tr w:rsidR="00E57D26" w:rsidRPr="004622D9" w14:paraId="32C56E2C" w14:textId="77777777" w:rsidTr="00E57D26">
        <w:tc>
          <w:tcPr>
            <w:tcW w:w="1542" w:type="dxa"/>
          </w:tcPr>
          <w:p w14:paraId="7167C03B" w14:textId="77777777" w:rsidR="00E57D26" w:rsidRPr="009F5AC1" w:rsidRDefault="00E57D26" w:rsidP="00E57D26">
            <w:r>
              <w:t>Title</w:t>
            </w:r>
          </w:p>
        </w:tc>
        <w:tc>
          <w:tcPr>
            <w:tcW w:w="3113" w:type="dxa"/>
          </w:tcPr>
          <w:p w14:paraId="34469191" w14:textId="77777777" w:rsidR="00E57D26" w:rsidRDefault="00E57D26" w:rsidP="00E57D26">
            <w:r>
              <w:t>Video</w:t>
            </w:r>
            <w:r w:rsidRPr="00DE0555">
              <w:t xml:space="preserve"> from &lt;location&gt; taken on &lt;date</w:t>
            </w:r>
            <w:r>
              <w:t>/date range</w:t>
            </w:r>
            <w:r w:rsidRPr="00DE0555">
              <w:t>&gt;</w:t>
            </w:r>
          </w:p>
        </w:tc>
        <w:tc>
          <w:tcPr>
            <w:tcW w:w="2520" w:type="dxa"/>
            <w:gridSpan w:val="2"/>
          </w:tcPr>
          <w:p w14:paraId="124B4484" w14:textId="77777777" w:rsidR="00E57D26" w:rsidRDefault="00E57D26" w:rsidP="00E57D26"/>
        </w:tc>
        <w:tc>
          <w:tcPr>
            <w:tcW w:w="2430" w:type="dxa"/>
          </w:tcPr>
          <w:p w14:paraId="6C903173" w14:textId="77777777" w:rsidR="00E57D26" w:rsidRDefault="00E57D26" w:rsidP="00E57D26">
            <w:r>
              <w:t>Add location/date metadata</w:t>
            </w:r>
          </w:p>
          <w:p w14:paraId="72C5FD23" w14:textId="77777777" w:rsidR="00E57D26" w:rsidRDefault="00E57D26" w:rsidP="00E57D26"/>
        </w:tc>
        <w:tc>
          <w:tcPr>
            <w:tcW w:w="810" w:type="dxa"/>
          </w:tcPr>
          <w:p w14:paraId="308D2B5D" w14:textId="77777777" w:rsidR="00E57D26" w:rsidRDefault="00E57D26" w:rsidP="00E57D26"/>
        </w:tc>
      </w:tr>
      <w:tr w:rsidR="00E57D26" w:rsidRPr="004622D9" w14:paraId="2F8EF8BA" w14:textId="77777777" w:rsidTr="00E57D26">
        <w:tc>
          <w:tcPr>
            <w:tcW w:w="1542" w:type="dxa"/>
          </w:tcPr>
          <w:p w14:paraId="5B204A3A" w14:textId="77777777" w:rsidR="00E57D26" w:rsidRPr="009F5AC1" w:rsidRDefault="00E57D26" w:rsidP="00E57D26">
            <w:r>
              <w:t>Description</w:t>
            </w:r>
          </w:p>
        </w:tc>
        <w:tc>
          <w:tcPr>
            <w:tcW w:w="3113" w:type="dxa"/>
          </w:tcPr>
          <w:p w14:paraId="00CC6E69" w14:textId="77777777" w:rsidR="00E57D26" w:rsidRDefault="00E57D26" w:rsidP="00E57D26">
            <w:r>
              <w:t>Shared from &lt;host app name&gt; app</w:t>
            </w:r>
          </w:p>
          <w:p w14:paraId="3DB475BB" w14:textId="77777777" w:rsidR="00E57D26" w:rsidRDefault="00E57D26" w:rsidP="00E57D26">
            <w:r>
              <w:rPr>
                <w:color w:val="FF0000"/>
              </w:rPr>
              <w:t>Link to download app from store for device</w:t>
            </w:r>
          </w:p>
          <w:p w14:paraId="4F155AA1" w14:textId="77777777" w:rsidR="00E57D26" w:rsidRDefault="00E57D26" w:rsidP="00E57D26"/>
        </w:tc>
        <w:tc>
          <w:tcPr>
            <w:tcW w:w="2520" w:type="dxa"/>
            <w:gridSpan w:val="2"/>
          </w:tcPr>
          <w:p w14:paraId="0142B3AD" w14:textId="77777777" w:rsidR="00E57D26" w:rsidRDefault="00E57D26" w:rsidP="00E57D26"/>
        </w:tc>
        <w:tc>
          <w:tcPr>
            <w:tcW w:w="2430" w:type="dxa"/>
          </w:tcPr>
          <w:p w14:paraId="76F39783" w14:textId="77777777" w:rsidR="00E57D26" w:rsidRDefault="00E57D26" w:rsidP="00E57D26">
            <w:r>
              <w:t xml:space="preserve">String to indicate the file and host app that is sharing it </w:t>
            </w:r>
          </w:p>
        </w:tc>
        <w:tc>
          <w:tcPr>
            <w:tcW w:w="810" w:type="dxa"/>
          </w:tcPr>
          <w:p w14:paraId="7A08681C" w14:textId="77777777" w:rsidR="00E57D26" w:rsidRDefault="00E57D26" w:rsidP="00E57D26"/>
        </w:tc>
      </w:tr>
      <w:tr w:rsidR="00E57D26" w:rsidRPr="006738D0" w14:paraId="6F85C886" w14:textId="77777777" w:rsidTr="00E57D26">
        <w:tc>
          <w:tcPr>
            <w:tcW w:w="10415" w:type="dxa"/>
            <w:gridSpan w:val="6"/>
            <w:shd w:val="clear" w:color="auto" w:fill="A6A6A6" w:themeFill="background1" w:themeFillShade="A6"/>
          </w:tcPr>
          <w:p w14:paraId="1AE8C978" w14:textId="77777777" w:rsidR="00E57D26" w:rsidRPr="006738D0" w:rsidRDefault="00E57D26" w:rsidP="00E57D26">
            <w:pPr>
              <w:rPr>
                <w:b/>
              </w:rPr>
            </w:pPr>
            <w:r w:rsidRPr="006738D0">
              <w:rPr>
                <w:b/>
              </w:rPr>
              <w:t xml:space="preserve">1 </w:t>
            </w:r>
            <w:r>
              <w:rPr>
                <w:b/>
              </w:rPr>
              <w:t>Rich Media Type</w:t>
            </w:r>
            <w:r w:rsidRPr="006738D0">
              <w:rPr>
                <w:b/>
              </w:rPr>
              <w:t xml:space="preserve"> from viewer</w:t>
            </w:r>
          </w:p>
        </w:tc>
      </w:tr>
      <w:tr w:rsidR="00E57D26" w:rsidRPr="004622D9" w14:paraId="0838032B" w14:textId="77777777" w:rsidTr="00E57D26">
        <w:tc>
          <w:tcPr>
            <w:tcW w:w="1542" w:type="dxa"/>
          </w:tcPr>
          <w:p w14:paraId="7A6AA4E7" w14:textId="77777777" w:rsidR="00E57D26" w:rsidRDefault="00E57D26" w:rsidP="00E57D26">
            <w:r>
              <w:t>Content</w:t>
            </w:r>
          </w:p>
        </w:tc>
        <w:tc>
          <w:tcPr>
            <w:tcW w:w="3113" w:type="dxa"/>
          </w:tcPr>
          <w:p w14:paraId="6845253B" w14:textId="77777777" w:rsidR="00E57D26" w:rsidRDefault="00E57D26" w:rsidP="00E57D26">
            <w:r>
              <w:t>n/a</w:t>
            </w:r>
          </w:p>
        </w:tc>
        <w:tc>
          <w:tcPr>
            <w:tcW w:w="2520" w:type="dxa"/>
            <w:gridSpan w:val="2"/>
          </w:tcPr>
          <w:p w14:paraId="3FB23741" w14:textId="77777777" w:rsidR="00E57D26" w:rsidRDefault="00E57D26" w:rsidP="00E57D26">
            <w:r>
              <w:t>n/a</w:t>
            </w:r>
          </w:p>
        </w:tc>
        <w:tc>
          <w:tcPr>
            <w:tcW w:w="2430" w:type="dxa"/>
          </w:tcPr>
          <w:p w14:paraId="693CF538" w14:textId="1DE675F3" w:rsidR="00E57D26" w:rsidRPr="003F3E02" w:rsidRDefault="00D27597" w:rsidP="00E57D26">
            <w:pPr>
              <w:rPr>
                <w:i/>
              </w:rPr>
            </w:pPr>
            <w:r>
              <w:t>Single URI to file</w:t>
            </w:r>
          </w:p>
        </w:tc>
        <w:tc>
          <w:tcPr>
            <w:tcW w:w="810" w:type="dxa"/>
          </w:tcPr>
          <w:p w14:paraId="62984FBD" w14:textId="77777777" w:rsidR="00E57D26" w:rsidRDefault="00E57D26" w:rsidP="00E57D26">
            <w:r>
              <w:t>n/a</w:t>
            </w:r>
          </w:p>
        </w:tc>
      </w:tr>
      <w:tr w:rsidR="00E57D26" w:rsidRPr="004622D9" w14:paraId="03E9F433" w14:textId="77777777" w:rsidTr="00E57D26">
        <w:tc>
          <w:tcPr>
            <w:tcW w:w="1542" w:type="dxa"/>
          </w:tcPr>
          <w:p w14:paraId="67DE459C" w14:textId="77777777" w:rsidR="00E57D26" w:rsidRDefault="00E57D26" w:rsidP="00E57D26">
            <w:r>
              <w:t>Title</w:t>
            </w:r>
          </w:p>
        </w:tc>
        <w:tc>
          <w:tcPr>
            <w:tcW w:w="3113" w:type="dxa"/>
          </w:tcPr>
          <w:p w14:paraId="55216C54" w14:textId="77777777" w:rsidR="00E57D26" w:rsidRDefault="00E57D26" w:rsidP="00E57D26">
            <w:r>
              <w:t>&lt;Rich media type name&gt;</w:t>
            </w:r>
            <w:r w:rsidRPr="00DE0555">
              <w:t xml:space="preserve"> from &lt;location&gt; taken on &lt;date</w:t>
            </w:r>
            <w:r>
              <w:t>/date range</w:t>
            </w:r>
            <w:r w:rsidRPr="00DE0555">
              <w:t>&gt;</w:t>
            </w:r>
          </w:p>
        </w:tc>
        <w:tc>
          <w:tcPr>
            <w:tcW w:w="2520" w:type="dxa"/>
            <w:gridSpan w:val="2"/>
          </w:tcPr>
          <w:p w14:paraId="7E45B99D" w14:textId="77777777" w:rsidR="00E57D26" w:rsidRDefault="00E57D26" w:rsidP="00E57D26"/>
        </w:tc>
        <w:tc>
          <w:tcPr>
            <w:tcW w:w="2430" w:type="dxa"/>
          </w:tcPr>
          <w:p w14:paraId="53EEB9D7" w14:textId="77777777" w:rsidR="00E57D26" w:rsidRDefault="00E57D26" w:rsidP="00E57D26">
            <w:r>
              <w:t>Add location/date metadata</w:t>
            </w:r>
          </w:p>
          <w:p w14:paraId="085C460D" w14:textId="77777777" w:rsidR="00E57D26" w:rsidRDefault="00E57D26" w:rsidP="00E57D26"/>
        </w:tc>
        <w:tc>
          <w:tcPr>
            <w:tcW w:w="810" w:type="dxa"/>
          </w:tcPr>
          <w:p w14:paraId="56F80523" w14:textId="77777777" w:rsidR="00E57D26" w:rsidRDefault="00E57D26" w:rsidP="00E57D26"/>
        </w:tc>
      </w:tr>
      <w:tr w:rsidR="00E57D26" w:rsidRPr="004622D9" w14:paraId="02E51324" w14:textId="77777777" w:rsidTr="00E57D26">
        <w:tc>
          <w:tcPr>
            <w:tcW w:w="1542" w:type="dxa"/>
          </w:tcPr>
          <w:p w14:paraId="4149EBE5" w14:textId="77777777" w:rsidR="00E57D26" w:rsidRDefault="00E57D26" w:rsidP="00E57D26">
            <w:r>
              <w:t>Description</w:t>
            </w:r>
          </w:p>
        </w:tc>
        <w:tc>
          <w:tcPr>
            <w:tcW w:w="3113" w:type="dxa"/>
          </w:tcPr>
          <w:p w14:paraId="4BEB7FD7" w14:textId="77777777" w:rsidR="00E57D26" w:rsidRDefault="00E57D26" w:rsidP="00E57D26">
            <w:r>
              <w:t>Shared from &lt;host app name&gt; app</w:t>
            </w:r>
          </w:p>
          <w:p w14:paraId="2494382B" w14:textId="77777777" w:rsidR="00E57D26" w:rsidRDefault="00E57D26" w:rsidP="00E57D26">
            <w:r>
              <w:rPr>
                <w:color w:val="FF0000"/>
              </w:rPr>
              <w:t>Link to download app from store for device</w:t>
            </w:r>
          </w:p>
        </w:tc>
        <w:tc>
          <w:tcPr>
            <w:tcW w:w="2520" w:type="dxa"/>
            <w:gridSpan w:val="2"/>
          </w:tcPr>
          <w:p w14:paraId="653B9406" w14:textId="77777777" w:rsidR="00E57D26" w:rsidRDefault="00E57D26" w:rsidP="00E57D26"/>
        </w:tc>
        <w:tc>
          <w:tcPr>
            <w:tcW w:w="2430" w:type="dxa"/>
          </w:tcPr>
          <w:p w14:paraId="39AA922E" w14:textId="77777777" w:rsidR="00E57D26" w:rsidRDefault="00E57D26" w:rsidP="00E57D26">
            <w:r>
              <w:t xml:space="preserve">String to indicate the file and host app that is sharing it </w:t>
            </w:r>
          </w:p>
        </w:tc>
        <w:tc>
          <w:tcPr>
            <w:tcW w:w="810" w:type="dxa"/>
          </w:tcPr>
          <w:p w14:paraId="5FB6CD0B" w14:textId="77777777" w:rsidR="00E57D26" w:rsidRDefault="00E57D26" w:rsidP="00E57D26"/>
        </w:tc>
      </w:tr>
      <w:tr w:rsidR="00E57D26" w:rsidRPr="006738D0" w14:paraId="2F871A86" w14:textId="77777777" w:rsidTr="00E57D26">
        <w:tc>
          <w:tcPr>
            <w:tcW w:w="10415" w:type="dxa"/>
            <w:gridSpan w:val="6"/>
            <w:shd w:val="clear" w:color="auto" w:fill="A6A6A6" w:themeFill="background1" w:themeFillShade="A6"/>
          </w:tcPr>
          <w:p w14:paraId="291BEE06" w14:textId="1A9648F6" w:rsidR="00E57D26" w:rsidRPr="006738D0" w:rsidRDefault="00E57D26" w:rsidP="00D27597">
            <w:pPr>
              <w:rPr>
                <w:b/>
              </w:rPr>
            </w:pPr>
            <w:r>
              <w:rPr>
                <w:b/>
              </w:rPr>
              <w:lastRenderedPageBreak/>
              <w:t>M</w:t>
            </w:r>
            <w:r w:rsidR="00D27597">
              <w:rPr>
                <w:b/>
              </w:rPr>
              <w:t xml:space="preserve">ultiple photos/videos/RMTs </w:t>
            </w:r>
            <w:r w:rsidRPr="006738D0">
              <w:rPr>
                <w:b/>
              </w:rPr>
              <w:t xml:space="preserve">from </w:t>
            </w:r>
            <w:r>
              <w:rPr>
                <w:b/>
              </w:rPr>
              <w:t>list view</w:t>
            </w:r>
          </w:p>
        </w:tc>
      </w:tr>
      <w:tr w:rsidR="00E57D26" w:rsidRPr="004622D9" w14:paraId="1BB37288" w14:textId="77777777" w:rsidTr="00E57D26">
        <w:tc>
          <w:tcPr>
            <w:tcW w:w="1542" w:type="dxa"/>
          </w:tcPr>
          <w:p w14:paraId="6D1155F4" w14:textId="77777777" w:rsidR="00E57D26" w:rsidRDefault="00E57D26" w:rsidP="00E57D26">
            <w:r>
              <w:t>Content</w:t>
            </w:r>
          </w:p>
        </w:tc>
        <w:tc>
          <w:tcPr>
            <w:tcW w:w="3113" w:type="dxa"/>
          </w:tcPr>
          <w:p w14:paraId="4D1B5239" w14:textId="77777777" w:rsidR="00E57D26" w:rsidRDefault="00E57D26" w:rsidP="00E57D26">
            <w:r>
              <w:t>n/a</w:t>
            </w:r>
          </w:p>
        </w:tc>
        <w:tc>
          <w:tcPr>
            <w:tcW w:w="2520" w:type="dxa"/>
            <w:gridSpan w:val="2"/>
          </w:tcPr>
          <w:p w14:paraId="2C2E33CB" w14:textId="77777777" w:rsidR="00E57D26" w:rsidRDefault="00E57D26" w:rsidP="00E57D26">
            <w:r>
              <w:t>n/a</w:t>
            </w:r>
          </w:p>
        </w:tc>
        <w:tc>
          <w:tcPr>
            <w:tcW w:w="2430" w:type="dxa"/>
          </w:tcPr>
          <w:p w14:paraId="0385B97B" w14:textId="2DB711E9" w:rsidR="00E57D26" w:rsidRDefault="00D27597" w:rsidP="00E57D26">
            <w:r>
              <w:t>Single URI to bundle</w:t>
            </w:r>
          </w:p>
        </w:tc>
        <w:tc>
          <w:tcPr>
            <w:tcW w:w="810" w:type="dxa"/>
          </w:tcPr>
          <w:p w14:paraId="3C296925" w14:textId="77777777" w:rsidR="00E57D26" w:rsidRDefault="00E57D26" w:rsidP="00E57D26">
            <w:r>
              <w:t>n/a</w:t>
            </w:r>
          </w:p>
        </w:tc>
      </w:tr>
      <w:tr w:rsidR="00E57D26" w:rsidRPr="004622D9" w14:paraId="41C6D075" w14:textId="77777777" w:rsidTr="00E57D26">
        <w:tc>
          <w:tcPr>
            <w:tcW w:w="1542" w:type="dxa"/>
          </w:tcPr>
          <w:p w14:paraId="4E3D86D3" w14:textId="77777777" w:rsidR="00E57D26" w:rsidRDefault="00E57D26" w:rsidP="00E57D26">
            <w:r>
              <w:t>Title</w:t>
            </w:r>
          </w:p>
        </w:tc>
        <w:tc>
          <w:tcPr>
            <w:tcW w:w="3113" w:type="dxa"/>
          </w:tcPr>
          <w:p w14:paraId="296A2811" w14:textId="77777777" w:rsidR="00E57D26" w:rsidRDefault="00E57D26" w:rsidP="00E57D26">
            <w:r>
              <w:t xml:space="preserve">Photos </w:t>
            </w:r>
            <w:r w:rsidRPr="00DE0555">
              <w:t>from &lt;location&gt; taken on &lt;date</w:t>
            </w:r>
            <w:r>
              <w:t>/date range</w:t>
            </w:r>
            <w:r w:rsidRPr="00DE0555">
              <w:t>&gt;</w:t>
            </w:r>
          </w:p>
          <w:p w14:paraId="688FDEBA" w14:textId="77777777" w:rsidR="00E57D26" w:rsidRDefault="00E57D26" w:rsidP="00E57D26">
            <w:r>
              <w:t>OR</w:t>
            </w:r>
          </w:p>
          <w:p w14:paraId="72607B81" w14:textId="77777777" w:rsidR="00E57D26" w:rsidRDefault="00E57D26" w:rsidP="00E57D26">
            <w:r>
              <w:t xml:space="preserve">Videos </w:t>
            </w:r>
            <w:r w:rsidRPr="00DE0555">
              <w:t>from &lt;location&gt; taken on &lt;date</w:t>
            </w:r>
            <w:r>
              <w:t>/date range</w:t>
            </w:r>
            <w:r w:rsidRPr="00DE0555">
              <w:t>&gt;</w:t>
            </w:r>
          </w:p>
          <w:p w14:paraId="7A6F0051" w14:textId="77777777" w:rsidR="00E57D26" w:rsidRDefault="00E57D26" w:rsidP="00E57D26">
            <w:r>
              <w:t>OR</w:t>
            </w:r>
          </w:p>
          <w:p w14:paraId="0F6C1864" w14:textId="77777777" w:rsidR="00E57D26" w:rsidRDefault="00E57D26" w:rsidP="00E57D26">
            <w:r>
              <w:t xml:space="preserve">Photos and videos from </w:t>
            </w:r>
            <w:r w:rsidRPr="00DE0555">
              <w:t>&lt;location&gt; taken on &lt;date</w:t>
            </w:r>
            <w:r>
              <w:t>/date range</w:t>
            </w:r>
            <w:r w:rsidRPr="00DE0555">
              <w:t>&gt;</w:t>
            </w:r>
          </w:p>
        </w:tc>
        <w:tc>
          <w:tcPr>
            <w:tcW w:w="2520" w:type="dxa"/>
            <w:gridSpan w:val="2"/>
          </w:tcPr>
          <w:p w14:paraId="40F07CA2" w14:textId="77777777" w:rsidR="00E57D26" w:rsidRDefault="00E57D26" w:rsidP="00E57D26"/>
        </w:tc>
        <w:tc>
          <w:tcPr>
            <w:tcW w:w="2430" w:type="dxa"/>
          </w:tcPr>
          <w:p w14:paraId="64EA378E" w14:textId="77777777" w:rsidR="00E57D26" w:rsidRDefault="00E57D26" w:rsidP="00E57D26">
            <w:r>
              <w:t>Add location/date metadata</w:t>
            </w:r>
          </w:p>
          <w:p w14:paraId="08622139" w14:textId="77777777" w:rsidR="00E57D26" w:rsidRDefault="00E57D26" w:rsidP="00E57D26"/>
        </w:tc>
        <w:tc>
          <w:tcPr>
            <w:tcW w:w="810" w:type="dxa"/>
          </w:tcPr>
          <w:p w14:paraId="37A14AFE" w14:textId="77777777" w:rsidR="00E57D26" w:rsidRDefault="00E57D26" w:rsidP="00E57D26"/>
        </w:tc>
      </w:tr>
      <w:tr w:rsidR="00E57D26" w:rsidRPr="004622D9" w14:paraId="41CD3A93" w14:textId="77777777" w:rsidTr="00E57D26">
        <w:tc>
          <w:tcPr>
            <w:tcW w:w="1542" w:type="dxa"/>
          </w:tcPr>
          <w:p w14:paraId="0337FEB6" w14:textId="77777777" w:rsidR="00E57D26" w:rsidRDefault="00E57D26" w:rsidP="00E57D26">
            <w:r>
              <w:t>Description</w:t>
            </w:r>
          </w:p>
        </w:tc>
        <w:tc>
          <w:tcPr>
            <w:tcW w:w="3113" w:type="dxa"/>
          </w:tcPr>
          <w:p w14:paraId="1633364E" w14:textId="77777777" w:rsidR="00E57D26" w:rsidRDefault="00E57D26" w:rsidP="00E57D26">
            <w:r>
              <w:t>Shared from &lt;host app name&gt; app</w:t>
            </w:r>
          </w:p>
          <w:p w14:paraId="45B70BEE" w14:textId="77777777" w:rsidR="00E57D26" w:rsidRDefault="00E57D26" w:rsidP="00E57D26">
            <w:r>
              <w:rPr>
                <w:color w:val="FF0000"/>
              </w:rPr>
              <w:t>Link to download app from store for device</w:t>
            </w:r>
          </w:p>
        </w:tc>
        <w:tc>
          <w:tcPr>
            <w:tcW w:w="2520" w:type="dxa"/>
            <w:gridSpan w:val="2"/>
          </w:tcPr>
          <w:p w14:paraId="1A517FC8" w14:textId="77777777" w:rsidR="00E57D26" w:rsidRDefault="00E57D26" w:rsidP="00E57D26"/>
        </w:tc>
        <w:tc>
          <w:tcPr>
            <w:tcW w:w="2430" w:type="dxa"/>
          </w:tcPr>
          <w:p w14:paraId="439FD8B9" w14:textId="77777777" w:rsidR="00E57D26" w:rsidRDefault="00E57D26" w:rsidP="00E57D26">
            <w:r>
              <w:t xml:space="preserve">String to indicate the file and host app that is sharing it </w:t>
            </w:r>
          </w:p>
        </w:tc>
        <w:tc>
          <w:tcPr>
            <w:tcW w:w="810" w:type="dxa"/>
          </w:tcPr>
          <w:p w14:paraId="664A0C78" w14:textId="77777777" w:rsidR="00E57D26" w:rsidRDefault="00E57D26" w:rsidP="00E57D26"/>
        </w:tc>
      </w:tr>
    </w:tbl>
    <w:p w14:paraId="596EA133" w14:textId="77777777" w:rsidR="00E57D26" w:rsidRPr="00E57D26" w:rsidRDefault="00E57D26" w:rsidP="00E57D26"/>
    <w:p w14:paraId="3ABA0D46" w14:textId="4ECC2022" w:rsidR="0014235B" w:rsidRDefault="00BA1923" w:rsidP="00BA1923">
      <w:pPr>
        <w:pStyle w:val="Heading3"/>
      </w:pPr>
      <w:r>
        <w:t>Error Handling</w:t>
      </w:r>
    </w:p>
    <w:p w14:paraId="56FC3AF5" w14:textId="77777777" w:rsidR="000161E3" w:rsidRDefault="000161E3" w:rsidP="000161E3">
      <w:pPr>
        <w:rPr>
          <w:b/>
        </w:rPr>
      </w:pPr>
      <w:r>
        <w:rPr>
          <w:b/>
        </w:rPr>
        <w:t>UX</w:t>
      </w:r>
    </w:p>
    <w:p w14:paraId="411B1FD0" w14:textId="77777777" w:rsidR="000161E3" w:rsidRDefault="000161E3" w:rsidP="000161E3">
      <w:r>
        <w:t>Same as section 9.4.6</w:t>
      </w:r>
    </w:p>
    <w:p w14:paraId="13F6F875" w14:textId="2B2486DC" w:rsidR="003841F8" w:rsidRDefault="003841F8" w:rsidP="000161E3">
      <w:r>
        <w:rPr>
          <w:noProof/>
          <w:lang w:val="fr-FR" w:eastAsia="zh-CN"/>
        </w:rPr>
        <w:lastRenderedPageBreak/>
        <w:drawing>
          <wp:inline distT="0" distB="0" distL="0" distR="0" wp14:anchorId="335673A0" wp14:editId="169E8277">
            <wp:extent cx="2057400" cy="3412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61091" cy="3418146"/>
                    </a:xfrm>
                    <a:prstGeom prst="rect">
                      <a:avLst/>
                    </a:prstGeom>
                  </pic:spPr>
                </pic:pic>
              </a:graphicData>
            </a:graphic>
          </wp:inline>
        </w:drawing>
      </w:r>
    </w:p>
    <w:p w14:paraId="5CAB4E4D" w14:textId="77777777" w:rsidR="00763189" w:rsidRDefault="00763189" w:rsidP="00763189">
      <w:r>
        <w:t>&lt;</w:t>
      </w:r>
      <w:r>
        <w:rPr>
          <w:color w:val="FF0000"/>
        </w:rPr>
        <w:t>Design needed- for viewer and list view&gt;</w:t>
      </w:r>
    </w:p>
    <w:tbl>
      <w:tblPr>
        <w:tblStyle w:val="Wind8ws"/>
        <w:tblW w:w="10015" w:type="dxa"/>
        <w:tblLook w:val="06A0" w:firstRow="1" w:lastRow="0" w:firstColumn="1" w:lastColumn="0" w:noHBand="1" w:noVBand="1"/>
      </w:tblPr>
      <w:tblGrid>
        <w:gridCol w:w="1470"/>
        <w:gridCol w:w="1961"/>
        <w:gridCol w:w="1189"/>
        <w:gridCol w:w="1874"/>
        <w:gridCol w:w="1855"/>
        <w:gridCol w:w="1666"/>
      </w:tblGrid>
      <w:tr w:rsidR="00763189" w:rsidRPr="00D741AD" w14:paraId="11A0553E" w14:textId="77777777" w:rsidTr="009E69C1">
        <w:trPr>
          <w:cnfStyle w:val="100000000000" w:firstRow="1" w:lastRow="0" w:firstColumn="0" w:lastColumn="0" w:oddVBand="0" w:evenVBand="0" w:oddHBand="0" w:evenHBand="0" w:firstRowFirstColumn="0" w:firstRowLastColumn="0" w:lastRowFirstColumn="0" w:lastRowLastColumn="0"/>
          <w:trHeight w:val="20"/>
        </w:trPr>
        <w:tc>
          <w:tcPr>
            <w:tcW w:w="1470" w:type="dxa"/>
            <w:tcMar>
              <w:top w:w="58" w:type="dxa"/>
              <w:bottom w:w="58" w:type="dxa"/>
            </w:tcMar>
            <w:hideMark/>
          </w:tcPr>
          <w:p w14:paraId="32E7CECB" w14:textId="77777777" w:rsidR="00763189" w:rsidRPr="00D741AD" w:rsidRDefault="00763189" w:rsidP="009E69C1">
            <w:pPr>
              <w:rPr>
                <w:rFonts w:cs="Segoe UI"/>
                <w:b w:val="0"/>
                <w:bCs/>
                <w:szCs w:val="20"/>
              </w:rPr>
            </w:pPr>
            <w:r w:rsidRPr="00D741AD">
              <w:rPr>
                <w:rFonts w:cs="Segoe UI"/>
                <w:b w:val="0"/>
                <w:bCs/>
                <w:szCs w:val="20"/>
              </w:rPr>
              <w:t>UI feature</w:t>
            </w:r>
          </w:p>
        </w:tc>
        <w:tc>
          <w:tcPr>
            <w:tcW w:w="1961" w:type="dxa"/>
            <w:tcMar>
              <w:top w:w="58" w:type="dxa"/>
              <w:bottom w:w="58" w:type="dxa"/>
            </w:tcMar>
            <w:hideMark/>
          </w:tcPr>
          <w:p w14:paraId="01F50E07" w14:textId="77777777" w:rsidR="00763189" w:rsidRPr="00D741AD" w:rsidRDefault="00763189" w:rsidP="009E69C1">
            <w:pPr>
              <w:rPr>
                <w:rFonts w:cs="Segoe UI"/>
                <w:b w:val="0"/>
                <w:bCs/>
                <w:szCs w:val="20"/>
              </w:rPr>
            </w:pPr>
            <w:r w:rsidRPr="00D741AD">
              <w:rPr>
                <w:rFonts w:cs="Segoe UI"/>
                <w:b w:val="0"/>
                <w:bCs/>
                <w:szCs w:val="20"/>
              </w:rPr>
              <w:t>Description</w:t>
            </w:r>
          </w:p>
        </w:tc>
        <w:tc>
          <w:tcPr>
            <w:tcW w:w="1189" w:type="dxa"/>
          </w:tcPr>
          <w:p w14:paraId="3127D293" w14:textId="77777777" w:rsidR="00763189" w:rsidRPr="00D741AD" w:rsidRDefault="00763189" w:rsidP="009E69C1">
            <w:pPr>
              <w:rPr>
                <w:rFonts w:cs="Segoe UI"/>
                <w:b w:val="0"/>
                <w:bCs/>
                <w:szCs w:val="20"/>
              </w:rPr>
            </w:pPr>
            <w:r>
              <w:rPr>
                <w:rFonts w:cs="Segoe UI"/>
                <w:b w:val="0"/>
                <w:bCs/>
                <w:szCs w:val="20"/>
              </w:rPr>
              <w:t>PC Shortcut</w:t>
            </w:r>
          </w:p>
        </w:tc>
        <w:tc>
          <w:tcPr>
            <w:tcW w:w="1874" w:type="dxa"/>
            <w:tcMar>
              <w:top w:w="58" w:type="dxa"/>
              <w:bottom w:w="58" w:type="dxa"/>
            </w:tcMar>
            <w:hideMark/>
          </w:tcPr>
          <w:p w14:paraId="5FC61570" w14:textId="77777777" w:rsidR="00763189" w:rsidRPr="00D741AD" w:rsidRDefault="00763189" w:rsidP="009E69C1">
            <w:pPr>
              <w:rPr>
                <w:rFonts w:cs="Segoe UI"/>
                <w:b w:val="0"/>
                <w:bCs/>
                <w:szCs w:val="20"/>
              </w:rPr>
            </w:pPr>
            <w:r>
              <w:rPr>
                <w:rFonts w:cs="Segoe UI"/>
                <w:b w:val="0"/>
                <w:bCs/>
                <w:szCs w:val="20"/>
              </w:rPr>
              <w:t>PM</w:t>
            </w:r>
            <w:r w:rsidRPr="00D741AD">
              <w:rPr>
                <w:rFonts w:cs="Segoe UI"/>
                <w:b w:val="0"/>
                <w:bCs/>
                <w:szCs w:val="20"/>
              </w:rPr>
              <w:t xml:space="preserve"> string</w:t>
            </w:r>
          </w:p>
        </w:tc>
        <w:tc>
          <w:tcPr>
            <w:tcW w:w="1855" w:type="dxa"/>
            <w:tcMar>
              <w:top w:w="58" w:type="dxa"/>
              <w:bottom w:w="58" w:type="dxa"/>
            </w:tcMar>
            <w:hideMark/>
          </w:tcPr>
          <w:p w14:paraId="4D3157D5" w14:textId="77777777" w:rsidR="00763189" w:rsidRPr="00D741AD" w:rsidRDefault="00763189" w:rsidP="009E69C1">
            <w:pPr>
              <w:rPr>
                <w:rFonts w:cs="Segoe UI"/>
                <w:b w:val="0"/>
                <w:bCs/>
                <w:szCs w:val="20"/>
              </w:rPr>
            </w:pPr>
            <w:r w:rsidRPr="00D741AD">
              <w:rPr>
                <w:rFonts w:cs="Segoe UI"/>
                <w:b w:val="0"/>
                <w:bCs/>
                <w:szCs w:val="20"/>
              </w:rPr>
              <w:t>Proposed string</w:t>
            </w:r>
          </w:p>
        </w:tc>
        <w:tc>
          <w:tcPr>
            <w:tcW w:w="1666" w:type="dxa"/>
            <w:tcMar>
              <w:top w:w="58" w:type="dxa"/>
              <w:bottom w:w="58" w:type="dxa"/>
            </w:tcMar>
            <w:hideMark/>
          </w:tcPr>
          <w:p w14:paraId="790360AA" w14:textId="77777777" w:rsidR="00763189" w:rsidRPr="00D741AD" w:rsidRDefault="00763189" w:rsidP="009E69C1">
            <w:pPr>
              <w:jc w:val="center"/>
              <w:rPr>
                <w:rFonts w:cs="Segoe UI"/>
                <w:b w:val="0"/>
                <w:bCs/>
                <w:szCs w:val="20"/>
              </w:rPr>
            </w:pPr>
            <w:r w:rsidRPr="00D741AD">
              <w:rPr>
                <w:rFonts w:cs="Segoe UI"/>
                <w:b w:val="0"/>
                <w:bCs/>
                <w:szCs w:val="20"/>
              </w:rPr>
              <w:t>Final string</w:t>
            </w:r>
          </w:p>
        </w:tc>
      </w:tr>
      <w:tr w:rsidR="00763189" w:rsidRPr="00D156B6" w14:paraId="47CEFFD8" w14:textId="77777777" w:rsidTr="009E69C1">
        <w:trPr>
          <w:trHeight w:val="20"/>
        </w:trPr>
        <w:tc>
          <w:tcPr>
            <w:tcW w:w="1470" w:type="dxa"/>
            <w:tcMar>
              <w:top w:w="58" w:type="dxa"/>
              <w:bottom w:w="58" w:type="dxa"/>
            </w:tcMar>
          </w:tcPr>
          <w:p w14:paraId="2CDEF4E9" w14:textId="77777777" w:rsidR="00763189" w:rsidRDefault="00763189" w:rsidP="00763189">
            <w:pPr>
              <w:spacing w:after="0"/>
              <w:rPr>
                <w:sz w:val="20"/>
              </w:rPr>
            </w:pPr>
            <w:r>
              <w:rPr>
                <w:sz w:val="20"/>
              </w:rPr>
              <w:t xml:space="preserve">Toast </w:t>
            </w:r>
          </w:p>
          <w:p w14:paraId="585BBDE9" w14:textId="77777777" w:rsidR="00763189" w:rsidRPr="00D156B6" w:rsidRDefault="00763189" w:rsidP="00763189">
            <w:pPr>
              <w:rPr>
                <w:sz w:val="20"/>
              </w:rPr>
            </w:pPr>
          </w:p>
        </w:tc>
        <w:tc>
          <w:tcPr>
            <w:tcW w:w="1961" w:type="dxa"/>
            <w:tcMar>
              <w:top w:w="58" w:type="dxa"/>
              <w:bottom w:w="58" w:type="dxa"/>
            </w:tcMar>
          </w:tcPr>
          <w:p w14:paraId="529170A1" w14:textId="6F9B9E91" w:rsidR="00763189" w:rsidRPr="00D156B6" w:rsidRDefault="00763189" w:rsidP="00763189">
            <w:pPr>
              <w:rPr>
                <w:rFonts w:cs="Segoe UI"/>
                <w:color w:val="000000"/>
                <w:sz w:val="20"/>
              </w:rPr>
            </w:pPr>
            <w:r>
              <w:rPr>
                <w:sz w:val="20"/>
              </w:rPr>
              <w:t>Display toast on viewer screen.</w:t>
            </w:r>
          </w:p>
        </w:tc>
        <w:tc>
          <w:tcPr>
            <w:tcW w:w="1189" w:type="dxa"/>
          </w:tcPr>
          <w:p w14:paraId="309ABA4A" w14:textId="77777777" w:rsidR="00763189" w:rsidRDefault="00763189" w:rsidP="00763189">
            <w:pPr>
              <w:spacing w:after="0"/>
              <w:rPr>
                <w:sz w:val="20"/>
              </w:rPr>
            </w:pPr>
          </w:p>
        </w:tc>
        <w:tc>
          <w:tcPr>
            <w:tcW w:w="1874" w:type="dxa"/>
            <w:tcMar>
              <w:top w:w="58" w:type="dxa"/>
              <w:bottom w:w="58" w:type="dxa"/>
            </w:tcMar>
          </w:tcPr>
          <w:p w14:paraId="401F16B1" w14:textId="40F283DF" w:rsidR="00763189" w:rsidRDefault="00763189" w:rsidP="00763189">
            <w:pPr>
              <w:spacing w:after="0"/>
              <w:rPr>
                <w:sz w:val="20"/>
              </w:rPr>
            </w:pPr>
            <w:r>
              <w:rPr>
                <w:sz w:val="20"/>
              </w:rPr>
              <w:t>&lt;based on which error occurs. Strings detailed below&gt;</w:t>
            </w:r>
          </w:p>
          <w:p w14:paraId="2846678A" w14:textId="77777777" w:rsidR="00763189" w:rsidRPr="00D156B6" w:rsidRDefault="00763189" w:rsidP="00763189">
            <w:pPr>
              <w:spacing w:after="0"/>
              <w:rPr>
                <w:sz w:val="20"/>
              </w:rPr>
            </w:pPr>
          </w:p>
        </w:tc>
        <w:tc>
          <w:tcPr>
            <w:tcW w:w="1855" w:type="dxa"/>
            <w:tcMar>
              <w:top w:w="58" w:type="dxa"/>
              <w:bottom w:w="58" w:type="dxa"/>
            </w:tcMar>
          </w:tcPr>
          <w:p w14:paraId="2FFEEA6E" w14:textId="77777777" w:rsidR="00763189" w:rsidRPr="00D156B6" w:rsidRDefault="00763189" w:rsidP="00763189">
            <w:pPr>
              <w:spacing w:after="0"/>
              <w:rPr>
                <w:rFonts w:cs="Calibri"/>
                <w:color w:val="000000"/>
                <w:sz w:val="20"/>
                <w:szCs w:val="22"/>
              </w:rPr>
            </w:pPr>
          </w:p>
        </w:tc>
        <w:tc>
          <w:tcPr>
            <w:tcW w:w="1666" w:type="dxa"/>
            <w:tcMar>
              <w:top w:w="58" w:type="dxa"/>
              <w:bottom w:w="58" w:type="dxa"/>
            </w:tcMar>
            <w:hideMark/>
          </w:tcPr>
          <w:p w14:paraId="61745ADF" w14:textId="77777777" w:rsidR="00763189" w:rsidRPr="00D156B6" w:rsidRDefault="00763189" w:rsidP="00763189">
            <w:pPr>
              <w:spacing w:after="0"/>
              <w:rPr>
                <w:sz w:val="20"/>
              </w:rPr>
            </w:pPr>
          </w:p>
        </w:tc>
      </w:tr>
      <w:tr w:rsidR="00763189" w:rsidRPr="00D156B6" w14:paraId="2337EE2C" w14:textId="77777777" w:rsidTr="009E69C1">
        <w:trPr>
          <w:trHeight w:val="20"/>
        </w:trPr>
        <w:tc>
          <w:tcPr>
            <w:tcW w:w="1470" w:type="dxa"/>
            <w:tcMar>
              <w:top w:w="58" w:type="dxa"/>
              <w:bottom w:w="58" w:type="dxa"/>
            </w:tcMar>
          </w:tcPr>
          <w:p w14:paraId="6B39CB59" w14:textId="77777777" w:rsidR="00763189" w:rsidRDefault="00763189" w:rsidP="009E69C1">
            <w:pPr>
              <w:spacing w:after="0"/>
              <w:rPr>
                <w:sz w:val="20"/>
              </w:rPr>
            </w:pPr>
            <w:r>
              <w:rPr>
                <w:sz w:val="20"/>
              </w:rPr>
              <w:t>Toast</w:t>
            </w:r>
          </w:p>
        </w:tc>
        <w:tc>
          <w:tcPr>
            <w:tcW w:w="1961" w:type="dxa"/>
            <w:tcMar>
              <w:top w:w="58" w:type="dxa"/>
              <w:bottom w:w="58" w:type="dxa"/>
            </w:tcMar>
          </w:tcPr>
          <w:p w14:paraId="233AF2EB" w14:textId="77777777" w:rsidR="00763189" w:rsidRDefault="00763189" w:rsidP="009E69C1">
            <w:pPr>
              <w:rPr>
                <w:sz w:val="20"/>
              </w:rPr>
            </w:pPr>
            <w:r>
              <w:rPr>
                <w:sz w:val="20"/>
              </w:rPr>
              <w:t xml:space="preserve">Display toast on list view screen with selected content persisted. </w:t>
            </w:r>
          </w:p>
        </w:tc>
        <w:tc>
          <w:tcPr>
            <w:tcW w:w="1189" w:type="dxa"/>
          </w:tcPr>
          <w:p w14:paraId="2785F644" w14:textId="77777777" w:rsidR="00763189" w:rsidRDefault="00763189" w:rsidP="009E69C1">
            <w:pPr>
              <w:spacing w:after="0"/>
              <w:rPr>
                <w:sz w:val="20"/>
              </w:rPr>
            </w:pPr>
          </w:p>
        </w:tc>
        <w:tc>
          <w:tcPr>
            <w:tcW w:w="1874" w:type="dxa"/>
            <w:tcMar>
              <w:top w:w="58" w:type="dxa"/>
              <w:bottom w:w="58" w:type="dxa"/>
            </w:tcMar>
          </w:tcPr>
          <w:p w14:paraId="594560D3" w14:textId="403F7B46" w:rsidR="00763189" w:rsidRDefault="00763189" w:rsidP="009E69C1">
            <w:pPr>
              <w:spacing w:after="0"/>
              <w:rPr>
                <w:sz w:val="20"/>
              </w:rPr>
            </w:pPr>
            <w:r>
              <w:rPr>
                <w:sz w:val="20"/>
              </w:rPr>
              <w:t>&lt;based on which error occurs. Strings detailed below.&gt;</w:t>
            </w:r>
          </w:p>
          <w:p w14:paraId="55A05B7D" w14:textId="77777777" w:rsidR="00763189" w:rsidRDefault="00763189" w:rsidP="009E69C1">
            <w:pPr>
              <w:spacing w:after="0"/>
              <w:rPr>
                <w:sz w:val="20"/>
              </w:rPr>
            </w:pPr>
          </w:p>
        </w:tc>
        <w:tc>
          <w:tcPr>
            <w:tcW w:w="1855" w:type="dxa"/>
            <w:tcMar>
              <w:top w:w="58" w:type="dxa"/>
              <w:bottom w:w="58" w:type="dxa"/>
            </w:tcMar>
          </w:tcPr>
          <w:p w14:paraId="03E2A647" w14:textId="77777777" w:rsidR="00763189" w:rsidRPr="00D156B6" w:rsidRDefault="00763189" w:rsidP="009E69C1">
            <w:pPr>
              <w:spacing w:after="0"/>
              <w:rPr>
                <w:rFonts w:cs="Calibri"/>
                <w:color w:val="000000"/>
                <w:sz w:val="20"/>
                <w:szCs w:val="22"/>
              </w:rPr>
            </w:pPr>
          </w:p>
        </w:tc>
        <w:tc>
          <w:tcPr>
            <w:tcW w:w="1666" w:type="dxa"/>
            <w:tcMar>
              <w:top w:w="58" w:type="dxa"/>
              <w:bottom w:w="58" w:type="dxa"/>
            </w:tcMar>
          </w:tcPr>
          <w:p w14:paraId="2911996F" w14:textId="77777777" w:rsidR="00763189" w:rsidRPr="00D156B6" w:rsidRDefault="00763189" w:rsidP="009E69C1">
            <w:pPr>
              <w:spacing w:after="0"/>
              <w:rPr>
                <w:sz w:val="20"/>
              </w:rPr>
            </w:pPr>
          </w:p>
        </w:tc>
      </w:tr>
      <w:tr w:rsidR="00763189" w:rsidRPr="00D156B6" w14:paraId="1069B1B6" w14:textId="77777777" w:rsidTr="009E69C1">
        <w:trPr>
          <w:trHeight w:val="20"/>
        </w:trPr>
        <w:tc>
          <w:tcPr>
            <w:tcW w:w="1470" w:type="dxa"/>
            <w:tcMar>
              <w:top w:w="58" w:type="dxa"/>
              <w:bottom w:w="58" w:type="dxa"/>
            </w:tcMar>
          </w:tcPr>
          <w:p w14:paraId="192F8B54" w14:textId="77777777" w:rsidR="00763189" w:rsidRDefault="00763189" w:rsidP="00763189">
            <w:pPr>
              <w:spacing w:after="0"/>
              <w:rPr>
                <w:sz w:val="20"/>
              </w:rPr>
            </w:pPr>
            <w:r>
              <w:rPr>
                <w:sz w:val="20"/>
              </w:rPr>
              <w:t xml:space="preserve">Toast </w:t>
            </w:r>
          </w:p>
          <w:p w14:paraId="2FB8E352" w14:textId="77777777" w:rsidR="00763189" w:rsidRDefault="00763189" w:rsidP="00763189">
            <w:pPr>
              <w:spacing w:after="0"/>
              <w:rPr>
                <w:sz w:val="20"/>
              </w:rPr>
            </w:pPr>
          </w:p>
        </w:tc>
        <w:tc>
          <w:tcPr>
            <w:tcW w:w="1961" w:type="dxa"/>
            <w:tcMar>
              <w:top w:w="58" w:type="dxa"/>
              <w:bottom w:w="58" w:type="dxa"/>
            </w:tcMar>
          </w:tcPr>
          <w:p w14:paraId="62F57C81" w14:textId="18BFF84F" w:rsidR="00763189" w:rsidRDefault="00763189" w:rsidP="00763189">
            <w:pPr>
              <w:rPr>
                <w:sz w:val="20"/>
              </w:rPr>
            </w:pPr>
            <w:r>
              <w:rPr>
                <w:sz w:val="20"/>
              </w:rPr>
              <w:t>Display toast on upload progress page.</w:t>
            </w:r>
          </w:p>
        </w:tc>
        <w:tc>
          <w:tcPr>
            <w:tcW w:w="1189" w:type="dxa"/>
          </w:tcPr>
          <w:p w14:paraId="7EB65825" w14:textId="77777777" w:rsidR="00763189" w:rsidRDefault="00763189" w:rsidP="00763189">
            <w:pPr>
              <w:spacing w:after="0"/>
              <w:rPr>
                <w:sz w:val="20"/>
              </w:rPr>
            </w:pPr>
          </w:p>
        </w:tc>
        <w:tc>
          <w:tcPr>
            <w:tcW w:w="1874" w:type="dxa"/>
            <w:tcMar>
              <w:top w:w="58" w:type="dxa"/>
              <w:bottom w:w="58" w:type="dxa"/>
            </w:tcMar>
          </w:tcPr>
          <w:p w14:paraId="482BB575" w14:textId="00613CE1" w:rsidR="00763189" w:rsidRDefault="00763189" w:rsidP="00763189">
            <w:pPr>
              <w:spacing w:after="0"/>
              <w:rPr>
                <w:sz w:val="20"/>
              </w:rPr>
            </w:pPr>
            <w:r>
              <w:rPr>
                <w:sz w:val="20"/>
              </w:rPr>
              <w:t>&lt;based on which error occurs. Strings detailed below.&gt;</w:t>
            </w:r>
          </w:p>
          <w:p w14:paraId="34608A3D" w14:textId="77777777" w:rsidR="00763189" w:rsidRDefault="00763189" w:rsidP="00763189">
            <w:pPr>
              <w:spacing w:after="0"/>
              <w:rPr>
                <w:sz w:val="20"/>
              </w:rPr>
            </w:pPr>
          </w:p>
        </w:tc>
        <w:tc>
          <w:tcPr>
            <w:tcW w:w="1855" w:type="dxa"/>
            <w:tcMar>
              <w:top w:w="58" w:type="dxa"/>
              <w:bottom w:w="58" w:type="dxa"/>
            </w:tcMar>
          </w:tcPr>
          <w:p w14:paraId="76A4174E" w14:textId="77777777" w:rsidR="00763189" w:rsidRPr="00D156B6" w:rsidRDefault="00763189" w:rsidP="00763189">
            <w:pPr>
              <w:spacing w:after="0"/>
              <w:rPr>
                <w:rFonts w:cs="Calibri"/>
                <w:color w:val="000000"/>
                <w:sz w:val="20"/>
                <w:szCs w:val="22"/>
              </w:rPr>
            </w:pPr>
          </w:p>
        </w:tc>
        <w:tc>
          <w:tcPr>
            <w:tcW w:w="1666" w:type="dxa"/>
            <w:tcMar>
              <w:top w:w="58" w:type="dxa"/>
              <w:bottom w:w="58" w:type="dxa"/>
            </w:tcMar>
          </w:tcPr>
          <w:p w14:paraId="101F00AD" w14:textId="77777777" w:rsidR="00763189" w:rsidRPr="00D156B6" w:rsidRDefault="00763189" w:rsidP="00763189">
            <w:pPr>
              <w:spacing w:after="0"/>
              <w:rPr>
                <w:sz w:val="20"/>
              </w:rPr>
            </w:pPr>
          </w:p>
        </w:tc>
      </w:tr>
    </w:tbl>
    <w:p w14:paraId="480852CE" w14:textId="77777777" w:rsidR="00763189" w:rsidRDefault="00763189" w:rsidP="000161E3"/>
    <w:p w14:paraId="0176C1DC" w14:textId="48A03FDC" w:rsidR="000161E3" w:rsidRPr="000161E3" w:rsidRDefault="000161E3" w:rsidP="000161E3">
      <w:pPr>
        <w:rPr>
          <w:b/>
        </w:rPr>
      </w:pPr>
      <w:r w:rsidRPr="000161E3">
        <w:rPr>
          <w:b/>
        </w:rPr>
        <w:lastRenderedPageBreak/>
        <w:t>List of errors</w:t>
      </w:r>
    </w:p>
    <w:tbl>
      <w:tblPr>
        <w:tblStyle w:val="Wind8ws"/>
        <w:tblW w:w="9695" w:type="dxa"/>
        <w:tblInd w:w="115" w:type="dxa"/>
        <w:tblLook w:val="04A0" w:firstRow="1" w:lastRow="0" w:firstColumn="1" w:lastColumn="0" w:noHBand="0" w:noVBand="1"/>
      </w:tblPr>
      <w:tblGrid>
        <w:gridCol w:w="1691"/>
        <w:gridCol w:w="2514"/>
        <w:gridCol w:w="2070"/>
        <w:gridCol w:w="2169"/>
        <w:gridCol w:w="1251"/>
      </w:tblGrid>
      <w:tr w:rsidR="00BA1923" w:rsidRPr="004622D9" w14:paraId="0A3E6561" w14:textId="77777777" w:rsidTr="00230FCC">
        <w:trPr>
          <w:cnfStyle w:val="100000000000" w:firstRow="1" w:lastRow="0" w:firstColumn="0" w:lastColumn="0" w:oddVBand="0" w:evenVBand="0" w:oddHBand="0" w:evenHBand="0" w:firstRowFirstColumn="0" w:firstRowLastColumn="0" w:lastRowFirstColumn="0" w:lastRowLastColumn="0"/>
        </w:trPr>
        <w:tc>
          <w:tcPr>
            <w:tcW w:w="1691" w:type="dxa"/>
          </w:tcPr>
          <w:p w14:paraId="07F9A1A2" w14:textId="77777777" w:rsidR="00BA1923" w:rsidRDefault="00BA1923" w:rsidP="00230FCC">
            <w:r>
              <w:t>Scenario</w:t>
            </w:r>
          </w:p>
        </w:tc>
        <w:tc>
          <w:tcPr>
            <w:tcW w:w="2514" w:type="dxa"/>
          </w:tcPr>
          <w:p w14:paraId="0EBA6FD6" w14:textId="77777777" w:rsidR="00BA1923" w:rsidRDefault="00BA1923" w:rsidP="00230FCC">
            <w:r>
              <w:t>PM text</w:t>
            </w:r>
          </w:p>
        </w:tc>
        <w:tc>
          <w:tcPr>
            <w:tcW w:w="2070" w:type="dxa"/>
          </w:tcPr>
          <w:p w14:paraId="2161301F" w14:textId="77777777" w:rsidR="00BA1923" w:rsidRDefault="00BA1923" w:rsidP="00230FCC">
            <w:r>
              <w:t>UA approved text</w:t>
            </w:r>
          </w:p>
        </w:tc>
        <w:tc>
          <w:tcPr>
            <w:tcW w:w="2169" w:type="dxa"/>
          </w:tcPr>
          <w:p w14:paraId="287FE4C3" w14:textId="77777777" w:rsidR="00BA1923" w:rsidRDefault="00BA1923" w:rsidP="00230FCC">
            <w:r>
              <w:t>Comments</w:t>
            </w:r>
          </w:p>
        </w:tc>
        <w:tc>
          <w:tcPr>
            <w:tcW w:w="1251" w:type="dxa"/>
          </w:tcPr>
          <w:p w14:paraId="4D77DBF7" w14:textId="77777777" w:rsidR="00BA1923" w:rsidRPr="004622D9" w:rsidRDefault="00BA1923" w:rsidP="00230FCC">
            <w:r>
              <w:t>Final</w:t>
            </w:r>
          </w:p>
        </w:tc>
      </w:tr>
      <w:tr w:rsidR="0069244D" w14:paraId="76B11576" w14:textId="77777777" w:rsidTr="00230FCC">
        <w:tc>
          <w:tcPr>
            <w:tcW w:w="1691" w:type="dxa"/>
          </w:tcPr>
          <w:p w14:paraId="54879BCE" w14:textId="0388EE5A" w:rsidR="0069244D" w:rsidRDefault="0069244D" w:rsidP="00230FCC">
            <w:r>
              <w:t>Can’t connect to cloud</w:t>
            </w:r>
          </w:p>
        </w:tc>
        <w:tc>
          <w:tcPr>
            <w:tcW w:w="2514" w:type="dxa"/>
          </w:tcPr>
          <w:p w14:paraId="7171014E" w14:textId="266993A2" w:rsidR="0069244D" w:rsidRDefault="0069244D" w:rsidP="0069244D">
            <w:r>
              <w:t>Can’t connect to cloud at this time. Please try sharing again at a later time.</w:t>
            </w:r>
          </w:p>
        </w:tc>
        <w:tc>
          <w:tcPr>
            <w:tcW w:w="2070" w:type="dxa"/>
          </w:tcPr>
          <w:p w14:paraId="174BF484" w14:textId="77777777" w:rsidR="0069244D" w:rsidRDefault="0069244D" w:rsidP="00230FCC"/>
        </w:tc>
        <w:tc>
          <w:tcPr>
            <w:tcW w:w="2169" w:type="dxa"/>
          </w:tcPr>
          <w:p w14:paraId="57F02413" w14:textId="6B30B189" w:rsidR="0069244D" w:rsidRDefault="0069244D" w:rsidP="0069244D">
            <w:r>
              <w:t xml:space="preserve">Cannot establish connect with cloud at all.  </w:t>
            </w:r>
          </w:p>
        </w:tc>
        <w:tc>
          <w:tcPr>
            <w:tcW w:w="1251" w:type="dxa"/>
          </w:tcPr>
          <w:p w14:paraId="32A4C89E" w14:textId="77777777" w:rsidR="0069244D" w:rsidRDefault="0069244D" w:rsidP="00230FCC"/>
        </w:tc>
      </w:tr>
      <w:tr w:rsidR="00BA1923" w14:paraId="7C3433AC" w14:textId="77777777" w:rsidTr="00230FCC">
        <w:tc>
          <w:tcPr>
            <w:tcW w:w="1691" w:type="dxa"/>
          </w:tcPr>
          <w:p w14:paraId="16C3FB21" w14:textId="7BDA10D6" w:rsidR="00BA1923" w:rsidRDefault="0069244D" w:rsidP="00230FCC">
            <w:r>
              <w:t>Connection lost while uploading content to OneDrive</w:t>
            </w:r>
          </w:p>
        </w:tc>
        <w:tc>
          <w:tcPr>
            <w:tcW w:w="2514" w:type="dxa"/>
          </w:tcPr>
          <w:p w14:paraId="7785E000" w14:textId="53CCD8BC" w:rsidR="00BA1923" w:rsidRDefault="0069244D" w:rsidP="00230FCC">
            <w:r>
              <w:t>Connection was lost. Check your internet connection and try again.</w:t>
            </w:r>
          </w:p>
        </w:tc>
        <w:tc>
          <w:tcPr>
            <w:tcW w:w="2070" w:type="dxa"/>
          </w:tcPr>
          <w:p w14:paraId="65EF56FC" w14:textId="77777777" w:rsidR="00BA1923" w:rsidRDefault="00BA1923" w:rsidP="00230FCC"/>
        </w:tc>
        <w:tc>
          <w:tcPr>
            <w:tcW w:w="2169" w:type="dxa"/>
          </w:tcPr>
          <w:p w14:paraId="29E8EC79" w14:textId="43132962" w:rsidR="00BA1923" w:rsidRDefault="0069244D" w:rsidP="00230FCC">
            <w:r>
              <w:t>Connection lost while uploading content to OneDrive</w:t>
            </w:r>
          </w:p>
        </w:tc>
        <w:tc>
          <w:tcPr>
            <w:tcW w:w="1251" w:type="dxa"/>
          </w:tcPr>
          <w:p w14:paraId="67C49926" w14:textId="77777777" w:rsidR="00BA1923" w:rsidRDefault="00BA1923" w:rsidP="00230FCC"/>
        </w:tc>
      </w:tr>
      <w:tr w:rsidR="0069244D" w14:paraId="18AEFDE2" w14:textId="77777777" w:rsidTr="00230FCC">
        <w:tc>
          <w:tcPr>
            <w:tcW w:w="1691" w:type="dxa"/>
          </w:tcPr>
          <w:p w14:paraId="14285439" w14:textId="75D7C21C" w:rsidR="0069244D" w:rsidRPr="0069244D" w:rsidRDefault="0069244D" w:rsidP="00230FCC">
            <w:pPr>
              <w:rPr>
                <w:color w:val="FF0000"/>
              </w:rPr>
            </w:pPr>
            <w:r w:rsidRPr="0069244D">
              <w:rPr>
                <w:color w:val="FF0000"/>
              </w:rPr>
              <w:t>Upload failed</w:t>
            </w:r>
          </w:p>
        </w:tc>
        <w:tc>
          <w:tcPr>
            <w:tcW w:w="2514" w:type="dxa"/>
          </w:tcPr>
          <w:p w14:paraId="6A33D297" w14:textId="696ED022" w:rsidR="0069244D" w:rsidRPr="0069244D" w:rsidRDefault="0069244D" w:rsidP="00230FCC">
            <w:pPr>
              <w:rPr>
                <w:color w:val="FF0000"/>
              </w:rPr>
            </w:pPr>
            <w:r w:rsidRPr="0069244D">
              <w:rPr>
                <w:color w:val="FF0000"/>
              </w:rPr>
              <w:t>Uploading to cloud failed. Check your internet connection and try again.</w:t>
            </w:r>
          </w:p>
        </w:tc>
        <w:tc>
          <w:tcPr>
            <w:tcW w:w="2070" w:type="dxa"/>
          </w:tcPr>
          <w:p w14:paraId="6122DA6C" w14:textId="77777777" w:rsidR="0069244D" w:rsidRPr="0069244D" w:rsidRDefault="0069244D" w:rsidP="00230FCC">
            <w:pPr>
              <w:rPr>
                <w:color w:val="FF0000"/>
              </w:rPr>
            </w:pPr>
          </w:p>
        </w:tc>
        <w:tc>
          <w:tcPr>
            <w:tcW w:w="2169" w:type="dxa"/>
          </w:tcPr>
          <w:p w14:paraId="11224CD6" w14:textId="7B75067B" w:rsidR="0069244D" w:rsidRPr="0069244D" w:rsidRDefault="0069244D" w:rsidP="00230FCC">
            <w:pPr>
              <w:rPr>
                <w:color w:val="FF0000"/>
              </w:rPr>
            </w:pPr>
            <w:r w:rsidRPr="0069244D">
              <w:rPr>
                <w:color w:val="FF0000"/>
              </w:rPr>
              <w:t>Upload failed for some reason.</w:t>
            </w:r>
          </w:p>
        </w:tc>
        <w:tc>
          <w:tcPr>
            <w:tcW w:w="1251" w:type="dxa"/>
          </w:tcPr>
          <w:p w14:paraId="6BEA5AEC" w14:textId="77777777" w:rsidR="0069244D" w:rsidRDefault="0069244D" w:rsidP="00230FCC"/>
        </w:tc>
      </w:tr>
      <w:tr w:rsidR="000161E3" w14:paraId="6F5CC649" w14:textId="77777777" w:rsidTr="00230FCC">
        <w:tc>
          <w:tcPr>
            <w:tcW w:w="1691" w:type="dxa"/>
          </w:tcPr>
          <w:p w14:paraId="381A7A53" w14:textId="2BE6BA24" w:rsidR="000161E3" w:rsidRPr="0069244D" w:rsidRDefault="000161E3" w:rsidP="00230FCC">
            <w:pPr>
              <w:rPr>
                <w:color w:val="FF0000"/>
              </w:rPr>
            </w:pPr>
            <w:r>
              <w:rPr>
                <w:color w:val="FF0000"/>
              </w:rPr>
              <w:t>User selected more than 100 files to share as link</w:t>
            </w:r>
          </w:p>
        </w:tc>
        <w:tc>
          <w:tcPr>
            <w:tcW w:w="2514" w:type="dxa"/>
          </w:tcPr>
          <w:p w14:paraId="6AD38A02" w14:textId="77777777" w:rsidR="000161E3" w:rsidRPr="0069244D" w:rsidRDefault="000161E3" w:rsidP="00230FCC">
            <w:pPr>
              <w:rPr>
                <w:color w:val="FF0000"/>
              </w:rPr>
            </w:pPr>
          </w:p>
        </w:tc>
        <w:tc>
          <w:tcPr>
            <w:tcW w:w="2070" w:type="dxa"/>
          </w:tcPr>
          <w:p w14:paraId="50624FFC" w14:textId="77777777" w:rsidR="000161E3" w:rsidRPr="0069244D" w:rsidRDefault="000161E3" w:rsidP="00230FCC">
            <w:pPr>
              <w:rPr>
                <w:color w:val="FF0000"/>
              </w:rPr>
            </w:pPr>
          </w:p>
        </w:tc>
        <w:tc>
          <w:tcPr>
            <w:tcW w:w="2169" w:type="dxa"/>
          </w:tcPr>
          <w:p w14:paraId="66A347B1" w14:textId="3770E7BB" w:rsidR="000161E3" w:rsidRPr="0069244D" w:rsidRDefault="000161E3" w:rsidP="00230FCC">
            <w:pPr>
              <w:rPr>
                <w:color w:val="FF0000"/>
              </w:rPr>
            </w:pPr>
            <w:r>
              <w:t>OneDrive APIs currently do not support bundling of more than 100 items in a single link.</w:t>
            </w:r>
          </w:p>
        </w:tc>
        <w:tc>
          <w:tcPr>
            <w:tcW w:w="1251" w:type="dxa"/>
          </w:tcPr>
          <w:p w14:paraId="210246A4" w14:textId="77777777" w:rsidR="000161E3" w:rsidRDefault="000161E3" w:rsidP="00230FCC"/>
        </w:tc>
      </w:tr>
    </w:tbl>
    <w:p w14:paraId="1DCD4C98" w14:textId="5633294F" w:rsidR="000632F4" w:rsidRDefault="000161E3" w:rsidP="000632F4">
      <w:pPr>
        <w:pStyle w:val="Heading2"/>
      </w:pPr>
      <w:r>
        <w:t xml:space="preserve"> </w:t>
      </w:r>
      <w:r w:rsidR="000632F4">
        <w:t xml:space="preserve">Share </w:t>
      </w:r>
      <w:r w:rsidR="00055189">
        <w:t>rich</w:t>
      </w:r>
      <w:r w:rsidR="000632F4">
        <w:t xml:space="preserve"> file formats</w:t>
      </w:r>
      <w:r w:rsidR="00305B7E">
        <w:t xml:space="preserve"> </w:t>
      </w:r>
    </w:p>
    <w:p w14:paraId="10233420" w14:textId="77777777" w:rsidR="00091595" w:rsidRDefault="00091595" w:rsidP="00B15CCF">
      <w:pPr>
        <w:rPr>
          <w:b/>
        </w:rPr>
      </w:pPr>
    </w:p>
    <w:p w14:paraId="1EDCCD2F" w14:textId="35EB0C1F" w:rsidR="00091595" w:rsidRDefault="002C2DE1" w:rsidP="002C2DE1">
      <w:pPr>
        <w:pStyle w:val="Heading3"/>
      </w:pPr>
      <w:r>
        <w:t>Rich Media Types (current and as prototypes)</w:t>
      </w:r>
    </w:p>
    <w:p w14:paraId="05DACCAF" w14:textId="68A430B2" w:rsidR="002C2DE1" w:rsidRPr="002C2DE1" w:rsidRDefault="002C2DE1" w:rsidP="00B15CCF">
      <w:pPr>
        <w:rPr>
          <w:b/>
        </w:rPr>
      </w:pPr>
      <w:r w:rsidRPr="002C2DE1">
        <w:rPr>
          <w:b/>
        </w:rPr>
        <w:t>Complete list:</w:t>
      </w:r>
    </w:p>
    <w:p w14:paraId="42FFC137" w14:textId="7252D1AB" w:rsidR="002C2DE1" w:rsidRDefault="002C2DE1" w:rsidP="006526C1">
      <w:pPr>
        <w:pStyle w:val="ListParagraph"/>
        <w:numPr>
          <w:ilvl w:val="0"/>
          <w:numId w:val="5"/>
        </w:numPr>
      </w:pPr>
      <w:r>
        <w:t>Microsoft</w:t>
      </w:r>
    </w:p>
    <w:p w14:paraId="3D9BC11A" w14:textId="1537454C" w:rsidR="002C2DE1" w:rsidRDefault="002C2DE1" w:rsidP="006526C1">
      <w:pPr>
        <w:pStyle w:val="ListParagraph"/>
        <w:numPr>
          <w:ilvl w:val="1"/>
          <w:numId w:val="5"/>
        </w:numPr>
      </w:pPr>
      <w:r>
        <w:t>Cubemap panoramas (Photosynth on windows 8.1)</w:t>
      </w:r>
    </w:p>
    <w:p w14:paraId="0C55B7B2" w14:textId="046A307B" w:rsidR="002C2DE1" w:rsidRDefault="002C2DE1" w:rsidP="006526C1">
      <w:pPr>
        <w:pStyle w:val="ListParagraph"/>
        <w:numPr>
          <w:ilvl w:val="1"/>
          <w:numId w:val="5"/>
        </w:numPr>
      </w:pPr>
      <w:r>
        <w:t>Bursts (windows phone 8.1)</w:t>
      </w:r>
    </w:p>
    <w:p w14:paraId="4F74D00D" w14:textId="78D2972D" w:rsidR="002C2DE1" w:rsidRDefault="002C2DE1" w:rsidP="006526C1">
      <w:pPr>
        <w:pStyle w:val="ListParagraph"/>
        <w:numPr>
          <w:ilvl w:val="1"/>
          <w:numId w:val="5"/>
        </w:numPr>
      </w:pPr>
      <w:r>
        <w:t>Photo loops (windows 8.1)</w:t>
      </w:r>
    </w:p>
    <w:p w14:paraId="42E8A6C6" w14:textId="5F164AD0" w:rsidR="002C2DE1" w:rsidRDefault="002C2DE1" w:rsidP="006526C1">
      <w:pPr>
        <w:pStyle w:val="ListParagraph"/>
        <w:numPr>
          <w:ilvl w:val="0"/>
          <w:numId w:val="5"/>
        </w:numPr>
      </w:pPr>
      <w:r>
        <w:t>Nokia</w:t>
      </w:r>
    </w:p>
    <w:p w14:paraId="41FE97E7" w14:textId="51100350" w:rsidR="002C2DE1" w:rsidRDefault="002C2DE1" w:rsidP="006526C1">
      <w:pPr>
        <w:pStyle w:val="ListParagraph"/>
        <w:numPr>
          <w:ilvl w:val="1"/>
          <w:numId w:val="5"/>
        </w:numPr>
      </w:pPr>
      <w:r>
        <w:t>.NAR burts/smart sequences</w:t>
      </w:r>
    </w:p>
    <w:p w14:paraId="06499CC6" w14:textId="033BE4ED" w:rsidR="002C2DE1" w:rsidRDefault="002C2DE1" w:rsidP="006526C1">
      <w:pPr>
        <w:pStyle w:val="ListParagraph"/>
        <w:numPr>
          <w:ilvl w:val="1"/>
          <w:numId w:val="5"/>
        </w:numPr>
      </w:pPr>
      <w:r>
        <w:lastRenderedPageBreak/>
        <w:t>2D panorama</w:t>
      </w:r>
    </w:p>
    <w:p w14:paraId="3D691448" w14:textId="721582D9" w:rsidR="002C2DE1" w:rsidRDefault="002C2DE1" w:rsidP="006526C1">
      <w:pPr>
        <w:pStyle w:val="ListParagraph"/>
        <w:numPr>
          <w:ilvl w:val="1"/>
          <w:numId w:val="5"/>
        </w:numPr>
      </w:pPr>
      <w:r>
        <w:t>Refocus</w:t>
      </w:r>
    </w:p>
    <w:p w14:paraId="6E935C59" w14:textId="5CC8155D" w:rsidR="002C2DE1" w:rsidRDefault="002C2DE1" w:rsidP="006526C1">
      <w:pPr>
        <w:pStyle w:val="ListParagraph"/>
        <w:numPr>
          <w:ilvl w:val="1"/>
          <w:numId w:val="5"/>
        </w:numPr>
      </w:pPr>
      <w:r>
        <w:t>Reframe (digital negative)</w:t>
      </w:r>
    </w:p>
    <w:p w14:paraId="26D537BD" w14:textId="67924A44" w:rsidR="002C2DE1" w:rsidRDefault="002C2DE1" w:rsidP="006526C1">
      <w:pPr>
        <w:pStyle w:val="ListParagraph"/>
        <w:numPr>
          <w:ilvl w:val="1"/>
          <w:numId w:val="5"/>
        </w:numPr>
      </w:pPr>
      <w:r>
        <w:t>Living moments/images</w:t>
      </w:r>
    </w:p>
    <w:p w14:paraId="12A88F68" w14:textId="63A1293F" w:rsidR="002C2DE1" w:rsidRDefault="002C2DE1" w:rsidP="006526C1">
      <w:pPr>
        <w:pStyle w:val="ListParagraph"/>
        <w:numPr>
          <w:ilvl w:val="1"/>
          <w:numId w:val="5"/>
        </w:numPr>
      </w:pPr>
      <w:r>
        <w:t>Cinemagraph</w:t>
      </w:r>
    </w:p>
    <w:p w14:paraId="56C95177" w14:textId="6B320EBE" w:rsidR="002C2DE1" w:rsidRDefault="002C2DE1" w:rsidP="006526C1">
      <w:pPr>
        <w:pStyle w:val="ListParagraph"/>
        <w:numPr>
          <w:ilvl w:val="1"/>
          <w:numId w:val="5"/>
        </w:numPr>
      </w:pPr>
      <w:r>
        <w:t>Parallax</w:t>
      </w:r>
    </w:p>
    <w:p w14:paraId="38B843C5" w14:textId="7A6C8DA6" w:rsidR="002C2DE1" w:rsidRDefault="002C2DE1" w:rsidP="006526C1">
      <w:pPr>
        <w:pStyle w:val="ListParagraph"/>
        <w:numPr>
          <w:ilvl w:val="1"/>
          <w:numId w:val="5"/>
        </w:numPr>
      </w:pPr>
      <w:r>
        <w:t>selfie</w:t>
      </w:r>
    </w:p>
    <w:p w14:paraId="0C2D7618" w14:textId="536E2149" w:rsidR="00B15CCF" w:rsidRPr="002C2DE1" w:rsidRDefault="00B15CCF" w:rsidP="00B15CCF">
      <w:pPr>
        <w:rPr>
          <w:b/>
        </w:rPr>
      </w:pPr>
      <w:commentRangeStart w:id="56"/>
      <w:commentRangeStart w:id="57"/>
      <w:r w:rsidRPr="002C2DE1">
        <w:rPr>
          <w:b/>
        </w:rPr>
        <w:t xml:space="preserve">Supported </w:t>
      </w:r>
      <w:r w:rsidR="002C2DE1" w:rsidRPr="002C2DE1">
        <w:rPr>
          <w:b/>
        </w:rPr>
        <w:t>in</w:t>
      </w:r>
      <w:r w:rsidR="006F771E" w:rsidRPr="002C2DE1">
        <w:rPr>
          <w:b/>
        </w:rPr>
        <w:t xml:space="preserve"> M1</w:t>
      </w:r>
      <w:r w:rsidRPr="002C2DE1">
        <w:rPr>
          <w:b/>
        </w:rPr>
        <w:t>:</w:t>
      </w:r>
    </w:p>
    <w:p w14:paraId="43AC3BE2" w14:textId="0F1221F6" w:rsidR="00B15CCF" w:rsidRDefault="34F7685D" w:rsidP="006526C1">
      <w:pPr>
        <w:pStyle w:val="ListParagraph"/>
        <w:numPr>
          <w:ilvl w:val="0"/>
          <w:numId w:val="4"/>
        </w:numPr>
      </w:pPr>
      <w:r>
        <w:t>Explicit Bursts/</w:t>
      </w:r>
      <w:commentRangeStart w:id="58"/>
      <w:commentRangeStart w:id="59"/>
      <w:r>
        <w:t>smart sequences</w:t>
      </w:r>
      <w:commentRangeEnd w:id="58"/>
      <w:r w:rsidR="00B15CCF">
        <w:rPr>
          <w:rStyle w:val="CommentReference"/>
        </w:rPr>
        <w:commentReference w:id="58"/>
      </w:r>
      <w:commentRangeEnd w:id="59"/>
      <w:r w:rsidR="00B15CCF">
        <w:rPr>
          <w:rStyle w:val="CommentReference"/>
        </w:rPr>
        <w:commentReference w:id="59"/>
      </w:r>
    </w:p>
    <w:p w14:paraId="4BAEBFD3" w14:textId="7D18FF38" w:rsidR="00B15CCF" w:rsidRPr="00B15CCF" w:rsidRDefault="287BED1F" w:rsidP="006526C1">
      <w:pPr>
        <w:pStyle w:val="ListParagraph"/>
        <w:numPr>
          <w:ilvl w:val="0"/>
          <w:numId w:val="4"/>
        </w:numPr>
      </w:pPr>
      <w:commentRangeStart w:id="60"/>
      <w:commentRangeStart w:id="61"/>
      <w:r>
        <w:t>Soft duplicates</w:t>
      </w:r>
      <w:commentRangeEnd w:id="56"/>
      <w:r w:rsidR="00B15CCF">
        <w:rPr>
          <w:rStyle w:val="CommentReference"/>
        </w:rPr>
        <w:commentReference w:id="56"/>
      </w:r>
      <w:commentRangeEnd w:id="57"/>
      <w:r w:rsidR="00B15CCF">
        <w:rPr>
          <w:rStyle w:val="CommentReference"/>
        </w:rPr>
        <w:commentReference w:id="57"/>
      </w:r>
      <w:r>
        <w:t xml:space="preserve"> (implicit bursts)</w:t>
      </w:r>
      <w:commentRangeEnd w:id="60"/>
      <w:r w:rsidR="00B15CCF">
        <w:rPr>
          <w:rStyle w:val="CommentReference"/>
        </w:rPr>
        <w:commentReference w:id="60"/>
      </w:r>
      <w:commentRangeEnd w:id="61"/>
      <w:r w:rsidR="00B15CCF">
        <w:rPr>
          <w:rStyle w:val="CommentReference"/>
        </w:rPr>
        <w:commentReference w:id="61"/>
      </w:r>
    </w:p>
    <w:p w14:paraId="3A6E5D84" w14:textId="6974055B" w:rsidR="00021798" w:rsidRDefault="002C2DE1" w:rsidP="006526C1">
      <w:pPr>
        <w:pStyle w:val="ListParagraph"/>
        <w:numPr>
          <w:ilvl w:val="0"/>
          <w:numId w:val="4"/>
        </w:numPr>
      </w:pPr>
      <w:r>
        <w:t>Panoramas (N</w:t>
      </w:r>
      <w:r w:rsidR="00021798">
        <w:t>okia)</w:t>
      </w:r>
    </w:p>
    <w:p w14:paraId="7B0A44A4" w14:textId="47D4D913" w:rsidR="002C2DE1" w:rsidRDefault="002C2DE1" w:rsidP="006526C1">
      <w:pPr>
        <w:pStyle w:val="ListParagraph"/>
        <w:numPr>
          <w:ilvl w:val="0"/>
          <w:numId w:val="4"/>
        </w:numPr>
      </w:pPr>
      <w:r>
        <w:t>Panorama (Microsoft)</w:t>
      </w:r>
    </w:p>
    <w:p w14:paraId="781A5959" w14:textId="74E97055" w:rsidR="005216C3" w:rsidRDefault="005216C3" w:rsidP="006F771E">
      <w:r w:rsidRPr="005216C3">
        <w:t>During M1, we want to enable sharing of rich formats unique to platforms we own, to be able to be seamlessly shared and consumed on non-windows devices.</w:t>
      </w:r>
    </w:p>
    <w:p w14:paraId="23DE462D" w14:textId="1BD925AE" w:rsidR="006F771E" w:rsidRDefault="006F771E" w:rsidP="006F771E">
      <w:r>
        <w:t xml:space="preserve">Post M1, we will target support for more rich formats </w:t>
      </w:r>
      <w:r w:rsidR="002C2DE1">
        <w:t>listed above.</w:t>
      </w:r>
    </w:p>
    <w:p w14:paraId="503686FC" w14:textId="488F19D4" w:rsidR="005E243D" w:rsidRDefault="005E243D" w:rsidP="005E243D">
      <w:pPr>
        <w:pStyle w:val="Heading3"/>
      </w:pPr>
      <w:r>
        <w:t xml:space="preserve">Share as </w:t>
      </w:r>
      <w:r w:rsidR="002C2DE1">
        <w:t>File (</w:t>
      </w:r>
      <w:r>
        <w:t>Standard format</w:t>
      </w:r>
      <w:r w:rsidR="002C2DE1">
        <w:t>)</w:t>
      </w:r>
    </w:p>
    <w:p w14:paraId="40CE0169" w14:textId="71B36B1A" w:rsidR="008C64C5" w:rsidRDefault="008C64C5" w:rsidP="008C64C5">
      <w:pPr>
        <w:rPr>
          <w:b/>
        </w:rPr>
      </w:pPr>
      <w:r>
        <w:rPr>
          <w:b/>
        </w:rPr>
        <w:t xml:space="preserve">Share </w:t>
      </w:r>
      <w:commentRangeStart w:id="62"/>
      <w:r>
        <w:rPr>
          <w:b/>
        </w:rPr>
        <w:t>flow</w:t>
      </w:r>
      <w:commentRangeEnd w:id="62"/>
      <w:r w:rsidR="00DA784B">
        <w:rPr>
          <w:rStyle w:val="CommentReference"/>
          <w:rFonts w:eastAsiaTheme="minorEastAsia"/>
          <w:lang w:bidi="en-US"/>
        </w:rPr>
        <w:commentReference w:id="62"/>
      </w:r>
    </w:p>
    <w:p w14:paraId="4A8DE305" w14:textId="7394DB8A" w:rsidR="008C64C5" w:rsidRDefault="002C2DE1" w:rsidP="008C64C5">
      <w:r>
        <w:t xml:space="preserve">When we detect that the user is sharing a special file type(s), we offer them the option of sharing as link to preserve richness of the file type and support rich rendering of the file. If the user chooses to forgoe share as link, then we share the content as files of standard formats (jpegs, mp4s). </w:t>
      </w:r>
    </w:p>
    <w:p w14:paraId="404B0976" w14:textId="56ECA984" w:rsidR="008C64C5" w:rsidRPr="00B15CCF" w:rsidRDefault="008C64C5" w:rsidP="008C64C5">
      <w:r>
        <w:rPr>
          <w:b/>
        </w:rPr>
        <w:t>Packaging content</w:t>
      </w:r>
    </w:p>
    <w:tbl>
      <w:tblPr>
        <w:tblStyle w:val="Wind8ws"/>
        <w:tblW w:w="0" w:type="auto"/>
        <w:tblLook w:val="04A0" w:firstRow="1" w:lastRow="0" w:firstColumn="1" w:lastColumn="0" w:noHBand="0" w:noVBand="1"/>
      </w:tblPr>
      <w:tblGrid>
        <w:gridCol w:w="990"/>
        <w:gridCol w:w="3780"/>
        <w:gridCol w:w="5732"/>
      </w:tblGrid>
      <w:tr w:rsidR="00055189" w:rsidRPr="00055189" w14:paraId="555D09DC" w14:textId="77777777" w:rsidTr="45C30BA3">
        <w:trPr>
          <w:cnfStyle w:val="100000000000" w:firstRow="1" w:lastRow="0" w:firstColumn="0" w:lastColumn="0" w:oddVBand="0" w:evenVBand="0" w:oddHBand="0" w:evenHBand="0" w:firstRowFirstColumn="0" w:firstRowLastColumn="0" w:lastRowFirstColumn="0" w:lastRowLastColumn="0"/>
        </w:trPr>
        <w:tc>
          <w:tcPr>
            <w:tcW w:w="990" w:type="dxa"/>
          </w:tcPr>
          <w:p w14:paraId="1BB3177E" w14:textId="55C3D8AB" w:rsidR="00055189" w:rsidRPr="00055189" w:rsidRDefault="00055189" w:rsidP="00021798">
            <w:pPr>
              <w:pStyle w:val="NormalWeb"/>
              <w:spacing w:before="0" w:beforeAutospacing="0" w:after="0" w:afterAutospacing="0"/>
              <w:rPr>
                <w:rFonts w:ascii="Calibri" w:hAnsi="Calibri"/>
                <w:sz w:val="22"/>
                <w:szCs w:val="22"/>
              </w:rPr>
            </w:pPr>
            <w:r w:rsidRPr="00055189">
              <w:rPr>
                <w:rFonts w:ascii="Calibri" w:hAnsi="Calibri"/>
                <w:sz w:val="22"/>
                <w:szCs w:val="22"/>
              </w:rPr>
              <w:t>Priority</w:t>
            </w:r>
          </w:p>
        </w:tc>
        <w:tc>
          <w:tcPr>
            <w:tcW w:w="3780" w:type="dxa"/>
          </w:tcPr>
          <w:p w14:paraId="4098F7F8" w14:textId="11F0D6C3" w:rsidR="00055189" w:rsidRPr="00055189" w:rsidRDefault="00055189" w:rsidP="00021798">
            <w:pPr>
              <w:pStyle w:val="NormalWeb"/>
              <w:spacing w:before="0" w:beforeAutospacing="0" w:after="0" w:afterAutospacing="0"/>
              <w:rPr>
                <w:rFonts w:ascii="Calibri" w:hAnsi="Calibri"/>
                <w:sz w:val="22"/>
                <w:szCs w:val="22"/>
              </w:rPr>
            </w:pPr>
            <w:r>
              <w:rPr>
                <w:rFonts w:ascii="Calibri" w:hAnsi="Calibri"/>
                <w:sz w:val="22"/>
                <w:szCs w:val="22"/>
              </w:rPr>
              <w:t>Rich file format</w:t>
            </w:r>
          </w:p>
        </w:tc>
        <w:tc>
          <w:tcPr>
            <w:tcW w:w="5732" w:type="dxa"/>
          </w:tcPr>
          <w:p w14:paraId="476DAB9A" w14:textId="44684BD4" w:rsidR="00055189" w:rsidRPr="00055189" w:rsidRDefault="00055189" w:rsidP="00021798">
            <w:pPr>
              <w:pStyle w:val="NormalWeb"/>
              <w:spacing w:before="0" w:beforeAutospacing="0" w:after="0" w:afterAutospacing="0"/>
              <w:rPr>
                <w:rFonts w:ascii="Calibri" w:hAnsi="Calibri"/>
                <w:sz w:val="22"/>
                <w:szCs w:val="22"/>
              </w:rPr>
            </w:pPr>
            <w:r>
              <w:rPr>
                <w:rFonts w:ascii="Calibri" w:hAnsi="Calibri"/>
                <w:sz w:val="22"/>
                <w:szCs w:val="22"/>
              </w:rPr>
              <w:t>Shared format</w:t>
            </w:r>
          </w:p>
        </w:tc>
      </w:tr>
      <w:tr w:rsidR="00055189" w14:paraId="14958E26" w14:textId="77777777" w:rsidTr="45C30BA3">
        <w:tc>
          <w:tcPr>
            <w:tcW w:w="990" w:type="dxa"/>
          </w:tcPr>
          <w:p w14:paraId="6D5031BC" w14:textId="7031D529"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1</w:t>
            </w:r>
          </w:p>
        </w:tc>
        <w:tc>
          <w:tcPr>
            <w:tcW w:w="3780" w:type="dxa"/>
          </w:tcPr>
          <w:p w14:paraId="3890D9F5" w14:textId="1D6C111A"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Explicit burst</w:t>
            </w:r>
          </w:p>
        </w:tc>
        <w:tc>
          <w:tcPr>
            <w:tcW w:w="5732" w:type="dxa"/>
          </w:tcPr>
          <w:p w14:paraId="28064BC5" w14:textId="40C98105"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Share cover photo, jp</w:t>
            </w:r>
            <w:r w:rsidR="00091595">
              <w:rPr>
                <w:rFonts w:ascii="Calibri" w:hAnsi="Calibri"/>
                <w:sz w:val="22"/>
                <w:szCs w:val="22"/>
              </w:rPr>
              <w:t>e</w:t>
            </w:r>
            <w:r w:rsidRPr="005216C3">
              <w:rPr>
                <w:rFonts w:ascii="Calibri" w:hAnsi="Calibri"/>
                <w:sz w:val="22"/>
                <w:szCs w:val="22"/>
              </w:rPr>
              <w:t>g</w:t>
            </w:r>
          </w:p>
        </w:tc>
      </w:tr>
      <w:tr w:rsidR="00055189" w14:paraId="43DFEA88" w14:textId="77777777" w:rsidTr="45C30BA3">
        <w:tc>
          <w:tcPr>
            <w:tcW w:w="990" w:type="dxa"/>
          </w:tcPr>
          <w:p w14:paraId="487B0984" w14:textId="42CB7B3B"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1</w:t>
            </w:r>
          </w:p>
        </w:tc>
        <w:tc>
          <w:tcPr>
            <w:tcW w:w="3780" w:type="dxa"/>
          </w:tcPr>
          <w:p w14:paraId="3328F242" w14:textId="55D8C878"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Implicit burst (soft duplicates)</w:t>
            </w:r>
          </w:p>
        </w:tc>
        <w:tc>
          <w:tcPr>
            <w:tcW w:w="5732" w:type="dxa"/>
          </w:tcPr>
          <w:p w14:paraId="44E297A2" w14:textId="23E77457"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Share cover photo, jp</w:t>
            </w:r>
            <w:r w:rsidR="00091595">
              <w:rPr>
                <w:rFonts w:ascii="Calibri" w:hAnsi="Calibri"/>
                <w:sz w:val="22"/>
                <w:szCs w:val="22"/>
              </w:rPr>
              <w:t>e</w:t>
            </w:r>
            <w:r w:rsidRPr="005216C3">
              <w:rPr>
                <w:rFonts w:ascii="Calibri" w:hAnsi="Calibri"/>
                <w:sz w:val="22"/>
                <w:szCs w:val="22"/>
              </w:rPr>
              <w:t>g</w:t>
            </w:r>
          </w:p>
        </w:tc>
      </w:tr>
      <w:tr w:rsidR="00055189" w14:paraId="21346812" w14:textId="77777777" w:rsidTr="45C30BA3">
        <w:tc>
          <w:tcPr>
            <w:tcW w:w="990" w:type="dxa"/>
          </w:tcPr>
          <w:p w14:paraId="00354498" w14:textId="134371A9"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2</w:t>
            </w:r>
          </w:p>
        </w:tc>
        <w:tc>
          <w:tcPr>
            <w:tcW w:w="3780" w:type="dxa"/>
          </w:tcPr>
          <w:p w14:paraId="16951EE3" w14:textId="76CF3F90"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panorama</w:t>
            </w:r>
          </w:p>
        </w:tc>
        <w:tc>
          <w:tcPr>
            <w:tcW w:w="5732" w:type="dxa"/>
          </w:tcPr>
          <w:p w14:paraId="71CEAF9F" w14:textId="7DEFC623"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jp</w:t>
            </w:r>
            <w:r w:rsidR="00091595">
              <w:rPr>
                <w:rFonts w:ascii="Calibri" w:hAnsi="Calibri"/>
                <w:sz w:val="22"/>
                <w:szCs w:val="22"/>
              </w:rPr>
              <w:t>e</w:t>
            </w:r>
            <w:r w:rsidRPr="005216C3">
              <w:rPr>
                <w:rFonts w:ascii="Calibri" w:hAnsi="Calibri"/>
                <w:sz w:val="22"/>
                <w:szCs w:val="22"/>
              </w:rPr>
              <w:t>g</w:t>
            </w:r>
          </w:p>
        </w:tc>
      </w:tr>
      <w:tr w:rsidR="00055189" w14:paraId="70282973" w14:textId="77777777" w:rsidTr="45C30BA3">
        <w:tc>
          <w:tcPr>
            <w:tcW w:w="990" w:type="dxa"/>
          </w:tcPr>
          <w:p w14:paraId="0843893B" w14:textId="4FCB0628"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3</w:t>
            </w:r>
          </w:p>
        </w:tc>
        <w:tc>
          <w:tcPr>
            <w:tcW w:w="3780" w:type="dxa"/>
          </w:tcPr>
          <w:p w14:paraId="21F44532" w14:textId="5C2F0F61" w:rsidR="00055189" w:rsidRPr="005216C3" w:rsidRDefault="006F771E" w:rsidP="45C30BA3">
            <w:pPr>
              <w:pStyle w:val="NormalWeb"/>
              <w:spacing w:before="0" w:beforeAutospacing="0" w:after="0" w:afterAutospacing="0"/>
              <w:rPr>
                <w:rFonts w:ascii="Calibri" w:hAnsi="Calibri"/>
                <w:sz w:val="22"/>
                <w:szCs w:val="22"/>
              </w:rPr>
            </w:pPr>
            <w:commentRangeStart w:id="63"/>
            <w:commentRangeStart w:id="64"/>
            <w:r w:rsidRPr="45C30BA3">
              <w:rPr>
                <w:rFonts w:ascii="Calibri" w:eastAsia="Calibri" w:hAnsi="Calibri" w:cs="Calibri"/>
                <w:sz w:val="22"/>
                <w:szCs w:val="22"/>
              </w:rPr>
              <w:t>cinema</w:t>
            </w:r>
            <w:r w:rsidR="00055189" w:rsidRPr="45C30BA3">
              <w:rPr>
                <w:rFonts w:ascii="Calibri" w:eastAsia="Calibri" w:hAnsi="Calibri" w:cs="Calibri"/>
                <w:sz w:val="22"/>
                <w:szCs w:val="22"/>
              </w:rPr>
              <w:t>graph</w:t>
            </w:r>
            <w:commentRangeEnd w:id="63"/>
            <w:r w:rsidR="002D73EC">
              <w:rPr>
                <w:rStyle w:val="CommentReference"/>
                <w:rFonts w:ascii="Calibri" w:eastAsiaTheme="minorEastAsia" w:hAnsi="Calibri" w:cs="Times New Roman"/>
                <w:lang w:bidi="en-US"/>
              </w:rPr>
              <w:commentReference w:id="63"/>
            </w:r>
            <w:commentRangeEnd w:id="64"/>
            <w:r>
              <w:rPr>
                <w:rStyle w:val="CommentReference"/>
              </w:rPr>
              <w:commentReference w:id="64"/>
            </w:r>
          </w:p>
        </w:tc>
        <w:tc>
          <w:tcPr>
            <w:tcW w:w="5732" w:type="dxa"/>
          </w:tcPr>
          <w:p w14:paraId="330F61D0" w14:textId="15AA0C81" w:rsidR="00055189" w:rsidRPr="005216C3" w:rsidRDefault="00E91D3C" w:rsidP="00021798">
            <w:pPr>
              <w:pStyle w:val="NormalWeb"/>
              <w:spacing w:before="0" w:beforeAutospacing="0" w:after="0" w:afterAutospacing="0"/>
              <w:rPr>
                <w:rFonts w:ascii="Calibri" w:hAnsi="Calibri"/>
                <w:sz w:val="22"/>
                <w:szCs w:val="22"/>
              </w:rPr>
            </w:pPr>
            <w:r>
              <w:rPr>
                <w:rFonts w:ascii="Calibri" w:hAnsi="Calibri"/>
                <w:sz w:val="22"/>
                <w:szCs w:val="22"/>
              </w:rPr>
              <w:t>Video, mp4</w:t>
            </w:r>
          </w:p>
        </w:tc>
      </w:tr>
    </w:tbl>
    <w:p w14:paraId="571A50D9" w14:textId="0D1A4F00" w:rsidR="00055189" w:rsidRDefault="00055189" w:rsidP="00021798">
      <w:pPr>
        <w:pStyle w:val="NormalWeb"/>
        <w:spacing w:before="0" w:beforeAutospacing="0" w:after="0" w:afterAutospacing="0"/>
        <w:rPr>
          <w:rFonts w:ascii="Calibri" w:hAnsi="Calibri"/>
          <w:color w:val="00B050"/>
          <w:sz w:val="22"/>
          <w:szCs w:val="22"/>
        </w:rPr>
      </w:pPr>
    </w:p>
    <w:p w14:paraId="43D82A8A" w14:textId="77777777" w:rsidR="00021798" w:rsidRDefault="00021798" w:rsidP="00021798">
      <w:pPr>
        <w:pStyle w:val="Questions"/>
        <w:rPr>
          <w:rFonts w:ascii="Calibri" w:hAnsi="Calibri"/>
          <w:color w:val="1F497D"/>
          <w:sz w:val="22"/>
          <w:szCs w:val="22"/>
        </w:rPr>
      </w:pPr>
      <w:r>
        <w:t xml:space="preserve">Shaun: </w:t>
      </w:r>
      <w:r>
        <w:rPr>
          <w:rFonts w:ascii="Calibri" w:hAnsi="Calibri"/>
          <w:color w:val="1F497D"/>
          <w:sz w:val="22"/>
          <w:szCs w:val="22"/>
        </w:rPr>
        <w:t xml:space="preserve">Sharing a pano should result in a nice experience for all recipients, regardless of their target OS, with a possibly upgraded experience for Windows users.  </w:t>
      </w:r>
    </w:p>
    <w:p w14:paraId="7F4410FA" w14:textId="5EFFE1B9" w:rsidR="00B772A6" w:rsidRDefault="2EB9F333" w:rsidP="00021798">
      <w:pPr>
        <w:pStyle w:val="Questions"/>
        <w:rPr>
          <w:rFonts w:ascii="Calibri" w:hAnsi="Calibri"/>
          <w:color w:val="1F497D"/>
          <w:sz w:val="22"/>
          <w:szCs w:val="22"/>
        </w:rPr>
      </w:pPr>
      <w:commentRangeStart w:id="65"/>
      <w:commentRangeStart w:id="66"/>
      <w:r w:rsidRPr="2EB9F333">
        <w:rPr>
          <w:rFonts w:ascii="Calibri" w:eastAsia="Calibri" w:hAnsi="Calibri" w:cs="Calibri"/>
          <w:color w:val="1F497D"/>
          <w:sz w:val="22"/>
          <w:szCs w:val="22"/>
        </w:rPr>
        <w:t>I don’t know how to have an upgraded experience here – we will need to think about that.</w:t>
      </w:r>
      <w:commentRangeEnd w:id="65"/>
      <w:r w:rsidR="00021798">
        <w:rPr>
          <w:rStyle w:val="CommentReference"/>
        </w:rPr>
        <w:commentReference w:id="65"/>
      </w:r>
      <w:commentRangeEnd w:id="66"/>
      <w:r w:rsidR="00021798">
        <w:rPr>
          <w:rStyle w:val="CommentReference"/>
        </w:rPr>
        <w:commentReference w:id="66"/>
      </w:r>
    </w:p>
    <w:p w14:paraId="5E889FCD" w14:textId="4D908128" w:rsidR="003B0289" w:rsidRDefault="003B0289" w:rsidP="00021798">
      <w:pPr>
        <w:pStyle w:val="Questions"/>
      </w:pPr>
    </w:p>
    <w:p w14:paraId="3C8ECE63" w14:textId="6EF344FF" w:rsidR="003B0289" w:rsidRPr="00B772A6" w:rsidRDefault="003B0289" w:rsidP="00021798">
      <w:pPr>
        <w:pStyle w:val="Questions"/>
      </w:pPr>
      <w:r>
        <w:lastRenderedPageBreak/>
        <w:t>could share pano as pano, jpeg and let the target apps choose which format. Assume most wont support pano anyway.</w:t>
      </w:r>
    </w:p>
    <w:p w14:paraId="061612A6" w14:textId="5812AB02" w:rsidR="00055189" w:rsidRDefault="00055189" w:rsidP="005E243D">
      <w:pPr>
        <w:pStyle w:val="Heading3"/>
      </w:pPr>
      <w:r>
        <w:t xml:space="preserve"> Sharing rich </w:t>
      </w:r>
      <w:commentRangeStart w:id="67"/>
      <w:r>
        <w:t xml:space="preserve">file </w:t>
      </w:r>
      <w:commentRangeEnd w:id="67"/>
      <w:r w:rsidR="005129A1">
        <w:rPr>
          <w:rStyle w:val="CommentReference"/>
          <w:rFonts w:ascii="Calibri" w:eastAsiaTheme="minorEastAsia" w:hAnsi="Calibri" w:cs="Times New Roman"/>
          <w:bCs w:val="0"/>
          <w:color w:val="auto"/>
          <w:lang w:bidi="en-US"/>
        </w:rPr>
        <w:commentReference w:id="67"/>
      </w:r>
      <w:r>
        <w:t>format in all their glory</w:t>
      </w:r>
    </w:p>
    <w:p w14:paraId="647CBC00" w14:textId="53B08D52" w:rsidR="00305B7E" w:rsidRDefault="00305B7E" w:rsidP="00305B7E">
      <w:pPr>
        <w:pStyle w:val="NormalWeb"/>
        <w:spacing w:before="0" w:beforeAutospacing="0" w:after="0" w:afterAutospacing="0"/>
        <w:rPr>
          <w:rFonts w:ascii="Calibri" w:hAnsi="Calibri"/>
          <w:color w:val="000000"/>
          <w:sz w:val="22"/>
          <w:szCs w:val="22"/>
        </w:rPr>
      </w:pPr>
    </w:p>
    <w:p w14:paraId="6EFD4163" w14:textId="77777777" w:rsidR="00E46AD0" w:rsidRDefault="00E46AD0" w:rsidP="008158F0">
      <w:pPr>
        <w:rPr>
          <w:b/>
        </w:rPr>
      </w:pPr>
      <w:r>
        <w:rPr>
          <w:b/>
        </w:rPr>
        <w:t>Share Flow</w:t>
      </w:r>
    </w:p>
    <w:p w14:paraId="1384E4C5" w14:textId="0E5E3D73" w:rsidR="008C64C5" w:rsidRDefault="008C64C5" w:rsidP="008158F0">
      <w:r>
        <w:t>This happens when user chooses to ‘share as link’</w:t>
      </w:r>
      <w:r w:rsidR="00B96360">
        <w:t xml:space="preserve"> or “quick share”</w:t>
      </w:r>
      <w:r w:rsidR="00FB429C">
        <w:t>. By promoting “share as link” in general, we also dually achieve the purpose of promoting users to share their rich formats as links to recipients</w:t>
      </w:r>
      <w:r>
        <w:t>.</w:t>
      </w:r>
    </w:p>
    <w:p w14:paraId="20698643" w14:textId="04C257E6" w:rsidR="008158F0" w:rsidRDefault="00E46AD0" w:rsidP="008158F0">
      <w:pPr>
        <w:rPr>
          <w:b/>
        </w:rPr>
      </w:pPr>
      <w:commentRangeStart w:id="68"/>
      <w:r>
        <w:rPr>
          <w:b/>
        </w:rPr>
        <w:t xml:space="preserve">Packaging </w:t>
      </w:r>
      <w:commentRangeEnd w:id="68"/>
      <w:r w:rsidR="005129A1">
        <w:rPr>
          <w:rStyle w:val="CommentReference"/>
          <w:rFonts w:eastAsiaTheme="minorEastAsia"/>
          <w:lang w:bidi="en-US"/>
        </w:rPr>
        <w:commentReference w:id="68"/>
      </w:r>
      <w:r>
        <w:rPr>
          <w:b/>
        </w:rPr>
        <w:t>Content</w:t>
      </w:r>
    </w:p>
    <w:p w14:paraId="5E6E2041" w14:textId="2284A6B0" w:rsidR="00E46AD0" w:rsidRPr="00E46AD0" w:rsidRDefault="00E46AD0" w:rsidP="006526C1">
      <w:pPr>
        <w:pStyle w:val="ListParagraph"/>
        <w:numPr>
          <w:ilvl w:val="0"/>
          <w:numId w:val="5"/>
        </w:numPr>
      </w:pPr>
      <w:r w:rsidRPr="00E46AD0">
        <w:t>Upload image+</w:t>
      </w:r>
      <w:r w:rsidR="00091595">
        <w:t>backing</w:t>
      </w:r>
      <w:r w:rsidRPr="00E46AD0">
        <w:t xml:space="preserve"> data to OneDrive (if local content)</w:t>
      </w:r>
    </w:p>
    <w:p w14:paraId="5A31D821" w14:textId="18051B0A" w:rsidR="00E46AD0" w:rsidRPr="00E46AD0" w:rsidRDefault="00E46AD0" w:rsidP="006526C1">
      <w:pPr>
        <w:pStyle w:val="ListParagraph"/>
        <w:numPr>
          <w:ilvl w:val="0"/>
          <w:numId w:val="5"/>
        </w:numPr>
      </w:pPr>
      <w:r w:rsidRPr="00E46AD0">
        <w:t>Generating link to uploaded content</w:t>
      </w:r>
    </w:p>
    <w:p w14:paraId="330D15AB" w14:textId="43122C21" w:rsidR="00E46AD0" w:rsidRPr="00E46AD0" w:rsidRDefault="00E46AD0" w:rsidP="006526C1">
      <w:pPr>
        <w:pStyle w:val="ListParagraph"/>
        <w:numPr>
          <w:ilvl w:val="0"/>
          <w:numId w:val="5"/>
        </w:numPr>
      </w:pPr>
      <w:r w:rsidRPr="00E46AD0">
        <w:t>Share</w:t>
      </w:r>
      <w:r w:rsidR="00FB429C">
        <w:t xml:space="preserve"> OneDrive</w:t>
      </w:r>
      <w:r w:rsidRPr="00E46AD0">
        <w:t xml:space="preserve"> link to </w:t>
      </w:r>
      <w:r w:rsidR="00FB429C">
        <w:t>recipient(/s) per customer request</w:t>
      </w:r>
    </w:p>
    <w:p w14:paraId="18192F0D" w14:textId="6E2D0A82" w:rsidR="00E46AD0" w:rsidRDefault="2EB9F333" w:rsidP="006526C1">
      <w:pPr>
        <w:pStyle w:val="ListParagraph"/>
        <w:numPr>
          <w:ilvl w:val="0"/>
          <w:numId w:val="5"/>
        </w:numPr>
      </w:pPr>
      <w:r>
        <w:t xml:space="preserve">Recipient can view linked content in </w:t>
      </w:r>
      <w:commentRangeStart w:id="69"/>
      <w:commentRangeStart w:id="70"/>
      <w:r>
        <w:t>full richness</w:t>
      </w:r>
      <w:commentRangeEnd w:id="69"/>
      <w:r w:rsidR="00FB429C">
        <w:rPr>
          <w:rStyle w:val="CommentReference"/>
        </w:rPr>
        <w:commentReference w:id="69"/>
      </w:r>
      <w:commentRangeEnd w:id="70"/>
      <w:r w:rsidR="00FB429C">
        <w:rPr>
          <w:rStyle w:val="CommentReference"/>
        </w:rPr>
        <w:commentReference w:id="70"/>
      </w:r>
    </w:p>
    <w:p w14:paraId="6A5A1ED9" w14:textId="77CDA383" w:rsidR="00342530" w:rsidRDefault="008D4962" w:rsidP="008D4962">
      <w:pPr>
        <w:pStyle w:val="Heading2"/>
      </w:pPr>
      <w:r>
        <w:t xml:space="preserve"> Share </w:t>
      </w:r>
      <w:commentRangeStart w:id="71"/>
      <w:r>
        <w:t>Targets</w:t>
      </w:r>
      <w:commentRangeEnd w:id="71"/>
      <w:r w:rsidR="00D30B88">
        <w:rPr>
          <w:rStyle w:val="CommentReference"/>
          <w:rFonts w:eastAsiaTheme="minorEastAsia" w:cs="Times New Roman"/>
          <w:bCs w:val="0"/>
          <w:color w:val="auto"/>
          <w:lang w:bidi="en-US"/>
        </w:rPr>
        <w:commentReference w:id="71"/>
      </w:r>
    </w:p>
    <w:p w14:paraId="519D55D8" w14:textId="604316D1" w:rsidR="00810022" w:rsidRPr="00810022" w:rsidRDefault="00810022" w:rsidP="00810022">
      <w:pPr>
        <w:pStyle w:val="Questions"/>
      </w:pPr>
      <w:r>
        <w:t>Scope under review for M1</w:t>
      </w:r>
    </w:p>
    <w:p w14:paraId="37A54F86" w14:textId="77777777" w:rsidR="00CD0991" w:rsidRDefault="00CD0991" w:rsidP="00CD0991"/>
    <w:p w14:paraId="05A6884E" w14:textId="77777777" w:rsidR="00FB429C" w:rsidRPr="00BB55DE" w:rsidRDefault="00FB429C" w:rsidP="00FB429C">
      <w:pPr>
        <w:spacing w:after="0"/>
        <w:rPr>
          <w:rFonts w:cs="Segoe UI"/>
          <w:bCs/>
          <w:sz w:val="18"/>
          <w:szCs w:val="18"/>
        </w:rPr>
      </w:pPr>
      <w:r w:rsidRPr="00BB55DE">
        <w:rPr>
          <w:rFonts w:cs="Segoe UI"/>
          <w:bCs/>
          <w:sz w:val="18"/>
          <w:szCs w:val="18"/>
        </w:rPr>
        <w:t xml:space="preserve">Phone and PC on par with share target support. </w:t>
      </w:r>
    </w:p>
    <w:p w14:paraId="60C7D540" w14:textId="77777777" w:rsidR="00FB429C" w:rsidRPr="00BB55DE" w:rsidRDefault="00FB429C" w:rsidP="00FB429C">
      <w:pPr>
        <w:spacing w:after="0"/>
        <w:rPr>
          <w:rFonts w:cs="Segoe UI"/>
          <w:bCs/>
          <w:sz w:val="18"/>
          <w:szCs w:val="18"/>
        </w:rPr>
      </w:pPr>
    </w:p>
    <w:p w14:paraId="6186D045" w14:textId="3118CFAC" w:rsidR="00FB429C" w:rsidRDefault="00FB429C" w:rsidP="00FB429C">
      <w:r w:rsidRPr="00BB55DE">
        <w:rPr>
          <w:rFonts w:cs="Segoe UI"/>
          <w:bCs/>
          <w:sz w:val="18"/>
          <w:szCs w:val="18"/>
        </w:rPr>
        <w:t>i.e. Any target app that has implemented the share extensions and is registered with the share contract to receive photos and</w:t>
      </w:r>
      <w:r>
        <w:rPr>
          <w:rFonts w:cs="Segoe UI"/>
          <w:bCs/>
          <w:sz w:val="18"/>
          <w:szCs w:val="18"/>
        </w:rPr>
        <w:t>/or</w:t>
      </w:r>
      <w:r w:rsidRPr="00BB55DE">
        <w:rPr>
          <w:rFonts w:cs="Segoe UI"/>
          <w:bCs/>
          <w:sz w:val="18"/>
          <w:szCs w:val="18"/>
        </w:rPr>
        <w:t xml:space="preserve"> videos, and is downloaded on the user’s device should be surfaced as share target options during </w:t>
      </w:r>
      <w:r>
        <w:rPr>
          <w:rFonts w:cs="Segoe UI"/>
          <w:bCs/>
          <w:sz w:val="18"/>
          <w:szCs w:val="18"/>
        </w:rPr>
        <w:t xml:space="preserve">classic </w:t>
      </w:r>
      <w:r w:rsidRPr="00BB55DE">
        <w:rPr>
          <w:rFonts w:cs="Segoe UI"/>
          <w:bCs/>
          <w:sz w:val="18"/>
          <w:szCs w:val="18"/>
        </w:rPr>
        <w:t>share flow.</w:t>
      </w:r>
    </w:p>
    <w:p w14:paraId="33D53162" w14:textId="35BB0297" w:rsidR="00FB429C" w:rsidRDefault="00FB429C" w:rsidP="00FB429C">
      <w:pPr>
        <w:pStyle w:val="Questions"/>
      </w:pPr>
      <w:r>
        <w:t xml:space="preserve">Pm work: need to get top tier share targets to register to receive </w:t>
      </w:r>
      <w:r w:rsidR="003B12B9">
        <w:t>links</w:t>
      </w:r>
      <w:r>
        <w:t xml:space="preserve"> from OneDrive on both PC and phone.</w:t>
      </w:r>
    </w:p>
    <w:p w14:paraId="40814CA0" w14:textId="5B8BFDDB" w:rsidR="00CD0991" w:rsidRDefault="0300735E" w:rsidP="00CD0991">
      <w:pPr>
        <w:rPr>
          <w:rFonts w:cs="Segoe UI"/>
          <w:sz w:val="18"/>
          <w:szCs w:val="18"/>
        </w:rPr>
      </w:pPr>
      <w:r w:rsidRPr="0300735E">
        <w:rPr>
          <w:rFonts w:ascii="Segoe UI" w:eastAsia="Segoe UI" w:hAnsi="Segoe UI" w:cs="Segoe UI"/>
          <w:sz w:val="18"/>
          <w:szCs w:val="18"/>
        </w:rPr>
        <w:t xml:space="preserve">Support </w:t>
      </w:r>
      <w:commentRangeStart w:id="72"/>
      <w:commentRangeStart w:id="73"/>
      <w:commentRangeStart w:id="74"/>
      <w:commentRangeStart w:id="75"/>
      <w:r w:rsidRPr="0300735E">
        <w:rPr>
          <w:rFonts w:ascii="Segoe UI" w:eastAsia="Segoe UI" w:hAnsi="Segoe UI" w:cs="Segoe UI"/>
          <w:sz w:val="18"/>
          <w:szCs w:val="18"/>
        </w:rPr>
        <w:t xml:space="preserve">sharing </w:t>
      </w:r>
      <w:commentRangeEnd w:id="72"/>
      <w:r w:rsidR="00AF2654">
        <w:rPr>
          <w:rStyle w:val="CommentReference"/>
        </w:rPr>
        <w:commentReference w:id="72"/>
      </w:r>
      <w:commentRangeEnd w:id="73"/>
      <w:r w:rsidR="00AF2654">
        <w:rPr>
          <w:rStyle w:val="CommentReference"/>
        </w:rPr>
        <w:commentReference w:id="73"/>
      </w:r>
      <w:commentRangeEnd w:id="74"/>
      <w:r w:rsidR="00AF2654">
        <w:rPr>
          <w:rStyle w:val="CommentReference"/>
        </w:rPr>
        <w:commentReference w:id="74"/>
      </w:r>
      <w:commentRangeEnd w:id="75"/>
      <w:r w:rsidR="00AF2654">
        <w:rPr>
          <w:rStyle w:val="CommentReference"/>
        </w:rPr>
        <w:commentReference w:id="75"/>
      </w:r>
      <w:r w:rsidRPr="0300735E">
        <w:rPr>
          <w:rFonts w:ascii="Segoe UI" w:eastAsia="Segoe UI" w:hAnsi="Segoe UI" w:cs="Segoe UI"/>
          <w:sz w:val="18"/>
          <w:szCs w:val="18"/>
        </w:rPr>
        <w:t>to top 2-4 target apps (for photo and video content) in the following categories:</w:t>
      </w:r>
    </w:p>
    <w:p w14:paraId="06B85ABD" w14:textId="101EF4C4" w:rsidR="00FB429C" w:rsidRDefault="00FB429C" w:rsidP="006526C1">
      <w:pPr>
        <w:pStyle w:val="ListParagraph"/>
        <w:numPr>
          <w:ilvl w:val="0"/>
          <w:numId w:val="31"/>
        </w:numPr>
      </w:pPr>
      <w:r>
        <w:t xml:space="preserve">Social: </w:t>
      </w:r>
      <w:commentRangeStart w:id="76"/>
      <w:r>
        <w:t>Facebook, Instagram, Twitter</w:t>
      </w:r>
      <w:commentRangeEnd w:id="76"/>
      <w:r w:rsidR="00442142">
        <w:rPr>
          <w:rStyle w:val="CommentReference"/>
          <w:rFonts w:eastAsiaTheme="minorEastAsia"/>
          <w:lang w:bidi="en-US"/>
        </w:rPr>
        <w:commentReference w:id="76"/>
      </w:r>
    </w:p>
    <w:p w14:paraId="7942B891" w14:textId="181168A3" w:rsidR="00FB429C" w:rsidRDefault="00FB429C" w:rsidP="006526C1">
      <w:pPr>
        <w:pStyle w:val="ListParagraph"/>
        <w:numPr>
          <w:ilvl w:val="0"/>
          <w:numId w:val="31"/>
        </w:numPr>
      </w:pPr>
      <w:r>
        <w:t>Messaging: Whatsapp, Snapchat, Text/SMS</w:t>
      </w:r>
    </w:p>
    <w:p w14:paraId="2699E5F6" w14:textId="4D096FB8" w:rsidR="00FB429C" w:rsidRDefault="00FB429C" w:rsidP="006526C1">
      <w:pPr>
        <w:pStyle w:val="ListParagraph"/>
        <w:numPr>
          <w:ilvl w:val="0"/>
          <w:numId w:val="31"/>
        </w:numPr>
      </w:pPr>
      <w:r>
        <w:t>Email: Outlook, Hotmail, Gmail</w:t>
      </w:r>
    </w:p>
    <w:p w14:paraId="409EBF07" w14:textId="4C95F8F5" w:rsidR="00FB429C" w:rsidRDefault="00FB429C" w:rsidP="006526C1">
      <w:pPr>
        <w:pStyle w:val="ListParagraph"/>
        <w:numPr>
          <w:ilvl w:val="0"/>
          <w:numId w:val="31"/>
        </w:numPr>
      </w:pPr>
      <w:r>
        <w:t>For video: Youtube</w:t>
      </w:r>
    </w:p>
    <w:p w14:paraId="71C924CE" w14:textId="3F486BD8" w:rsidR="00855D18" w:rsidRDefault="3F486BD8" w:rsidP="00855D18">
      <w:pPr>
        <w:pStyle w:val="Questions"/>
      </w:pPr>
      <w:r>
        <w:t>Do we want to support Bluetooth for M1?</w:t>
      </w:r>
    </w:p>
    <w:p w14:paraId="3E79E3A7" w14:textId="03E31520" w:rsidR="3F486BD8" w:rsidRDefault="03E31520" w:rsidP="3F486BD8">
      <w:pPr>
        <w:pStyle w:val="Questions"/>
      </w:pPr>
      <w:r>
        <w:t>Need to add market based top tier share targets.</w:t>
      </w:r>
    </w:p>
    <w:p w14:paraId="541E6E63" w14:textId="12B39D09" w:rsidR="00CD0991" w:rsidRDefault="0056194D" w:rsidP="00CA1105">
      <w:r>
        <w:t>Share Target Issues</w:t>
      </w:r>
    </w:p>
    <w:p w14:paraId="76BA5471" w14:textId="3AE5D222" w:rsidR="003946EE" w:rsidRDefault="003946EE" w:rsidP="00CA1105">
      <w:r>
        <w:lastRenderedPageBreak/>
        <w:t xml:space="preserve">*Assume app is already installed on user’s device. </w:t>
      </w:r>
    </w:p>
    <w:tbl>
      <w:tblPr>
        <w:tblStyle w:val="Wind8ws"/>
        <w:tblW w:w="0" w:type="auto"/>
        <w:tblLook w:val="04A0" w:firstRow="1" w:lastRow="0" w:firstColumn="1" w:lastColumn="0" w:noHBand="0" w:noVBand="1"/>
      </w:tblPr>
      <w:tblGrid>
        <w:gridCol w:w="1888"/>
        <w:gridCol w:w="1223"/>
        <w:gridCol w:w="961"/>
        <w:gridCol w:w="1206"/>
        <w:gridCol w:w="962"/>
        <w:gridCol w:w="1386"/>
        <w:gridCol w:w="962"/>
        <w:gridCol w:w="962"/>
        <w:gridCol w:w="962"/>
      </w:tblGrid>
      <w:tr w:rsidR="0056194D" w14:paraId="490D2C83" w14:textId="64093B67" w:rsidTr="004D673C">
        <w:trPr>
          <w:cnfStyle w:val="100000000000" w:firstRow="1" w:lastRow="0" w:firstColumn="0" w:lastColumn="0" w:oddVBand="0" w:evenVBand="0" w:oddHBand="0" w:evenHBand="0" w:firstRowFirstColumn="0" w:firstRowLastColumn="0" w:lastRowFirstColumn="0" w:lastRowLastColumn="0"/>
        </w:trPr>
        <w:tc>
          <w:tcPr>
            <w:tcW w:w="1888" w:type="dxa"/>
          </w:tcPr>
          <w:p w14:paraId="0B9ADABB" w14:textId="13D711E5" w:rsidR="0056194D" w:rsidRDefault="0056194D" w:rsidP="00CA1105">
            <w:r>
              <w:t>Share Target/Scenario support in Blue</w:t>
            </w:r>
          </w:p>
        </w:tc>
        <w:tc>
          <w:tcPr>
            <w:tcW w:w="2184" w:type="dxa"/>
            <w:gridSpan w:val="2"/>
          </w:tcPr>
          <w:p w14:paraId="1B91398D" w14:textId="427A0FDE" w:rsidR="0056194D" w:rsidRDefault="0056194D" w:rsidP="00CA1105">
            <w:r>
              <w:t>Share 1 photo (as file)</w:t>
            </w:r>
          </w:p>
        </w:tc>
        <w:tc>
          <w:tcPr>
            <w:tcW w:w="2168" w:type="dxa"/>
            <w:gridSpan w:val="2"/>
          </w:tcPr>
          <w:p w14:paraId="5EEA8ADD" w14:textId="3BE26CF8" w:rsidR="0056194D" w:rsidRDefault="0056194D" w:rsidP="00CA1105">
            <w:r>
              <w:t>Share 1 video (as file)</w:t>
            </w:r>
          </w:p>
        </w:tc>
        <w:tc>
          <w:tcPr>
            <w:tcW w:w="2348" w:type="dxa"/>
            <w:gridSpan w:val="2"/>
          </w:tcPr>
          <w:p w14:paraId="715AF245" w14:textId="2A36D22C" w:rsidR="0056194D" w:rsidRDefault="0056194D" w:rsidP="00CA1105">
            <w:r>
              <w:t>Share multiple photos and videos (includes bulk selection) (as file)</w:t>
            </w:r>
          </w:p>
        </w:tc>
        <w:tc>
          <w:tcPr>
            <w:tcW w:w="1924" w:type="dxa"/>
            <w:gridSpan w:val="2"/>
          </w:tcPr>
          <w:p w14:paraId="5138BF39" w14:textId="1429A93F" w:rsidR="0056194D" w:rsidRDefault="0056194D" w:rsidP="00CA1105">
            <w:r>
              <w:t>Share as Link</w:t>
            </w:r>
          </w:p>
        </w:tc>
      </w:tr>
      <w:tr w:rsidR="0056194D" w14:paraId="69B8E803" w14:textId="77777777" w:rsidTr="0056194D">
        <w:tc>
          <w:tcPr>
            <w:tcW w:w="1888" w:type="dxa"/>
          </w:tcPr>
          <w:p w14:paraId="10DA396A" w14:textId="77777777" w:rsidR="0056194D" w:rsidRDefault="0056194D" w:rsidP="0056194D"/>
        </w:tc>
        <w:tc>
          <w:tcPr>
            <w:tcW w:w="1223" w:type="dxa"/>
          </w:tcPr>
          <w:p w14:paraId="1ED9631D" w14:textId="75A99A2C" w:rsidR="0056194D" w:rsidRDefault="0056194D" w:rsidP="0056194D">
            <w:r>
              <w:t>PC</w:t>
            </w:r>
          </w:p>
        </w:tc>
        <w:tc>
          <w:tcPr>
            <w:tcW w:w="961" w:type="dxa"/>
          </w:tcPr>
          <w:p w14:paraId="14BC0D94" w14:textId="068C7715" w:rsidR="0056194D" w:rsidRDefault="0056194D" w:rsidP="0056194D">
            <w:r>
              <w:t>Phone</w:t>
            </w:r>
          </w:p>
        </w:tc>
        <w:tc>
          <w:tcPr>
            <w:tcW w:w="1206" w:type="dxa"/>
          </w:tcPr>
          <w:p w14:paraId="0D61A988" w14:textId="3EE2A01D" w:rsidR="0056194D" w:rsidRDefault="0056194D" w:rsidP="0056194D">
            <w:r>
              <w:t>PC</w:t>
            </w:r>
          </w:p>
        </w:tc>
        <w:tc>
          <w:tcPr>
            <w:tcW w:w="962" w:type="dxa"/>
          </w:tcPr>
          <w:p w14:paraId="76B173CF" w14:textId="17254950" w:rsidR="0056194D" w:rsidRDefault="0056194D" w:rsidP="0056194D">
            <w:r>
              <w:t>Phone</w:t>
            </w:r>
          </w:p>
        </w:tc>
        <w:tc>
          <w:tcPr>
            <w:tcW w:w="1386" w:type="dxa"/>
          </w:tcPr>
          <w:p w14:paraId="10B4CF41" w14:textId="58521833" w:rsidR="0056194D" w:rsidRDefault="0056194D" w:rsidP="0056194D">
            <w:r>
              <w:t>PC</w:t>
            </w:r>
          </w:p>
        </w:tc>
        <w:tc>
          <w:tcPr>
            <w:tcW w:w="962" w:type="dxa"/>
          </w:tcPr>
          <w:p w14:paraId="037F9841" w14:textId="607740EE" w:rsidR="0056194D" w:rsidRDefault="0056194D" w:rsidP="0056194D">
            <w:r>
              <w:t>Phone</w:t>
            </w:r>
          </w:p>
        </w:tc>
        <w:tc>
          <w:tcPr>
            <w:tcW w:w="962" w:type="dxa"/>
          </w:tcPr>
          <w:p w14:paraId="5100AC76" w14:textId="69DD2BD6" w:rsidR="0056194D" w:rsidRDefault="0056194D" w:rsidP="0056194D">
            <w:r>
              <w:t>PC</w:t>
            </w:r>
          </w:p>
        </w:tc>
        <w:tc>
          <w:tcPr>
            <w:tcW w:w="962" w:type="dxa"/>
          </w:tcPr>
          <w:p w14:paraId="21E50336" w14:textId="64E78D34" w:rsidR="0056194D" w:rsidRDefault="0056194D" w:rsidP="0056194D">
            <w:r>
              <w:t>Phone</w:t>
            </w:r>
          </w:p>
        </w:tc>
      </w:tr>
      <w:tr w:rsidR="0056194D" w14:paraId="540ABCAA" w14:textId="090CE1A0" w:rsidTr="0056194D">
        <w:tc>
          <w:tcPr>
            <w:tcW w:w="1888" w:type="dxa"/>
          </w:tcPr>
          <w:p w14:paraId="197189B7" w14:textId="3CD645E6" w:rsidR="0056194D" w:rsidRDefault="0056194D" w:rsidP="0056194D">
            <w:r>
              <w:t>Facebook</w:t>
            </w:r>
          </w:p>
        </w:tc>
        <w:tc>
          <w:tcPr>
            <w:tcW w:w="1223" w:type="dxa"/>
            <w:shd w:val="clear" w:color="auto" w:fill="00B050"/>
          </w:tcPr>
          <w:p w14:paraId="33BCE914" w14:textId="77777777" w:rsidR="0056194D" w:rsidRDefault="0056194D" w:rsidP="0056194D"/>
        </w:tc>
        <w:tc>
          <w:tcPr>
            <w:tcW w:w="961" w:type="dxa"/>
            <w:shd w:val="clear" w:color="auto" w:fill="00B050"/>
          </w:tcPr>
          <w:p w14:paraId="7146758F" w14:textId="77777777" w:rsidR="0056194D" w:rsidRDefault="0056194D" w:rsidP="0056194D"/>
        </w:tc>
        <w:tc>
          <w:tcPr>
            <w:tcW w:w="1206" w:type="dxa"/>
            <w:shd w:val="clear" w:color="auto" w:fill="FF0000"/>
          </w:tcPr>
          <w:p w14:paraId="3718F239" w14:textId="77777777" w:rsidR="0056194D" w:rsidRDefault="0056194D" w:rsidP="0056194D"/>
        </w:tc>
        <w:tc>
          <w:tcPr>
            <w:tcW w:w="962" w:type="dxa"/>
            <w:shd w:val="clear" w:color="auto" w:fill="00B050"/>
          </w:tcPr>
          <w:p w14:paraId="53115789" w14:textId="77777777" w:rsidR="0056194D" w:rsidRDefault="0056194D" w:rsidP="0056194D"/>
        </w:tc>
        <w:tc>
          <w:tcPr>
            <w:tcW w:w="1386" w:type="dxa"/>
          </w:tcPr>
          <w:p w14:paraId="5B581303" w14:textId="77777777" w:rsidR="0056194D" w:rsidRDefault="0056194D" w:rsidP="0056194D"/>
        </w:tc>
        <w:tc>
          <w:tcPr>
            <w:tcW w:w="962" w:type="dxa"/>
          </w:tcPr>
          <w:p w14:paraId="5CDE37AD" w14:textId="77777777" w:rsidR="0056194D" w:rsidRDefault="0056194D" w:rsidP="0056194D"/>
        </w:tc>
        <w:tc>
          <w:tcPr>
            <w:tcW w:w="962" w:type="dxa"/>
          </w:tcPr>
          <w:p w14:paraId="72A544B7" w14:textId="77777777" w:rsidR="0056194D" w:rsidRDefault="0056194D" w:rsidP="0056194D"/>
        </w:tc>
        <w:tc>
          <w:tcPr>
            <w:tcW w:w="962" w:type="dxa"/>
          </w:tcPr>
          <w:p w14:paraId="4E386A86" w14:textId="77777777" w:rsidR="0056194D" w:rsidRDefault="0056194D" w:rsidP="0056194D"/>
        </w:tc>
      </w:tr>
      <w:tr w:rsidR="0056194D" w14:paraId="2220AF67" w14:textId="655B87BF" w:rsidTr="003946EE">
        <w:tc>
          <w:tcPr>
            <w:tcW w:w="1888" w:type="dxa"/>
          </w:tcPr>
          <w:p w14:paraId="3AF4B746" w14:textId="03445BE1" w:rsidR="0056194D" w:rsidRDefault="0056194D" w:rsidP="0056194D">
            <w:r>
              <w:t>Instagram</w:t>
            </w:r>
          </w:p>
        </w:tc>
        <w:tc>
          <w:tcPr>
            <w:tcW w:w="1223" w:type="dxa"/>
            <w:shd w:val="clear" w:color="auto" w:fill="auto"/>
          </w:tcPr>
          <w:p w14:paraId="5927D963" w14:textId="77777777" w:rsidR="0056194D" w:rsidRDefault="0056194D" w:rsidP="0056194D"/>
        </w:tc>
        <w:tc>
          <w:tcPr>
            <w:tcW w:w="961" w:type="dxa"/>
            <w:shd w:val="clear" w:color="auto" w:fill="auto"/>
          </w:tcPr>
          <w:p w14:paraId="68CB8673" w14:textId="77777777" w:rsidR="0056194D" w:rsidRDefault="0056194D" w:rsidP="0056194D"/>
        </w:tc>
        <w:tc>
          <w:tcPr>
            <w:tcW w:w="1206" w:type="dxa"/>
          </w:tcPr>
          <w:p w14:paraId="62F1E1A9" w14:textId="77777777" w:rsidR="0056194D" w:rsidRDefault="0056194D" w:rsidP="0056194D"/>
        </w:tc>
        <w:tc>
          <w:tcPr>
            <w:tcW w:w="962" w:type="dxa"/>
            <w:shd w:val="clear" w:color="auto" w:fill="auto"/>
          </w:tcPr>
          <w:p w14:paraId="746B0235" w14:textId="77777777" w:rsidR="0056194D" w:rsidRDefault="0056194D" w:rsidP="0056194D"/>
        </w:tc>
        <w:tc>
          <w:tcPr>
            <w:tcW w:w="1386" w:type="dxa"/>
          </w:tcPr>
          <w:p w14:paraId="4840A816" w14:textId="77777777" w:rsidR="0056194D" w:rsidRDefault="0056194D" w:rsidP="0056194D"/>
        </w:tc>
        <w:tc>
          <w:tcPr>
            <w:tcW w:w="962" w:type="dxa"/>
          </w:tcPr>
          <w:p w14:paraId="737D1F24" w14:textId="77777777" w:rsidR="0056194D" w:rsidRDefault="0056194D" w:rsidP="0056194D"/>
        </w:tc>
        <w:tc>
          <w:tcPr>
            <w:tcW w:w="962" w:type="dxa"/>
          </w:tcPr>
          <w:p w14:paraId="3876521F" w14:textId="77777777" w:rsidR="0056194D" w:rsidRDefault="0056194D" w:rsidP="0056194D"/>
        </w:tc>
        <w:tc>
          <w:tcPr>
            <w:tcW w:w="962" w:type="dxa"/>
          </w:tcPr>
          <w:p w14:paraId="037387E7" w14:textId="77777777" w:rsidR="0056194D" w:rsidRDefault="0056194D" w:rsidP="0056194D"/>
        </w:tc>
      </w:tr>
      <w:tr w:rsidR="0056194D" w14:paraId="4C31FA58" w14:textId="02315069" w:rsidTr="003946EE">
        <w:tc>
          <w:tcPr>
            <w:tcW w:w="1888" w:type="dxa"/>
          </w:tcPr>
          <w:p w14:paraId="5AF5B7B1" w14:textId="428AEB39" w:rsidR="0056194D" w:rsidRDefault="0056194D" w:rsidP="0056194D">
            <w:r>
              <w:t>Twitter</w:t>
            </w:r>
          </w:p>
        </w:tc>
        <w:tc>
          <w:tcPr>
            <w:tcW w:w="1223" w:type="dxa"/>
            <w:shd w:val="clear" w:color="auto" w:fill="auto"/>
          </w:tcPr>
          <w:p w14:paraId="1F94E0C3" w14:textId="77777777" w:rsidR="0056194D" w:rsidRDefault="0056194D" w:rsidP="0056194D"/>
        </w:tc>
        <w:tc>
          <w:tcPr>
            <w:tcW w:w="961" w:type="dxa"/>
            <w:shd w:val="clear" w:color="auto" w:fill="auto"/>
          </w:tcPr>
          <w:p w14:paraId="2D7F5C0D" w14:textId="77777777" w:rsidR="0056194D" w:rsidRDefault="0056194D" w:rsidP="0056194D"/>
        </w:tc>
        <w:tc>
          <w:tcPr>
            <w:tcW w:w="1206" w:type="dxa"/>
          </w:tcPr>
          <w:p w14:paraId="09FB35F1" w14:textId="77777777" w:rsidR="0056194D" w:rsidRDefault="0056194D" w:rsidP="0056194D"/>
        </w:tc>
        <w:tc>
          <w:tcPr>
            <w:tcW w:w="962" w:type="dxa"/>
            <w:shd w:val="clear" w:color="auto" w:fill="00B050"/>
          </w:tcPr>
          <w:p w14:paraId="05512284" w14:textId="77777777" w:rsidR="0056194D" w:rsidRDefault="0056194D" w:rsidP="0056194D"/>
        </w:tc>
        <w:tc>
          <w:tcPr>
            <w:tcW w:w="1386" w:type="dxa"/>
          </w:tcPr>
          <w:p w14:paraId="14A5CBC4" w14:textId="77777777" w:rsidR="0056194D" w:rsidRDefault="0056194D" w:rsidP="0056194D"/>
        </w:tc>
        <w:tc>
          <w:tcPr>
            <w:tcW w:w="962" w:type="dxa"/>
          </w:tcPr>
          <w:p w14:paraId="3786DF51" w14:textId="77777777" w:rsidR="0056194D" w:rsidRDefault="0056194D" w:rsidP="0056194D"/>
        </w:tc>
        <w:tc>
          <w:tcPr>
            <w:tcW w:w="962" w:type="dxa"/>
          </w:tcPr>
          <w:p w14:paraId="633E0414" w14:textId="77777777" w:rsidR="0056194D" w:rsidRDefault="0056194D" w:rsidP="0056194D"/>
        </w:tc>
        <w:tc>
          <w:tcPr>
            <w:tcW w:w="962" w:type="dxa"/>
          </w:tcPr>
          <w:p w14:paraId="38E6750E" w14:textId="77777777" w:rsidR="0056194D" w:rsidRDefault="0056194D" w:rsidP="0056194D"/>
        </w:tc>
      </w:tr>
      <w:tr w:rsidR="0056194D" w14:paraId="46F5CF0D" w14:textId="7C257AAB" w:rsidTr="003946EE">
        <w:tc>
          <w:tcPr>
            <w:tcW w:w="1888" w:type="dxa"/>
          </w:tcPr>
          <w:p w14:paraId="345DEC98" w14:textId="666EBE99" w:rsidR="0056194D" w:rsidRDefault="0056194D" w:rsidP="0056194D">
            <w:r>
              <w:t>Whatsapp</w:t>
            </w:r>
          </w:p>
        </w:tc>
        <w:tc>
          <w:tcPr>
            <w:tcW w:w="1223" w:type="dxa"/>
            <w:shd w:val="clear" w:color="auto" w:fill="auto"/>
          </w:tcPr>
          <w:p w14:paraId="124A48E8" w14:textId="77777777" w:rsidR="0056194D" w:rsidRDefault="0056194D" w:rsidP="0056194D"/>
        </w:tc>
        <w:tc>
          <w:tcPr>
            <w:tcW w:w="961" w:type="dxa"/>
            <w:shd w:val="clear" w:color="auto" w:fill="auto"/>
          </w:tcPr>
          <w:p w14:paraId="46DB9CE9" w14:textId="77777777" w:rsidR="0056194D" w:rsidRDefault="0056194D" w:rsidP="0056194D"/>
        </w:tc>
        <w:tc>
          <w:tcPr>
            <w:tcW w:w="1206" w:type="dxa"/>
          </w:tcPr>
          <w:p w14:paraId="721F6C0F" w14:textId="77777777" w:rsidR="0056194D" w:rsidRDefault="0056194D" w:rsidP="0056194D"/>
        </w:tc>
        <w:tc>
          <w:tcPr>
            <w:tcW w:w="962" w:type="dxa"/>
            <w:shd w:val="clear" w:color="auto" w:fill="00B050"/>
          </w:tcPr>
          <w:p w14:paraId="3A817E59" w14:textId="77777777" w:rsidR="0056194D" w:rsidRDefault="0056194D" w:rsidP="0056194D"/>
        </w:tc>
        <w:tc>
          <w:tcPr>
            <w:tcW w:w="1386" w:type="dxa"/>
          </w:tcPr>
          <w:p w14:paraId="14D902C3" w14:textId="77777777" w:rsidR="0056194D" w:rsidRDefault="0056194D" w:rsidP="0056194D"/>
        </w:tc>
        <w:tc>
          <w:tcPr>
            <w:tcW w:w="962" w:type="dxa"/>
          </w:tcPr>
          <w:p w14:paraId="644BB1ED" w14:textId="77777777" w:rsidR="0056194D" w:rsidRDefault="0056194D" w:rsidP="0056194D"/>
        </w:tc>
        <w:tc>
          <w:tcPr>
            <w:tcW w:w="962" w:type="dxa"/>
          </w:tcPr>
          <w:p w14:paraId="7BB92A73" w14:textId="77777777" w:rsidR="0056194D" w:rsidRDefault="0056194D" w:rsidP="0056194D"/>
        </w:tc>
        <w:tc>
          <w:tcPr>
            <w:tcW w:w="962" w:type="dxa"/>
          </w:tcPr>
          <w:p w14:paraId="44DFE822" w14:textId="77777777" w:rsidR="0056194D" w:rsidRDefault="0056194D" w:rsidP="0056194D"/>
        </w:tc>
      </w:tr>
      <w:tr w:rsidR="0056194D" w14:paraId="6400F5B0" w14:textId="5CD93D7C" w:rsidTr="0056194D">
        <w:tc>
          <w:tcPr>
            <w:tcW w:w="1888" w:type="dxa"/>
          </w:tcPr>
          <w:p w14:paraId="5F150C86" w14:textId="4192EC11" w:rsidR="0056194D" w:rsidRDefault="0056194D" w:rsidP="0056194D">
            <w:r>
              <w:t>Snapchat</w:t>
            </w:r>
          </w:p>
        </w:tc>
        <w:tc>
          <w:tcPr>
            <w:tcW w:w="1223" w:type="dxa"/>
          </w:tcPr>
          <w:p w14:paraId="458E529C" w14:textId="77777777" w:rsidR="0056194D" w:rsidRDefault="0056194D" w:rsidP="0056194D"/>
        </w:tc>
        <w:tc>
          <w:tcPr>
            <w:tcW w:w="961" w:type="dxa"/>
          </w:tcPr>
          <w:p w14:paraId="00041406" w14:textId="77777777" w:rsidR="0056194D" w:rsidRDefault="0056194D" w:rsidP="0056194D"/>
        </w:tc>
        <w:tc>
          <w:tcPr>
            <w:tcW w:w="1206" w:type="dxa"/>
          </w:tcPr>
          <w:p w14:paraId="3780EC7E" w14:textId="77777777" w:rsidR="0056194D" w:rsidRDefault="0056194D" w:rsidP="0056194D"/>
        </w:tc>
        <w:tc>
          <w:tcPr>
            <w:tcW w:w="962" w:type="dxa"/>
          </w:tcPr>
          <w:p w14:paraId="67FD6E19" w14:textId="77777777" w:rsidR="0056194D" w:rsidRDefault="0056194D" w:rsidP="0056194D"/>
        </w:tc>
        <w:tc>
          <w:tcPr>
            <w:tcW w:w="1386" w:type="dxa"/>
          </w:tcPr>
          <w:p w14:paraId="007591FF" w14:textId="77777777" w:rsidR="0056194D" w:rsidRDefault="0056194D" w:rsidP="0056194D"/>
        </w:tc>
        <w:tc>
          <w:tcPr>
            <w:tcW w:w="962" w:type="dxa"/>
          </w:tcPr>
          <w:p w14:paraId="396EA01B" w14:textId="77777777" w:rsidR="0056194D" w:rsidRDefault="0056194D" w:rsidP="0056194D"/>
        </w:tc>
        <w:tc>
          <w:tcPr>
            <w:tcW w:w="962" w:type="dxa"/>
          </w:tcPr>
          <w:p w14:paraId="2050F823" w14:textId="77777777" w:rsidR="0056194D" w:rsidRDefault="0056194D" w:rsidP="0056194D"/>
        </w:tc>
        <w:tc>
          <w:tcPr>
            <w:tcW w:w="962" w:type="dxa"/>
          </w:tcPr>
          <w:p w14:paraId="1518B5C9" w14:textId="77777777" w:rsidR="0056194D" w:rsidRDefault="0056194D" w:rsidP="0056194D"/>
        </w:tc>
      </w:tr>
      <w:tr w:rsidR="0056194D" w14:paraId="573C881E" w14:textId="70029D88" w:rsidTr="0056194D">
        <w:tc>
          <w:tcPr>
            <w:tcW w:w="1888" w:type="dxa"/>
          </w:tcPr>
          <w:p w14:paraId="13DE49FD" w14:textId="3C772503" w:rsidR="0056194D" w:rsidRDefault="0056194D" w:rsidP="0056194D">
            <w:r>
              <w:t>Text/SMS</w:t>
            </w:r>
          </w:p>
        </w:tc>
        <w:tc>
          <w:tcPr>
            <w:tcW w:w="1223" w:type="dxa"/>
          </w:tcPr>
          <w:p w14:paraId="51C93BB6" w14:textId="77777777" w:rsidR="0056194D" w:rsidRDefault="0056194D" w:rsidP="0056194D"/>
        </w:tc>
        <w:tc>
          <w:tcPr>
            <w:tcW w:w="961" w:type="dxa"/>
          </w:tcPr>
          <w:p w14:paraId="300495ED" w14:textId="77777777" w:rsidR="0056194D" w:rsidRDefault="0056194D" w:rsidP="0056194D"/>
        </w:tc>
        <w:tc>
          <w:tcPr>
            <w:tcW w:w="1206" w:type="dxa"/>
          </w:tcPr>
          <w:p w14:paraId="3AF872A6" w14:textId="77777777" w:rsidR="0056194D" w:rsidRDefault="0056194D" w:rsidP="0056194D"/>
        </w:tc>
        <w:tc>
          <w:tcPr>
            <w:tcW w:w="962" w:type="dxa"/>
          </w:tcPr>
          <w:p w14:paraId="68532411" w14:textId="77777777" w:rsidR="0056194D" w:rsidRDefault="0056194D" w:rsidP="0056194D"/>
        </w:tc>
        <w:tc>
          <w:tcPr>
            <w:tcW w:w="1386" w:type="dxa"/>
          </w:tcPr>
          <w:p w14:paraId="589B913E" w14:textId="77777777" w:rsidR="0056194D" w:rsidRDefault="0056194D" w:rsidP="0056194D"/>
        </w:tc>
        <w:tc>
          <w:tcPr>
            <w:tcW w:w="962" w:type="dxa"/>
          </w:tcPr>
          <w:p w14:paraId="631FD508" w14:textId="77777777" w:rsidR="0056194D" w:rsidRDefault="0056194D" w:rsidP="0056194D"/>
        </w:tc>
        <w:tc>
          <w:tcPr>
            <w:tcW w:w="962" w:type="dxa"/>
          </w:tcPr>
          <w:p w14:paraId="4BD34D15" w14:textId="77777777" w:rsidR="0056194D" w:rsidRDefault="0056194D" w:rsidP="0056194D"/>
        </w:tc>
        <w:tc>
          <w:tcPr>
            <w:tcW w:w="962" w:type="dxa"/>
          </w:tcPr>
          <w:p w14:paraId="2F626F7B" w14:textId="77777777" w:rsidR="0056194D" w:rsidRDefault="0056194D" w:rsidP="0056194D"/>
        </w:tc>
      </w:tr>
      <w:tr w:rsidR="0056194D" w14:paraId="73421A7D" w14:textId="77777777" w:rsidTr="0056194D">
        <w:tc>
          <w:tcPr>
            <w:tcW w:w="1888" w:type="dxa"/>
          </w:tcPr>
          <w:p w14:paraId="17E19195" w14:textId="49FF2332" w:rsidR="0056194D" w:rsidRDefault="0056194D" w:rsidP="0056194D">
            <w:r>
              <w:t>Outlook</w:t>
            </w:r>
          </w:p>
        </w:tc>
        <w:tc>
          <w:tcPr>
            <w:tcW w:w="1223" w:type="dxa"/>
          </w:tcPr>
          <w:p w14:paraId="439AC577" w14:textId="77777777" w:rsidR="0056194D" w:rsidRDefault="0056194D" w:rsidP="0056194D"/>
        </w:tc>
        <w:tc>
          <w:tcPr>
            <w:tcW w:w="961" w:type="dxa"/>
          </w:tcPr>
          <w:p w14:paraId="239632E2" w14:textId="77777777" w:rsidR="0056194D" w:rsidRDefault="0056194D" w:rsidP="0056194D"/>
        </w:tc>
        <w:tc>
          <w:tcPr>
            <w:tcW w:w="1206" w:type="dxa"/>
          </w:tcPr>
          <w:p w14:paraId="542ADAF9" w14:textId="77777777" w:rsidR="0056194D" w:rsidRDefault="0056194D" w:rsidP="0056194D"/>
        </w:tc>
        <w:tc>
          <w:tcPr>
            <w:tcW w:w="962" w:type="dxa"/>
          </w:tcPr>
          <w:p w14:paraId="0B1F5841" w14:textId="77777777" w:rsidR="0056194D" w:rsidRDefault="0056194D" w:rsidP="0056194D"/>
        </w:tc>
        <w:tc>
          <w:tcPr>
            <w:tcW w:w="1386" w:type="dxa"/>
          </w:tcPr>
          <w:p w14:paraId="4C896844" w14:textId="77777777" w:rsidR="0056194D" w:rsidRDefault="0056194D" w:rsidP="0056194D"/>
        </w:tc>
        <w:tc>
          <w:tcPr>
            <w:tcW w:w="962" w:type="dxa"/>
          </w:tcPr>
          <w:p w14:paraId="4E71CA73" w14:textId="77777777" w:rsidR="0056194D" w:rsidRDefault="0056194D" w:rsidP="0056194D"/>
        </w:tc>
        <w:tc>
          <w:tcPr>
            <w:tcW w:w="962" w:type="dxa"/>
          </w:tcPr>
          <w:p w14:paraId="7E707E22" w14:textId="77777777" w:rsidR="0056194D" w:rsidRDefault="0056194D" w:rsidP="0056194D"/>
        </w:tc>
        <w:tc>
          <w:tcPr>
            <w:tcW w:w="962" w:type="dxa"/>
          </w:tcPr>
          <w:p w14:paraId="3CA3CED2" w14:textId="77777777" w:rsidR="0056194D" w:rsidRDefault="0056194D" w:rsidP="0056194D"/>
        </w:tc>
      </w:tr>
      <w:tr w:rsidR="0056194D" w14:paraId="321BDCDA" w14:textId="77777777" w:rsidTr="0056194D">
        <w:tc>
          <w:tcPr>
            <w:tcW w:w="1888" w:type="dxa"/>
          </w:tcPr>
          <w:p w14:paraId="35684F07" w14:textId="5BF623AF" w:rsidR="0056194D" w:rsidRDefault="0056194D" w:rsidP="0056194D">
            <w:r>
              <w:t>Hotmail</w:t>
            </w:r>
          </w:p>
        </w:tc>
        <w:tc>
          <w:tcPr>
            <w:tcW w:w="1223" w:type="dxa"/>
          </w:tcPr>
          <w:p w14:paraId="7DAC8346" w14:textId="77777777" w:rsidR="0056194D" w:rsidRDefault="0056194D" w:rsidP="0056194D"/>
        </w:tc>
        <w:tc>
          <w:tcPr>
            <w:tcW w:w="961" w:type="dxa"/>
          </w:tcPr>
          <w:p w14:paraId="5E351C6C" w14:textId="77777777" w:rsidR="0056194D" w:rsidRDefault="0056194D" w:rsidP="0056194D"/>
        </w:tc>
        <w:tc>
          <w:tcPr>
            <w:tcW w:w="1206" w:type="dxa"/>
          </w:tcPr>
          <w:p w14:paraId="36904F26" w14:textId="77777777" w:rsidR="0056194D" w:rsidRDefault="0056194D" w:rsidP="0056194D"/>
        </w:tc>
        <w:tc>
          <w:tcPr>
            <w:tcW w:w="962" w:type="dxa"/>
          </w:tcPr>
          <w:p w14:paraId="59393E91" w14:textId="77777777" w:rsidR="0056194D" w:rsidRDefault="0056194D" w:rsidP="0056194D"/>
        </w:tc>
        <w:tc>
          <w:tcPr>
            <w:tcW w:w="1386" w:type="dxa"/>
          </w:tcPr>
          <w:p w14:paraId="042231BF" w14:textId="77777777" w:rsidR="0056194D" w:rsidRDefault="0056194D" w:rsidP="0056194D"/>
        </w:tc>
        <w:tc>
          <w:tcPr>
            <w:tcW w:w="962" w:type="dxa"/>
          </w:tcPr>
          <w:p w14:paraId="2EDB2389" w14:textId="77777777" w:rsidR="0056194D" w:rsidRDefault="0056194D" w:rsidP="0056194D"/>
        </w:tc>
        <w:tc>
          <w:tcPr>
            <w:tcW w:w="962" w:type="dxa"/>
          </w:tcPr>
          <w:p w14:paraId="27EF0C9F" w14:textId="77777777" w:rsidR="0056194D" w:rsidRDefault="0056194D" w:rsidP="0056194D"/>
        </w:tc>
        <w:tc>
          <w:tcPr>
            <w:tcW w:w="962" w:type="dxa"/>
          </w:tcPr>
          <w:p w14:paraId="18C3FF0A" w14:textId="77777777" w:rsidR="0056194D" w:rsidRDefault="0056194D" w:rsidP="0056194D"/>
        </w:tc>
      </w:tr>
      <w:tr w:rsidR="0056194D" w14:paraId="66A77319" w14:textId="77777777" w:rsidTr="0056194D">
        <w:tc>
          <w:tcPr>
            <w:tcW w:w="1888" w:type="dxa"/>
          </w:tcPr>
          <w:p w14:paraId="6D32D297" w14:textId="0CC3C758" w:rsidR="0056194D" w:rsidRDefault="0056194D" w:rsidP="0056194D">
            <w:r>
              <w:t>Gmail</w:t>
            </w:r>
          </w:p>
        </w:tc>
        <w:tc>
          <w:tcPr>
            <w:tcW w:w="1223" w:type="dxa"/>
          </w:tcPr>
          <w:p w14:paraId="51C5E882" w14:textId="77777777" w:rsidR="0056194D" w:rsidRDefault="0056194D" w:rsidP="0056194D"/>
        </w:tc>
        <w:tc>
          <w:tcPr>
            <w:tcW w:w="961" w:type="dxa"/>
          </w:tcPr>
          <w:p w14:paraId="3075B498" w14:textId="77777777" w:rsidR="0056194D" w:rsidRDefault="0056194D" w:rsidP="0056194D"/>
        </w:tc>
        <w:tc>
          <w:tcPr>
            <w:tcW w:w="1206" w:type="dxa"/>
          </w:tcPr>
          <w:p w14:paraId="2E9DFE3E" w14:textId="77777777" w:rsidR="0056194D" w:rsidRDefault="0056194D" w:rsidP="0056194D"/>
        </w:tc>
        <w:tc>
          <w:tcPr>
            <w:tcW w:w="962" w:type="dxa"/>
          </w:tcPr>
          <w:p w14:paraId="7E2F4DE3" w14:textId="77777777" w:rsidR="0056194D" w:rsidRDefault="0056194D" w:rsidP="0056194D"/>
        </w:tc>
        <w:tc>
          <w:tcPr>
            <w:tcW w:w="1386" w:type="dxa"/>
          </w:tcPr>
          <w:p w14:paraId="77CBF499" w14:textId="77777777" w:rsidR="0056194D" w:rsidRDefault="0056194D" w:rsidP="0056194D"/>
        </w:tc>
        <w:tc>
          <w:tcPr>
            <w:tcW w:w="962" w:type="dxa"/>
          </w:tcPr>
          <w:p w14:paraId="66738A97" w14:textId="77777777" w:rsidR="0056194D" w:rsidRDefault="0056194D" w:rsidP="0056194D"/>
        </w:tc>
        <w:tc>
          <w:tcPr>
            <w:tcW w:w="962" w:type="dxa"/>
          </w:tcPr>
          <w:p w14:paraId="7998AA2E" w14:textId="77777777" w:rsidR="0056194D" w:rsidRDefault="0056194D" w:rsidP="0056194D"/>
        </w:tc>
        <w:tc>
          <w:tcPr>
            <w:tcW w:w="962" w:type="dxa"/>
          </w:tcPr>
          <w:p w14:paraId="70C5930E" w14:textId="77777777" w:rsidR="0056194D" w:rsidRDefault="0056194D" w:rsidP="0056194D"/>
        </w:tc>
      </w:tr>
      <w:tr w:rsidR="0056194D" w14:paraId="6E470C49" w14:textId="77777777" w:rsidTr="0056194D">
        <w:tc>
          <w:tcPr>
            <w:tcW w:w="1888" w:type="dxa"/>
          </w:tcPr>
          <w:p w14:paraId="1FD06CE1" w14:textId="36AF35F2" w:rsidR="0056194D" w:rsidRDefault="0056194D" w:rsidP="0056194D">
            <w:r>
              <w:t>Youtube</w:t>
            </w:r>
          </w:p>
        </w:tc>
        <w:tc>
          <w:tcPr>
            <w:tcW w:w="1223" w:type="dxa"/>
          </w:tcPr>
          <w:p w14:paraId="19EDC051" w14:textId="77777777" w:rsidR="0056194D" w:rsidRDefault="0056194D" w:rsidP="0056194D"/>
        </w:tc>
        <w:tc>
          <w:tcPr>
            <w:tcW w:w="961" w:type="dxa"/>
          </w:tcPr>
          <w:p w14:paraId="50F7AF54" w14:textId="77777777" w:rsidR="0056194D" w:rsidRDefault="0056194D" w:rsidP="0056194D"/>
        </w:tc>
        <w:tc>
          <w:tcPr>
            <w:tcW w:w="1206" w:type="dxa"/>
          </w:tcPr>
          <w:p w14:paraId="490E036E" w14:textId="77777777" w:rsidR="0056194D" w:rsidRDefault="0056194D" w:rsidP="0056194D"/>
        </w:tc>
        <w:tc>
          <w:tcPr>
            <w:tcW w:w="962" w:type="dxa"/>
          </w:tcPr>
          <w:p w14:paraId="39A66B9A" w14:textId="77777777" w:rsidR="0056194D" w:rsidRDefault="0056194D" w:rsidP="0056194D"/>
        </w:tc>
        <w:tc>
          <w:tcPr>
            <w:tcW w:w="1386" w:type="dxa"/>
          </w:tcPr>
          <w:p w14:paraId="407AC837" w14:textId="77777777" w:rsidR="0056194D" w:rsidRDefault="0056194D" w:rsidP="0056194D"/>
        </w:tc>
        <w:tc>
          <w:tcPr>
            <w:tcW w:w="962" w:type="dxa"/>
          </w:tcPr>
          <w:p w14:paraId="415FB495" w14:textId="77777777" w:rsidR="0056194D" w:rsidRDefault="0056194D" w:rsidP="0056194D"/>
        </w:tc>
        <w:tc>
          <w:tcPr>
            <w:tcW w:w="962" w:type="dxa"/>
          </w:tcPr>
          <w:p w14:paraId="0F9F805D" w14:textId="77777777" w:rsidR="0056194D" w:rsidRDefault="0056194D" w:rsidP="0056194D"/>
        </w:tc>
        <w:tc>
          <w:tcPr>
            <w:tcW w:w="962" w:type="dxa"/>
          </w:tcPr>
          <w:p w14:paraId="750C2727" w14:textId="77777777" w:rsidR="0056194D" w:rsidRDefault="0056194D" w:rsidP="0056194D"/>
        </w:tc>
      </w:tr>
    </w:tbl>
    <w:p w14:paraId="221ECD38" w14:textId="77777777" w:rsidR="0056194D" w:rsidRDefault="0056194D" w:rsidP="00CA1105"/>
    <w:p w14:paraId="545456BD" w14:textId="2623C23B" w:rsidR="00CD0991" w:rsidRDefault="00CD0991" w:rsidP="00CA1105">
      <w:pPr>
        <w:rPr>
          <w:b/>
        </w:rPr>
      </w:pPr>
      <w:r>
        <w:rPr>
          <w:b/>
        </w:rPr>
        <w:t>Error conditions</w:t>
      </w:r>
    </w:p>
    <w:p w14:paraId="23261B4E" w14:textId="61AF7E2D" w:rsidR="00DA784B" w:rsidRDefault="05536770" w:rsidP="00855D18">
      <w:r>
        <w:t>We will make the flow easier in case of failures. If failure (</w:t>
      </w:r>
      <w:commentRangeStart w:id="77"/>
      <w:r>
        <w:t>such as: video too large to compress</w:t>
      </w:r>
      <w:commentRangeEnd w:id="77"/>
      <w:r w:rsidR="00EF7075">
        <w:rPr>
          <w:rStyle w:val="CommentReference"/>
          <w:rFonts w:eastAsiaTheme="minorEastAsia"/>
          <w:lang w:bidi="en-US"/>
        </w:rPr>
        <w:commentReference w:id="77"/>
      </w:r>
      <w:r>
        <w:t>) occurs in the target app</w:t>
      </w:r>
      <w:commentRangeStart w:id="78"/>
      <w:r>
        <w:t xml:space="preserve">, </w:t>
      </w:r>
      <w:commentRangeStart w:id="79"/>
      <w:commentRangeStart w:id="80"/>
      <w:r>
        <w:t>user would be brought back (or be easily able to navigate back)</w:t>
      </w:r>
      <w:commentRangeEnd w:id="78"/>
      <w:r w:rsidR="00855D18">
        <w:rPr>
          <w:rStyle w:val="CommentReference"/>
        </w:rPr>
        <w:commentReference w:id="78"/>
      </w:r>
      <w:r>
        <w:t xml:space="preserve"> </w:t>
      </w:r>
      <w:commentRangeEnd w:id="79"/>
      <w:r w:rsidR="00855D18">
        <w:rPr>
          <w:rStyle w:val="CommentReference"/>
        </w:rPr>
        <w:commentReference w:id="79"/>
      </w:r>
      <w:commentRangeEnd w:id="80"/>
      <w:r w:rsidR="00855D18">
        <w:rPr>
          <w:rStyle w:val="CommentReference"/>
        </w:rPr>
        <w:commentReference w:id="80"/>
      </w:r>
      <w:r>
        <w:t xml:space="preserve">to content that was selected in the view that is was selected in. </w:t>
      </w:r>
      <w:commentRangeStart w:id="81"/>
      <w:commentRangeStart w:id="82"/>
      <w:commentRangeStart w:id="83"/>
      <w:r>
        <w:t xml:space="preserve">Content that was selected in the view that is was selected in persists till successful share flow is </w:t>
      </w:r>
      <w:commentRangeStart w:id="84"/>
      <w:r>
        <w:t>complete</w:t>
      </w:r>
      <w:commentRangeEnd w:id="84"/>
      <w:r w:rsidR="00855D18">
        <w:rPr>
          <w:rStyle w:val="CommentReference"/>
        </w:rPr>
        <w:commentReference w:id="84"/>
      </w:r>
      <w:r>
        <w:t>.</w:t>
      </w:r>
      <w:commentRangeEnd w:id="81"/>
      <w:r w:rsidR="00855D18">
        <w:rPr>
          <w:rStyle w:val="CommentReference"/>
        </w:rPr>
        <w:commentReference w:id="81"/>
      </w:r>
      <w:commentRangeEnd w:id="82"/>
      <w:r w:rsidR="00855D18">
        <w:rPr>
          <w:rStyle w:val="CommentReference"/>
        </w:rPr>
        <w:commentReference w:id="82"/>
      </w:r>
    </w:p>
    <w:p w14:paraId="049F065E" w14:textId="77777777" w:rsidR="00DA784B" w:rsidRDefault="00DA784B" w:rsidP="00855D18"/>
    <w:commentRangeEnd w:id="83"/>
    <w:p w14:paraId="5207E277" w14:textId="07F24BFE" w:rsidR="00855D18" w:rsidRPr="009D24A8" w:rsidRDefault="00AF2654" w:rsidP="00855D18">
      <w:pPr>
        <w:rPr>
          <w:b/>
        </w:rPr>
      </w:pPr>
      <w:r>
        <w:rPr>
          <w:rStyle w:val="CommentReference"/>
          <w:rFonts w:eastAsiaTheme="minorEastAsia"/>
          <w:lang w:bidi="en-US"/>
        </w:rPr>
        <w:commentReference w:id="83"/>
      </w:r>
    </w:p>
    <w:p w14:paraId="2D45E947" w14:textId="01F23106" w:rsidR="00CD0991" w:rsidRDefault="00CD0991" w:rsidP="00CD0991">
      <w:pPr>
        <w:pStyle w:val="Heading2"/>
      </w:pPr>
      <w:r>
        <w:lastRenderedPageBreak/>
        <w:t xml:space="preserve"> </w:t>
      </w:r>
      <w:r w:rsidR="009B5E4E">
        <w:t>Share Previews/</w:t>
      </w:r>
      <w:r>
        <w:t xml:space="preserve">Consumption </w:t>
      </w:r>
    </w:p>
    <w:p w14:paraId="3D454DDF" w14:textId="77777777" w:rsidR="00810022" w:rsidRPr="00810022" w:rsidRDefault="00810022" w:rsidP="00810022">
      <w:pPr>
        <w:pStyle w:val="Questions"/>
      </w:pPr>
      <w:r>
        <w:t>Scope under review for M1</w:t>
      </w:r>
    </w:p>
    <w:p w14:paraId="11A7E223" w14:textId="26C948CB" w:rsidR="00354D20" w:rsidRPr="00354D20" w:rsidRDefault="00810022" w:rsidP="00810022">
      <w:pPr>
        <w:pStyle w:val="Questions"/>
      </w:pPr>
      <w:r>
        <w:t xml:space="preserve"> </w:t>
      </w:r>
      <w:r w:rsidR="00354D20">
        <w:t>Still gathering requirements from top tier share targets to determine data package to create to enable targets to create rich views.</w:t>
      </w:r>
    </w:p>
    <w:p w14:paraId="4B1CCD37" w14:textId="02565D61" w:rsidR="00CD0991" w:rsidRDefault="00855D18" w:rsidP="00CD0991">
      <w:pPr>
        <w:rPr>
          <w:b/>
        </w:rPr>
      </w:pPr>
      <w:r>
        <w:rPr>
          <w:b/>
        </w:rPr>
        <w:t xml:space="preserve">Rich preview when shared as </w:t>
      </w:r>
      <w:commentRangeStart w:id="85"/>
      <w:r>
        <w:rPr>
          <w:b/>
        </w:rPr>
        <w:t xml:space="preserve">OneDrive </w:t>
      </w:r>
      <w:commentRangeEnd w:id="85"/>
      <w:r w:rsidR="005129A1">
        <w:rPr>
          <w:rStyle w:val="CommentReference"/>
          <w:rFonts w:eastAsiaTheme="minorEastAsia"/>
          <w:lang w:bidi="en-US"/>
        </w:rPr>
        <w:commentReference w:id="85"/>
      </w:r>
      <w:r>
        <w:rPr>
          <w:b/>
        </w:rPr>
        <w:t>link</w:t>
      </w:r>
    </w:p>
    <w:p w14:paraId="1F2C5219" w14:textId="691ED08F" w:rsidR="00855D18" w:rsidRDefault="003512CD" w:rsidP="00CD0991">
      <w:bookmarkStart w:id="86" w:name="_Toc338667007"/>
      <w:bookmarkStart w:id="87" w:name="_Toc198598508"/>
      <w:r>
        <w:t xml:space="preserve">Recipient on </w:t>
      </w:r>
      <w:commentRangeStart w:id="88"/>
      <w:r>
        <w:t>any target app</w:t>
      </w:r>
      <w:commentRangeEnd w:id="88"/>
      <w:r w:rsidR="00442142">
        <w:rPr>
          <w:rStyle w:val="CommentReference"/>
          <w:rFonts w:eastAsiaTheme="minorEastAsia"/>
          <w:lang w:bidi="en-US"/>
        </w:rPr>
        <w:commentReference w:id="88"/>
      </w:r>
      <w:r>
        <w:t>, gets a</w:t>
      </w:r>
      <w:r w:rsidR="00855D18">
        <w:t xml:space="preserve"> rich preview of content </w:t>
      </w:r>
      <w:r w:rsidR="003E2E47">
        <w:t>shared with them. This preview was</w:t>
      </w:r>
      <w:r w:rsidR="00855D18">
        <w:t xml:space="preserve"> automatically generated and requires no effort</w:t>
      </w:r>
      <w:r w:rsidR="003E2E47">
        <w:t xml:space="preserve"> on the sender’s side</w:t>
      </w:r>
      <w:r w:rsidR="00855D18">
        <w:t>. Generally the contents should contain:</w:t>
      </w:r>
    </w:p>
    <w:p w14:paraId="6F6D96ED" w14:textId="07E91738" w:rsidR="00855D18" w:rsidRDefault="00855D18" w:rsidP="006526C1">
      <w:pPr>
        <w:pStyle w:val="ListParagraph"/>
        <w:numPr>
          <w:ilvl w:val="0"/>
          <w:numId w:val="5"/>
        </w:numPr>
      </w:pPr>
      <w:r>
        <w:t>Good preview of content shared (all or a subset is shown directly as thumbnails)</w:t>
      </w:r>
    </w:p>
    <w:p w14:paraId="24BF24FE" w14:textId="1567BACB" w:rsidR="00855D18" w:rsidRDefault="00855D18" w:rsidP="006526C1">
      <w:pPr>
        <w:pStyle w:val="ListParagraph"/>
        <w:numPr>
          <w:ilvl w:val="0"/>
          <w:numId w:val="5"/>
        </w:numPr>
      </w:pPr>
      <w:r>
        <w:t>Link to view all (or view in full resolution)</w:t>
      </w:r>
    </w:p>
    <w:p w14:paraId="241E0741" w14:textId="0B03B405" w:rsidR="00855D18" w:rsidRDefault="00855D18" w:rsidP="006526C1">
      <w:pPr>
        <w:pStyle w:val="ListParagraph"/>
        <w:numPr>
          <w:ilvl w:val="0"/>
          <w:numId w:val="5"/>
        </w:numPr>
      </w:pPr>
      <w:r>
        <w:t>OneDrive or photos app branding</w:t>
      </w:r>
    </w:p>
    <w:p w14:paraId="4488659A" w14:textId="7F6F0C17" w:rsidR="003E2E47" w:rsidRDefault="003E2E47" w:rsidP="003E2E47">
      <w:r>
        <w:t>User’s that receive a OneDrive link should be able to:</w:t>
      </w:r>
    </w:p>
    <w:p w14:paraId="520E08A9" w14:textId="3EE7D952" w:rsidR="003E2E47" w:rsidRDefault="003E2E47" w:rsidP="006526C1">
      <w:pPr>
        <w:pStyle w:val="ListParagraph"/>
        <w:numPr>
          <w:ilvl w:val="0"/>
          <w:numId w:val="5"/>
        </w:numPr>
      </w:pPr>
      <w:r>
        <w:t>Access content (view only) without logging in or signing up for OneDrive</w:t>
      </w:r>
    </w:p>
    <w:p w14:paraId="209E8C5E" w14:textId="23B455CD" w:rsidR="003E2E47" w:rsidRDefault="003E2E47" w:rsidP="006526C1">
      <w:pPr>
        <w:pStyle w:val="ListParagraph"/>
        <w:numPr>
          <w:ilvl w:val="0"/>
          <w:numId w:val="5"/>
        </w:numPr>
      </w:pPr>
      <w:r>
        <w:t>Access content while logged in</w:t>
      </w:r>
    </w:p>
    <w:p w14:paraId="5F88F1E2" w14:textId="3E2D6214" w:rsidR="003E2E47" w:rsidRDefault="21750AA1" w:rsidP="006526C1">
      <w:pPr>
        <w:pStyle w:val="ListParagraph"/>
        <w:numPr>
          <w:ilvl w:val="0"/>
          <w:numId w:val="5"/>
        </w:numPr>
      </w:pPr>
      <w:r>
        <w:t xml:space="preserve">Access content from </w:t>
      </w:r>
      <w:commentRangeStart w:id="89"/>
      <w:commentRangeStart w:id="90"/>
      <w:r>
        <w:t xml:space="preserve">multiple accounts </w:t>
      </w:r>
      <w:commentRangeEnd w:id="89"/>
      <w:r w:rsidR="003E2E47">
        <w:rPr>
          <w:rStyle w:val="CommentReference"/>
        </w:rPr>
        <w:commentReference w:id="89"/>
      </w:r>
      <w:commentRangeEnd w:id="90"/>
      <w:r w:rsidR="003E2E47">
        <w:rPr>
          <w:rStyle w:val="CommentReference"/>
        </w:rPr>
        <w:commentReference w:id="90"/>
      </w:r>
    </w:p>
    <w:p w14:paraId="7492AC4A" w14:textId="5E13BADD" w:rsidR="003E2E47" w:rsidRDefault="3FDC6AD5" w:rsidP="006526C1">
      <w:pPr>
        <w:pStyle w:val="ListParagraph"/>
        <w:numPr>
          <w:ilvl w:val="0"/>
          <w:numId w:val="5"/>
        </w:numPr>
      </w:pPr>
      <w:commentRangeStart w:id="91"/>
      <w:commentRangeStart w:id="92"/>
      <w:r>
        <w:t>share that link with more friends and family</w:t>
      </w:r>
      <w:commentRangeEnd w:id="91"/>
      <w:r w:rsidR="003E2E47">
        <w:rPr>
          <w:rStyle w:val="CommentReference"/>
        </w:rPr>
        <w:commentReference w:id="91"/>
      </w:r>
      <w:commentRangeEnd w:id="92"/>
      <w:r w:rsidR="003E2E47">
        <w:rPr>
          <w:rStyle w:val="CommentReference"/>
        </w:rPr>
        <w:commentReference w:id="92"/>
      </w:r>
      <w:r>
        <w:t>, who will also be able to access the content per above requirements</w:t>
      </w:r>
    </w:p>
    <w:p w14:paraId="13395301" w14:textId="50E10CD9" w:rsidR="003F04E2" w:rsidRDefault="003F04E2" w:rsidP="003F04E2">
      <w:r>
        <w:t>OneDrive will enable rich viewing experiences for special file formats.</w:t>
      </w:r>
    </w:p>
    <w:p w14:paraId="434F63E2" w14:textId="38A691A3" w:rsidR="009B5E4E" w:rsidRDefault="009B5E4E" w:rsidP="003F04E2">
      <w:pPr>
        <w:rPr>
          <w:b/>
        </w:rPr>
      </w:pPr>
      <w:r>
        <w:rPr>
          <w:b/>
        </w:rPr>
        <w:t>Content supporting rich previews</w:t>
      </w:r>
    </w:p>
    <w:p w14:paraId="34D05DAD" w14:textId="55170682" w:rsidR="009B5E4E" w:rsidRDefault="009B5E4E" w:rsidP="003F04E2">
      <w:r>
        <w:t>In order to enable rich previews when content is sent from the racounter app, we need to send the following pieces of information:</w:t>
      </w:r>
    </w:p>
    <w:tbl>
      <w:tblPr>
        <w:tblStyle w:val="Wind8ws"/>
        <w:tblW w:w="0" w:type="auto"/>
        <w:tblLook w:val="04A0" w:firstRow="1" w:lastRow="0" w:firstColumn="1" w:lastColumn="0" w:noHBand="0" w:noVBand="1"/>
      </w:tblPr>
      <w:tblGrid>
        <w:gridCol w:w="1004"/>
        <w:gridCol w:w="1156"/>
        <w:gridCol w:w="2932"/>
        <w:gridCol w:w="5420"/>
      </w:tblGrid>
      <w:tr w:rsidR="002E6ACD" w14:paraId="12E99679" w14:textId="77777777" w:rsidTr="49593B76">
        <w:trPr>
          <w:cnfStyle w:val="100000000000" w:firstRow="1" w:lastRow="0" w:firstColumn="0" w:lastColumn="0" w:oddVBand="0" w:evenVBand="0" w:oddHBand="0" w:evenHBand="0" w:firstRowFirstColumn="0" w:firstRowLastColumn="0" w:lastRowFirstColumn="0" w:lastRowLastColumn="0"/>
        </w:trPr>
        <w:tc>
          <w:tcPr>
            <w:tcW w:w="1004" w:type="dxa"/>
          </w:tcPr>
          <w:p w14:paraId="5E186145" w14:textId="68727A06" w:rsidR="002E6ACD" w:rsidRDefault="002E6ACD" w:rsidP="003F04E2">
            <w:r>
              <w:t>Priority</w:t>
            </w:r>
          </w:p>
        </w:tc>
        <w:tc>
          <w:tcPr>
            <w:tcW w:w="1156" w:type="dxa"/>
          </w:tcPr>
          <w:p w14:paraId="7E8347B6" w14:textId="3D1808DA" w:rsidR="002E6ACD" w:rsidRDefault="002E6ACD" w:rsidP="003F04E2">
            <w:r>
              <w:t>Data</w:t>
            </w:r>
          </w:p>
        </w:tc>
        <w:tc>
          <w:tcPr>
            <w:tcW w:w="2932" w:type="dxa"/>
          </w:tcPr>
          <w:p w14:paraId="0D62FB12" w14:textId="79F7FF8B" w:rsidR="002E6ACD" w:rsidRDefault="002E6ACD" w:rsidP="003F04E2">
            <w:r>
              <w:t>Reason</w:t>
            </w:r>
          </w:p>
        </w:tc>
        <w:tc>
          <w:tcPr>
            <w:tcW w:w="5420" w:type="dxa"/>
          </w:tcPr>
          <w:p w14:paraId="29468F06" w14:textId="3A137C32" w:rsidR="002E6ACD" w:rsidRDefault="002E6ACD" w:rsidP="003F04E2">
            <w:r>
              <w:t>Example</w:t>
            </w:r>
          </w:p>
        </w:tc>
      </w:tr>
      <w:tr w:rsidR="002E6ACD" w14:paraId="15E5F132" w14:textId="77777777" w:rsidTr="49593B76">
        <w:trPr>
          <w:trHeight w:val="3048"/>
        </w:trPr>
        <w:tc>
          <w:tcPr>
            <w:tcW w:w="1004" w:type="dxa"/>
          </w:tcPr>
          <w:p w14:paraId="2509DD1C" w14:textId="0AC025E1" w:rsidR="002E6ACD" w:rsidRDefault="002E6ACD" w:rsidP="009B5E4E">
            <w:r>
              <w:lastRenderedPageBreak/>
              <w:t>3</w:t>
            </w:r>
          </w:p>
        </w:tc>
        <w:tc>
          <w:tcPr>
            <w:tcW w:w="1156" w:type="dxa"/>
          </w:tcPr>
          <w:p w14:paraId="41A77690" w14:textId="677A9867" w:rsidR="002E6ACD" w:rsidRPr="002E6ACD" w:rsidRDefault="49593B76" w:rsidP="006526C1">
            <w:pPr>
              <w:pStyle w:val="ListParagraph"/>
              <w:numPr>
                <w:ilvl w:val="0"/>
                <w:numId w:val="36"/>
              </w:numPr>
            </w:pPr>
            <w:commentRangeStart w:id="93"/>
            <w:commentRangeStart w:id="94"/>
            <w:r>
              <w:t xml:space="preserve">app icon </w:t>
            </w:r>
          </w:p>
          <w:p w14:paraId="263E69C3" w14:textId="507C48DB" w:rsidR="002E6ACD" w:rsidRPr="002E6ACD" w:rsidRDefault="002E6ACD" w:rsidP="006526C1">
            <w:pPr>
              <w:pStyle w:val="ListParagraph"/>
              <w:numPr>
                <w:ilvl w:val="0"/>
                <w:numId w:val="36"/>
              </w:numPr>
            </w:pPr>
            <w:r w:rsidRPr="002E6ACD">
              <w:t>app name</w:t>
            </w:r>
          </w:p>
        </w:tc>
        <w:tc>
          <w:tcPr>
            <w:tcW w:w="2932" w:type="dxa"/>
          </w:tcPr>
          <w:p w14:paraId="3B767CBB" w14:textId="353B23EF" w:rsidR="002E6ACD" w:rsidRDefault="49593B76" w:rsidP="009B5E4E">
            <w:pPr>
              <w:pStyle w:val="PlainText"/>
            </w:pPr>
            <w:r>
              <w:t xml:space="preserve">The platform ask would be to pass the app icon and the app name so that the string on Facebook that's called out in the attached images would read "Movie Moments for Windows Phone"   </w:t>
            </w:r>
            <w:commentRangeEnd w:id="93"/>
            <w:r w:rsidR="002E6ACD">
              <w:rPr>
                <w:rStyle w:val="CommentReference"/>
              </w:rPr>
              <w:commentReference w:id="93"/>
            </w:r>
            <w:commentRangeEnd w:id="94"/>
            <w:r w:rsidR="002E6ACD">
              <w:rPr>
                <w:rStyle w:val="CommentReference"/>
              </w:rPr>
              <w:commentReference w:id="94"/>
            </w:r>
          </w:p>
          <w:p w14:paraId="436C3475" w14:textId="77777777" w:rsidR="002E6ACD" w:rsidRDefault="002E6ACD" w:rsidP="003F04E2"/>
        </w:tc>
        <w:tc>
          <w:tcPr>
            <w:tcW w:w="5420" w:type="dxa"/>
          </w:tcPr>
          <w:p w14:paraId="29254572" w14:textId="0345922D" w:rsidR="002E6ACD" w:rsidRDefault="002E6ACD" w:rsidP="003F04E2">
            <w:r>
              <w:rPr>
                <w:noProof/>
                <w:lang w:val="fr-FR" w:eastAsia="zh-CN"/>
              </w:rPr>
              <mc:AlternateContent>
                <mc:Choice Requires="wps">
                  <w:drawing>
                    <wp:anchor distT="0" distB="0" distL="114300" distR="114300" simplePos="0" relativeHeight="251658242" behindDoc="0" locked="0" layoutInCell="1" allowOverlap="1" wp14:anchorId="1F05698B" wp14:editId="4BD4F46C">
                      <wp:simplePos x="0" y="0"/>
                      <wp:positionH relativeFrom="column">
                        <wp:posOffset>-227</wp:posOffset>
                      </wp:positionH>
                      <wp:positionV relativeFrom="paragraph">
                        <wp:posOffset>2595236</wp:posOffset>
                      </wp:positionV>
                      <wp:extent cx="1542197" cy="313898"/>
                      <wp:effectExtent l="0" t="0" r="20320" b="10160"/>
                      <wp:wrapNone/>
                      <wp:docPr id="11" name="Oval 11"/>
                      <wp:cNvGraphicFramePr/>
                      <a:graphic xmlns:a="http://schemas.openxmlformats.org/drawingml/2006/main">
                        <a:graphicData uri="http://schemas.microsoft.com/office/word/2010/wordprocessingShape">
                          <wps:wsp>
                            <wps:cNvSpPr/>
                            <wps:spPr>
                              <a:xfrm>
                                <a:off x="0" y="0"/>
                                <a:ext cx="1542197" cy="313898"/>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FAA0C5" id="Oval 11" o:spid="_x0000_s1026" style="position:absolute;left:0;text-align:left;margin-left:0;margin-top:204.35pt;width:121.45pt;height:24.7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" filled="f" strokecolor="#ffc000" strokeweight="2pt"/>
                  </w:pict>
                </mc:Fallback>
              </mc:AlternateContent>
            </w:r>
            <w:r>
              <w:rPr>
                <w:noProof/>
                <w:lang w:val="fr-FR" w:eastAsia="zh-CN"/>
              </w:rPr>
              <w:drawing>
                <wp:inline distT="0" distB="0" distL="0" distR="0" wp14:anchorId="576673CD" wp14:editId="1DA247E5">
                  <wp:extent cx="3295934" cy="292442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96218" cy="2924679"/>
                          </a:xfrm>
                          <a:prstGeom prst="rect">
                            <a:avLst/>
                          </a:prstGeom>
                        </pic:spPr>
                      </pic:pic>
                    </a:graphicData>
                  </a:graphic>
                </wp:inline>
              </w:drawing>
            </w:r>
          </w:p>
        </w:tc>
      </w:tr>
      <w:tr w:rsidR="002E6ACD" w14:paraId="178B9199" w14:textId="77777777" w:rsidTr="49593B76">
        <w:tc>
          <w:tcPr>
            <w:tcW w:w="1004" w:type="dxa"/>
          </w:tcPr>
          <w:p w14:paraId="331FDD1D" w14:textId="77777777" w:rsidR="002E6ACD" w:rsidRDefault="002E6ACD" w:rsidP="003F04E2"/>
        </w:tc>
        <w:tc>
          <w:tcPr>
            <w:tcW w:w="1156" w:type="dxa"/>
          </w:tcPr>
          <w:p w14:paraId="3162C948" w14:textId="067434F2" w:rsidR="002E6ACD" w:rsidRDefault="002E6ACD" w:rsidP="003F04E2"/>
        </w:tc>
        <w:tc>
          <w:tcPr>
            <w:tcW w:w="2932" w:type="dxa"/>
          </w:tcPr>
          <w:p w14:paraId="35D098E3" w14:textId="77777777" w:rsidR="002E6ACD" w:rsidRDefault="002E6ACD" w:rsidP="003F04E2"/>
        </w:tc>
        <w:tc>
          <w:tcPr>
            <w:tcW w:w="5420" w:type="dxa"/>
          </w:tcPr>
          <w:p w14:paraId="1E860C1E" w14:textId="77777777" w:rsidR="002E6ACD" w:rsidRDefault="002E6ACD" w:rsidP="003F04E2"/>
        </w:tc>
      </w:tr>
    </w:tbl>
    <w:p w14:paraId="5E754CFA" w14:textId="77777777" w:rsidR="009B5E4E" w:rsidRDefault="009B5E4E" w:rsidP="003F04E2"/>
    <w:p w14:paraId="1E85FCFF" w14:textId="77777777" w:rsidR="00D34D87" w:rsidRDefault="00D34D87" w:rsidP="00E6294F">
      <w:pPr>
        <w:pStyle w:val="Heading1"/>
      </w:pPr>
      <w:r>
        <w:t>M2 Detailed Feature Requirements</w:t>
      </w:r>
    </w:p>
    <w:p w14:paraId="053E37C9" w14:textId="41270331" w:rsidR="00D34D87" w:rsidRDefault="00FE0FB7" w:rsidP="00D34D87">
      <w:r>
        <w:t>&lt;Placeholder for M2 feature requirements&gt;</w:t>
      </w:r>
    </w:p>
    <w:p w14:paraId="65494168" w14:textId="2DF87910" w:rsidR="001B0A22" w:rsidRDefault="001B0A22" w:rsidP="00D34D87">
      <w:r>
        <w:t>Things to address:</w:t>
      </w:r>
    </w:p>
    <w:p w14:paraId="71075D88" w14:textId="77777777" w:rsidR="00AA6D34" w:rsidRDefault="00AA6D34" w:rsidP="00AA6D34">
      <w:pPr>
        <w:rPr>
          <w:b/>
        </w:rPr>
      </w:pPr>
      <w:r>
        <w:rPr>
          <w:b/>
        </w:rPr>
        <w:t>Download size restrictions</w:t>
      </w:r>
    </w:p>
    <w:p w14:paraId="429C2BCF" w14:textId="77777777" w:rsidR="00AA6D34" w:rsidRDefault="00AA6D34" w:rsidP="00AA6D34">
      <w:r w:rsidRPr="00E15C4D">
        <w:t>Share</w:t>
      </w:r>
      <w:r>
        <w:t xml:space="preserve"> actual size of standard format file.</w:t>
      </w:r>
    </w:p>
    <w:p w14:paraId="7C497259" w14:textId="77777777" w:rsidR="00AA6D34" w:rsidRDefault="00AA6D34" w:rsidP="00AA6D34">
      <w:r>
        <w:t xml:space="preserve">If users selects multiple photos or videos that live on OneDrive, downloading the full resolution version of these files could take a really long time and forces the users to wait while this process occurs in order to move on to the next step of the share flow. </w:t>
      </w:r>
      <w:commentRangeStart w:id="95"/>
      <w:commentRangeStart w:id="96"/>
      <w:r>
        <w:t>In order to mitigate this, we should download a max of 1600 pixels (display is good enough on most devices).</w:t>
      </w:r>
      <w:commentRangeEnd w:id="95"/>
      <w:r>
        <w:rPr>
          <w:rStyle w:val="CommentReference"/>
          <w:rFonts w:eastAsiaTheme="minorEastAsia"/>
          <w:lang w:bidi="en-US"/>
        </w:rPr>
        <w:commentReference w:id="95"/>
      </w:r>
      <w:commentRangeEnd w:id="96"/>
      <w:r>
        <w:rPr>
          <w:rStyle w:val="CommentReference"/>
          <w:rFonts w:eastAsiaTheme="minorEastAsia"/>
          <w:lang w:bidi="en-US"/>
        </w:rPr>
        <w:commentReference w:id="96"/>
      </w:r>
    </w:p>
    <w:p w14:paraId="0182D915" w14:textId="77777777" w:rsidR="00AA6D34" w:rsidRDefault="00AA6D34" w:rsidP="00D34D87"/>
    <w:p w14:paraId="775FB6E5" w14:textId="0B2569D5" w:rsidR="001B0A22" w:rsidRDefault="001B0A22" w:rsidP="00D34D87">
      <w:r>
        <w:t>Video trimming</w:t>
      </w:r>
    </w:p>
    <w:p w14:paraId="64473597" w14:textId="7D85923E" w:rsidR="00EA1FAD" w:rsidRDefault="00EA1FAD" w:rsidP="00D34D87">
      <w:r>
        <w:t>If user selects large # files, then have logic to reduce size</w:t>
      </w:r>
    </w:p>
    <w:p w14:paraId="201C166C" w14:textId="7F421F1A" w:rsidR="0016274F" w:rsidRDefault="0016274F" w:rsidP="00D34D87">
      <w:r>
        <w:t>Albums</w:t>
      </w:r>
    </w:p>
    <w:p w14:paraId="2D87F3B1" w14:textId="50E90A76" w:rsidR="003F6F6E" w:rsidRDefault="003F6F6E" w:rsidP="006526C1">
      <w:pPr>
        <w:pStyle w:val="ListParagraph"/>
        <w:numPr>
          <w:ilvl w:val="0"/>
          <w:numId w:val="5"/>
        </w:numPr>
      </w:pPr>
      <w:r>
        <w:t>2 entry points: search and select photos and create album, create album and add photos</w:t>
      </w:r>
    </w:p>
    <w:p w14:paraId="405984D7" w14:textId="4B2BC275" w:rsidR="0016274F" w:rsidRDefault="0016274F" w:rsidP="00D34D87">
      <w:r>
        <w:t>Shared albums</w:t>
      </w:r>
    </w:p>
    <w:p w14:paraId="5C7A8C2B" w14:textId="77777777" w:rsidR="00EE3752" w:rsidRPr="00354D20" w:rsidRDefault="00EE3752" w:rsidP="00EE3752">
      <w:pPr>
        <w:rPr>
          <w:b/>
        </w:rPr>
      </w:pPr>
      <w:r>
        <w:lastRenderedPageBreak/>
        <w:t xml:space="preserve">As detailed previously, the share entry points from the various views available on the photos app, kick start the share flow. Since we are offering users the </w:t>
      </w:r>
    </w:p>
    <w:tbl>
      <w:tblPr>
        <w:tblStyle w:val="Wind8ws"/>
        <w:tblW w:w="0" w:type="auto"/>
        <w:tblLayout w:type="fixed"/>
        <w:tblLook w:val="04A0" w:firstRow="1" w:lastRow="0" w:firstColumn="1" w:lastColumn="0" w:noHBand="0" w:noVBand="1"/>
      </w:tblPr>
      <w:tblGrid>
        <w:gridCol w:w="450"/>
        <w:gridCol w:w="4053"/>
        <w:gridCol w:w="3094"/>
        <w:gridCol w:w="2915"/>
      </w:tblGrid>
      <w:tr w:rsidR="00EE3752" w14:paraId="2B4BAF05" w14:textId="77777777" w:rsidTr="64A7EA9D">
        <w:trPr>
          <w:cnfStyle w:val="100000000000" w:firstRow="1" w:lastRow="0" w:firstColumn="0" w:lastColumn="0" w:oddVBand="0" w:evenVBand="0" w:oddHBand="0" w:evenHBand="0" w:firstRowFirstColumn="0" w:firstRowLastColumn="0" w:lastRowFirstColumn="0" w:lastRowLastColumn="0"/>
        </w:trPr>
        <w:tc>
          <w:tcPr>
            <w:tcW w:w="450" w:type="dxa"/>
          </w:tcPr>
          <w:p w14:paraId="64602C54" w14:textId="77777777" w:rsidR="00EE3752" w:rsidRPr="00B1601E" w:rsidRDefault="00EE3752" w:rsidP="00084B11">
            <w:r>
              <w:t>Option</w:t>
            </w:r>
          </w:p>
        </w:tc>
        <w:tc>
          <w:tcPr>
            <w:tcW w:w="4053" w:type="dxa"/>
          </w:tcPr>
          <w:p w14:paraId="58918322" w14:textId="77777777" w:rsidR="00EE3752" w:rsidRDefault="00EE3752" w:rsidP="00084B11">
            <w:pPr>
              <w:pStyle w:val="ListParagraph"/>
              <w:ind w:left="0"/>
            </w:pPr>
            <w:r>
              <w:t>Description</w:t>
            </w:r>
          </w:p>
        </w:tc>
        <w:tc>
          <w:tcPr>
            <w:tcW w:w="3094" w:type="dxa"/>
          </w:tcPr>
          <w:p w14:paraId="6160896A" w14:textId="77777777" w:rsidR="00EE3752" w:rsidRDefault="00EE3752" w:rsidP="00084B11">
            <w:pPr>
              <w:pStyle w:val="ListParagraph"/>
              <w:ind w:left="0"/>
            </w:pPr>
            <w:r>
              <w:t>Pro</w:t>
            </w:r>
          </w:p>
        </w:tc>
        <w:tc>
          <w:tcPr>
            <w:tcW w:w="2915" w:type="dxa"/>
          </w:tcPr>
          <w:p w14:paraId="4F848E16" w14:textId="77777777" w:rsidR="00EE3752" w:rsidRDefault="00EE3752" w:rsidP="00084B11">
            <w:pPr>
              <w:pStyle w:val="ListParagraph"/>
              <w:ind w:left="0"/>
            </w:pPr>
            <w:r>
              <w:t>Con</w:t>
            </w:r>
          </w:p>
        </w:tc>
      </w:tr>
      <w:tr w:rsidR="00EE3752" w14:paraId="22C2B08F" w14:textId="77777777" w:rsidTr="64A7EA9D">
        <w:tc>
          <w:tcPr>
            <w:tcW w:w="450" w:type="dxa"/>
          </w:tcPr>
          <w:p w14:paraId="1186222B" w14:textId="77777777" w:rsidR="00EE3752" w:rsidRPr="00B1601E" w:rsidRDefault="00EE3752" w:rsidP="006526C1">
            <w:pPr>
              <w:pStyle w:val="ListParagraph"/>
              <w:numPr>
                <w:ilvl w:val="0"/>
                <w:numId w:val="25"/>
              </w:numPr>
            </w:pPr>
          </w:p>
        </w:tc>
        <w:tc>
          <w:tcPr>
            <w:tcW w:w="4053" w:type="dxa"/>
          </w:tcPr>
          <w:p w14:paraId="61D98CCF" w14:textId="77777777" w:rsidR="00EE3752" w:rsidRPr="00B86D21" w:rsidRDefault="00EE3752" w:rsidP="00084B11">
            <w:r w:rsidRPr="00B86D21">
              <w:t>Both entry points are provided on the app bar</w:t>
            </w:r>
          </w:p>
          <w:p w14:paraId="71FBBC16" w14:textId="77777777" w:rsidR="00EE3752" w:rsidRDefault="00EE3752" w:rsidP="00084B11"/>
          <w:p w14:paraId="616B7E7E" w14:textId="77777777" w:rsidR="00EE3752" w:rsidRDefault="00EE3752" w:rsidP="00084B11">
            <w:r>
              <w:rPr>
                <w:noProof/>
                <w:lang w:val="fr-FR" w:eastAsia="zh-CN"/>
              </w:rPr>
              <w:drawing>
                <wp:inline distT="0" distB="0" distL="0" distR="0" wp14:anchorId="17A0DD94" wp14:editId="116128AC">
                  <wp:extent cx="1885851" cy="2846567"/>
                  <wp:effectExtent l="0" t="0" r="635"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98315" cy="2865380"/>
                          </a:xfrm>
                          <a:prstGeom prst="rect">
                            <a:avLst/>
                          </a:prstGeom>
                        </pic:spPr>
                      </pic:pic>
                    </a:graphicData>
                  </a:graphic>
                </wp:inline>
              </w:drawing>
            </w:r>
          </w:p>
          <w:p w14:paraId="73E09431" w14:textId="77777777" w:rsidR="00EE3752" w:rsidRPr="00B86D21" w:rsidRDefault="00EE3752" w:rsidP="00084B11"/>
        </w:tc>
        <w:tc>
          <w:tcPr>
            <w:tcW w:w="3094" w:type="dxa"/>
          </w:tcPr>
          <w:p w14:paraId="09A215A3" w14:textId="77777777" w:rsidR="00EE3752" w:rsidRDefault="00EE3752" w:rsidP="006526C1">
            <w:pPr>
              <w:pStyle w:val="ListParagraph"/>
              <w:numPr>
                <w:ilvl w:val="0"/>
                <w:numId w:val="24"/>
              </w:numPr>
            </w:pPr>
            <w:r>
              <w:t>‘share as link’ is highly discoverable</w:t>
            </w:r>
          </w:p>
          <w:p w14:paraId="2A24CF2E" w14:textId="77777777" w:rsidR="00EE3752" w:rsidRDefault="00EE3752" w:rsidP="00084B11">
            <w:pPr>
              <w:pStyle w:val="ListParagraph"/>
            </w:pPr>
          </w:p>
        </w:tc>
        <w:tc>
          <w:tcPr>
            <w:tcW w:w="2915" w:type="dxa"/>
          </w:tcPr>
          <w:p w14:paraId="612CDDB1" w14:textId="77777777" w:rsidR="00EE3752" w:rsidRDefault="00EE3752" w:rsidP="006526C1">
            <w:pPr>
              <w:pStyle w:val="ListParagraph"/>
              <w:numPr>
                <w:ilvl w:val="0"/>
                <w:numId w:val="24"/>
              </w:numPr>
            </w:pPr>
            <w:r>
              <w:t>Users can get confused between the regular share icon and ‘share as link’ icon if they are similar</w:t>
            </w:r>
          </w:p>
          <w:p w14:paraId="1141C22B" w14:textId="77777777" w:rsidR="00EE3752" w:rsidRDefault="00EE3752" w:rsidP="006526C1">
            <w:pPr>
              <w:pStyle w:val="ListParagraph"/>
              <w:numPr>
                <w:ilvl w:val="0"/>
                <w:numId w:val="24"/>
              </w:numPr>
            </w:pPr>
            <w:r>
              <w:t>Already too many icons on app bar</w:t>
            </w:r>
          </w:p>
        </w:tc>
      </w:tr>
      <w:tr w:rsidR="00EE3752" w14:paraId="21C4548B" w14:textId="77777777" w:rsidTr="64A7EA9D">
        <w:tc>
          <w:tcPr>
            <w:tcW w:w="450" w:type="dxa"/>
          </w:tcPr>
          <w:p w14:paraId="21FC15A0" w14:textId="77777777" w:rsidR="00EE3752" w:rsidRPr="00B1601E" w:rsidRDefault="00EE3752" w:rsidP="006526C1">
            <w:pPr>
              <w:pStyle w:val="ListParagraph"/>
              <w:numPr>
                <w:ilvl w:val="0"/>
                <w:numId w:val="25"/>
              </w:numPr>
            </w:pPr>
          </w:p>
        </w:tc>
        <w:tc>
          <w:tcPr>
            <w:tcW w:w="4053" w:type="dxa"/>
          </w:tcPr>
          <w:p w14:paraId="5ED64D07" w14:textId="77777777" w:rsidR="00EE3752" w:rsidRDefault="00EE3752" w:rsidP="00084B11">
            <w:r>
              <w:t>Shows the ‘share as link’ as a menu item</w:t>
            </w:r>
          </w:p>
          <w:p w14:paraId="5E55DE55" w14:textId="77777777" w:rsidR="00EE3752" w:rsidRPr="00B86D21" w:rsidRDefault="00EE3752" w:rsidP="00084B11">
            <w:r w:rsidRPr="00FA422A">
              <w:rPr>
                <w:noProof/>
                <w:lang w:val="fr-FR" w:eastAsia="zh-CN"/>
              </w:rPr>
              <w:lastRenderedPageBreak/>
              <w:drawing>
                <wp:inline distT="0" distB="0" distL="0" distR="0" wp14:anchorId="576200E9" wp14:editId="65C9CDD9">
                  <wp:extent cx="1987826" cy="3602935"/>
                  <wp:effectExtent l="0" t="0" r="0" b="0"/>
                  <wp:docPr id="1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3"/>
                          <a:stretch>
                            <a:fillRect/>
                          </a:stretch>
                        </pic:blipFill>
                        <pic:spPr>
                          <a:xfrm>
                            <a:off x="0" y="0"/>
                            <a:ext cx="1991438" cy="3609481"/>
                          </a:xfrm>
                          <a:prstGeom prst="rect">
                            <a:avLst/>
                          </a:prstGeom>
                        </pic:spPr>
                      </pic:pic>
                    </a:graphicData>
                  </a:graphic>
                </wp:inline>
              </w:drawing>
            </w:r>
          </w:p>
        </w:tc>
        <w:tc>
          <w:tcPr>
            <w:tcW w:w="3094" w:type="dxa"/>
          </w:tcPr>
          <w:p w14:paraId="1F3F4616" w14:textId="77777777" w:rsidR="00EE3752" w:rsidRDefault="00EE3752" w:rsidP="006526C1">
            <w:pPr>
              <w:pStyle w:val="ListParagraph"/>
              <w:numPr>
                <w:ilvl w:val="0"/>
                <w:numId w:val="24"/>
              </w:numPr>
            </w:pPr>
            <w:r>
              <w:lastRenderedPageBreak/>
              <w:t>Doesn’t distract from regular share flows</w:t>
            </w:r>
          </w:p>
        </w:tc>
        <w:tc>
          <w:tcPr>
            <w:tcW w:w="2915" w:type="dxa"/>
          </w:tcPr>
          <w:p w14:paraId="59708059" w14:textId="77777777" w:rsidR="00EE3752" w:rsidRDefault="00EE3752" w:rsidP="006526C1">
            <w:pPr>
              <w:pStyle w:val="ListParagraph"/>
              <w:numPr>
                <w:ilvl w:val="0"/>
                <w:numId w:val="23"/>
              </w:numPr>
            </w:pPr>
            <w:r>
              <w:t>Harder to discover (If flighting suggests that several users use it, then we can consider it a first class citizen)</w:t>
            </w:r>
          </w:p>
          <w:p w14:paraId="4BF8C5AD" w14:textId="7E89318F" w:rsidR="00EE3752" w:rsidRPr="00B86D21" w:rsidRDefault="29DB7A81" w:rsidP="006526C1">
            <w:pPr>
              <w:pStyle w:val="ListParagraph"/>
              <w:numPr>
                <w:ilvl w:val="0"/>
                <w:numId w:val="23"/>
              </w:numPr>
            </w:pPr>
            <w:commentRangeStart w:id="97"/>
            <w:commentRangeStart w:id="98"/>
            <w:r>
              <w:t xml:space="preserve">What’s the point of enabling it, and </w:t>
            </w:r>
            <w:r>
              <w:lastRenderedPageBreak/>
              <w:t>then hiding as menu item?</w:t>
            </w:r>
            <w:commentRangeEnd w:id="97"/>
            <w:r w:rsidR="00EE3752">
              <w:rPr>
                <w:rStyle w:val="CommentReference"/>
              </w:rPr>
              <w:commentReference w:id="97"/>
            </w:r>
            <w:commentRangeEnd w:id="98"/>
            <w:r w:rsidR="00EE3752">
              <w:rPr>
                <w:rStyle w:val="CommentReference"/>
              </w:rPr>
              <w:commentReference w:id="98"/>
            </w:r>
          </w:p>
        </w:tc>
      </w:tr>
      <w:tr w:rsidR="00EE3752" w14:paraId="782F225A" w14:textId="77777777" w:rsidTr="64A7EA9D">
        <w:tc>
          <w:tcPr>
            <w:tcW w:w="450" w:type="dxa"/>
          </w:tcPr>
          <w:p w14:paraId="03EC120C" w14:textId="77777777" w:rsidR="00EE3752" w:rsidRPr="00B1601E" w:rsidRDefault="00EE3752" w:rsidP="006526C1">
            <w:pPr>
              <w:pStyle w:val="ListParagraph"/>
              <w:numPr>
                <w:ilvl w:val="0"/>
                <w:numId w:val="25"/>
              </w:numPr>
            </w:pPr>
          </w:p>
        </w:tc>
        <w:tc>
          <w:tcPr>
            <w:tcW w:w="4053" w:type="dxa"/>
          </w:tcPr>
          <w:p w14:paraId="127CF6A8" w14:textId="77777777" w:rsidR="00EE3752" w:rsidRPr="00B1601E" w:rsidRDefault="00EE3752" w:rsidP="00084B11">
            <w:pPr>
              <w:rPr>
                <w:b/>
              </w:rPr>
            </w:pPr>
            <w:r>
              <w:t xml:space="preserve">Provides some customization on top of the Share picker UI enabling users to toggle between sharing as file or sharing as a link. </w:t>
            </w:r>
            <w:r w:rsidRPr="00B1601E">
              <w:rPr>
                <w:b/>
              </w:rPr>
              <w:t>Always default to ‘attachment’ and enable users to switch to ‘link’.</w:t>
            </w:r>
          </w:p>
          <w:p w14:paraId="5F0F4985" w14:textId="77777777" w:rsidR="00EE3752" w:rsidRPr="00B86D21" w:rsidRDefault="00EE3752" w:rsidP="00084B11">
            <w:r w:rsidRPr="00FA422A">
              <w:rPr>
                <w:noProof/>
                <w:lang w:val="fr-FR" w:eastAsia="zh-CN"/>
              </w:rPr>
              <w:drawing>
                <wp:inline distT="0" distB="0" distL="0" distR="0" wp14:anchorId="09EAEA8E" wp14:editId="14351292">
                  <wp:extent cx="1773141" cy="2238656"/>
                  <wp:effectExtent l="0" t="0" r="0" b="9525"/>
                  <wp:docPr id="1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4"/>
                          <a:stretch>
                            <a:fillRect/>
                          </a:stretch>
                        </pic:blipFill>
                        <pic:spPr>
                          <a:xfrm>
                            <a:off x="0" y="0"/>
                            <a:ext cx="1781675" cy="2249430"/>
                          </a:xfrm>
                          <a:prstGeom prst="rect">
                            <a:avLst/>
                          </a:prstGeom>
                        </pic:spPr>
                      </pic:pic>
                    </a:graphicData>
                  </a:graphic>
                </wp:inline>
              </w:drawing>
            </w:r>
          </w:p>
        </w:tc>
        <w:tc>
          <w:tcPr>
            <w:tcW w:w="3094" w:type="dxa"/>
          </w:tcPr>
          <w:p w14:paraId="68845FE3" w14:textId="77777777" w:rsidR="00EE3752" w:rsidRDefault="00EE3752" w:rsidP="006526C1">
            <w:pPr>
              <w:pStyle w:val="ListParagraph"/>
              <w:numPr>
                <w:ilvl w:val="0"/>
                <w:numId w:val="24"/>
              </w:numPr>
            </w:pPr>
            <w:r>
              <w:t>Natural part of current share flow</w:t>
            </w:r>
          </w:p>
          <w:p w14:paraId="395F68DF" w14:textId="77777777" w:rsidR="00EE3752" w:rsidRDefault="00EE3752" w:rsidP="006526C1">
            <w:pPr>
              <w:pStyle w:val="ListParagraph"/>
              <w:numPr>
                <w:ilvl w:val="0"/>
                <w:numId w:val="24"/>
              </w:numPr>
            </w:pPr>
            <w:r>
              <w:t>Doesn’t disrupt regular share as file flows</w:t>
            </w:r>
          </w:p>
        </w:tc>
        <w:tc>
          <w:tcPr>
            <w:tcW w:w="2915" w:type="dxa"/>
          </w:tcPr>
          <w:p w14:paraId="1C4711F3" w14:textId="77777777" w:rsidR="00EE3752" w:rsidRDefault="00EE3752" w:rsidP="006526C1">
            <w:pPr>
              <w:pStyle w:val="ListParagraph"/>
              <w:numPr>
                <w:ilvl w:val="0"/>
                <w:numId w:val="24"/>
              </w:numPr>
            </w:pPr>
            <w:r>
              <w:t>Limit discovery of ‘share as link’ option</w:t>
            </w:r>
          </w:p>
          <w:p w14:paraId="6D885012" w14:textId="77777777" w:rsidR="00EE3752" w:rsidRDefault="00EE3752" w:rsidP="006526C1">
            <w:pPr>
              <w:pStyle w:val="ListParagraph"/>
              <w:numPr>
                <w:ilvl w:val="0"/>
                <w:numId w:val="24"/>
              </w:numPr>
            </w:pPr>
            <w:r>
              <w:t>What is the phone solution?</w:t>
            </w:r>
          </w:p>
          <w:p w14:paraId="2174B69B" w14:textId="77777777" w:rsidR="00EE3752" w:rsidRPr="00071DAF" w:rsidRDefault="00EE3752" w:rsidP="006526C1">
            <w:pPr>
              <w:pStyle w:val="ListParagraph"/>
              <w:numPr>
                <w:ilvl w:val="0"/>
                <w:numId w:val="24"/>
              </w:numPr>
            </w:pPr>
            <w:r w:rsidRPr="00071DAF">
              <w:rPr>
                <w:color w:val="FF0000"/>
              </w:rPr>
              <w:t>will we need to send content to share contract that enables both options, to make this happen?</w:t>
            </w:r>
          </w:p>
          <w:p w14:paraId="158E19B9" w14:textId="77777777" w:rsidR="00EE3752" w:rsidRPr="0005138D" w:rsidRDefault="00EE3752" w:rsidP="006526C1">
            <w:pPr>
              <w:pStyle w:val="ListParagraph"/>
              <w:numPr>
                <w:ilvl w:val="0"/>
                <w:numId w:val="24"/>
              </w:numPr>
            </w:pPr>
            <w:r>
              <w:rPr>
                <w:color w:val="FF0000"/>
              </w:rPr>
              <w:t>Unclear on how we will enable uploading local content using this entry point</w:t>
            </w:r>
          </w:p>
          <w:p w14:paraId="5EE2B5C2" w14:textId="4B396ADE" w:rsidR="00EE3752" w:rsidRDefault="2D79B268" w:rsidP="006526C1">
            <w:pPr>
              <w:pStyle w:val="ListParagraph"/>
              <w:numPr>
                <w:ilvl w:val="0"/>
                <w:numId w:val="24"/>
              </w:numPr>
            </w:pPr>
            <w:commentRangeStart w:id="99"/>
            <w:commentRangeStart w:id="100"/>
            <w:r>
              <w:t>Dependency</w:t>
            </w:r>
            <w:commentRangeEnd w:id="99"/>
            <w:r w:rsidR="00EE3752">
              <w:rPr>
                <w:rStyle w:val="CommentReference"/>
              </w:rPr>
              <w:commentReference w:id="99"/>
            </w:r>
            <w:commentRangeEnd w:id="100"/>
            <w:r w:rsidR="00EE3752">
              <w:rPr>
                <w:rStyle w:val="CommentReference"/>
              </w:rPr>
              <w:commentReference w:id="100"/>
            </w:r>
            <w:r>
              <w:t xml:space="preserve"> on threshold</w:t>
            </w:r>
          </w:p>
          <w:p w14:paraId="077D97A4" w14:textId="52687B98" w:rsidR="00EE3752" w:rsidRDefault="29DB7A81" w:rsidP="006526C1">
            <w:pPr>
              <w:pStyle w:val="ListParagraph"/>
              <w:numPr>
                <w:ilvl w:val="0"/>
                <w:numId w:val="24"/>
              </w:numPr>
            </w:pPr>
            <w:r>
              <w:lastRenderedPageBreak/>
              <w:t>extra step</w:t>
            </w:r>
          </w:p>
        </w:tc>
      </w:tr>
      <w:tr w:rsidR="00EE3752" w14:paraId="20BF4878" w14:textId="77777777" w:rsidTr="64A7EA9D">
        <w:tc>
          <w:tcPr>
            <w:tcW w:w="450" w:type="dxa"/>
          </w:tcPr>
          <w:p w14:paraId="4345C43E" w14:textId="77777777" w:rsidR="00EE3752" w:rsidRPr="00B1601E" w:rsidRDefault="00EE3752" w:rsidP="006526C1">
            <w:pPr>
              <w:pStyle w:val="ListParagraph"/>
              <w:numPr>
                <w:ilvl w:val="0"/>
                <w:numId w:val="25"/>
              </w:numPr>
            </w:pPr>
          </w:p>
        </w:tc>
        <w:tc>
          <w:tcPr>
            <w:tcW w:w="4053" w:type="dxa"/>
          </w:tcPr>
          <w:p w14:paraId="66864794" w14:textId="77777777" w:rsidR="00EE3752" w:rsidRDefault="00EE3752" w:rsidP="00084B11">
            <w:r>
              <w:t>Provides some customization on top of the Share picker UI enabling users to toggle between sharing as file or sharing as a link.</w:t>
            </w:r>
          </w:p>
          <w:p w14:paraId="4874D66D" w14:textId="77777777" w:rsidR="00EE3752" w:rsidRPr="00B1601E" w:rsidRDefault="00EE3752" w:rsidP="00084B11">
            <w:pPr>
              <w:rPr>
                <w:b/>
              </w:rPr>
            </w:pPr>
            <w:r w:rsidRPr="00B1601E">
              <w:rPr>
                <w:b/>
              </w:rPr>
              <w:t>Choose the selected option based on content selected. Like if they have selected 50 photos</w:t>
            </w:r>
            <w:r>
              <w:rPr>
                <w:b/>
              </w:rPr>
              <w:t xml:space="preserve"> </w:t>
            </w:r>
            <w:r w:rsidRPr="00B1601E">
              <w:rPr>
                <w:b/>
              </w:rPr>
              <w:t>+</w:t>
            </w:r>
            <w:r>
              <w:rPr>
                <w:b/>
              </w:rPr>
              <w:t xml:space="preserve"> </w:t>
            </w:r>
            <w:r w:rsidRPr="00B1601E">
              <w:rPr>
                <w:b/>
              </w:rPr>
              <w:t>videos, then suggest sharing as link, where the user has option of toggling to regular file share.</w:t>
            </w:r>
          </w:p>
          <w:p w14:paraId="4552EF63" w14:textId="77777777" w:rsidR="00EE3752" w:rsidRDefault="00EE3752" w:rsidP="00084B11"/>
          <w:p w14:paraId="19B67000" w14:textId="77777777" w:rsidR="00EE3752" w:rsidRDefault="00EE3752" w:rsidP="00084B11">
            <w:r w:rsidRPr="00FA422A">
              <w:rPr>
                <w:noProof/>
                <w:lang w:val="fr-FR" w:eastAsia="zh-CN"/>
              </w:rPr>
              <w:drawing>
                <wp:inline distT="0" distB="0" distL="0" distR="0" wp14:anchorId="53161B5E" wp14:editId="1224C50F">
                  <wp:extent cx="1773141" cy="2238656"/>
                  <wp:effectExtent l="0" t="0" r="0" b="9525"/>
                  <wp:docPr id="1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4"/>
                          <a:stretch>
                            <a:fillRect/>
                          </a:stretch>
                        </pic:blipFill>
                        <pic:spPr>
                          <a:xfrm>
                            <a:off x="0" y="0"/>
                            <a:ext cx="1781675" cy="2249430"/>
                          </a:xfrm>
                          <a:prstGeom prst="rect">
                            <a:avLst/>
                          </a:prstGeom>
                        </pic:spPr>
                      </pic:pic>
                    </a:graphicData>
                  </a:graphic>
                </wp:inline>
              </w:drawing>
            </w:r>
          </w:p>
        </w:tc>
        <w:tc>
          <w:tcPr>
            <w:tcW w:w="3094" w:type="dxa"/>
          </w:tcPr>
          <w:p w14:paraId="06F36AF9" w14:textId="77777777" w:rsidR="00EE3752" w:rsidRDefault="00EE3752" w:rsidP="006526C1">
            <w:pPr>
              <w:pStyle w:val="ListParagraph"/>
              <w:numPr>
                <w:ilvl w:val="0"/>
                <w:numId w:val="24"/>
              </w:numPr>
            </w:pPr>
            <w:r>
              <w:t>Promoting share as link wherever we think best</w:t>
            </w:r>
          </w:p>
          <w:p w14:paraId="435B840F" w14:textId="77777777" w:rsidR="00EE3752" w:rsidRDefault="00EE3752" w:rsidP="006526C1">
            <w:pPr>
              <w:pStyle w:val="ListParagraph"/>
              <w:numPr>
                <w:ilvl w:val="0"/>
                <w:numId w:val="24"/>
              </w:numPr>
            </w:pPr>
            <w:r>
              <w:t>Prevents potential failures in target apps</w:t>
            </w:r>
          </w:p>
          <w:p w14:paraId="28E616BB" w14:textId="77777777" w:rsidR="00EE3752" w:rsidRDefault="00EE3752" w:rsidP="006526C1">
            <w:pPr>
              <w:pStyle w:val="ListParagraph"/>
              <w:numPr>
                <w:ilvl w:val="0"/>
                <w:numId w:val="24"/>
              </w:numPr>
            </w:pPr>
            <w:r>
              <w:t>Natural extension of current share flow</w:t>
            </w:r>
          </w:p>
        </w:tc>
        <w:tc>
          <w:tcPr>
            <w:tcW w:w="2915" w:type="dxa"/>
          </w:tcPr>
          <w:p w14:paraId="1E02D143" w14:textId="77777777" w:rsidR="00EE3752" w:rsidRDefault="00EE3752" w:rsidP="006526C1">
            <w:pPr>
              <w:pStyle w:val="ListParagraph"/>
              <w:numPr>
                <w:ilvl w:val="0"/>
                <w:numId w:val="24"/>
              </w:numPr>
            </w:pPr>
            <w:r>
              <w:t>Confusing to users as to why we sometimes recommend file share and sometimes recommend share as link</w:t>
            </w:r>
          </w:p>
          <w:p w14:paraId="6D22BC32" w14:textId="77777777" w:rsidR="00EE3752" w:rsidRDefault="00EE3752" w:rsidP="006526C1">
            <w:pPr>
              <w:pStyle w:val="ListParagraph"/>
              <w:numPr>
                <w:ilvl w:val="0"/>
                <w:numId w:val="24"/>
              </w:numPr>
            </w:pPr>
            <w:r>
              <w:t>Reason for providing recommendation is not explicitly stated to user</w:t>
            </w:r>
          </w:p>
          <w:p w14:paraId="689AC798" w14:textId="77777777" w:rsidR="00EE3752" w:rsidRDefault="00EE3752" w:rsidP="006526C1">
            <w:pPr>
              <w:pStyle w:val="ListParagraph"/>
              <w:numPr>
                <w:ilvl w:val="0"/>
                <w:numId w:val="24"/>
              </w:numPr>
            </w:pPr>
            <w:r>
              <w:t>Users may make mistakes if they don’t notice the option we pre-selected for them</w:t>
            </w:r>
          </w:p>
          <w:p w14:paraId="14E7EEC2" w14:textId="77777777" w:rsidR="00EE3752" w:rsidRDefault="00EE3752" w:rsidP="006526C1">
            <w:pPr>
              <w:pStyle w:val="ListParagraph"/>
              <w:numPr>
                <w:ilvl w:val="0"/>
                <w:numId w:val="24"/>
              </w:numPr>
            </w:pPr>
            <w:commentRangeStart w:id="101"/>
            <w:r w:rsidRPr="001A12DA">
              <w:t>Dependency</w:t>
            </w:r>
            <w:commentRangeEnd w:id="101"/>
            <w:r>
              <w:rPr>
                <w:rStyle w:val="CommentReference"/>
                <w:rFonts w:ascii="Calibri" w:eastAsiaTheme="minorEastAsia" w:hAnsi="Calibri" w:cs="Times New Roman"/>
                <w:lang w:bidi="en-US"/>
              </w:rPr>
              <w:commentReference w:id="101"/>
            </w:r>
            <w:r w:rsidRPr="001A12DA">
              <w:t xml:space="preserve"> on threshold</w:t>
            </w:r>
          </w:p>
        </w:tc>
      </w:tr>
      <w:tr w:rsidR="00EE3752" w14:paraId="3D6A6895" w14:textId="77777777" w:rsidTr="64A7EA9D">
        <w:tc>
          <w:tcPr>
            <w:tcW w:w="450" w:type="dxa"/>
          </w:tcPr>
          <w:p w14:paraId="654BDBB7" w14:textId="77777777" w:rsidR="00EE3752" w:rsidRPr="00B1601E" w:rsidRDefault="00EE3752" w:rsidP="006526C1">
            <w:pPr>
              <w:pStyle w:val="ListParagraph"/>
              <w:numPr>
                <w:ilvl w:val="0"/>
                <w:numId w:val="25"/>
              </w:numPr>
            </w:pPr>
          </w:p>
        </w:tc>
        <w:tc>
          <w:tcPr>
            <w:tcW w:w="4053" w:type="dxa"/>
          </w:tcPr>
          <w:p w14:paraId="2A38D732" w14:textId="77777777" w:rsidR="00EE3752" w:rsidRDefault="00EE3752" w:rsidP="00084B11">
            <w:r>
              <w:t>Provides some customization on top of the Share picker UI enabling users to toggle between sharing as file or sharing as a link.</w:t>
            </w:r>
          </w:p>
          <w:p w14:paraId="61A4593A" w14:textId="77777777" w:rsidR="00EE3752" w:rsidRDefault="00EE3752" w:rsidP="00084B11">
            <w:r w:rsidRPr="00B1601E">
              <w:rPr>
                <w:b/>
              </w:rPr>
              <w:t>Always default to ‘</w:t>
            </w:r>
            <w:r>
              <w:rPr>
                <w:b/>
              </w:rPr>
              <w:t>link</w:t>
            </w:r>
            <w:r w:rsidRPr="00B1601E">
              <w:rPr>
                <w:b/>
              </w:rPr>
              <w:t xml:space="preserve"> and enable users to switch to ‘</w:t>
            </w:r>
            <w:commentRangeStart w:id="102"/>
            <w:r>
              <w:rPr>
                <w:b/>
              </w:rPr>
              <w:t>attachment</w:t>
            </w:r>
            <w:commentRangeEnd w:id="102"/>
            <w:r>
              <w:rPr>
                <w:rStyle w:val="CommentReference"/>
                <w:rFonts w:ascii="Calibri" w:eastAsiaTheme="minorEastAsia" w:hAnsi="Calibri" w:cs="Times New Roman"/>
                <w:lang w:bidi="en-US"/>
              </w:rPr>
              <w:commentReference w:id="102"/>
            </w:r>
            <w:r w:rsidRPr="00B1601E">
              <w:rPr>
                <w:b/>
              </w:rPr>
              <w:t>.</w:t>
            </w:r>
          </w:p>
          <w:p w14:paraId="78FFEB85" w14:textId="77777777" w:rsidR="00EE3752" w:rsidRDefault="00EE3752" w:rsidP="00084B11">
            <w:r w:rsidRPr="00FA422A">
              <w:rPr>
                <w:noProof/>
                <w:lang w:val="fr-FR" w:eastAsia="zh-CN"/>
              </w:rPr>
              <w:lastRenderedPageBreak/>
              <w:drawing>
                <wp:inline distT="0" distB="0" distL="0" distR="0" wp14:anchorId="27A8971C" wp14:editId="09B9CBAA">
                  <wp:extent cx="1773141" cy="2238656"/>
                  <wp:effectExtent l="0" t="0" r="0" b="9525"/>
                  <wp:docPr id="1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4"/>
                          <a:stretch>
                            <a:fillRect/>
                          </a:stretch>
                        </pic:blipFill>
                        <pic:spPr>
                          <a:xfrm>
                            <a:off x="0" y="0"/>
                            <a:ext cx="1781675" cy="2249430"/>
                          </a:xfrm>
                          <a:prstGeom prst="rect">
                            <a:avLst/>
                          </a:prstGeom>
                        </pic:spPr>
                      </pic:pic>
                    </a:graphicData>
                  </a:graphic>
                </wp:inline>
              </w:drawing>
            </w:r>
          </w:p>
        </w:tc>
        <w:tc>
          <w:tcPr>
            <w:tcW w:w="3094" w:type="dxa"/>
          </w:tcPr>
          <w:p w14:paraId="0CFB4B46" w14:textId="77777777" w:rsidR="00EE3752" w:rsidRDefault="00EE3752" w:rsidP="006526C1">
            <w:pPr>
              <w:pStyle w:val="ListParagraph"/>
              <w:numPr>
                <w:ilvl w:val="0"/>
                <w:numId w:val="24"/>
              </w:numPr>
            </w:pPr>
            <w:r>
              <w:lastRenderedPageBreak/>
              <w:t>Highly promotes share as link option</w:t>
            </w:r>
          </w:p>
          <w:p w14:paraId="1F837CF2" w14:textId="77777777" w:rsidR="00EE3752" w:rsidRDefault="00EE3752" w:rsidP="006526C1">
            <w:pPr>
              <w:pStyle w:val="ListParagraph"/>
              <w:numPr>
                <w:ilvl w:val="0"/>
                <w:numId w:val="24"/>
              </w:numPr>
            </w:pPr>
            <w:r>
              <w:t>Natural extension of current share flow</w:t>
            </w:r>
          </w:p>
        </w:tc>
        <w:tc>
          <w:tcPr>
            <w:tcW w:w="2915" w:type="dxa"/>
          </w:tcPr>
          <w:p w14:paraId="125D1274" w14:textId="77777777" w:rsidR="00EE3752" w:rsidRDefault="00EE3752" w:rsidP="006526C1">
            <w:pPr>
              <w:pStyle w:val="ListParagraph"/>
              <w:numPr>
                <w:ilvl w:val="0"/>
                <w:numId w:val="24"/>
              </w:numPr>
            </w:pPr>
            <w:r>
              <w:t>No clear (or communicated) value prop when sharing small amount of content</w:t>
            </w:r>
          </w:p>
          <w:p w14:paraId="1799AB02" w14:textId="77777777" w:rsidR="00EE3752" w:rsidRDefault="00EE3752" w:rsidP="006526C1">
            <w:pPr>
              <w:pStyle w:val="ListParagraph"/>
              <w:numPr>
                <w:ilvl w:val="0"/>
                <w:numId w:val="24"/>
              </w:numPr>
            </w:pPr>
            <w:r>
              <w:t>Limits target app options potentially</w:t>
            </w:r>
          </w:p>
          <w:p w14:paraId="7D422E69" w14:textId="77777777" w:rsidR="00EE3752" w:rsidRPr="001A12DA" w:rsidRDefault="00EE3752" w:rsidP="006526C1">
            <w:pPr>
              <w:pStyle w:val="ListParagraph"/>
              <w:numPr>
                <w:ilvl w:val="0"/>
                <w:numId w:val="24"/>
              </w:numPr>
            </w:pPr>
            <w:r w:rsidRPr="008423F1">
              <w:rPr>
                <w:color w:val="FF0000"/>
              </w:rPr>
              <w:t>How does this look like on phone?</w:t>
            </w:r>
          </w:p>
          <w:p w14:paraId="6EFB654F" w14:textId="77777777" w:rsidR="00EE3752" w:rsidRDefault="00EE3752" w:rsidP="006526C1">
            <w:pPr>
              <w:pStyle w:val="ListParagraph"/>
              <w:numPr>
                <w:ilvl w:val="0"/>
                <w:numId w:val="24"/>
              </w:numPr>
            </w:pPr>
            <w:r w:rsidRPr="001A12DA">
              <w:lastRenderedPageBreak/>
              <w:t>Dependency on threshold</w:t>
            </w:r>
          </w:p>
        </w:tc>
      </w:tr>
      <w:tr w:rsidR="00EE3752" w14:paraId="745328D2" w14:textId="77777777" w:rsidTr="64A7EA9D">
        <w:tc>
          <w:tcPr>
            <w:tcW w:w="450" w:type="dxa"/>
          </w:tcPr>
          <w:p w14:paraId="363AF0B9" w14:textId="77777777" w:rsidR="00EE3752" w:rsidRDefault="00EE3752" w:rsidP="006526C1">
            <w:pPr>
              <w:pStyle w:val="ListParagraph"/>
              <w:numPr>
                <w:ilvl w:val="0"/>
                <w:numId w:val="25"/>
              </w:numPr>
            </w:pPr>
          </w:p>
        </w:tc>
        <w:tc>
          <w:tcPr>
            <w:tcW w:w="4053" w:type="dxa"/>
          </w:tcPr>
          <w:p w14:paraId="0E31C5D2" w14:textId="77777777" w:rsidR="00EE3752" w:rsidRDefault="00EE3752" w:rsidP="00084B11">
            <w:r>
              <w:t>Always ask users to make a choice after they choose share entry point</w:t>
            </w:r>
          </w:p>
          <w:p w14:paraId="267ED03F" w14:textId="77777777" w:rsidR="00EE3752" w:rsidRDefault="00EE3752" w:rsidP="00084B11">
            <w:r>
              <w:rPr>
                <w:noProof/>
                <w:lang w:val="fr-FR" w:eastAsia="zh-CN"/>
              </w:rPr>
              <w:drawing>
                <wp:inline distT="0" distB="0" distL="0" distR="0" wp14:anchorId="37C6FEF7" wp14:editId="68302B23">
                  <wp:extent cx="1695450" cy="316230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95450" cy="3162300"/>
                          </a:xfrm>
                          <a:prstGeom prst="rect">
                            <a:avLst/>
                          </a:prstGeom>
                        </pic:spPr>
                      </pic:pic>
                    </a:graphicData>
                  </a:graphic>
                </wp:inline>
              </w:drawing>
            </w:r>
          </w:p>
          <w:p w14:paraId="6A07DB3F" w14:textId="77777777" w:rsidR="00EE3752" w:rsidRDefault="00EE3752" w:rsidP="00084B11">
            <w:r>
              <w:t>(add copy link to clipboard functionality)</w:t>
            </w:r>
          </w:p>
          <w:p w14:paraId="4A730256" w14:textId="77777777" w:rsidR="00EE3752" w:rsidRDefault="00EE3752" w:rsidP="00084B11"/>
        </w:tc>
        <w:tc>
          <w:tcPr>
            <w:tcW w:w="3094" w:type="dxa"/>
          </w:tcPr>
          <w:p w14:paraId="392D8026" w14:textId="77777777" w:rsidR="00EE3752" w:rsidRDefault="00EE3752" w:rsidP="006526C1">
            <w:pPr>
              <w:pStyle w:val="ListParagraph"/>
              <w:numPr>
                <w:ilvl w:val="0"/>
                <w:numId w:val="24"/>
              </w:numPr>
            </w:pPr>
            <w:r>
              <w:t>Promotes share as link</w:t>
            </w:r>
          </w:p>
          <w:p w14:paraId="219A02A8" w14:textId="77777777" w:rsidR="00EE3752" w:rsidRDefault="00EE3752" w:rsidP="006526C1">
            <w:pPr>
              <w:pStyle w:val="ListParagraph"/>
              <w:numPr>
                <w:ilvl w:val="0"/>
                <w:numId w:val="24"/>
              </w:numPr>
            </w:pPr>
            <w:r>
              <w:t xml:space="preserve">Opportunity to communicate to user why they should share as link </w:t>
            </w:r>
          </w:p>
          <w:p w14:paraId="2C649A22" w14:textId="77777777" w:rsidR="00EE3752" w:rsidRDefault="00EE3752" w:rsidP="00084B11">
            <w:pPr>
              <w:pStyle w:val="ListParagraph"/>
            </w:pPr>
          </w:p>
        </w:tc>
        <w:tc>
          <w:tcPr>
            <w:tcW w:w="2915" w:type="dxa"/>
          </w:tcPr>
          <w:p w14:paraId="2A79DF8C" w14:textId="77777777" w:rsidR="00EE3752" w:rsidRDefault="00EE3752" w:rsidP="006526C1">
            <w:pPr>
              <w:pStyle w:val="ListParagraph"/>
              <w:numPr>
                <w:ilvl w:val="0"/>
                <w:numId w:val="24"/>
              </w:numPr>
            </w:pPr>
            <w:r>
              <w:t xml:space="preserve">Always adding one extra step to share flow. </w:t>
            </w:r>
          </w:p>
          <w:p w14:paraId="2081C57E" w14:textId="77777777" w:rsidR="00EE3752" w:rsidRDefault="00EE3752" w:rsidP="006526C1">
            <w:pPr>
              <w:pStyle w:val="ListParagraph"/>
              <w:numPr>
                <w:ilvl w:val="0"/>
                <w:numId w:val="24"/>
              </w:numPr>
            </w:pPr>
            <w:r>
              <w:t>Not intuitive to users who don’t know enough or want to make an explicit choice</w:t>
            </w:r>
          </w:p>
          <w:p w14:paraId="2D823F20" w14:textId="77777777" w:rsidR="00EE3752" w:rsidRDefault="00EE3752" w:rsidP="006526C1">
            <w:pPr>
              <w:pStyle w:val="ListParagraph"/>
              <w:numPr>
                <w:ilvl w:val="0"/>
                <w:numId w:val="24"/>
              </w:numPr>
            </w:pPr>
            <w:r>
              <w:t>Becomes repetitive, perceived as annoying</w:t>
            </w:r>
          </w:p>
          <w:p w14:paraId="78BC8BFC" w14:textId="77777777" w:rsidR="00EE3752" w:rsidRDefault="00EE3752" w:rsidP="006526C1">
            <w:pPr>
              <w:pStyle w:val="ListParagraph"/>
              <w:numPr>
                <w:ilvl w:val="0"/>
                <w:numId w:val="24"/>
              </w:numPr>
            </w:pPr>
            <w:r>
              <w:t>Alarming (at least the first few times) to have a dialog like this</w:t>
            </w:r>
          </w:p>
        </w:tc>
      </w:tr>
      <w:tr w:rsidR="00EE3752" w14:paraId="08749AF5" w14:textId="77777777" w:rsidTr="64A7EA9D">
        <w:tc>
          <w:tcPr>
            <w:tcW w:w="450" w:type="dxa"/>
          </w:tcPr>
          <w:p w14:paraId="3551FE3F" w14:textId="77777777" w:rsidR="00EE3752" w:rsidRDefault="00EE3752" w:rsidP="006526C1">
            <w:pPr>
              <w:pStyle w:val="ListParagraph"/>
              <w:numPr>
                <w:ilvl w:val="0"/>
                <w:numId w:val="25"/>
              </w:numPr>
            </w:pPr>
          </w:p>
        </w:tc>
        <w:tc>
          <w:tcPr>
            <w:tcW w:w="4053" w:type="dxa"/>
          </w:tcPr>
          <w:p w14:paraId="25937767" w14:textId="77777777" w:rsidR="00EE3752" w:rsidRDefault="00EE3752" w:rsidP="00084B11">
            <w:r>
              <w:t>Only provide form to user if they meet some criteria</w:t>
            </w:r>
          </w:p>
          <w:p w14:paraId="25586CF5" w14:textId="18445B91" w:rsidR="00EE3752" w:rsidRDefault="00EE3752" w:rsidP="00084B11">
            <w:commentRangeStart w:id="103"/>
            <w:commentRangeStart w:id="104"/>
            <w:r>
              <w:rPr>
                <w:noProof/>
                <w:lang w:val="fr-FR" w:eastAsia="zh-CN"/>
              </w:rPr>
              <w:lastRenderedPageBreak/>
              <w:drawing>
                <wp:inline distT="0" distB="0" distL="0" distR="0" wp14:anchorId="1AF3BCA7" wp14:editId="64A6DE75">
                  <wp:extent cx="1717481" cy="2775464"/>
                  <wp:effectExtent l="0" t="0" r="0" b="6350"/>
                  <wp:docPr id="19808625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6">
                            <a:extLst>
                              <a:ext uri="{28A0092B-C50C-407E-A947-70E740481C1C}">
                                <a14:useLocalDpi xmlns:a14="http://schemas.microsoft.com/office/drawing/2010/main" val="0"/>
                              </a:ext>
                            </a:extLst>
                          </a:blip>
                          <a:stretch>
                            <a:fillRect/>
                          </a:stretch>
                        </pic:blipFill>
                        <pic:spPr>
                          <a:xfrm>
                            <a:off x="0" y="0"/>
                            <a:ext cx="1717481" cy="2775464"/>
                          </a:xfrm>
                          <a:prstGeom prst="rect">
                            <a:avLst/>
                          </a:prstGeom>
                        </pic:spPr>
                      </pic:pic>
                    </a:graphicData>
                  </a:graphic>
                </wp:inline>
              </w:drawing>
            </w:r>
            <w:commentRangeEnd w:id="103"/>
            <w:r>
              <w:rPr>
                <w:rStyle w:val="CommentReference"/>
              </w:rPr>
              <w:commentReference w:id="103"/>
            </w:r>
            <w:commentRangeEnd w:id="104"/>
            <w:r>
              <w:rPr>
                <w:rStyle w:val="CommentReference"/>
              </w:rPr>
              <w:commentReference w:id="104"/>
            </w:r>
          </w:p>
          <w:p w14:paraId="4C58B1DE" w14:textId="77777777" w:rsidR="00EE3752" w:rsidRDefault="00EE3752" w:rsidP="00084B11">
            <w:r>
              <w:t>(add copy link to clipboard functionality)</w:t>
            </w:r>
          </w:p>
        </w:tc>
        <w:tc>
          <w:tcPr>
            <w:tcW w:w="3094" w:type="dxa"/>
          </w:tcPr>
          <w:p w14:paraId="01AC7AB4" w14:textId="77777777" w:rsidR="00EE3752" w:rsidRDefault="00EE3752" w:rsidP="006526C1">
            <w:pPr>
              <w:pStyle w:val="ListParagraph"/>
              <w:numPr>
                <w:ilvl w:val="0"/>
                <w:numId w:val="24"/>
              </w:numPr>
            </w:pPr>
            <w:r>
              <w:lastRenderedPageBreak/>
              <w:t xml:space="preserve">Promotes sharing as link especially for the scenarios we think </w:t>
            </w:r>
            <w:r>
              <w:lastRenderedPageBreak/>
              <w:t>that has the most value for</w:t>
            </w:r>
          </w:p>
          <w:p w14:paraId="50EBF1D4" w14:textId="77777777" w:rsidR="00EE3752" w:rsidRDefault="00EE3752" w:rsidP="006526C1">
            <w:pPr>
              <w:pStyle w:val="ListParagraph"/>
              <w:numPr>
                <w:ilvl w:val="0"/>
                <w:numId w:val="24"/>
              </w:numPr>
            </w:pPr>
            <w:r>
              <w:t>Clearly explains value prop based on current selection for sharing as link (Example: Looks like you have selected a large amount of photos. Would you rather share as a link?)</w:t>
            </w:r>
          </w:p>
        </w:tc>
        <w:tc>
          <w:tcPr>
            <w:tcW w:w="2915" w:type="dxa"/>
          </w:tcPr>
          <w:p w14:paraId="06A932D4" w14:textId="77777777" w:rsidR="00EE3752" w:rsidRDefault="00EE3752" w:rsidP="006526C1">
            <w:pPr>
              <w:pStyle w:val="ListParagraph"/>
              <w:numPr>
                <w:ilvl w:val="0"/>
                <w:numId w:val="24"/>
              </w:numPr>
            </w:pPr>
            <w:r>
              <w:lastRenderedPageBreak/>
              <w:t xml:space="preserve">Hard to determine criteria since data </w:t>
            </w:r>
            <w:r>
              <w:lastRenderedPageBreak/>
              <w:t>limits vary extensively by app</w:t>
            </w:r>
          </w:p>
          <w:p w14:paraId="240FAD35" w14:textId="77777777" w:rsidR="00EE3752" w:rsidRDefault="00EE3752" w:rsidP="006526C1">
            <w:pPr>
              <w:pStyle w:val="ListParagraph"/>
              <w:numPr>
                <w:ilvl w:val="0"/>
                <w:numId w:val="24"/>
              </w:numPr>
            </w:pPr>
            <w:r>
              <w:t>Seems magical when the option is provided, don’t know how to find the entry point when user selection doesn’t meet our set criteria</w:t>
            </w:r>
          </w:p>
        </w:tc>
      </w:tr>
      <w:tr w:rsidR="00EE3752" w14:paraId="1E6DD890" w14:textId="77777777" w:rsidTr="64A7EA9D">
        <w:tc>
          <w:tcPr>
            <w:tcW w:w="450" w:type="dxa"/>
          </w:tcPr>
          <w:p w14:paraId="7C694E2A" w14:textId="77777777" w:rsidR="00EE3752" w:rsidRDefault="00EE3752" w:rsidP="006526C1">
            <w:pPr>
              <w:pStyle w:val="ListParagraph"/>
              <w:numPr>
                <w:ilvl w:val="0"/>
                <w:numId w:val="25"/>
              </w:numPr>
            </w:pPr>
          </w:p>
        </w:tc>
        <w:tc>
          <w:tcPr>
            <w:tcW w:w="4053" w:type="dxa"/>
          </w:tcPr>
          <w:p w14:paraId="6EE8A50E" w14:textId="77777777" w:rsidR="00EE3752" w:rsidRDefault="00EE3752" w:rsidP="00084B11">
            <w:r>
              <w:t>Regular share entry point that gives used a custom page enabling them to make choices on whether they want to share as file or as link. Page may look something like this:</w:t>
            </w:r>
          </w:p>
          <w:p w14:paraId="6E10F767" w14:textId="77777777" w:rsidR="00EE3752" w:rsidRDefault="00EE3752" w:rsidP="00084B11">
            <w:r>
              <w:rPr>
                <w:b/>
                <w:noProof/>
                <w:lang w:val="fr-FR" w:eastAsia="zh-CN"/>
              </w:rPr>
              <w:drawing>
                <wp:inline distT="0" distB="0" distL="0" distR="0" wp14:anchorId="7159A1EE" wp14:editId="16A60F2A">
                  <wp:extent cx="1596788" cy="2112018"/>
                  <wp:effectExtent l="0" t="0" r="3810" b="254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6258" cy="2124544"/>
                          </a:xfrm>
                          <a:prstGeom prst="rect">
                            <a:avLst/>
                          </a:prstGeom>
                          <a:noFill/>
                          <a:ln>
                            <a:noFill/>
                          </a:ln>
                        </pic:spPr>
                      </pic:pic>
                    </a:graphicData>
                  </a:graphic>
                </wp:inline>
              </w:drawing>
            </w:r>
          </w:p>
        </w:tc>
        <w:tc>
          <w:tcPr>
            <w:tcW w:w="3094" w:type="dxa"/>
          </w:tcPr>
          <w:p w14:paraId="1BF02B39" w14:textId="77777777" w:rsidR="00EE3752" w:rsidRDefault="00EE3752" w:rsidP="006526C1">
            <w:pPr>
              <w:pStyle w:val="ListParagraph"/>
              <w:numPr>
                <w:ilvl w:val="0"/>
                <w:numId w:val="24"/>
              </w:numPr>
            </w:pPr>
            <w:r>
              <w:t>Promotes share as link without confusing users</w:t>
            </w:r>
          </w:p>
          <w:p w14:paraId="67B6E679" w14:textId="77777777" w:rsidR="00EE3752" w:rsidRDefault="00EE3752" w:rsidP="006526C1">
            <w:pPr>
              <w:pStyle w:val="ListParagraph"/>
              <w:numPr>
                <w:ilvl w:val="0"/>
                <w:numId w:val="24"/>
              </w:numPr>
            </w:pPr>
            <w:r>
              <w:t>Provides user ability to share as file to the apps they use</w:t>
            </w:r>
          </w:p>
          <w:p w14:paraId="6EB495B5" w14:textId="77777777" w:rsidR="00EE3752" w:rsidRDefault="00EE3752" w:rsidP="006526C1">
            <w:pPr>
              <w:pStyle w:val="ListParagraph"/>
              <w:numPr>
                <w:ilvl w:val="0"/>
                <w:numId w:val="24"/>
              </w:numPr>
            </w:pPr>
            <w:r>
              <w:t>Flexible for future items like auto-suggestions (people, rooms/groups) and shared albums</w:t>
            </w:r>
          </w:p>
          <w:p w14:paraId="20E03438" w14:textId="77777777" w:rsidR="00EE3752" w:rsidRDefault="00EE3752" w:rsidP="006526C1">
            <w:pPr>
              <w:pStyle w:val="ListParagraph"/>
              <w:numPr>
                <w:ilvl w:val="0"/>
                <w:numId w:val="24"/>
              </w:numPr>
            </w:pPr>
            <w:r>
              <w:t>No dependency on Threshold</w:t>
            </w:r>
          </w:p>
          <w:p w14:paraId="54401EBC" w14:textId="77777777" w:rsidR="00EE3752" w:rsidRPr="001A12DA" w:rsidRDefault="00EE3752" w:rsidP="006526C1">
            <w:pPr>
              <w:pStyle w:val="ListParagraph"/>
              <w:numPr>
                <w:ilvl w:val="0"/>
                <w:numId w:val="24"/>
              </w:numPr>
            </w:pPr>
            <w:r>
              <w:t>Could take a dependency on integrating share targets into this UI</w:t>
            </w:r>
          </w:p>
        </w:tc>
        <w:tc>
          <w:tcPr>
            <w:tcW w:w="2915" w:type="dxa"/>
          </w:tcPr>
          <w:p w14:paraId="3AE7FCB2" w14:textId="77777777" w:rsidR="00EE3752" w:rsidRDefault="00EE3752" w:rsidP="006526C1">
            <w:pPr>
              <w:pStyle w:val="ListParagraph"/>
              <w:numPr>
                <w:ilvl w:val="0"/>
                <w:numId w:val="24"/>
              </w:numPr>
            </w:pPr>
            <w:r>
              <w:t>Doesn’t enable users to share links to apps they are used to. Only file share is enabled for share targets.</w:t>
            </w:r>
          </w:p>
          <w:p w14:paraId="70D60FCE" w14:textId="77777777" w:rsidR="00EE3752" w:rsidRDefault="00EE3752" w:rsidP="006526C1">
            <w:pPr>
              <w:pStyle w:val="ListParagraph"/>
              <w:numPr>
                <w:ilvl w:val="0"/>
                <w:numId w:val="24"/>
              </w:numPr>
            </w:pPr>
            <w:r>
              <w:t>Page could get quite heavy</w:t>
            </w:r>
          </w:p>
          <w:p w14:paraId="5F293530" w14:textId="77777777" w:rsidR="00EE3752" w:rsidRDefault="00EE3752" w:rsidP="006526C1">
            <w:pPr>
              <w:pStyle w:val="ListParagraph"/>
              <w:numPr>
                <w:ilvl w:val="0"/>
                <w:numId w:val="24"/>
              </w:numPr>
            </w:pPr>
            <w:r>
              <w:t xml:space="preserve">For M1, share charm exists and experiences would differ </w:t>
            </w:r>
          </w:p>
          <w:p w14:paraId="4AEA6D3F" w14:textId="77777777" w:rsidR="00EE3752" w:rsidRPr="00DA6051" w:rsidRDefault="00EE3752" w:rsidP="006526C1">
            <w:pPr>
              <w:pStyle w:val="ListParagraph"/>
              <w:numPr>
                <w:ilvl w:val="0"/>
                <w:numId w:val="24"/>
              </w:numPr>
            </w:pPr>
            <w:r>
              <w:t>In M1, have to go through share charm.</w:t>
            </w:r>
          </w:p>
        </w:tc>
      </w:tr>
      <w:tr w:rsidR="00EE3752" w14:paraId="4CE42C86" w14:textId="77777777" w:rsidTr="64A7EA9D">
        <w:tc>
          <w:tcPr>
            <w:tcW w:w="450" w:type="dxa"/>
          </w:tcPr>
          <w:p w14:paraId="7719DB82" w14:textId="77777777" w:rsidR="00EE3752" w:rsidRDefault="00EE3752" w:rsidP="006526C1">
            <w:pPr>
              <w:pStyle w:val="ListParagraph"/>
              <w:numPr>
                <w:ilvl w:val="0"/>
                <w:numId w:val="25"/>
              </w:numPr>
            </w:pPr>
          </w:p>
        </w:tc>
        <w:tc>
          <w:tcPr>
            <w:tcW w:w="4053" w:type="dxa"/>
          </w:tcPr>
          <w:p w14:paraId="36070A34" w14:textId="77777777" w:rsidR="00EE3752" w:rsidRDefault="00EE3752" w:rsidP="00084B11">
            <w:r>
              <w:t xml:space="preserve">Let the target app choose. Photos app to provide both physical files and URL </w:t>
            </w:r>
            <w:r>
              <w:lastRenderedPageBreak/>
              <w:t>to content and the target app will choose which one they prefer to use.</w:t>
            </w:r>
          </w:p>
        </w:tc>
        <w:tc>
          <w:tcPr>
            <w:tcW w:w="3094" w:type="dxa"/>
          </w:tcPr>
          <w:p w14:paraId="471F5005" w14:textId="77777777" w:rsidR="00EE3752" w:rsidRDefault="00EE3752" w:rsidP="006526C1">
            <w:pPr>
              <w:pStyle w:val="ListParagraph"/>
              <w:numPr>
                <w:ilvl w:val="0"/>
                <w:numId w:val="24"/>
              </w:numPr>
            </w:pPr>
            <w:r>
              <w:lastRenderedPageBreak/>
              <w:t xml:space="preserve">Target apps customize for sharing </w:t>
            </w:r>
            <w:r>
              <w:lastRenderedPageBreak/>
              <w:t>option that best meets their needs</w:t>
            </w:r>
          </w:p>
          <w:p w14:paraId="174DB592" w14:textId="77777777" w:rsidR="00EE3752" w:rsidRDefault="00EE3752" w:rsidP="006526C1">
            <w:pPr>
              <w:pStyle w:val="ListParagraph"/>
              <w:numPr>
                <w:ilvl w:val="0"/>
                <w:numId w:val="24"/>
              </w:numPr>
            </w:pPr>
            <w:r>
              <w:t>No extra UI, no user decision to be made</w:t>
            </w:r>
          </w:p>
        </w:tc>
        <w:tc>
          <w:tcPr>
            <w:tcW w:w="2915" w:type="dxa"/>
          </w:tcPr>
          <w:p w14:paraId="1B3B6F25" w14:textId="77777777" w:rsidR="00EE3752" w:rsidRDefault="00EE3752" w:rsidP="006526C1">
            <w:pPr>
              <w:pStyle w:val="ListParagraph"/>
              <w:numPr>
                <w:ilvl w:val="0"/>
                <w:numId w:val="24"/>
              </w:numPr>
            </w:pPr>
            <w:r>
              <w:lastRenderedPageBreak/>
              <w:t xml:space="preserve">User may get confused as to why </w:t>
            </w:r>
            <w:r>
              <w:lastRenderedPageBreak/>
              <w:t>certain apps display links while other have physical files</w:t>
            </w:r>
          </w:p>
          <w:p w14:paraId="52238E65" w14:textId="44CDECD7" w:rsidR="00EE3752" w:rsidRDefault="64A7EA9D" w:rsidP="006526C1">
            <w:pPr>
              <w:pStyle w:val="ListParagraph"/>
              <w:numPr>
                <w:ilvl w:val="0"/>
                <w:numId w:val="24"/>
              </w:numPr>
            </w:pPr>
            <w:r>
              <w:t>User not in control of the choice, dependent on target app to make the right c</w:t>
            </w:r>
            <w:commentRangeStart w:id="105"/>
            <w:commentRangeStart w:id="106"/>
            <w:r>
              <w:t>hoice (apps have to be updated to add in this logic)</w:t>
            </w:r>
            <w:commentRangeEnd w:id="105"/>
            <w:r w:rsidR="00EE3752">
              <w:rPr>
                <w:rStyle w:val="CommentReference"/>
              </w:rPr>
              <w:commentReference w:id="105"/>
            </w:r>
            <w:commentRangeEnd w:id="106"/>
            <w:r w:rsidR="00EE3752">
              <w:rPr>
                <w:rStyle w:val="CommentReference"/>
              </w:rPr>
              <w:commentReference w:id="106"/>
            </w:r>
          </w:p>
          <w:p w14:paraId="391A9C1F" w14:textId="77777777" w:rsidR="00EE3752" w:rsidRDefault="00EE3752" w:rsidP="006526C1">
            <w:pPr>
              <w:pStyle w:val="ListParagraph"/>
              <w:numPr>
                <w:ilvl w:val="0"/>
                <w:numId w:val="24"/>
              </w:numPr>
            </w:pPr>
            <w:r>
              <w:t>Many target apps would choose to get physical content (as opposed to file) so chances of sharing as link become slim</w:t>
            </w:r>
          </w:p>
        </w:tc>
      </w:tr>
    </w:tbl>
    <w:p w14:paraId="688CF3A8" w14:textId="77777777" w:rsidR="00EE3752" w:rsidRDefault="00EE3752" w:rsidP="00EE3752"/>
    <w:p w14:paraId="026C7237" w14:textId="77777777" w:rsidR="00EE3752" w:rsidRPr="001A12DA" w:rsidRDefault="00EE3752" w:rsidP="00EE3752">
      <w:pPr>
        <w:pStyle w:val="Questions"/>
      </w:pPr>
      <w:r>
        <w:t>These options are still under evaluation and a final decision has not been made. Due to it’s flexibility, chose option #8 for further exploration in section 9.2.2</w:t>
      </w:r>
    </w:p>
    <w:p w14:paraId="156656F7" w14:textId="77777777" w:rsidR="00EE3752" w:rsidRDefault="00EE3752" w:rsidP="00EE3752">
      <w:pPr>
        <w:pStyle w:val="Heading3"/>
      </w:pPr>
      <w:r w:rsidRPr="005E243D">
        <w:t>Custom Share flow</w:t>
      </w:r>
    </w:p>
    <w:p w14:paraId="1222F0F1" w14:textId="77777777" w:rsidR="00EE3752" w:rsidRPr="001A4ED8" w:rsidRDefault="00EE3752" w:rsidP="00EE3752">
      <w:r>
        <w:rPr>
          <w:color w:val="FF0000"/>
        </w:rPr>
        <w:t>Note: not in scope for M1</w:t>
      </w:r>
    </w:p>
    <w:p w14:paraId="6182024C" w14:textId="77777777" w:rsidR="00EE3752" w:rsidRDefault="00EE3752" w:rsidP="00EE3752">
      <w:r>
        <w:t xml:space="preserve">The solution detailed below combines the benefits of promoting sharing via OneDrive links as well as giving users the option of the classic share (as file to apps they want). </w:t>
      </w:r>
    </w:p>
    <w:p w14:paraId="539F1904" w14:textId="77777777" w:rsidR="00EE3752" w:rsidRDefault="00EE3752" w:rsidP="00EE3752">
      <w:pPr>
        <w:rPr>
          <w:b/>
          <w:color w:val="FF0000"/>
        </w:rPr>
      </w:pPr>
      <w:r>
        <w:rPr>
          <w:b/>
          <w:color w:val="FF0000"/>
        </w:rPr>
        <w:t>&lt;insert screenshot&gt;</w:t>
      </w:r>
    </w:p>
    <w:p w14:paraId="198F8E84" w14:textId="69E85904" w:rsidR="00EE3752" w:rsidRDefault="00EE3752" w:rsidP="00EE3752">
      <w:pPr>
        <w:rPr>
          <w:b/>
        </w:rPr>
      </w:pPr>
      <w:commentRangeStart w:id="107"/>
      <w:commentRangeStart w:id="108"/>
      <w:r>
        <w:rPr>
          <w:noProof/>
          <w:lang w:val="fr-FR" w:eastAsia="zh-CN"/>
        </w:rPr>
        <w:lastRenderedPageBreak/>
        <w:drawing>
          <wp:inline distT="0" distB="0" distL="0" distR="0" wp14:anchorId="7BA080B7" wp14:editId="26AE59DF">
            <wp:extent cx="3571875" cy="4724398"/>
            <wp:effectExtent l="0" t="0" r="9525" b="0"/>
            <wp:docPr id="5945390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7">
                      <a:extLst>
                        <a:ext uri="{28A0092B-C50C-407E-A947-70E740481C1C}">
                          <a14:useLocalDpi xmlns:a14="http://schemas.microsoft.com/office/drawing/2010/main" val="0"/>
                        </a:ext>
                      </a:extLst>
                    </a:blip>
                    <a:stretch>
                      <a:fillRect/>
                    </a:stretch>
                  </pic:blipFill>
                  <pic:spPr>
                    <a:xfrm>
                      <a:off x="0" y="0"/>
                      <a:ext cx="3571875" cy="4724398"/>
                    </a:xfrm>
                    <a:prstGeom prst="rect">
                      <a:avLst/>
                    </a:prstGeom>
                  </pic:spPr>
                </pic:pic>
              </a:graphicData>
            </a:graphic>
          </wp:inline>
        </w:drawing>
      </w:r>
      <w:commentRangeEnd w:id="107"/>
      <w:r>
        <w:rPr>
          <w:rStyle w:val="CommentReference"/>
        </w:rPr>
        <w:commentReference w:id="107"/>
      </w:r>
      <w:commentRangeEnd w:id="108"/>
      <w:r>
        <w:rPr>
          <w:rStyle w:val="CommentReference"/>
        </w:rPr>
        <w:commentReference w:id="108"/>
      </w:r>
    </w:p>
    <w:p w14:paraId="335B0C2F" w14:textId="77777777" w:rsidR="00EE3752" w:rsidRDefault="00EE3752" w:rsidP="00EE3752">
      <w:r>
        <w:t>Top box:</w:t>
      </w:r>
    </w:p>
    <w:p w14:paraId="46EF43AF" w14:textId="77777777" w:rsidR="00EE3752" w:rsidRDefault="00EE3752" w:rsidP="006526C1">
      <w:pPr>
        <w:pStyle w:val="ListParagraph"/>
        <w:numPr>
          <w:ilvl w:val="0"/>
          <w:numId w:val="32"/>
        </w:numPr>
      </w:pPr>
      <w:r>
        <w:t>“quick share” or “Share as OneDrive link”</w:t>
      </w:r>
    </w:p>
    <w:p w14:paraId="64047DE5" w14:textId="77777777" w:rsidR="00EE3752" w:rsidRDefault="00EE3752" w:rsidP="006526C1">
      <w:pPr>
        <w:pStyle w:val="ListParagraph"/>
        <w:numPr>
          <w:ilvl w:val="0"/>
          <w:numId w:val="32"/>
        </w:numPr>
      </w:pPr>
      <w:r>
        <w:t>Enables user to enter recipients</w:t>
      </w:r>
    </w:p>
    <w:p w14:paraId="1B5E948F" w14:textId="77777777" w:rsidR="00EE3752" w:rsidRDefault="00EE3752" w:rsidP="006526C1">
      <w:pPr>
        <w:pStyle w:val="ListParagraph"/>
        <w:numPr>
          <w:ilvl w:val="0"/>
          <w:numId w:val="32"/>
        </w:numPr>
      </w:pPr>
      <w:r>
        <w:t>User can quickly complete the share flow if all content selected lives on OneDrive</w:t>
      </w:r>
    </w:p>
    <w:p w14:paraId="1675E7AD" w14:textId="77777777" w:rsidR="00EE3752" w:rsidRDefault="00EE3752" w:rsidP="006526C1">
      <w:pPr>
        <w:pStyle w:val="ListParagraph"/>
        <w:numPr>
          <w:ilvl w:val="1"/>
          <w:numId w:val="32"/>
        </w:numPr>
        <w:rPr>
          <w:color w:val="FF0000"/>
        </w:rPr>
      </w:pPr>
      <w:r w:rsidRPr="006D5BBC">
        <w:rPr>
          <w:color w:val="FF0000"/>
        </w:rPr>
        <w:t>Open issue: do we want them to wait around if we need to upload local content to OneDrive</w:t>
      </w:r>
    </w:p>
    <w:p w14:paraId="44459464" w14:textId="77777777" w:rsidR="00EE3752" w:rsidRPr="006D5BBC" w:rsidRDefault="00EE3752" w:rsidP="006526C1">
      <w:pPr>
        <w:pStyle w:val="ListParagraph"/>
        <w:numPr>
          <w:ilvl w:val="1"/>
          <w:numId w:val="32"/>
        </w:numPr>
        <w:rPr>
          <w:color w:val="FF0000"/>
        </w:rPr>
      </w:pPr>
      <w:r>
        <w:rPr>
          <w:color w:val="FF0000"/>
        </w:rPr>
        <w:t>Feedback loop and user interaction if upload fails</w:t>
      </w:r>
    </w:p>
    <w:p w14:paraId="3C5A912D" w14:textId="77777777" w:rsidR="00EE3752" w:rsidRDefault="00EE3752" w:rsidP="006526C1">
      <w:pPr>
        <w:pStyle w:val="ListParagraph"/>
        <w:numPr>
          <w:ilvl w:val="0"/>
          <w:numId w:val="32"/>
        </w:numPr>
      </w:pPr>
      <w:r>
        <w:t>This would immediately send the content to recipient(/s)</w:t>
      </w:r>
    </w:p>
    <w:p w14:paraId="798044CF" w14:textId="77777777" w:rsidR="00EE3752" w:rsidRPr="006E63AE" w:rsidRDefault="00EE3752" w:rsidP="006526C1">
      <w:pPr>
        <w:pStyle w:val="ListParagraph"/>
        <w:numPr>
          <w:ilvl w:val="1"/>
          <w:numId w:val="32"/>
        </w:numPr>
      </w:pPr>
      <w:r>
        <w:rPr>
          <w:color w:val="FF0000"/>
        </w:rPr>
        <w:t>Open issue: is sender the customer or the racounteur service?</w:t>
      </w:r>
    </w:p>
    <w:p w14:paraId="48DCB4C1" w14:textId="77777777" w:rsidR="00EE3752" w:rsidRPr="006E63AE" w:rsidRDefault="00EE3752" w:rsidP="006526C1">
      <w:pPr>
        <w:pStyle w:val="ListParagraph"/>
        <w:numPr>
          <w:ilvl w:val="1"/>
          <w:numId w:val="32"/>
        </w:numPr>
      </w:pPr>
      <w:r>
        <w:rPr>
          <w:color w:val="FF0000"/>
        </w:rPr>
        <w:t>Ideally: customer’e email</w:t>
      </w:r>
    </w:p>
    <w:p w14:paraId="560F3E2F" w14:textId="77777777" w:rsidR="00EE3752" w:rsidRDefault="00EE3752" w:rsidP="006526C1">
      <w:pPr>
        <w:pStyle w:val="ListParagraph"/>
        <w:numPr>
          <w:ilvl w:val="1"/>
          <w:numId w:val="32"/>
        </w:numPr>
      </w:pPr>
      <w:r>
        <w:rPr>
          <w:color w:val="FF0000"/>
        </w:rPr>
        <w:t>How do we balance user completing share flow quickly and all the processing/uploading that needs to happen esp around large sets</w:t>
      </w:r>
    </w:p>
    <w:p w14:paraId="21D16466" w14:textId="77777777" w:rsidR="00EE3752" w:rsidRDefault="00EE3752" w:rsidP="006526C1">
      <w:pPr>
        <w:pStyle w:val="ListParagraph"/>
        <w:numPr>
          <w:ilvl w:val="0"/>
          <w:numId w:val="32"/>
        </w:numPr>
      </w:pPr>
      <w:r>
        <w:t>Supports sharing via email as P1</w:t>
      </w:r>
    </w:p>
    <w:p w14:paraId="79054FEE" w14:textId="77777777" w:rsidR="00EE3752" w:rsidRDefault="00EE3752" w:rsidP="006526C1">
      <w:pPr>
        <w:pStyle w:val="ListParagraph"/>
        <w:numPr>
          <w:ilvl w:val="1"/>
          <w:numId w:val="32"/>
        </w:numPr>
      </w:pPr>
      <w:r>
        <w:t>Supports texting as P2</w:t>
      </w:r>
    </w:p>
    <w:p w14:paraId="5BD8441D" w14:textId="77777777" w:rsidR="00EE3752" w:rsidRDefault="00EE3752" w:rsidP="00EE3752"/>
    <w:p w14:paraId="12B9E0AF" w14:textId="77777777" w:rsidR="00EE3752" w:rsidRDefault="00EE3752" w:rsidP="00EE3752">
      <w:r>
        <w:t>[Post M1] Middle circle:</w:t>
      </w:r>
    </w:p>
    <w:p w14:paraId="7FED4C5F" w14:textId="77777777" w:rsidR="00EE3752" w:rsidRDefault="00EE3752" w:rsidP="006526C1">
      <w:pPr>
        <w:pStyle w:val="ListParagraph"/>
        <w:numPr>
          <w:ilvl w:val="0"/>
          <w:numId w:val="33"/>
        </w:numPr>
      </w:pPr>
      <w:r>
        <w:lastRenderedPageBreak/>
        <w:t>Top share recommendations based on user’s history, image metadata etc.</w:t>
      </w:r>
    </w:p>
    <w:p w14:paraId="4D97DE8F" w14:textId="77777777" w:rsidR="00EE3752" w:rsidRDefault="00EE3752" w:rsidP="006526C1">
      <w:pPr>
        <w:pStyle w:val="ListParagraph"/>
        <w:numPr>
          <w:ilvl w:val="0"/>
          <w:numId w:val="33"/>
        </w:numPr>
      </w:pPr>
      <w:r>
        <w:t>Includes suggestions for people, rooms and groups, target apps</w:t>
      </w:r>
    </w:p>
    <w:p w14:paraId="5641EC24" w14:textId="77777777" w:rsidR="00EE3752" w:rsidRDefault="00EE3752" w:rsidP="006526C1">
      <w:pPr>
        <w:pStyle w:val="ListParagraph"/>
        <w:numPr>
          <w:ilvl w:val="0"/>
          <w:numId w:val="33"/>
        </w:numPr>
      </w:pPr>
      <w:r>
        <w:rPr>
          <w:color w:val="FF0000"/>
        </w:rPr>
        <w:t>More details in future specs</w:t>
      </w:r>
    </w:p>
    <w:p w14:paraId="3A0CF2E7" w14:textId="77777777" w:rsidR="00EE3752" w:rsidRDefault="00EE3752" w:rsidP="00EE3752">
      <w:r>
        <w:t>Bottom circle:</w:t>
      </w:r>
    </w:p>
    <w:p w14:paraId="1DCF48E2" w14:textId="77777777" w:rsidR="00EE3752" w:rsidRDefault="00EE3752" w:rsidP="006526C1">
      <w:pPr>
        <w:pStyle w:val="ListParagraph"/>
        <w:numPr>
          <w:ilvl w:val="0"/>
          <w:numId w:val="34"/>
        </w:numPr>
      </w:pPr>
      <w:r>
        <w:t>“classic share” or “Share as file”</w:t>
      </w:r>
    </w:p>
    <w:p w14:paraId="342BCC16" w14:textId="77777777" w:rsidR="00EE3752" w:rsidRDefault="00EE3752" w:rsidP="006526C1">
      <w:pPr>
        <w:pStyle w:val="ListParagraph"/>
        <w:numPr>
          <w:ilvl w:val="0"/>
          <w:numId w:val="34"/>
        </w:numPr>
      </w:pPr>
      <w:r>
        <w:t xml:space="preserve">This portion is to enable users to share via target apps they are used to </w:t>
      </w:r>
    </w:p>
    <w:p w14:paraId="0F41347F" w14:textId="77777777" w:rsidR="00EE3752" w:rsidRDefault="00EE3752" w:rsidP="006526C1">
      <w:pPr>
        <w:pStyle w:val="ListParagraph"/>
        <w:numPr>
          <w:ilvl w:val="0"/>
          <w:numId w:val="34"/>
        </w:numPr>
      </w:pPr>
      <w:r>
        <w:t>This performs share as file (classic share)</w:t>
      </w:r>
    </w:p>
    <w:p w14:paraId="5387B112" w14:textId="77777777" w:rsidR="00EE3752" w:rsidRDefault="00EE3752" w:rsidP="00EE3752">
      <w:pPr>
        <w:pStyle w:val="Questions"/>
      </w:pPr>
      <w:r>
        <w:t>If we cannot incorporate share picker target apps into the custom share page, then we enable users to get to share picker UI from this screen.</w:t>
      </w:r>
    </w:p>
    <w:p w14:paraId="14D132C6" w14:textId="77777777" w:rsidR="00920261" w:rsidRDefault="00920261" w:rsidP="00920261">
      <w:pPr>
        <w:pStyle w:val="Heading3"/>
      </w:pPr>
      <w:r>
        <w:t>Quick Share OR Share as OneDrive Link</w:t>
      </w:r>
    </w:p>
    <w:p w14:paraId="3895A32E" w14:textId="77777777" w:rsidR="00920261" w:rsidRPr="00280B73" w:rsidRDefault="00920261" w:rsidP="00920261">
      <w:r>
        <w:t>New custom way to share content.</w:t>
      </w:r>
    </w:p>
    <w:p w14:paraId="5FA1FFF7" w14:textId="77777777" w:rsidR="00920261" w:rsidRPr="00280B73" w:rsidRDefault="00920261" w:rsidP="00920261">
      <w:pPr>
        <w:rPr>
          <w:b/>
        </w:rPr>
      </w:pPr>
      <w:r>
        <w:rPr>
          <w:b/>
        </w:rPr>
        <w:t>Packaging content</w:t>
      </w:r>
    </w:p>
    <w:p w14:paraId="64E581EB" w14:textId="77777777" w:rsidR="00920261" w:rsidRPr="00CD68C7" w:rsidRDefault="00920261" w:rsidP="00920261">
      <w:pPr>
        <w:rPr>
          <w:b/>
        </w:rPr>
      </w:pPr>
      <w:r>
        <w:t>The table below details how we will package all the selected content to provide the Share contract an OneDrive link.</w:t>
      </w:r>
    </w:p>
    <w:tbl>
      <w:tblPr>
        <w:tblStyle w:val="Wind8ws"/>
        <w:tblW w:w="0" w:type="auto"/>
        <w:tblLook w:val="06A0" w:firstRow="1" w:lastRow="0" w:firstColumn="1" w:lastColumn="0" w:noHBand="1" w:noVBand="1"/>
      </w:tblPr>
      <w:tblGrid>
        <w:gridCol w:w="2700"/>
        <w:gridCol w:w="4301"/>
        <w:gridCol w:w="3501"/>
      </w:tblGrid>
      <w:tr w:rsidR="00920261" w14:paraId="58FC2889" w14:textId="77777777" w:rsidTr="53615C3A">
        <w:trPr>
          <w:cnfStyle w:val="100000000000" w:firstRow="1" w:lastRow="0" w:firstColumn="0" w:lastColumn="0" w:oddVBand="0" w:evenVBand="0" w:oddHBand="0" w:evenHBand="0" w:firstRowFirstColumn="0" w:firstRowLastColumn="0" w:lastRowFirstColumn="0" w:lastRowLastColumn="0"/>
        </w:trPr>
        <w:tc>
          <w:tcPr>
            <w:tcW w:w="2700" w:type="dxa"/>
          </w:tcPr>
          <w:p w14:paraId="53B5F062" w14:textId="77777777" w:rsidR="00920261" w:rsidRPr="00B0656E" w:rsidRDefault="00920261" w:rsidP="000715B7">
            <w:pPr>
              <w:rPr>
                <w:color w:val="auto"/>
              </w:rPr>
            </w:pPr>
            <w:r w:rsidRPr="00B0656E">
              <w:rPr>
                <w:color w:val="auto"/>
              </w:rPr>
              <w:t>Content selected for sharing as OneDrive link</w:t>
            </w:r>
          </w:p>
        </w:tc>
        <w:tc>
          <w:tcPr>
            <w:tcW w:w="4301" w:type="dxa"/>
          </w:tcPr>
          <w:p w14:paraId="05D3BB8B" w14:textId="77777777" w:rsidR="00920261" w:rsidRPr="00B0656E" w:rsidRDefault="00920261" w:rsidP="000715B7">
            <w:pPr>
              <w:rPr>
                <w:color w:val="auto"/>
              </w:rPr>
            </w:pPr>
            <w:r>
              <w:rPr>
                <w:color w:val="auto"/>
              </w:rPr>
              <w:t>OneDrive link to content exists?</w:t>
            </w:r>
          </w:p>
        </w:tc>
        <w:tc>
          <w:tcPr>
            <w:tcW w:w="3501" w:type="dxa"/>
          </w:tcPr>
          <w:p w14:paraId="26CE721A" w14:textId="77777777" w:rsidR="00920261" w:rsidRPr="00B0656E" w:rsidRDefault="00920261" w:rsidP="000715B7">
            <w:pPr>
              <w:rPr>
                <w:color w:val="auto"/>
              </w:rPr>
            </w:pPr>
            <w:r>
              <w:rPr>
                <w:color w:val="auto"/>
              </w:rPr>
              <w:t>Package content</w:t>
            </w:r>
          </w:p>
        </w:tc>
      </w:tr>
      <w:tr w:rsidR="00920261" w14:paraId="1E25F89C" w14:textId="77777777" w:rsidTr="53615C3A">
        <w:tc>
          <w:tcPr>
            <w:tcW w:w="2700" w:type="dxa"/>
          </w:tcPr>
          <w:p w14:paraId="5CABE87C" w14:textId="77777777" w:rsidR="00920261" w:rsidRPr="00B0656E" w:rsidRDefault="00920261" w:rsidP="000715B7">
            <w:r w:rsidRPr="00B0656E">
              <w:t xml:space="preserve">All OneDrive </w:t>
            </w:r>
          </w:p>
        </w:tc>
        <w:tc>
          <w:tcPr>
            <w:tcW w:w="4301" w:type="dxa"/>
          </w:tcPr>
          <w:p w14:paraId="4A02B949" w14:textId="77777777" w:rsidR="00920261" w:rsidRPr="00B0656E" w:rsidRDefault="00920261" w:rsidP="000715B7">
            <w:r>
              <w:t>Yes</w:t>
            </w:r>
          </w:p>
        </w:tc>
        <w:tc>
          <w:tcPr>
            <w:tcW w:w="3501" w:type="dxa"/>
          </w:tcPr>
          <w:p w14:paraId="658AEFFF" w14:textId="77777777" w:rsidR="00920261" w:rsidRPr="00B0656E" w:rsidRDefault="00920261" w:rsidP="000715B7">
            <w:r>
              <w:t>Generate one link to all selected content (that is, one link to all bundled content)</w:t>
            </w:r>
          </w:p>
        </w:tc>
      </w:tr>
      <w:tr w:rsidR="00920261" w14:paraId="6536595B" w14:textId="77777777" w:rsidTr="53615C3A">
        <w:tc>
          <w:tcPr>
            <w:tcW w:w="2700" w:type="dxa"/>
          </w:tcPr>
          <w:p w14:paraId="31BF2C86" w14:textId="77777777" w:rsidR="00920261" w:rsidRPr="00B0656E" w:rsidRDefault="00920261" w:rsidP="000715B7">
            <w:r w:rsidRPr="00B0656E">
              <w:t>All local</w:t>
            </w:r>
          </w:p>
        </w:tc>
        <w:tc>
          <w:tcPr>
            <w:tcW w:w="4301" w:type="dxa"/>
          </w:tcPr>
          <w:p w14:paraId="0E1BDED5" w14:textId="77777777" w:rsidR="00920261" w:rsidRPr="00B0656E" w:rsidRDefault="00920261" w:rsidP="000715B7">
            <w:r>
              <w:t>No. Needs to be uploaded.</w:t>
            </w:r>
          </w:p>
        </w:tc>
        <w:tc>
          <w:tcPr>
            <w:tcW w:w="3501" w:type="dxa"/>
          </w:tcPr>
          <w:p w14:paraId="5E405629" w14:textId="3807B9D5" w:rsidR="00920261" w:rsidRPr="00B0656E" w:rsidRDefault="53615C3A" w:rsidP="000715B7">
            <w:commentRangeStart w:id="109"/>
            <w:commentRangeStart w:id="110"/>
            <w:commentRangeStart w:id="111"/>
            <w:r>
              <w:t>Need to upload content to OneDrive</w:t>
            </w:r>
            <w:commentRangeEnd w:id="109"/>
            <w:r w:rsidR="00920261">
              <w:rPr>
                <w:rStyle w:val="CommentReference"/>
              </w:rPr>
              <w:commentReference w:id="109"/>
            </w:r>
            <w:commentRangeEnd w:id="110"/>
            <w:r w:rsidR="00920261">
              <w:rPr>
                <w:rStyle w:val="CommentReference"/>
              </w:rPr>
              <w:commentReference w:id="110"/>
            </w:r>
            <w:commentRangeEnd w:id="111"/>
            <w:r w:rsidR="00920261">
              <w:rPr>
                <w:rStyle w:val="CommentReference"/>
              </w:rPr>
              <w:commentReference w:id="111"/>
            </w:r>
            <w:r>
              <w:t>. Generate one link to all uploaded content</w:t>
            </w:r>
          </w:p>
        </w:tc>
      </w:tr>
      <w:tr w:rsidR="00920261" w14:paraId="0D8FC703" w14:textId="77777777" w:rsidTr="53615C3A">
        <w:tc>
          <w:tcPr>
            <w:tcW w:w="2700" w:type="dxa"/>
          </w:tcPr>
          <w:p w14:paraId="710ED890" w14:textId="13FD7D79" w:rsidR="00920261" w:rsidRPr="00B0656E" w:rsidRDefault="00920261" w:rsidP="000715B7">
            <w:commentRangeStart w:id="112"/>
            <w:commentRangeStart w:id="113"/>
            <w:r w:rsidRPr="00B0656E">
              <w:t>Mixed source – some local, some Onedrive</w:t>
            </w:r>
            <w:commentRangeEnd w:id="112"/>
            <w:r>
              <w:rPr>
                <w:rStyle w:val="CommentReference"/>
                <w:rFonts w:ascii="Calibri" w:eastAsiaTheme="minorEastAsia" w:hAnsi="Calibri" w:cs="Times New Roman"/>
                <w:lang w:bidi="en-US"/>
              </w:rPr>
              <w:commentReference w:id="112"/>
            </w:r>
            <w:commentRangeEnd w:id="113"/>
            <w:r>
              <w:rPr>
                <w:rStyle w:val="CommentReference"/>
              </w:rPr>
              <w:commentReference w:id="113"/>
            </w:r>
          </w:p>
        </w:tc>
        <w:tc>
          <w:tcPr>
            <w:tcW w:w="4301" w:type="dxa"/>
          </w:tcPr>
          <w:p w14:paraId="61970AB7" w14:textId="77777777" w:rsidR="00920261" w:rsidRPr="00B0656E" w:rsidRDefault="00920261" w:rsidP="000715B7">
            <w:commentRangeStart w:id="114"/>
            <w:r>
              <w:t>Some have links, some need to be uploaded</w:t>
            </w:r>
            <w:commentRangeEnd w:id="114"/>
            <w:r>
              <w:rPr>
                <w:rStyle w:val="CommentReference"/>
                <w:rFonts w:ascii="Calibri" w:eastAsiaTheme="minorEastAsia" w:hAnsi="Calibri" w:cs="Times New Roman"/>
                <w:lang w:bidi="en-US"/>
              </w:rPr>
              <w:commentReference w:id="114"/>
            </w:r>
          </w:p>
        </w:tc>
        <w:tc>
          <w:tcPr>
            <w:tcW w:w="3501" w:type="dxa"/>
          </w:tcPr>
          <w:p w14:paraId="7A82F8CD" w14:textId="77777777" w:rsidR="00920261" w:rsidRPr="00B0656E" w:rsidRDefault="00920261" w:rsidP="000715B7">
            <w:r>
              <w:t>Need to upload local content to OneDrive. Generate one link to all selected (available and uploaded to OneDrive) content</w:t>
            </w:r>
          </w:p>
        </w:tc>
      </w:tr>
    </w:tbl>
    <w:p w14:paraId="5FD27F5A" w14:textId="77777777" w:rsidR="00920261" w:rsidRDefault="00920261" w:rsidP="00920261">
      <w:pPr>
        <w:rPr>
          <w:b/>
          <w:color w:val="FF0000"/>
        </w:rPr>
      </w:pPr>
    </w:p>
    <w:p w14:paraId="296C818E" w14:textId="77777777" w:rsidR="00920261" w:rsidRDefault="00920261" w:rsidP="00920261">
      <w:pPr>
        <w:pStyle w:val="Questions"/>
      </w:pPr>
      <w:r>
        <w:lastRenderedPageBreak/>
        <w:t>When does the upload happen? Do users need to wait while upload occurs? Feedback loop and user interaction when upload failures occur.</w:t>
      </w:r>
    </w:p>
    <w:p w14:paraId="42B2E09B" w14:textId="77777777" w:rsidR="00920261" w:rsidRPr="001B04A8" w:rsidRDefault="00920261" w:rsidP="00920261">
      <w:pPr>
        <w:rPr>
          <w:b/>
        </w:rPr>
      </w:pPr>
      <w:r>
        <w:rPr>
          <w:b/>
        </w:rPr>
        <w:t>Event to trigger OneDrive backup option to users</w:t>
      </w:r>
    </w:p>
    <w:p w14:paraId="635F60BD" w14:textId="43CB229C" w:rsidR="00920261" w:rsidRDefault="65D88FBB" w:rsidP="006526C1">
      <w:pPr>
        <w:pStyle w:val="ListParagraph"/>
        <w:numPr>
          <w:ilvl w:val="0"/>
          <w:numId w:val="29"/>
        </w:numPr>
      </w:pPr>
      <w:commentRangeStart w:id="115"/>
      <w:commentRangeStart w:id="116"/>
      <w:r>
        <w:t xml:space="preserve">The first time user selects ‘share as link’ we will provide a trigger event to ask the user to backup using OneDrive in case they don’t already. </w:t>
      </w:r>
      <w:commentRangeEnd w:id="115"/>
      <w:r w:rsidR="00920261">
        <w:rPr>
          <w:rStyle w:val="CommentReference"/>
        </w:rPr>
        <w:commentReference w:id="115"/>
      </w:r>
      <w:commentRangeEnd w:id="116"/>
      <w:r w:rsidR="00920261">
        <w:rPr>
          <w:rStyle w:val="CommentReference"/>
        </w:rPr>
        <w:commentReference w:id="116"/>
      </w:r>
    </w:p>
    <w:p w14:paraId="5D0F28F8" w14:textId="77777777" w:rsidR="00920261" w:rsidRPr="001B04A8" w:rsidRDefault="00920261" w:rsidP="006526C1">
      <w:pPr>
        <w:pStyle w:val="ListParagraph"/>
        <w:numPr>
          <w:ilvl w:val="0"/>
          <w:numId w:val="29"/>
        </w:numPr>
      </w:pPr>
      <w:commentRangeStart w:id="117"/>
      <w:r>
        <w:t>If the user</w:t>
      </w:r>
      <w:r w:rsidRPr="001B04A8">
        <w:t xml:space="preserve"> continue</w:t>
      </w:r>
      <w:r>
        <w:t>s</w:t>
      </w:r>
      <w:r w:rsidRPr="001B04A8">
        <w:t xml:space="preserve"> to not backup using OneDrive, then we can provide the trigger event on some regular cadence to drive users toward OneDrive backup for their photo and video content.</w:t>
      </w:r>
      <w:commentRangeEnd w:id="117"/>
      <w:r>
        <w:rPr>
          <w:rStyle w:val="CommentReference"/>
          <w:rFonts w:eastAsiaTheme="minorEastAsia"/>
          <w:lang w:bidi="en-US"/>
        </w:rPr>
        <w:commentReference w:id="117"/>
      </w:r>
    </w:p>
    <w:p w14:paraId="29A3AB08" w14:textId="77777777" w:rsidR="00920261" w:rsidRDefault="00920261" w:rsidP="00920261">
      <w:pPr>
        <w:rPr>
          <w:b/>
          <w:color w:val="FF0000"/>
        </w:rPr>
      </w:pPr>
    </w:p>
    <w:p w14:paraId="06E50BD4" w14:textId="77777777" w:rsidR="00920261" w:rsidRPr="00CD68C7" w:rsidRDefault="00920261" w:rsidP="00920261">
      <w:pPr>
        <w:rPr>
          <w:b/>
        </w:rPr>
      </w:pPr>
      <w:r w:rsidRPr="00CD68C7">
        <w:rPr>
          <w:b/>
        </w:rPr>
        <w:t>Generated Link</w:t>
      </w:r>
    </w:p>
    <w:p w14:paraId="1C038727" w14:textId="77777777" w:rsidR="00920261" w:rsidRPr="00D21760" w:rsidRDefault="00920261" w:rsidP="00920261"/>
    <w:p w14:paraId="4E64B36A" w14:textId="77777777" w:rsidR="00920261" w:rsidRDefault="00920261" w:rsidP="00920261"/>
    <w:p w14:paraId="0843D7F5" w14:textId="77777777" w:rsidR="00920261" w:rsidRDefault="00920261" w:rsidP="006526C1">
      <w:pPr>
        <w:pStyle w:val="Questions"/>
        <w:numPr>
          <w:ilvl w:val="0"/>
          <w:numId w:val="26"/>
        </w:numPr>
      </w:pPr>
      <w:r>
        <w:t>Do we know which content is on OneDrive?</w:t>
      </w:r>
    </w:p>
    <w:p w14:paraId="2DC07B71" w14:textId="77777777" w:rsidR="00920261" w:rsidRDefault="00920261" w:rsidP="006526C1">
      <w:pPr>
        <w:pStyle w:val="Questions"/>
        <w:numPr>
          <w:ilvl w:val="0"/>
          <w:numId w:val="26"/>
        </w:numPr>
      </w:pPr>
      <w:r>
        <w:t>For mixed source:</w:t>
      </w:r>
    </w:p>
    <w:p w14:paraId="4C4C62AF" w14:textId="77777777" w:rsidR="00920261" w:rsidRDefault="00920261" w:rsidP="00920261">
      <w:pPr>
        <w:pStyle w:val="Questions"/>
        <w:ind w:left="360"/>
      </w:pPr>
      <w:r>
        <w:t xml:space="preserve"> Get bundle ID (for existing OneDrive content)</w:t>
      </w:r>
    </w:p>
    <w:p w14:paraId="2972BC1A" w14:textId="77777777" w:rsidR="00920261" w:rsidRDefault="00920261" w:rsidP="00920261">
      <w:pPr>
        <w:pStyle w:val="Questions"/>
        <w:ind w:left="360"/>
      </w:pPr>
      <w:r>
        <w:t>Upload API (for local content) – maybe at the same time as above(get resource ID)</w:t>
      </w:r>
    </w:p>
    <w:p w14:paraId="31A6F3D5" w14:textId="77777777" w:rsidR="00920261" w:rsidRDefault="00920261" w:rsidP="00920261">
      <w:pPr>
        <w:pStyle w:val="Questions"/>
        <w:ind w:left="360"/>
      </w:pPr>
      <w:r>
        <w:t>Add to bundle API (give resource ID)</w:t>
      </w:r>
    </w:p>
    <w:p w14:paraId="6CE509AB" w14:textId="77777777" w:rsidR="00920261" w:rsidRDefault="00920261" w:rsidP="006526C1">
      <w:pPr>
        <w:pStyle w:val="Questions"/>
        <w:numPr>
          <w:ilvl w:val="0"/>
          <w:numId w:val="26"/>
        </w:numPr>
      </w:pPr>
      <w:r>
        <w:t>No current support for knowing whether the content lives on Onedrive</w:t>
      </w:r>
    </w:p>
    <w:p w14:paraId="29B0D66A" w14:textId="77777777" w:rsidR="00920261" w:rsidRDefault="00920261" w:rsidP="006526C1">
      <w:pPr>
        <w:pStyle w:val="Questions"/>
        <w:numPr>
          <w:ilvl w:val="0"/>
          <w:numId w:val="26"/>
        </w:numPr>
      </w:pPr>
      <w:r>
        <w:t>Need API support to getting links and upload in the background [CJ]</w:t>
      </w:r>
    </w:p>
    <w:p w14:paraId="001E6C90" w14:textId="77777777" w:rsidR="00920261" w:rsidRPr="00280B73" w:rsidRDefault="00920261" w:rsidP="00920261"/>
    <w:p w14:paraId="2A3791CD" w14:textId="77777777" w:rsidR="00920261" w:rsidRPr="00DA08F9" w:rsidRDefault="00920261" w:rsidP="00920261">
      <w:pPr>
        <w:pStyle w:val="Heading3"/>
      </w:pPr>
      <w:r>
        <w:t>Classic Share OR Share as File</w:t>
      </w:r>
    </w:p>
    <w:p w14:paraId="30E135E0" w14:textId="77777777" w:rsidR="00920261" w:rsidRPr="005E20A6" w:rsidRDefault="00920261" w:rsidP="00920261">
      <w:r>
        <w:t xml:space="preserve">Regular share flow using share contract and Share picker </w:t>
      </w:r>
    </w:p>
    <w:p w14:paraId="4ADC906A" w14:textId="77777777" w:rsidR="00920261" w:rsidRDefault="00920261" w:rsidP="00920261">
      <w:r>
        <w:rPr>
          <w:b/>
        </w:rPr>
        <w:t>Packaging content</w:t>
      </w:r>
    </w:p>
    <w:p w14:paraId="0A9D1BA3" w14:textId="77777777" w:rsidR="00920261" w:rsidRDefault="00920261" w:rsidP="00920261">
      <w:r>
        <w:t>When customer choses to share content as physical files (as opposed to link), then we need to provide the right mechanisms for gathering that content based on where the selected content lives:</w:t>
      </w:r>
    </w:p>
    <w:tbl>
      <w:tblPr>
        <w:tblStyle w:val="Wind8ws"/>
        <w:tblW w:w="0" w:type="auto"/>
        <w:tblLook w:val="06A0" w:firstRow="1" w:lastRow="0" w:firstColumn="1" w:lastColumn="0" w:noHBand="1" w:noVBand="1"/>
      </w:tblPr>
      <w:tblGrid>
        <w:gridCol w:w="3500"/>
        <w:gridCol w:w="2350"/>
        <w:gridCol w:w="4652"/>
      </w:tblGrid>
      <w:tr w:rsidR="00920261" w14:paraId="524ED1A2" w14:textId="77777777" w:rsidTr="000715B7">
        <w:trPr>
          <w:cnfStyle w:val="100000000000" w:firstRow="1" w:lastRow="0" w:firstColumn="0" w:lastColumn="0" w:oddVBand="0" w:evenVBand="0" w:oddHBand="0" w:evenHBand="0" w:firstRowFirstColumn="0" w:firstRowLastColumn="0" w:lastRowFirstColumn="0" w:lastRowLastColumn="0"/>
        </w:trPr>
        <w:tc>
          <w:tcPr>
            <w:tcW w:w="3500" w:type="dxa"/>
          </w:tcPr>
          <w:p w14:paraId="4839E99F" w14:textId="77777777" w:rsidR="00920261" w:rsidRPr="00B0656E" w:rsidRDefault="00920261" w:rsidP="000715B7">
            <w:pPr>
              <w:rPr>
                <w:color w:val="auto"/>
              </w:rPr>
            </w:pPr>
            <w:r w:rsidRPr="00B0656E">
              <w:rPr>
                <w:color w:val="auto"/>
              </w:rPr>
              <w:t xml:space="preserve">Content selected for sharing as </w:t>
            </w:r>
            <w:r>
              <w:rPr>
                <w:color w:val="auto"/>
              </w:rPr>
              <w:t>file</w:t>
            </w:r>
          </w:p>
        </w:tc>
        <w:tc>
          <w:tcPr>
            <w:tcW w:w="2350" w:type="dxa"/>
          </w:tcPr>
          <w:p w14:paraId="70C45572" w14:textId="77777777" w:rsidR="00920261" w:rsidRPr="00B0656E" w:rsidRDefault="00920261" w:rsidP="000715B7">
            <w:pPr>
              <w:rPr>
                <w:color w:val="auto"/>
              </w:rPr>
            </w:pPr>
            <w:r>
              <w:rPr>
                <w:color w:val="auto"/>
              </w:rPr>
              <w:t>OneDrive link available?</w:t>
            </w:r>
          </w:p>
        </w:tc>
        <w:tc>
          <w:tcPr>
            <w:tcW w:w="4652" w:type="dxa"/>
          </w:tcPr>
          <w:p w14:paraId="370EEAB4" w14:textId="77777777" w:rsidR="00920261" w:rsidRPr="00B0656E" w:rsidRDefault="00920261" w:rsidP="000715B7">
            <w:pPr>
              <w:rPr>
                <w:color w:val="auto"/>
              </w:rPr>
            </w:pPr>
            <w:r>
              <w:rPr>
                <w:color w:val="auto"/>
              </w:rPr>
              <w:t>Packaging solution</w:t>
            </w:r>
          </w:p>
        </w:tc>
      </w:tr>
      <w:tr w:rsidR="00920261" w14:paraId="336DDAE8" w14:textId="77777777" w:rsidTr="000715B7">
        <w:tc>
          <w:tcPr>
            <w:tcW w:w="3500" w:type="dxa"/>
          </w:tcPr>
          <w:p w14:paraId="34CD1050" w14:textId="77777777" w:rsidR="00920261" w:rsidRDefault="00920261" w:rsidP="000715B7">
            <w:r w:rsidRPr="00B0656E">
              <w:lastRenderedPageBreak/>
              <w:t>All OneDrive</w:t>
            </w:r>
          </w:p>
          <w:p w14:paraId="39F7AC72" w14:textId="77777777" w:rsidR="00920261" w:rsidRPr="00B0656E" w:rsidRDefault="00920261" w:rsidP="000715B7">
            <w:r>
              <w:t xml:space="preserve">*May have thumbnail versions on the local device, but full res lives in OneDrive only. </w:t>
            </w:r>
            <w:r w:rsidRPr="00B0656E">
              <w:t xml:space="preserve"> </w:t>
            </w:r>
          </w:p>
        </w:tc>
        <w:tc>
          <w:tcPr>
            <w:tcW w:w="2350" w:type="dxa"/>
          </w:tcPr>
          <w:p w14:paraId="6D9F7404" w14:textId="77777777" w:rsidR="00920261" w:rsidRPr="00B0656E" w:rsidRDefault="00920261" w:rsidP="000715B7">
            <w:r>
              <w:t>Yes</w:t>
            </w:r>
          </w:p>
        </w:tc>
        <w:tc>
          <w:tcPr>
            <w:tcW w:w="4652" w:type="dxa"/>
          </w:tcPr>
          <w:p w14:paraId="1932BF28" w14:textId="77777777" w:rsidR="00920261" w:rsidRPr="00280B73" w:rsidRDefault="00920261" w:rsidP="000715B7">
            <w:pPr>
              <w:rPr>
                <w:b/>
              </w:rPr>
            </w:pPr>
            <w:r>
              <w:rPr>
                <w:b/>
              </w:rPr>
              <w:t>Option 1:</w:t>
            </w:r>
          </w:p>
          <w:p w14:paraId="4ADC2531" w14:textId="77777777" w:rsidR="00920261" w:rsidRDefault="00920261" w:rsidP="000715B7">
            <w:commentRangeStart w:id="118"/>
            <w:commentRangeStart w:id="119"/>
            <w:r>
              <w:t>Get URI backed storage file for all selected content. Group all storage files and send as one single data package to Share contract.</w:t>
            </w:r>
            <w:commentRangeEnd w:id="118"/>
            <w:r>
              <w:rPr>
                <w:rStyle w:val="CommentReference"/>
                <w:rFonts w:ascii="Calibri" w:eastAsiaTheme="minorEastAsia" w:hAnsi="Calibri" w:cs="Times New Roman"/>
                <w:lang w:bidi="en-US"/>
              </w:rPr>
              <w:commentReference w:id="118"/>
            </w:r>
          </w:p>
          <w:p w14:paraId="7A8BA376" w14:textId="77777777" w:rsidR="00920261" w:rsidRDefault="00920261" w:rsidP="000715B7">
            <w:pPr>
              <w:rPr>
                <w:b/>
              </w:rPr>
            </w:pPr>
            <w:r>
              <w:rPr>
                <w:b/>
              </w:rPr>
              <w:t>Option 2:</w:t>
            </w:r>
          </w:p>
          <w:p w14:paraId="5A0ADDD3" w14:textId="77777777" w:rsidR="00920261" w:rsidRDefault="00920261" w:rsidP="000715B7">
            <w:r>
              <w:t>Download all content to local device</w:t>
            </w:r>
          </w:p>
          <w:p w14:paraId="6DECE082" w14:textId="77777777" w:rsidR="00920261" w:rsidRPr="00B0656E" w:rsidRDefault="00920261" w:rsidP="000715B7">
            <w:r>
              <w:rPr>
                <w:color w:val="FF0000"/>
              </w:rPr>
              <w:t>Open issue: device storage implications for low cost devices</w:t>
            </w:r>
            <w:commentRangeEnd w:id="119"/>
            <w:r>
              <w:rPr>
                <w:rStyle w:val="CommentReference"/>
                <w:rFonts w:ascii="Calibri" w:eastAsiaTheme="minorEastAsia" w:hAnsi="Calibri" w:cs="Times New Roman"/>
                <w:lang w:bidi="en-US"/>
              </w:rPr>
              <w:commentReference w:id="119"/>
            </w:r>
          </w:p>
        </w:tc>
      </w:tr>
      <w:tr w:rsidR="00920261" w14:paraId="16A7D1EC" w14:textId="77777777" w:rsidTr="000715B7">
        <w:tc>
          <w:tcPr>
            <w:tcW w:w="3500" w:type="dxa"/>
          </w:tcPr>
          <w:p w14:paraId="1873BD8A" w14:textId="77777777" w:rsidR="00920261" w:rsidRPr="00B0656E" w:rsidRDefault="00920261" w:rsidP="000715B7">
            <w:r w:rsidRPr="00B0656E">
              <w:t>All local</w:t>
            </w:r>
            <w:r>
              <w:t xml:space="preserve"> </w:t>
            </w:r>
          </w:p>
        </w:tc>
        <w:tc>
          <w:tcPr>
            <w:tcW w:w="2350" w:type="dxa"/>
          </w:tcPr>
          <w:p w14:paraId="2B3B2702" w14:textId="77777777" w:rsidR="00920261" w:rsidRPr="00B0656E" w:rsidRDefault="00920261" w:rsidP="000715B7">
            <w:r>
              <w:t xml:space="preserve">No. </w:t>
            </w:r>
          </w:p>
        </w:tc>
        <w:tc>
          <w:tcPr>
            <w:tcW w:w="4652" w:type="dxa"/>
          </w:tcPr>
          <w:p w14:paraId="17544355" w14:textId="77777777" w:rsidR="00920261" w:rsidRPr="00B0656E" w:rsidRDefault="00920261" w:rsidP="000715B7">
            <w:r>
              <w:t xml:space="preserve">Get locally backed storage file for all selected content. Group all storage files and send as one single </w:t>
            </w:r>
            <w:commentRangeStart w:id="120"/>
            <w:commentRangeStart w:id="121"/>
            <w:r>
              <w:t xml:space="preserve">data package </w:t>
            </w:r>
            <w:commentRangeEnd w:id="120"/>
            <w:r>
              <w:rPr>
                <w:rStyle w:val="CommentReference"/>
                <w:rFonts w:ascii="Calibri" w:eastAsiaTheme="minorEastAsia" w:hAnsi="Calibri" w:cs="Times New Roman"/>
                <w:lang w:bidi="en-US"/>
              </w:rPr>
              <w:commentReference w:id="120"/>
            </w:r>
            <w:commentRangeEnd w:id="121"/>
            <w:r>
              <w:rPr>
                <w:rStyle w:val="CommentReference"/>
                <w:rFonts w:ascii="Calibri" w:eastAsiaTheme="minorEastAsia" w:hAnsi="Calibri" w:cs="Times New Roman"/>
                <w:lang w:bidi="en-US"/>
              </w:rPr>
              <w:commentReference w:id="121"/>
            </w:r>
            <w:r>
              <w:t>to Share contract.</w:t>
            </w:r>
          </w:p>
        </w:tc>
      </w:tr>
      <w:tr w:rsidR="00920261" w14:paraId="7C917E25" w14:textId="77777777" w:rsidTr="000715B7">
        <w:tc>
          <w:tcPr>
            <w:tcW w:w="3500" w:type="dxa"/>
          </w:tcPr>
          <w:p w14:paraId="3F2D0D7F" w14:textId="77777777" w:rsidR="00920261" w:rsidRPr="00B0656E" w:rsidRDefault="00920261" w:rsidP="000715B7">
            <w:commentRangeStart w:id="122"/>
            <w:commentRangeStart w:id="123"/>
            <w:commentRangeStart w:id="124"/>
            <w:r w:rsidRPr="00B0656E">
              <w:t>Mixe</w:t>
            </w:r>
            <w:r>
              <w:t>d source – some local, some OneD</w:t>
            </w:r>
            <w:r w:rsidRPr="00B0656E">
              <w:t>rive</w:t>
            </w:r>
            <w:commentRangeEnd w:id="122"/>
            <w:r>
              <w:rPr>
                <w:rStyle w:val="CommentReference"/>
                <w:rFonts w:ascii="Calibri" w:eastAsiaTheme="minorEastAsia" w:hAnsi="Calibri" w:cs="Times New Roman"/>
                <w:lang w:bidi="en-US"/>
              </w:rPr>
              <w:commentReference w:id="122"/>
            </w:r>
            <w:commentRangeEnd w:id="123"/>
            <w:r>
              <w:rPr>
                <w:rStyle w:val="CommentReference"/>
                <w:rFonts w:ascii="Calibri" w:eastAsiaTheme="minorEastAsia" w:hAnsi="Calibri" w:cs="Times New Roman"/>
                <w:lang w:bidi="en-US"/>
              </w:rPr>
              <w:commentReference w:id="123"/>
            </w:r>
            <w:commentRangeEnd w:id="124"/>
            <w:r>
              <w:rPr>
                <w:rStyle w:val="CommentReference"/>
                <w:rFonts w:ascii="Calibri" w:eastAsiaTheme="minorEastAsia" w:hAnsi="Calibri" w:cs="Times New Roman"/>
                <w:lang w:bidi="en-US"/>
              </w:rPr>
              <w:commentReference w:id="124"/>
            </w:r>
          </w:p>
        </w:tc>
        <w:tc>
          <w:tcPr>
            <w:tcW w:w="2350" w:type="dxa"/>
          </w:tcPr>
          <w:p w14:paraId="3E6B94E8" w14:textId="77777777" w:rsidR="00920261" w:rsidRPr="00B0656E" w:rsidRDefault="00920261" w:rsidP="000715B7">
            <w:r>
              <w:t xml:space="preserve">Some have links, some don’t. </w:t>
            </w:r>
          </w:p>
        </w:tc>
        <w:tc>
          <w:tcPr>
            <w:tcW w:w="4652" w:type="dxa"/>
          </w:tcPr>
          <w:p w14:paraId="403C64F8" w14:textId="77777777" w:rsidR="00920261" w:rsidRPr="00280B73" w:rsidRDefault="00920261" w:rsidP="000715B7">
            <w:pPr>
              <w:rPr>
                <w:b/>
              </w:rPr>
            </w:pPr>
            <w:r>
              <w:rPr>
                <w:b/>
              </w:rPr>
              <w:t>Option 1:</w:t>
            </w:r>
          </w:p>
          <w:p w14:paraId="67FA4C04" w14:textId="77777777" w:rsidR="00920261" w:rsidRDefault="00920261" w:rsidP="000715B7">
            <w:r>
              <w:t>Get URI backed storage file for all selected content. Get locally backed storage file for all selected content. Group all storage files and send as one single data package to Share contract.</w:t>
            </w:r>
          </w:p>
          <w:p w14:paraId="08433210" w14:textId="77777777" w:rsidR="00920261" w:rsidRDefault="00920261" w:rsidP="000715B7">
            <w:pPr>
              <w:rPr>
                <w:b/>
              </w:rPr>
            </w:pPr>
            <w:r>
              <w:rPr>
                <w:b/>
              </w:rPr>
              <w:t>Option 2:</w:t>
            </w:r>
          </w:p>
          <w:p w14:paraId="14E445EA" w14:textId="77777777" w:rsidR="00920261" w:rsidRDefault="00920261" w:rsidP="000715B7">
            <w:r>
              <w:t>Download all OneDrive content to local device. Get locally backed storage file for all selected content. Group all storage files and send as one single data package to Share contract.</w:t>
            </w:r>
          </w:p>
          <w:p w14:paraId="145ADB08" w14:textId="77777777" w:rsidR="00920261" w:rsidRPr="00B0656E" w:rsidRDefault="00920261" w:rsidP="000715B7">
            <w:r>
              <w:rPr>
                <w:color w:val="FF0000"/>
              </w:rPr>
              <w:t>Open issue: device storage implications for low cost devices</w:t>
            </w:r>
            <w:r>
              <w:rPr>
                <w:rStyle w:val="CommentReference"/>
                <w:rFonts w:ascii="Calibri" w:eastAsiaTheme="minorEastAsia" w:hAnsi="Calibri" w:cs="Times New Roman"/>
                <w:lang w:bidi="en-US"/>
              </w:rPr>
              <w:commentReference w:id="125"/>
            </w:r>
          </w:p>
        </w:tc>
      </w:tr>
    </w:tbl>
    <w:p w14:paraId="42C007DC" w14:textId="77777777" w:rsidR="00EE3752" w:rsidRDefault="00EE3752" w:rsidP="00D34D87"/>
    <w:p w14:paraId="5D2D80B7" w14:textId="77777777" w:rsidR="00920261" w:rsidRDefault="00920261" w:rsidP="00920261">
      <w:pPr>
        <w:pStyle w:val="Questions"/>
      </w:pPr>
      <w:r>
        <w:t>Open question: Is URI backed storage file faster and/or cheaper than downloading OneDrive content to local device and then treat it as a local file.</w:t>
      </w:r>
    </w:p>
    <w:p w14:paraId="35AFDC0D" w14:textId="77777777" w:rsidR="00920261" w:rsidRDefault="00920261" w:rsidP="00920261">
      <w:pPr>
        <w:pStyle w:val="Questions"/>
      </w:pPr>
      <w:r>
        <w:t>Note: URI backed storage files shipping for Phone in Threshold M1.</w:t>
      </w:r>
    </w:p>
    <w:p w14:paraId="3699A3F5" w14:textId="77777777" w:rsidR="00920261" w:rsidRPr="008E11DD" w:rsidRDefault="00920261" w:rsidP="00920261">
      <w:pPr>
        <w:pStyle w:val="Questions"/>
      </w:pPr>
      <w:r>
        <w:lastRenderedPageBreak/>
        <w:t>How does this affect the apps requirements to have data access? I.e. apps define their capabilities and typically if they do image picker they would not necessarily need network access, but with this they would, correct?</w:t>
      </w:r>
    </w:p>
    <w:p w14:paraId="3F33C18D" w14:textId="77777777" w:rsidR="00920261" w:rsidRPr="005E20A6" w:rsidRDefault="00920261" w:rsidP="00920261">
      <w:pPr>
        <w:pStyle w:val="ListParagraph"/>
      </w:pPr>
    </w:p>
    <w:p w14:paraId="3F950601" w14:textId="77777777" w:rsidR="00920261" w:rsidRPr="000632F4" w:rsidRDefault="00920261" w:rsidP="00920261">
      <w:r>
        <w:t xml:space="preserve">The table below is tbd as we figure out flow. </w:t>
      </w:r>
    </w:p>
    <w:tbl>
      <w:tblPr>
        <w:tblStyle w:val="Wind8ws"/>
        <w:tblW w:w="10015" w:type="dxa"/>
        <w:tblInd w:w="605" w:type="dxa"/>
        <w:tblLook w:val="06A0" w:firstRow="1" w:lastRow="0" w:firstColumn="1" w:lastColumn="0" w:noHBand="1" w:noVBand="1"/>
      </w:tblPr>
      <w:tblGrid>
        <w:gridCol w:w="1327"/>
        <w:gridCol w:w="1968"/>
        <w:gridCol w:w="1322"/>
        <w:gridCol w:w="1859"/>
        <w:gridCol w:w="1863"/>
        <w:gridCol w:w="1676"/>
      </w:tblGrid>
      <w:tr w:rsidR="00920261" w:rsidRPr="00D741AD" w14:paraId="01D64C41" w14:textId="77777777" w:rsidTr="000715B7">
        <w:trPr>
          <w:cnfStyle w:val="100000000000" w:firstRow="1" w:lastRow="0" w:firstColumn="0" w:lastColumn="0" w:oddVBand="0" w:evenVBand="0" w:oddHBand="0" w:evenHBand="0" w:firstRowFirstColumn="0" w:firstRowLastColumn="0" w:lastRowFirstColumn="0" w:lastRowLastColumn="0"/>
          <w:trHeight w:val="20"/>
        </w:trPr>
        <w:tc>
          <w:tcPr>
            <w:tcW w:w="1327" w:type="dxa"/>
            <w:tcMar>
              <w:top w:w="58" w:type="dxa"/>
              <w:bottom w:w="58" w:type="dxa"/>
            </w:tcMar>
            <w:hideMark/>
          </w:tcPr>
          <w:p w14:paraId="53142EA7" w14:textId="77777777" w:rsidR="00920261" w:rsidRPr="00D741AD" w:rsidRDefault="00920261" w:rsidP="000715B7">
            <w:pPr>
              <w:rPr>
                <w:rFonts w:cs="Segoe UI"/>
                <w:b w:val="0"/>
                <w:bCs/>
                <w:szCs w:val="20"/>
              </w:rPr>
            </w:pPr>
            <w:r w:rsidRPr="00D741AD">
              <w:rPr>
                <w:rFonts w:cs="Segoe UI"/>
                <w:b w:val="0"/>
                <w:bCs/>
                <w:szCs w:val="20"/>
              </w:rPr>
              <w:t>UI feature</w:t>
            </w:r>
          </w:p>
        </w:tc>
        <w:tc>
          <w:tcPr>
            <w:tcW w:w="1968" w:type="dxa"/>
            <w:tcMar>
              <w:top w:w="58" w:type="dxa"/>
              <w:bottom w:w="58" w:type="dxa"/>
            </w:tcMar>
            <w:hideMark/>
          </w:tcPr>
          <w:p w14:paraId="484E91C9" w14:textId="77777777" w:rsidR="00920261" w:rsidRPr="00D741AD" w:rsidRDefault="00920261" w:rsidP="000715B7">
            <w:pPr>
              <w:rPr>
                <w:rFonts w:cs="Segoe UI"/>
                <w:b w:val="0"/>
                <w:bCs/>
                <w:szCs w:val="20"/>
              </w:rPr>
            </w:pPr>
            <w:r w:rsidRPr="00D741AD">
              <w:rPr>
                <w:rFonts w:cs="Segoe UI"/>
                <w:b w:val="0"/>
                <w:bCs/>
                <w:szCs w:val="20"/>
              </w:rPr>
              <w:t>Description</w:t>
            </w:r>
          </w:p>
        </w:tc>
        <w:tc>
          <w:tcPr>
            <w:tcW w:w="1322" w:type="dxa"/>
          </w:tcPr>
          <w:p w14:paraId="093BB30D" w14:textId="77777777" w:rsidR="00920261" w:rsidRPr="00D741AD" w:rsidRDefault="00920261" w:rsidP="000715B7">
            <w:pPr>
              <w:rPr>
                <w:rFonts w:cs="Segoe UI"/>
                <w:b w:val="0"/>
                <w:bCs/>
                <w:szCs w:val="20"/>
              </w:rPr>
            </w:pPr>
            <w:r>
              <w:rPr>
                <w:rFonts w:cs="Segoe UI"/>
                <w:b w:val="0"/>
                <w:bCs/>
                <w:szCs w:val="20"/>
              </w:rPr>
              <w:t>PC Shortcut</w:t>
            </w:r>
          </w:p>
        </w:tc>
        <w:tc>
          <w:tcPr>
            <w:tcW w:w="1859" w:type="dxa"/>
            <w:tcMar>
              <w:top w:w="58" w:type="dxa"/>
              <w:bottom w:w="58" w:type="dxa"/>
            </w:tcMar>
            <w:hideMark/>
          </w:tcPr>
          <w:p w14:paraId="5250A3D5" w14:textId="77777777" w:rsidR="00920261" w:rsidRPr="00D741AD" w:rsidRDefault="00920261" w:rsidP="000715B7">
            <w:pPr>
              <w:rPr>
                <w:rFonts w:cs="Segoe UI"/>
                <w:b w:val="0"/>
                <w:bCs/>
                <w:szCs w:val="20"/>
              </w:rPr>
            </w:pPr>
            <w:r>
              <w:rPr>
                <w:rFonts w:cs="Segoe UI"/>
                <w:b w:val="0"/>
                <w:bCs/>
                <w:szCs w:val="20"/>
              </w:rPr>
              <w:t>PM</w:t>
            </w:r>
            <w:r w:rsidRPr="00D741AD">
              <w:rPr>
                <w:rFonts w:cs="Segoe UI"/>
                <w:b w:val="0"/>
                <w:bCs/>
                <w:szCs w:val="20"/>
              </w:rPr>
              <w:t xml:space="preserve"> string</w:t>
            </w:r>
          </w:p>
        </w:tc>
        <w:tc>
          <w:tcPr>
            <w:tcW w:w="1863" w:type="dxa"/>
            <w:tcMar>
              <w:top w:w="58" w:type="dxa"/>
              <w:bottom w:w="58" w:type="dxa"/>
            </w:tcMar>
            <w:hideMark/>
          </w:tcPr>
          <w:p w14:paraId="7AA9FF5D" w14:textId="77777777" w:rsidR="00920261" w:rsidRPr="00D741AD" w:rsidRDefault="00920261" w:rsidP="000715B7">
            <w:pPr>
              <w:rPr>
                <w:rFonts w:cs="Segoe UI"/>
                <w:b w:val="0"/>
                <w:bCs/>
                <w:szCs w:val="20"/>
              </w:rPr>
            </w:pPr>
            <w:r w:rsidRPr="00D741AD">
              <w:rPr>
                <w:rFonts w:cs="Segoe UI"/>
                <w:b w:val="0"/>
                <w:bCs/>
                <w:szCs w:val="20"/>
              </w:rPr>
              <w:t>Proposed string</w:t>
            </w:r>
          </w:p>
        </w:tc>
        <w:tc>
          <w:tcPr>
            <w:tcW w:w="1676" w:type="dxa"/>
            <w:tcMar>
              <w:top w:w="58" w:type="dxa"/>
              <w:bottom w:w="58" w:type="dxa"/>
            </w:tcMar>
            <w:hideMark/>
          </w:tcPr>
          <w:p w14:paraId="66B67C95" w14:textId="77777777" w:rsidR="00920261" w:rsidRPr="00D741AD" w:rsidRDefault="00920261" w:rsidP="000715B7">
            <w:pPr>
              <w:jc w:val="center"/>
              <w:rPr>
                <w:rFonts w:cs="Segoe UI"/>
                <w:b w:val="0"/>
                <w:bCs/>
                <w:szCs w:val="20"/>
              </w:rPr>
            </w:pPr>
            <w:r w:rsidRPr="00D741AD">
              <w:rPr>
                <w:rFonts w:cs="Segoe UI"/>
                <w:b w:val="0"/>
                <w:bCs/>
                <w:szCs w:val="20"/>
              </w:rPr>
              <w:t>Final string</w:t>
            </w:r>
          </w:p>
        </w:tc>
      </w:tr>
      <w:tr w:rsidR="00920261" w:rsidRPr="00D156B6" w14:paraId="4E398E45" w14:textId="77777777" w:rsidTr="000715B7">
        <w:trPr>
          <w:trHeight w:val="20"/>
        </w:trPr>
        <w:tc>
          <w:tcPr>
            <w:tcW w:w="1327" w:type="dxa"/>
            <w:tcMar>
              <w:top w:w="58" w:type="dxa"/>
              <w:bottom w:w="58" w:type="dxa"/>
            </w:tcMar>
          </w:tcPr>
          <w:p w14:paraId="15381137" w14:textId="77777777" w:rsidR="00920261" w:rsidRPr="00D156B6" w:rsidRDefault="00920261" w:rsidP="000715B7">
            <w:pPr>
              <w:spacing w:after="0"/>
              <w:rPr>
                <w:sz w:val="20"/>
              </w:rPr>
            </w:pPr>
            <w:r>
              <w:rPr>
                <w:sz w:val="20"/>
              </w:rPr>
              <w:t>App icon</w:t>
            </w:r>
          </w:p>
        </w:tc>
        <w:tc>
          <w:tcPr>
            <w:tcW w:w="1968" w:type="dxa"/>
            <w:tcMar>
              <w:top w:w="58" w:type="dxa"/>
              <w:bottom w:w="58" w:type="dxa"/>
            </w:tcMar>
          </w:tcPr>
          <w:p w14:paraId="22F915EB" w14:textId="77777777" w:rsidR="00920261" w:rsidRPr="00D156B6" w:rsidRDefault="00920261" w:rsidP="000715B7">
            <w:pPr>
              <w:spacing w:after="0"/>
              <w:rPr>
                <w:rFonts w:cs="Segoe UI"/>
                <w:color w:val="000000"/>
                <w:sz w:val="20"/>
              </w:rPr>
            </w:pPr>
            <w:r>
              <w:rPr>
                <w:rFonts w:cs="Segoe UI"/>
                <w:color w:val="000000"/>
                <w:sz w:val="20"/>
              </w:rPr>
              <w:t>Share as link</w:t>
            </w:r>
          </w:p>
        </w:tc>
        <w:tc>
          <w:tcPr>
            <w:tcW w:w="1322" w:type="dxa"/>
          </w:tcPr>
          <w:p w14:paraId="48CAA5EC" w14:textId="77777777" w:rsidR="00920261" w:rsidRDefault="00920261" w:rsidP="000715B7">
            <w:pPr>
              <w:spacing w:after="0"/>
              <w:rPr>
                <w:sz w:val="20"/>
              </w:rPr>
            </w:pPr>
          </w:p>
        </w:tc>
        <w:tc>
          <w:tcPr>
            <w:tcW w:w="1859" w:type="dxa"/>
            <w:tcMar>
              <w:top w:w="58" w:type="dxa"/>
              <w:bottom w:w="58" w:type="dxa"/>
            </w:tcMar>
          </w:tcPr>
          <w:p w14:paraId="214C2880" w14:textId="77777777" w:rsidR="00920261" w:rsidRPr="00D156B6" w:rsidRDefault="00920261" w:rsidP="000715B7">
            <w:pPr>
              <w:spacing w:after="0"/>
              <w:rPr>
                <w:sz w:val="20"/>
              </w:rPr>
            </w:pPr>
            <w:r>
              <w:rPr>
                <w:rFonts w:cs="Segoe UI"/>
                <w:color w:val="000000"/>
                <w:sz w:val="20"/>
              </w:rPr>
              <w:t>Share as link</w:t>
            </w:r>
          </w:p>
        </w:tc>
        <w:tc>
          <w:tcPr>
            <w:tcW w:w="1863" w:type="dxa"/>
            <w:tcMar>
              <w:top w:w="58" w:type="dxa"/>
              <w:bottom w:w="58" w:type="dxa"/>
            </w:tcMar>
          </w:tcPr>
          <w:p w14:paraId="01BA8135"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hideMark/>
          </w:tcPr>
          <w:p w14:paraId="6AFB8566" w14:textId="77777777" w:rsidR="00920261" w:rsidRPr="00D156B6" w:rsidRDefault="00920261" w:rsidP="000715B7">
            <w:pPr>
              <w:spacing w:after="0"/>
              <w:rPr>
                <w:sz w:val="20"/>
              </w:rPr>
            </w:pPr>
          </w:p>
        </w:tc>
      </w:tr>
      <w:tr w:rsidR="00920261" w:rsidRPr="00D156B6" w14:paraId="6E5A8E8A" w14:textId="77777777" w:rsidTr="000715B7">
        <w:trPr>
          <w:trHeight w:val="20"/>
        </w:trPr>
        <w:tc>
          <w:tcPr>
            <w:tcW w:w="1327" w:type="dxa"/>
            <w:tcMar>
              <w:top w:w="58" w:type="dxa"/>
              <w:bottom w:w="58" w:type="dxa"/>
            </w:tcMar>
          </w:tcPr>
          <w:p w14:paraId="1113D359" w14:textId="77777777" w:rsidR="00920261" w:rsidRDefault="00920261" w:rsidP="000715B7">
            <w:pPr>
              <w:spacing w:after="0"/>
              <w:rPr>
                <w:sz w:val="20"/>
              </w:rPr>
            </w:pPr>
            <w:r>
              <w:rPr>
                <w:sz w:val="20"/>
              </w:rPr>
              <w:t>Menu item</w:t>
            </w:r>
          </w:p>
        </w:tc>
        <w:tc>
          <w:tcPr>
            <w:tcW w:w="1968" w:type="dxa"/>
            <w:tcMar>
              <w:top w:w="58" w:type="dxa"/>
              <w:bottom w:w="58" w:type="dxa"/>
            </w:tcMar>
          </w:tcPr>
          <w:p w14:paraId="409FAE7C" w14:textId="77777777" w:rsidR="00920261" w:rsidRDefault="00920261" w:rsidP="000715B7">
            <w:pPr>
              <w:spacing w:after="0"/>
              <w:rPr>
                <w:rFonts w:cs="Segoe UI"/>
                <w:color w:val="000000"/>
                <w:sz w:val="20"/>
              </w:rPr>
            </w:pPr>
            <w:r>
              <w:rPr>
                <w:rFonts w:cs="Segoe UI"/>
                <w:color w:val="000000"/>
                <w:sz w:val="20"/>
              </w:rPr>
              <w:t>Share as link</w:t>
            </w:r>
          </w:p>
        </w:tc>
        <w:tc>
          <w:tcPr>
            <w:tcW w:w="1322" w:type="dxa"/>
          </w:tcPr>
          <w:p w14:paraId="48F5AAE1" w14:textId="77777777" w:rsidR="00920261" w:rsidRDefault="00920261" w:rsidP="000715B7">
            <w:pPr>
              <w:spacing w:after="0"/>
              <w:rPr>
                <w:sz w:val="20"/>
              </w:rPr>
            </w:pPr>
          </w:p>
        </w:tc>
        <w:tc>
          <w:tcPr>
            <w:tcW w:w="1859" w:type="dxa"/>
            <w:tcMar>
              <w:top w:w="58" w:type="dxa"/>
              <w:bottom w:w="58" w:type="dxa"/>
            </w:tcMar>
          </w:tcPr>
          <w:p w14:paraId="13A95FCB" w14:textId="77777777" w:rsidR="00920261" w:rsidRDefault="00920261" w:rsidP="000715B7">
            <w:pPr>
              <w:spacing w:after="0"/>
              <w:rPr>
                <w:rFonts w:cs="Segoe UI"/>
                <w:color w:val="000000"/>
                <w:sz w:val="20"/>
              </w:rPr>
            </w:pPr>
            <w:r>
              <w:rPr>
                <w:rFonts w:cs="Segoe UI"/>
                <w:color w:val="000000"/>
                <w:sz w:val="20"/>
              </w:rPr>
              <w:t>Share as link</w:t>
            </w:r>
          </w:p>
        </w:tc>
        <w:tc>
          <w:tcPr>
            <w:tcW w:w="1863" w:type="dxa"/>
            <w:tcMar>
              <w:top w:w="58" w:type="dxa"/>
              <w:bottom w:w="58" w:type="dxa"/>
            </w:tcMar>
          </w:tcPr>
          <w:p w14:paraId="63CCB15B"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tcPr>
          <w:p w14:paraId="3EBCDC41" w14:textId="77777777" w:rsidR="00920261" w:rsidRPr="00D156B6" w:rsidRDefault="00920261" w:rsidP="000715B7">
            <w:pPr>
              <w:spacing w:after="0"/>
              <w:rPr>
                <w:sz w:val="20"/>
              </w:rPr>
            </w:pPr>
          </w:p>
        </w:tc>
      </w:tr>
      <w:tr w:rsidR="00920261" w:rsidRPr="00D156B6" w14:paraId="19CA405B" w14:textId="77777777" w:rsidTr="000715B7">
        <w:trPr>
          <w:trHeight w:val="20"/>
        </w:trPr>
        <w:tc>
          <w:tcPr>
            <w:tcW w:w="1327" w:type="dxa"/>
            <w:tcMar>
              <w:top w:w="58" w:type="dxa"/>
              <w:bottom w:w="58" w:type="dxa"/>
            </w:tcMar>
          </w:tcPr>
          <w:p w14:paraId="231B37AD" w14:textId="77777777" w:rsidR="00920261" w:rsidRDefault="00920261" w:rsidP="000715B7">
            <w:pPr>
              <w:spacing w:after="0"/>
              <w:rPr>
                <w:sz w:val="20"/>
              </w:rPr>
            </w:pPr>
            <w:r>
              <w:rPr>
                <w:sz w:val="20"/>
              </w:rPr>
              <w:t>Page</w:t>
            </w:r>
          </w:p>
        </w:tc>
        <w:tc>
          <w:tcPr>
            <w:tcW w:w="1968" w:type="dxa"/>
            <w:tcMar>
              <w:top w:w="58" w:type="dxa"/>
              <w:bottom w:w="58" w:type="dxa"/>
            </w:tcMar>
          </w:tcPr>
          <w:p w14:paraId="66339EEB" w14:textId="77777777" w:rsidR="00920261" w:rsidRDefault="00920261" w:rsidP="000715B7">
            <w:pPr>
              <w:spacing w:after="0"/>
              <w:rPr>
                <w:rFonts w:cs="Segoe UI"/>
                <w:color w:val="000000"/>
                <w:sz w:val="20"/>
              </w:rPr>
            </w:pPr>
            <w:r>
              <w:rPr>
                <w:rFonts w:cs="Segoe UI"/>
                <w:color w:val="000000"/>
                <w:sz w:val="20"/>
              </w:rPr>
              <w:t>Page showing the progress of uploading local content to OneDrive. Explains to user that the content doesn’t live on OneDrive already and so we need to Upload before we can share this content as a link. All content selected is shown as thumbnails with progress bars as upload occurs. Allow user to cancel and exit this form at any time.</w:t>
            </w:r>
          </w:p>
        </w:tc>
        <w:tc>
          <w:tcPr>
            <w:tcW w:w="1322" w:type="dxa"/>
          </w:tcPr>
          <w:p w14:paraId="65648A9D" w14:textId="77777777" w:rsidR="00920261" w:rsidRDefault="00920261" w:rsidP="000715B7">
            <w:pPr>
              <w:spacing w:after="0"/>
              <w:rPr>
                <w:sz w:val="20"/>
              </w:rPr>
            </w:pPr>
          </w:p>
        </w:tc>
        <w:tc>
          <w:tcPr>
            <w:tcW w:w="1859" w:type="dxa"/>
            <w:tcMar>
              <w:top w:w="58" w:type="dxa"/>
              <w:bottom w:w="58" w:type="dxa"/>
            </w:tcMar>
          </w:tcPr>
          <w:p w14:paraId="5D26A2CB" w14:textId="77777777" w:rsidR="00920261" w:rsidRDefault="00920261" w:rsidP="000715B7">
            <w:pPr>
              <w:spacing w:after="0"/>
              <w:rPr>
                <w:rFonts w:cs="Segoe UI"/>
                <w:color w:val="000000"/>
                <w:sz w:val="20"/>
              </w:rPr>
            </w:pPr>
            <w:commentRangeStart w:id="126"/>
            <w:r>
              <w:rPr>
                <w:rFonts w:cs="Segoe UI"/>
                <w:color w:val="000000"/>
                <w:sz w:val="20"/>
              </w:rPr>
              <w:t>Upload page</w:t>
            </w:r>
            <w:commentRangeEnd w:id="126"/>
            <w:r>
              <w:rPr>
                <w:rStyle w:val="CommentReference"/>
                <w:rFonts w:ascii="Calibri" w:eastAsiaTheme="minorEastAsia" w:hAnsi="Calibri" w:cs="Times New Roman"/>
                <w:lang w:bidi="en-US"/>
              </w:rPr>
              <w:commentReference w:id="126"/>
            </w:r>
          </w:p>
        </w:tc>
        <w:tc>
          <w:tcPr>
            <w:tcW w:w="1863" w:type="dxa"/>
            <w:tcMar>
              <w:top w:w="58" w:type="dxa"/>
              <w:bottom w:w="58" w:type="dxa"/>
            </w:tcMar>
          </w:tcPr>
          <w:p w14:paraId="2E4025F5"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tcPr>
          <w:p w14:paraId="6DFCE42B" w14:textId="77777777" w:rsidR="00920261" w:rsidRPr="00D156B6" w:rsidRDefault="00920261" w:rsidP="000715B7">
            <w:pPr>
              <w:spacing w:after="0"/>
              <w:rPr>
                <w:sz w:val="20"/>
              </w:rPr>
            </w:pPr>
          </w:p>
        </w:tc>
      </w:tr>
      <w:tr w:rsidR="00920261" w:rsidRPr="00D156B6" w14:paraId="3386E460" w14:textId="77777777" w:rsidTr="000715B7">
        <w:trPr>
          <w:trHeight w:val="20"/>
        </w:trPr>
        <w:tc>
          <w:tcPr>
            <w:tcW w:w="1327" w:type="dxa"/>
            <w:tcMar>
              <w:top w:w="58" w:type="dxa"/>
              <w:bottom w:w="58" w:type="dxa"/>
            </w:tcMar>
          </w:tcPr>
          <w:p w14:paraId="7F13AAE9" w14:textId="77777777" w:rsidR="00920261" w:rsidRDefault="00920261" w:rsidP="000715B7">
            <w:pPr>
              <w:spacing w:after="0"/>
              <w:rPr>
                <w:sz w:val="20"/>
              </w:rPr>
            </w:pPr>
            <w:r>
              <w:rPr>
                <w:sz w:val="20"/>
              </w:rPr>
              <w:t>toast</w:t>
            </w:r>
          </w:p>
        </w:tc>
        <w:tc>
          <w:tcPr>
            <w:tcW w:w="1968" w:type="dxa"/>
            <w:tcMar>
              <w:top w:w="58" w:type="dxa"/>
              <w:bottom w:w="58" w:type="dxa"/>
            </w:tcMar>
          </w:tcPr>
          <w:p w14:paraId="3090B444" w14:textId="77777777" w:rsidR="00920261" w:rsidRDefault="00920261" w:rsidP="000715B7">
            <w:pPr>
              <w:spacing w:after="0"/>
              <w:rPr>
                <w:rFonts w:cs="Segoe UI"/>
                <w:color w:val="000000"/>
                <w:sz w:val="20"/>
              </w:rPr>
            </w:pPr>
            <w:r>
              <w:rPr>
                <w:rFonts w:cs="Segoe UI"/>
                <w:color w:val="000000"/>
                <w:sz w:val="20"/>
              </w:rPr>
              <w:t xml:space="preserve">Shows when the uploaded content is complete. For example ’33 photos </w:t>
            </w:r>
            <w:r>
              <w:rPr>
                <w:rFonts w:cs="Segoe UI"/>
                <w:color w:val="000000"/>
                <w:sz w:val="20"/>
              </w:rPr>
              <w:lastRenderedPageBreak/>
              <w:t>uploaded to OneDrive’</w:t>
            </w:r>
          </w:p>
        </w:tc>
        <w:tc>
          <w:tcPr>
            <w:tcW w:w="1322" w:type="dxa"/>
          </w:tcPr>
          <w:p w14:paraId="3A6065DA" w14:textId="77777777" w:rsidR="00920261" w:rsidRDefault="00920261" w:rsidP="000715B7">
            <w:pPr>
              <w:spacing w:after="0"/>
              <w:rPr>
                <w:sz w:val="20"/>
              </w:rPr>
            </w:pPr>
          </w:p>
        </w:tc>
        <w:tc>
          <w:tcPr>
            <w:tcW w:w="1859" w:type="dxa"/>
            <w:tcMar>
              <w:top w:w="58" w:type="dxa"/>
              <w:bottom w:w="58" w:type="dxa"/>
            </w:tcMar>
          </w:tcPr>
          <w:p w14:paraId="1F302B2C" w14:textId="77777777" w:rsidR="00920261" w:rsidRDefault="00920261" w:rsidP="000715B7">
            <w:pPr>
              <w:spacing w:after="0"/>
              <w:rPr>
                <w:rFonts w:cs="Segoe UI"/>
                <w:color w:val="000000"/>
                <w:sz w:val="20"/>
              </w:rPr>
            </w:pPr>
            <w:commentRangeStart w:id="127"/>
            <w:r>
              <w:rPr>
                <w:rFonts w:cs="Segoe UI"/>
                <w:color w:val="000000"/>
                <w:sz w:val="20"/>
              </w:rPr>
              <w:t>Upload complete toast</w:t>
            </w:r>
            <w:commentRangeEnd w:id="127"/>
            <w:r>
              <w:rPr>
                <w:rStyle w:val="CommentReference"/>
                <w:rFonts w:ascii="Calibri" w:eastAsiaTheme="minorEastAsia" w:hAnsi="Calibri" w:cs="Times New Roman"/>
                <w:lang w:bidi="en-US"/>
              </w:rPr>
              <w:commentReference w:id="127"/>
            </w:r>
          </w:p>
        </w:tc>
        <w:tc>
          <w:tcPr>
            <w:tcW w:w="1863" w:type="dxa"/>
            <w:tcMar>
              <w:top w:w="58" w:type="dxa"/>
              <w:bottom w:w="58" w:type="dxa"/>
            </w:tcMar>
          </w:tcPr>
          <w:p w14:paraId="15F4FBB2"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tcPr>
          <w:p w14:paraId="7268A4CB" w14:textId="77777777" w:rsidR="00920261" w:rsidRPr="00D156B6" w:rsidRDefault="00920261" w:rsidP="000715B7">
            <w:pPr>
              <w:spacing w:after="0"/>
              <w:rPr>
                <w:sz w:val="20"/>
              </w:rPr>
            </w:pPr>
          </w:p>
        </w:tc>
      </w:tr>
    </w:tbl>
    <w:p w14:paraId="6B1FF2F4" w14:textId="77777777" w:rsidR="00920261" w:rsidRPr="00D34D87" w:rsidRDefault="00920261" w:rsidP="00D34D87"/>
    <w:p w14:paraId="2B6622BB" w14:textId="15478540" w:rsidR="007206BA" w:rsidRPr="00EE608A" w:rsidRDefault="00D92958" w:rsidP="00E6294F">
      <w:pPr>
        <w:pStyle w:val="Heading1"/>
      </w:pPr>
      <w:r w:rsidRPr="00EE608A">
        <w:t>Health requirements</w:t>
      </w:r>
      <w:bookmarkEnd w:id="86"/>
    </w:p>
    <w:p w14:paraId="6CCB157B" w14:textId="164A10EC" w:rsidR="007206BA" w:rsidRDefault="007206BA" w:rsidP="007206BA">
      <w:pPr>
        <w:pStyle w:val="Heading3"/>
        <w:rPr>
          <w:rFonts w:eastAsia="Times New Roman"/>
        </w:rPr>
      </w:pPr>
      <w:r>
        <w:rPr>
          <w:rFonts w:eastAsia="Times New Roman"/>
        </w:rPr>
        <w:t>Data Consumption</w:t>
      </w:r>
    </w:p>
    <w:p w14:paraId="142A96D8" w14:textId="77777777" w:rsidR="00C37852" w:rsidRDefault="00C37852" w:rsidP="00C37852">
      <w:pPr>
        <w:pStyle w:val="Heading3"/>
        <w:rPr>
          <w:rFonts w:eastAsia="Times New Roman"/>
        </w:rPr>
      </w:pPr>
      <w:r>
        <w:rPr>
          <w:rFonts w:eastAsia="Times New Roman"/>
        </w:rPr>
        <w:t>Storage Consumption</w:t>
      </w:r>
    </w:p>
    <w:p w14:paraId="1DC3A5EE" w14:textId="164FB90B" w:rsidR="00C37852" w:rsidRDefault="00C37852" w:rsidP="00C37852">
      <w:pPr>
        <w:pStyle w:val="Heading3"/>
        <w:rPr>
          <w:rFonts w:eastAsia="Times New Roman"/>
        </w:rPr>
      </w:pPr>
      <w:r>
        <w:rPr>
          <w:rFonts w:eastAsia="Times New Roman"/>
        </w:rPr>
        <w:t>Battery</w:t>
      </w:r>
    </w:p>
    <w:p w14:paraId="701958C5" w14:textId="7EE215CA" w:rsidR="00080F58" w:rsidRDefault="00080F58" w:rsidP="00C21A69"/>
    <w:p w14:paraId="2BD1FFC7" w14:textId="04FF03BC" w:rsidR="001F7E22" w:rsidRDefault="004D00C9" w:rsidP="001F7E22">
      <w:pPr>
        <w:pStyle w:val="Heading1"/>
      </w:pPr>
      <w:r>
        <w:t xml:space="preserve">Telemetry &amp; </w:t>
      </w:r>
      <w:r w:rsidR="00463F3C">
        <w:t>Test in Production</w:t>
      </w:r>
    </w:p>
    <w:p w14:paraId="25012B97" w14:textId="343F8148" w:rsidR="009C2A66" w:rsidRDefault="008872EC" w:rsidP="009C2A66">
      <w:pPr>
        <w:rPr>
          <w:rStyle w:val="Hyperlink"/>
        </w:rPr>
      </w:pPr>
      <w:hyperlink r:id="rId78" w:history="1">
        <w:r w:rsidR="009C2A66" w:rsidRPr="005132CE">
          <w:rPr>
            <w:rStyle w:val="Hyperlink"/>
          </w:rPr>
          <w:t>Guidelines</w:t>
        </w:r>
      </w:hyperlink>
    </w:p>
    <w:p w14:paraId="55FDD74E" w14:textId="5B68D8E3" w:rsidR="001F7E22" w:rsidRDefault="001F7E22" w:rsidP="001F7E22">
      <w:pPr>
        <w:pStyle w:val="Heading2"/>
      </w:pPr>
      <w:r>
        <w:t>Telemetry</w:t>
      </w:r>
    </w:p>
    <w:p w14:paraId="4FCB17FD" w14:textId="77777777" w:rsidR="001F7E22" w:rsidRPr="001F7E22" w:rsidRDefault="001F7E22" w:rsidP="001F7E22"/>
    <w:p w14:paraId="0D8250F7" w14:textId="0897C30B" w:rsidR="001F7E22" w:rsidRDefault="00463F3C" w:rsidP="001F7E22">
      <w:pPr>
        <w:pStyle w:val="Heading2"/>
      </w:pPr>
      <w:r>
        <w:t xml:space="preserve">Test </w:t>
      </w:r>
      <w:r w:rsidR="00B20B4B">
        <w:t>in</w:t>
      </w:r>
      <w:r>
        <w:t xml:space="preserve"> Production</w:t>
      </w:r>
    </w:p>
    <w:p w14:paraId="64BD55CD" w14:textId="77777777" w:rsidR="00D46C80" w:rsidRPr="00D46C80" w:rsidRDefault="00D46C80" w:rsidP="00D46C80"/>
    <w:p w14:paraId="56A73355" w14:textId="77777777" w:rsidR="00BD10F4" w:rsidRDefault="00BD10F4" w:rsidP="00DF7F81">
      <w:pPr>
        <w:pStyle w:val="Heading1"/>
        <w:numPr>
          <w:ilvl w:val="0"/>
          <w:numId w:val="3"/>
        </w:numPr>
      </w:pPr>
      <w:bookmarkStart w:id="128" w:name="_Toc338667009"/>
      <w:bookmarkEnd w:id="87"/>
      <w:r>
        <w:t>Risks &amp; Open Issues</w:t>
      </w:r>
      <w:bookmarkEnd w:id="128"/>
    </w:p>
    <w:p w14:paraId="14859959" w14:textId="77777777" w:rsidR="009C2A66" w:rsidRDefault="008872EC" w:rsidP="009C2A66">
      <w:pPr>
        <w:rPr>
          <w:color w:val="7F7F7F" w:themeColor="text1" w:themeTint="80"/>
        </w:rPr>
      </w:pPr>
      <w:hyperlink r:id="rId79" w:history="1">
        <w:r w:rsidR="009C2A66" w:rsidRPr="005132CE">
          <w:rPr>
            <w:rStyle w:val="Hyperlink"/>
          </w:rPr>
          <w:t>Guidelines</w:t>
        </w:r>
      </w:hyperlink>
    </w:p>
    <w:p w14:paraId="78392681" w14:textId="77777777" w:rsidR="009C2A66" w:rsidRDefault="009C2A66" w:rsidP="00BD10F4">
      <w:pPr>
        <w:rPr>
          <w:color w:val="7F7F7F" w:themeColor="text1" w:themeTint="80"/>
        </w:rPr>
      </w:pPr>
    </w:p>
    <w:p w14:paraId="56A73357" w14:textId="77777777" w:rsidR="00BD10F4" w:rsidRDefault="00BD10F4" w:rsidP="00DF7F81">
      <w:pPr>
        <w:pStyle w:val="Heading2"/>
        <w:numPr>
          <w:ilvl w:val="1"/>
          <w:numId w:val="3"/>
        </w:numPr>
        <w:ind w:left="450" w:hanging="450"/>
      </w:pPr>
      <w:bookmarkStart w:id="129" w:name="_Toc338667010"/>
      <w:r>
        <w:t>Risks</w:t>
      </w:r>
      <w:bookmarkEnd w:id="129"/>
    </w:p>
    <w:p w14:paraId="7807727D" w14:textId="77777777" w:rsidR="005132CE" w:rsidRPr="005132CE" w:rsidRDefault="005132CE" w:rsidP="005132CE"/>
    <w:p w14:paraId="56A73358" w14:textId="77777777" w:rsidR="00BD10F4" w:rsidRDefault="00BD10F4" w:rsidP="00DF7F81">
      <w:pPr>
        <w:pStyle w:val="Heading2"/>
        <w:numPr>
          <w:ilvl w:val="1"/>
          <w:numId w:val="3"/>
        </w:numPr>
        <w:ind w:left="450" w:hanging="450"/>
      </w:pPr>
      <w:bookmarkStart w:id="130" w:name="_Toc338667011"/>
      <w:r>
        <w:t>Open Issues</w:t>
      </w:r>
      <w:bookmarkEnd w:id="130"/>
    </w:p>
    <w:p w14:paraId="09BF506A" w14:textId="77777777" w:rsidR="005132CE" w:rsidRPr="005132CE" w:rsidRDefault="005132CE" w:rsidP="005132CE"/>
    <w:p w14:paraId="56A73359" w14:textId="35CD6D20" w:rsidR="00BD10F4" w:rsidRDefault="001F7E22" w:rsidP="00DF7F81">
      <w:pPr>
        <w:pStyle w:val="Heading1"/>
        <w:numPr>
          <w:ilvl w:val="0"/>
          <w:numId w:val="3"/>
        </w:numPr>
      </w:pPr>
      <w:r>
        <w:t>Tenet Fundamentals</w:t>
      </w:r>
    </w:p>
    <w:p w14:paraId="56A7335D" w14:textId="0ED2B798" w:rsidR="00BD10F4" w:rsidRPr="003E6D8A" w:rsidRDefault="008872EC" w:rsidP="00BD10F4">
      <w:hyperlink r:id="rId80" w:history="1">
        <w:r w:rsidR="005132CE" w:rsidRPr="005132CE">
          <w:rPr>
            <w:rStyle w:val="Hyperlink"/>
          </w:rPr>
          <w:t>Guidelines</w:t>
        </w:r>
      </w:hyperlink>
      <w:r w:rsidR="003E6D8A">
        <w:rPr>
          <w:rStyle w:val="Hyperlink"/>
        </w:rPr>
        <w:t xml:space="preserve"> </w:t>
      </w:r>
      <w:r w:rsidR="003E6D8A" w:rsidRPr="003E6D8A">
        <w:t>- Click the links under Applicability and Assessment to understand requirements and get help.</w:t>
      </w:r>
    </w:p>
    <w:tbl>
      <w:tblPr>
        <w:tblW w:w="10596" w:type="dxa"/>
        <w:tblInd w:w="108" w:type="dxa"/>
        <w:tblLook w:val="04A0" w:firstRow="1" w:lastRow="0" w:firstColumn="1" w:lastColumn="0" w:noHBand="0" w:noVBand="1"/>
      </w:tblPr>
      <w:tblGrid>
        <w:gridCol w:w="1120"/>
        <w:gridCol w:w="2210"/>
        <w:gridCol w:w="5130"/>
        <w:gridCol w:w="2136"/>
      </w:tblGrid>
      <w:tr w:rsidR="007E1978" w:rsidRPr="007E1978" w14:paraId="4AED7414" w14:textId="77777777" w:rsidTr="003E6D8A">
        <w:trPr>
          <w:trHeight w:val="468"/>
        </w:trPr>
        <w:tc>
          <w:tcPr>
            <w:tcW w:w="1120" w:type="dxa"/>
            <w:tcBorders>
              <w:top w:val="single" w:sz="8" w:space="0" w:color="FFFFFF"/>
              <w:left w:val="single" w:sz="8" w:space="0" w:color="FFFFFF"/>
              <w:bottom w:val="single" w:sz="12" w:space="0" w:color="FFFFFF"/>
              <w:right w:val="single" w:sz="8" w:space="0" w:color="FFFFFF"/>
            </w:tcBorders>
            <w:shd w:val="clear" w:color="000000" w:fill="00BCF2"/>
            <w:hideMark/>
          </w:tcPr>
          <w:p w14:paraId="30F6F622" w14:textId="77777777" w:rsidR="007E1978" w:rsidRPr="00344300" w:rsidRDefault="007E1978">
            <w:pPr>
              <w:spacing w:after="0" w:line="240" w:lineRule="auto"/>
              <w:rPr>
                <w:rFonts w:ascii="Segoe UI" w:eastAsia="Times New Roman" w:hAnsi="Segoe UI" w:cs="Segoe UI"/>
                <w:color w:val="000000"/>
                <w:sz w:val="20"/>
                <w:szCs w:val="20"/>
              </w:rPr>
            </w:pPr>
            <w:r w:rsidRPr="00344300">
              <w:rPr>
                <w:rFonts w:ascii="Segoe UI" w:eastAsia="Times New Roman" w:hAnsi="Segoe UI" w:cs="Segoe UI"/>
                <w:color w:val="000000"/>
                <w:sz w:val="20"/>
                <w:szCs w:val="20"/>
              </w:rPr>
              <w:t> </w:t>
            </w:r>
          </w:p>
        </w:tc>
        <w:tc>
          <w:tcPr>
            <w:tcW w:w="2210" w:type="dxa"/>
            <w:tcBorders>
              <w:top w:val="single" w:sz="8" w:space="0" w:color="FFFFFF"/>
              <w:left w:val="nil"/>
              <w:bottom w:val="single" w:sz="12" w:space="0" w:color="FFFFFF"/>
              <w:right w:val="single" w:sz="8" w:space="0" w:color="FFFFFF"/>
            </w:tcBorders>
            <w:shd w:val="clear" w:color="000000" w:fill="00BCF2"/>
            <w:vAlign w:val="center"/>
            <w:hideMark/>
          </w:tcPr>
          <w:p w14:paraId="0D4D385E" w14:textId="77777777" w:rsidR="007E1978" w:rsidRPr="007E1978" w:rsidRDefault="007E1978" w:rsidP="007E1978">
            <w:pPr>
              <w:spacing w:after="0" w:line="240" w:lineRule="auto"/>
              <w:rPr>
                <w:rFonts w:ascii="Segoe UI" w:eastAsia="Times New Roman" w:hAnsi="Segoe UI" w:cs="Segoe UI"/>
                <w:bCs/>
                <w:color w:val="FFFFFF"/>
                <w:szCs w:val="22"/>
              </w:rPr>
            </w:pPr>
            <w:r w:rsidRPr="007E1978">
              <w:rPr>
                <w:rFonts w:ascii="Segoe UI" w:eastAsia="Times New Roman" w:hAnsi="Segoe UI" w:cs="Segoe UI"/>
                <w:bCs/>
                <w:color w:val="FFFFFF"/>
                <w:szCs w:val="22"/>
              </w:rPr>
              <w:t>Tenet Quality Area</w:t>
            </w:r>
          </w:p>
        </w:tc>
        <w:tc>
          <w:tcPr>
            <w:tcW w:w="5130" w:type="dxa"/>
            <w:tcBorders>
              <w:top w:val="single" w:sz="8" w:space="0" w:color="FFFFFF"/>
              <w:left w:val="nil"/>
              <w:bottom w:val="single" w:sz="12" w:space="0" w:color="FFFFFF"/>
              <w:right w:val="single" w:sz="8" w:space="0" w:color="FFFFFF"/>
            </w:tcBorders>
            <w:shd w:val="clear" w:color="000000" w:fill="00BCF2"/>
            <w:vAlign w:val="center"/>
            <w:hideMark/>
          </w:tcPr>
          <w:p w14:paraId="66782299" w14:textId="77777777" w:rsidR="007E1978" w:rsidRPr="007E1978" w:rsidRDefault="007E1978" w:rsidP="007E1978">
            <w:pPr>
              <w:spacing w:after="0" w:line="240" w:lineRule="auto"/>
              <w:rPr>
                <w:rFonts w:ascii="Segoe UI" w:eastAsia="Times New Roman" w:hAnsi="Segoe UI" w:cs="Segoe UI"/>
                <w:bCs/>
                <w:color w:val="FFFFFF"/>
                <w:szCs w:val="22"/>
              </w:rPr>
            </w:pPr>
            <w:r w:rsidRPr="007E1978">
              <w:rPr>
                <w:rFonts w:ascii="Segoe UI" w:eastAsia="Times New Roman" w:hAnsi="Segoe UI" w:cs="Segoe UI"/>
                <w:bCs/>
                <w:color w:val="FFFFFF"/>
                <w:szCs w:val="22"/>
              </w:rPr>
              <w:t>Compliance/Quality value explained</w:t>
            </w:r>
          </w:p>
        </w:tc>
        <w:tc>
          <w:tcPr>
            <w:tcW w:w="2136" w:type="dxa"/>
            <w:tcBorders>
              <w:top w:val="single" w:sz="8" w:space="0" w:color="FFFFFF"/>
              <w:left w:val="nil"/>
              <w:bottom w:val="single" w:sz="12" w:space="0" w:color="FFFFFF"/>
              <w:right w:val="single" w:sz="8" w:space="0" w:color="FFFFFF"/>
            </w:tcBorders>
            <w:shd w:val="clear" w:color="000000" w:fill="00BCF2"/>
            <w:vAlign w:val="center"/>
            <w:hideMark/>
          </w:tcPr>
          <w:p w14:paraId="29D4271E" w14:textId="07AE6070" w:rsidR="007E1978" w:rsidRPr="007E1978" w:rsidRDefault="007E1978" w:rsidP="003E6D8A">
            <w:pPr>
              <w:spacing w:after="0" w:line="240" w:lineRule="auto"/>
              <w:jc w:val="center"/>
              <w:rPr>
                <w:rFonts w:ascii="Segoe UI" w:eastAsia="Times New Roman" w:hAnsi="Segoe UI" w:cs="Segoe UI"/>
                <w:bCs/>
                <w:color w:val="FFFFFF"/>
                <w:szCs w:val="22"/>
              </w:rPr>
            </w:pPr>
            <w:r w:rsidRPr="007E1978">
              <w:rPr>
                <w:rFonts w:ascii="Segoe UI" w:eastAsia="Times New Roman" w:hAnsi="Segoe UI" w:cs="Segoe UI"/>
                <w:bCs/>
                <w:color w:val="FFFFFF"/>
                <w:szCs w:val="22"/>
              </w:rPr>
              <w:t>Applicability and Asses</w:t>
            </w:r>
            <w:r w:rsidRPr="00344300">
              <w:rPr>
                <w:rFonts w:ascii="Segoe UI" w:eastAsia="Times New Roman" w:hAnsi="Segoe UI" w:cs="Segoe UI"/>
                <w:bCs/>
                <w:color w:val="FFFFFF"/>
                <w:szCs w:val="22"/>
              </w:rPr>
              <w:t>s</w:t>
            </w:r>
            <w:r w:rsidRPr="007E1978">
              <w:rPr>
                <w:rFonts w:ascii="Segoe UI" w:eastAsia="Times New Roman" w:hAnsi="Segoe UI" w:cs="Segoe UI"/>
                <w:bCs/>
                <w:color w:val="FFFFFF"/>
                <w:szCs w:val="22"/>
              </w:rPr>
              <w:t>ment</w:t>
            </w:r>
          </w:p>
        </w:tc>
      </w:tr>
      <w:tr w:rsidR="007E1978" w:rsidRPr="007E1978" w14:paraId="13F9F768" w14:textId="77777777" w:rsidTr="003E6D8A">
        <w:trPr>
          <w:trHeight w:val="564"/>
        </w:trPr>
        <w:tc>
          <w:tcPr>
            <w:tcW w:w="1120" w:type="dxa"/>
            <w:vMerge w:val="restart"/>
            <w:tcBorders>
              <w:top w:val="nil"/>
              <w:left w:val="single" w:sz="8" w:space="0" w:color="FFFFFF"/>
              <w:bottom w:val="single" w:sz="8" w:space="0" w:color="FFFFFF"/>
              <w:right w:val="single" w:sz="8" w:space="0" w:color="FFFFFF"/>
            </w:tcBorders>
            <w:shd w:val="clear" w:color="000000" w:fill="5EDBFF"/>
            <w:textDirection w:val="btLr"/>
            <w:vAlign w:val="center"/>
            <w:hideMark/>
          </w:tcPr>
          <w:p w14:paraId="128AF65D" w14:textId="5654376F" w:rsidR="007E1978" w:rsidRPr="007E1978" w:rsidRDefault="007E1978" w:rsidP="007E1978">
            <w:pPr>
              <w:spacing w:after="0" w:line="240" w:lineRule="auto"/>
              <w:jc w:val="center"/>
              <w:rPr>
                <w:rFonts w:ascii="Segoe UI" w:eastAsia="Times New Roman" w:hAnsi="Segoe UI" w:cs="Segoe UI"/>
                <w:bCs/>
                <w:color w:val="000000"/>
                <w:sz w:val="18"/>
                <w:szCs w:val="18"/>
              </w:rPr>
            </w:pPr>
            <w:r w:rsidRPr="007E1978">
              <w:rPr>
                <w:rFonts w:ascii="Segoe UI" w:eastAsia="Times New Roman" w:hAnsi="Segoe UI" w:cs="Segoe UI"/>
                <w:bCs/>
                <w:color w:val="000000"/>
                <w:sz w:val="18"/>
                <w:szCs w:val="18"/>
              </w:rPr>
              <w:lastRenderedPageBreak/>
              <w:t>Compliance</w:t>
            </w:r>
            <w:r w:rsidRPr="00344300">
              <w:rPr>
                <w:rFonts w:ascii="Segoe UI" w:eastAsia="Times New Roman" w:hAnsi="Segoe UI" w:cs="Segoe UI"/>
                <w:bCs/>
                <w:color w:val="000000"/>
                <w:sz w:val="18"/>
                <w:szCs w:val="18"/>
              </w:rPr>
              <w:t xml:space="preserve"> – </w:t>
            </w:r>
            <w:r w:rsidRPr="00344300">
              <w:rPr>
                <w:rFonts w:ascii="Segoe UI" w:eastAsia="Times New Roman" w:hAnsi="Segoe UI" w:cs="Segoe UI"/>
                <w:bCs/>
                <w:i/>
                <w:color w:val="000000"/>
                <w:sz w:val="18"/>
                <w:szCs w:val="18"/>
              </w:rPr>
              <w:t>all teams</w:t>
            </w:r>
          </w:p>
        </w:tc>
        <w:tc>
          <w:tcPr>
            <w:tcW w:w="2210" w:type="dxa"/>
            <w:tcBorders>
              <w:top w:val="nil"/>
              <w:left w:val="nil"/>
              <w:bottom w:val="single" w:sz="8" w:space="0" w:color="FFFFFF"/>
              <w:right w:val="single" w:sz="8" w:space="0" w:color="FFFFFF"/>
            </w:tcBorders>
            <w:shd w:val="clear" w:color="000000" w:fill="5EDBFF"/>
            <w:vAlign w:val="center"/>
            <w:hideMark/>
          </w:tcPr>
          <w:p w14:paraId="781A121E"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Accessibility</w:t>
            </w:r>
          </w:p>
        </w:tc>
        <w:tc>
          <w:tcPr>
            <w:tcW w:w="5130" w:type="dxa"/>
            <w:tcBorders>
              <w:top w:val="nil"/>
              <w:left w:val="nil"/>
              <w:bottom w:val="single" w:sz="8" w:space="0" w:color="FFFFFF"/>
              <w:right w:val="single" w:sz="8" w:space="0" w:color="FFFFFF"/>
            </w:tcBorders>
            <w:shd w:val="clear" w:color="000000" w:fill="5EDBFF"/>
            <w:vAlign w:val="center"/>
            <w:hideMark/>
          </w:tcPr>
          <w:p w14:paraId="1B35FBEA"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Features and scenarios just work for users with impairments and that leverage assistive technologies</w:t>
            </w:r>
          </w:p>
        </w:tc>
        <w:tc>
          <w:tcPr>
            <w:tcW w:w="2136" w:type="dxa"/>
            <w:tcBorders>
              <w:top w:val="nil"/>
              <w:left w:val="nil"/>
              <w:bottom w:val="single" w:sz="8" w:space="0" w:color="FFFFFF"/>
              <w:right w:val="single" w:sz="8" w:space="0" w:color="FFFFFF"/>
            </w:tcBorders>
            <w:shd w:val="clear" w:color="000000" w:fill="5EDBFF"/>
            <w:vAlign w:val="center"/>
            <w:hideMark/>
          </w:tcPr>
          <w:p w14:paraId="010E12F5" w14:textId="33AFB916" w:rsidR="007E1978" w:rsidRPr="003E6D8A" w:rsidRDefault="008872EC" w:rsidP="003E6D8A">
            <w:pPr>
              <w:spacing w:after="0" w:line="240" w:lineRule="auto"/>
              <w:jc w:val="center"/>
              <w:rPr>
                <w:rStyle w:val="Hyperlink"/>
                <w:rFonts w:ascii="Segoe UI" w:eastAsia="Times New Roman" w:hAnsi="Segoe UI" w:cs="Segoe UI"/>
                <w:color w:val="auto"/>
                <w:sz w:val="18"/>
                <w:szCs w:val="18"/>
              </w:rPr>
            </w:pPr>
            <w:hyperlink r:id="rId81" w:history="1">
              <w:r w:rsidR="003E6D8A" w:rsidRPr="003E6D8A">
                <w:rPr>
                  <w:rStyle w:val="Hyperlink"/>
                  <w:rFonts w:ascii="Segoe UI" w:eastAsia="Times New Roman" w:hAnsi="Segoe UI" w:cs="Segoe UI"/>
                  <w:color w:val="auto"/>
                  <w:sz w:val="18"/>
                  <w:szCs w:val="18"/>
                </w:rPr>
                <w:t>Get Started</w:t>
              </w:r>
            </w:hyperlink>
          </w:p>
        </w:tc>
      </w:tr>
      <w:tr w:rsidR="007E1978" w:rsidRPr="007E1978" w14:paraId="4AE11C4C"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7794FF4F"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2A137DB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Geopolitical</w:t>
            </w:r>
          </w:p>
        </w:tc>
        <w:tc>
          <w:tcPr>
            <w:tcW w:w="5130" w:type="dxa"/>
            <w:tcBorders>
              <w:top w:val="nil"/>
              <w:left w:val="nil"/>
              <w:bottom w:val="single" w:sz="8" w:space="0" w:color="FFFFFF"/>
              <w:right w:val="single" w:sz="8" w:space="0" w:color="FFFFFF"/>
            </w:tcBorders>
            <w:shd w:val="clear" w:color="000000" w:fill="5EDBFF"/>
            <w:vAlign w:val="center"/>
            <w:hideMark/>
          </w:tcPr>
          <w:p w14:paraId="48C98E19"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Features and content pose minimal or no legal or business risk in any market</w:t>
            </w:r>
          </w:p>
        </w:tc>
        <w:tc>
          <w:tcPr>
            <w:tcW w:w="2136" w:type="dxa"/>
            <w:tcBorders>
              <w:top w:val="nil"/>
              <w:left w:val="nil"/>
              <w:bottom w:val="single" w:sz="8" w:space="0" w:color="FFFFFF"/>
              <w:right w:val="single" w:sz="8" w:space="0" w:color="FFFFFF"/>
            </w:tcBorders>
            <w:shd w:val="clear" w:color="000000" w:fill="5EDBFF"/>
            <w:vAlign w:val="center"/>
            <w:hideMark/>
          </w:tcPr>
          <w:p w14:paraId="775D21A8" w14:textId="5A86C09C" w:rsidR="007E1978" w:rsidRPr="003E6D8A" w:rsidRDefault="008872EC" w:rsidP="003E6D8A">
            <w:pPr>
              <w:spacing w:after="0" w:line="240" w:lineRule="auto"/>
              <w:jc w:val="center"/>
              <w:rPr>
                <w:rStyle w:val="Hyperlink"/>
                <w:rFonts w:ascii="Segoe UI" w:eastAsia="Times New Roman" w:hAnsi="Segoe UI" w:cs="Segoe UI"/>
                <w:color w:val="auto"/>
                <w:sz w:val="18"/>
                <w:szCs w:val="18"/>
              </w:rPr>
            </w:pPr>
            <w:hyperlink r:id="rId82"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7F33931"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39076999"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6C6AF23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Privacy and Safety</w:t>
            </w:r>
          </w:p>
        </w:tc>
        <w:tc>
          <w:tcPr>
            <w:tcW w:w="5130" w:type="dxa"/>
            <w:tcBorders>
              <w:top w:val="nil"/>
              <w:left w:val="nil"/>
              <w:bottom w:val="single" w:sz="8" w:space="0" w:color="FFFFFF"/>
              <w:right w:val="single" w:sz="8" w:space="0" w:color="FFFFFF"/>
            </w:tcBorders>
            <w:shd w:val="clear" w:color="000000" w:fill="5EDBFF"/>
            <w:vAlign w:val="center"/>
            <w:hideMark/>
          </w:tcPr>
          <w:p w14:paraId="5DDA12F2"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Protecting customer data from misuse, and ensuring services and features are safe and secure</w:t>
            </w:r>
          </w:p>
        </w:tc>
        <w:tc>
          <w:tcPr>
            <w:tcW w:w="2136" w:type="dxa"/>
            <w:tcBorders>
              <w:top w:val="nil"/>
              <w:left w:val="nil"/>
              <w:bottom w:val="single" w:sz="8" w:space="0" w:color="FFFFFF"/>
              <w:right w:val="single" w:sz="8" w:space="0" w:color="FFFFFF"/>
            </w:tcBorders>
            <w:shd w:val="clear" w:color="000000" w:fill="5EDBFF"/>
            <w:vAlign w:val="center"/>
            <w:hideMark/>
          </w:tcPr>
          <w:p w14:paraId="1215C354" w14:textId="515A8FBD" w:rsidR="007E1978" w:rsidRPr="007E1978" w:rsidRDefault="008872EC" w:rsidP="003E6D8A">
            <w:pPr>
              <w:spacing w:after="0" w:line="240" w:lineRule="auto"/>
              <w:jc w:val="center"/>
              <w:rPr>
                <w:rFonts w:ascii="Segoe UI" w:eastAsia="Times New Roman" w:hAnsi="Segoe UI" w:cs="Segoe UI"/>
                <w:color w:val="000000"/>
                <w:sz w:val="18"/>
                <w:szCs w:val="18"/>
              </w:rPr>
            </w:pPr>
            <w:hyperlink r:id="rId83"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95672EE"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78E5F82B"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296E94FD"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Protocols</w:t>
            </w:r>
          </w:p>
        </w:tc>
        <w:tc>
          <w:tcPr>
            <w:tcW w:w="5130" w:type="dxa"/>
            <w:tcBorders>
              <w:top w:val="nil"/>
              <w:left w:val="nil"/>
              <w:bottom w:val="single" w:sz="8" w:space="0" w:color="FFFFFF"/>
              <w:right w:val="single" w:sz="8" w:space="0" w:color="FFFFFF"/>
            </w:tcBorders>
            <w:shd w:val="clear" w:color="000000" w:fill="5EDBFF"/>
            <w:vAlign w:val="center"/>
            <w:hideMark/>
          </w:tcPr>
          <w:p w14:paraId="1256820F"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Networking protocols are documented according to Microsoft and regulatory requirements</w:t>
            </w:r>
          </w:p>
        </w:tc>
        <w:tc>
          <w:tcPr>
            <w:tcW w:w="2136" w:type="dxa"/>
            <w:tcBorders>
              <w:top w:val="nil"/>
              <w:left w:val="nil"/>
              <w:bottom w:val="single" w:sz="8" w:space="0" w:color="FFFFFF"/>
              <w:right w:val="single" w:sz="8" w:space="0" w:color="FFFFFF"/>
            </w:tcBorders>
            <w:shd w:val="clear" w:color="000000" w:fill="5EDBFF"/>
            <w:vAlign w:val="center"/>
            <w:hideMark/>
          </w:tcPr>
          <w:p w14:paraId="1BC82C41" w14:textId="67610840" w:rsidR="007E1978" w:rsidRPr="003E6D8A" w:rsidRDefault="008872EC" w:rsidP="003E6D8A">
            <w:pPr>
              <w:spacing w:after="0" w:line="240" w:lineRule="auto"/>
              <w:jc w:val="center"/>
              <w:rPr>
                <w:rStyle w:val="Hyperlink"/>
                <w:rFonts w:ascii="Segoe UI" w:eastAsia="Times New Roman" w:hAnsi="Segoe UI" w:cs="Segoe UI"/>
                <w:color w:val="auto"/>
                <w:sz w:val="18"/>
                <w:szCs w:val="18"/>
              </w:rPr>
            </w:pPr>
            <w:hyperlink r:id="rId84"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64639FF"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348412F1"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49D77267"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Security and Anti-Fraud</w:t>
            </w:r>
          </w:p>
        </w:tc>
        <w:tc>
          <w:tcPr>
            <w:tcW w:w="5130" w:type="dxa"/>
            <w:tcBorders>
              <w:top w:val="nil"/>
              <w:left w:val="nil"/>
              <w:bottom w:val="single" w:sz="8" w:space="0" w:color="FFFFFF"/>
              <w:right w:val="single" w:sz="8" w:space="0" w:color="FFFFFF"/>
            </w:tcBorders>
            <w:shd w:val="clear" w:color="000000" w:fill="5EDBFF"/>
            <w:vAlign w:val="center"/>
            <w:hideMark/>
          </w:tcPr>
          <w:p w14:paraId="694CC4DD"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Making Windows experiences the most secure and privacy-protecting   OS on the market</w:t>
            </w:r>
          </w:p>
        </w:tc>
        <w:tc>
          <w:tcPr>
            <w:tcW w:w="2136" w:type="dxa"/>
            <w:tcBorders>
              <w:top w:val="nil"/>
              <w:left w:val="nil"/>
              <w:bottom w:val="single" w:sz="8" w:space="0" w:color="FFFFFF"/>
              <w:right w:val="single" w:sz="8" w:space="0" w:color="FFFFFF"/>
            </w:tcBorders>
            <w:shd w:val="clear" w:color="000000" w:fill="5EDBFF"/>
            <w:vAlign w:val="center"/>
            <w:hideMark/>
          </w:tcPr>
          <w:p w14:paraId="41293E42" w14:textId="547ACD65" w:rsidR="007E1978" w:rsidRPr="003E6D8A" w:rsidRDefault="008872EC" w:rsidP="003E6D8A">
            <w:pPr>
              <w:spacing w:after="0" w:line="240" w:lineRule="auto"/>
              <w:jc w:val="center"/>
              <w:rPr>
                <w:rStyle w:val="Hyperlink"/>
                <w:rFonts w:ascii="Segoe UI" w:eastAsia="Times New Roman" w:hAnsi="Segoe UI" w:cs="Segoe UI"/>
                <w:color w:val="auto"/>
                <w:sz w:val="18"/>
                <w:szCs w:val="18"/>
              </w:rPr>
            </w:pPr>
            <w:hyperlink r:id="rId85" w:history="1">
              <w:r w:rsidR="003E6D8A" w:rsidRPr="003E6D8A">
                <w:rPr>
                  <w:rStyle w:val="Hyperlink"/>
                  <w:rFonts w:ascii="Segoe UI" w:eastAsia="Times New Roman" w:hAnsi="Segoe UI" w:cs="Segoe UI"/>
                  <w:color w:val="auto"/>
                  <w:sz w:val="18"/>
                  <w:szCs w:val="18"/>
                </w:rPr>
                <w:t>Get Started</w:t>
              </w:r>
            </w:hyperlink>
          </w:p>
        </w:tc>
      </w:tr>
      <w:tr w:rsidR="007E1978" w:rsidRPr="007E1978" w14:paraId="42EFFCC0" w14:textId="77777777" w:rsidTr="003E6D8A">
        <w:trPr>
          <w:trHeight w:val="492"/>
        </w:trPr>
        <w:tc>
          <w:tcPr>
            <w:tcW w:w="1120" w:type="dxa"/>
            <w:vMerge w:val="restart"/>
            <w:tcBorders>
              <w:top w:val="nil"/>
              <w:left w:val="single" w:sz="8" w:space="0" w:color="FFFFFF"/>
              <w:bottom w:val="single" w:sz="8" w:space="0" w:color="FFFFFF"/>
              <w:right w:val="single" w:sz="8" w:space="0" w:color="FFFFFF"/>
            </w:tcBorders>
            <w:shd w:val="clear" w:color="000000" w:fill="93E7FF"/>
            <w:textDirection w:val="btLr"/>
            <w:vAlign w:val="center"/>
            <w:hideMark/>
          </w:tcPr>
          <w:p w14:paraId="2F2BEB8A" w14:textId="77777777" w:rsidR="007E1978" w:rsidRPr="007E1978" w:rsidRDefault="007E1978" w:rsidP="007E1978">
            <w:pPr>
              <w:spacing w:after="0" w:line="240" w:lineRule="auto"/>
              <w:jc w:val="center"/>
              <w:rPr>
                <w:rFonts w:ascii="Segoe UI" w:eastAsia="Times New Roman" w:hAnsi="Segoe UI" w:cs="Segoe UI"/>
                <w:bCs/>
                <w:color w:val="000000"/>
                <w:sz w:val="18"/>
                <w:szCs w:val="18"/>
              </w:rPr>
            </w:pPr>
            <w:r w:rsidRPr="007E1978">
              <w:rPr>
                <w:rFonts w:ascii="Segoe UI" w:eastAsia="Times New Roman" w:hAnsi="Segoe UI" w:cs="Segoe UI"/>
                <w:bCs/>
                <w:color w:val="000000"/>
                <w:sz w:val="18"/>
                <w:szCs w:val="18"/>
              </w:rPr>
              <w:t>Tenets</w:t>
            </w:r>
            <w:r w:rsidRPr="007E1978">
              <w:rPr>
                <w:rFonts w:ascii="Segoe UI" w:eastAsia="Times New Roman" w:hAnsi="Segoe UI" w:cs="Segoe UI"/>
                <w:color w:val="000000"/>
                <w:sz w:val="18"/>
                <w:szCs w:val="18"/>
              </w:rPr>
              <w:t xml:space="preserve"> - </w:t>
            </w:r>
            <w:r w:rsidRPr="007E1978">
              <w:rPr>
                <w:rFonts w:ascii="Segoe UI" w:eastAsia="Times New Roman" w:hAnsi="Segoe UI" w:cs="Segoe UI"/>
                <w:i/>
                <w:iCs/>
                <w:color w:val="000000"/>
                <w:sz w:val="18"/>
                <w:szCs w:val="18"/>
              </w:rPr>
              <w:t>all teams</w:t>
            </w:r>
          </w:p>
        </w:tc>
        <w:tc>
          <w:tcPr>
            <w:tcW w:w="2210" w:type="dxa"/>
            <w:tcBorders>
              <w:top w:val="nil"/>
              <w:left w:val="nil"/>
              <w:bottom w:val="single" w:sz="8" w:space="0" w:color="FFFFFF"/>
              <w:right w:val="single" w:sz="8" w:space="0" w:color="FFFFFF"/>
            </w:tcBorders>
            <w:shd w:val="clear" w:color="000000" w:fill="93E7FF"/>
            <w:vAlign w:val="center"/>
            <w:hideMark/>
          </w:tcPr>
          <w:p w14:paraId="42F7E94B"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Compatibility</w:t>
            </w:r>
          </w:p>
        </w:tc>
        <w:tc>
          <w:tcPr>
            <w:tcW w:w="5130" w:type="dxa"/>
            <w:tcBorders>
              <w:top w:val="nil"/>
              <w:left w:val="nil"/>
              <w:bottom w:val="single" w:sz="8" w:space="0" w:color="FFFFFF"/>
              <w:right w:val="single" w:sz="8" w:space="0" w:color="FFFFFF"/>
            </w:tcBorders>
            <w:shd w:val="clear" w:color="000000" w:fill="93E7FF"/>
            <w:vAlign w:val="center"/>
            <w:hideMark/>
          </w:tcPr>
          <w:p w14:paraId="3BBDCC1F"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Apps, devices and sites just work</w:t>
            </w:r>
          </w:p>
        </w:tc>
        <w:tc>
          <w:tcPr>
            <w:tcW w:w="2136" w:type="dxa"/>
            <w:tcBorders>
              <w:top w:val="nil"/>
              <w:left w:val="nil"/>
              <w:bottom w:val="single" w:sz="8" w:space="0" w:color="FFFFFF"/>
              <w:right w:val="single" w:sz="8" w:space="0" w:color="FFFFFF"/>
            </w:tcBorders>
            <w:shd w:val="clear" w:color="000000" w:fill="93E7FF"/>
            <w:vAlign w:val="center"/>
            <w:hideMark/>
          </w:tcPr>
          <w:p w14:paraId="7B4C8DFC" w14:textId="7D0ECB91" w:rsidR="007E1978" w:rsidRPr="003E6D8A" w:rsidRDefault="008872EC" w:rsidP="003E6D8A">
            <w:pPr>
              <w:spacing w:after="0" w:line="240" w:lineRule="auto"/>
              <w:jc w:val="center"/>
              <w:rPr>
                <w:rStyle w:val="Hyperlink"/>
                <w:rFonts w:ascii="Segoe UI" w:eastAsia="Times New Roman" w:hAnsi="Segoe UI" w:cs="Segoe UI"/>
                <w:color w:val="auto"/>
                <w:sz w:val="18"/>
                <w:szCs w:val="18"/>
              </w:rPr>
            </w:pPr>
            <w:hyperlink r:id="rId86" w:history="1">
              <w:r w:rsidR="003E6D8A" w:rsidRPr="003E6D8A">
                <w:rPr>
                  <w:rStyle w:val="Hyperlink"/>
                  <w:rFonts w:ascii="Segoe UI" w:eastAsia="Times New Roman" w:hAnsi="Segoe UI" w:cs="Segoe UI"/>
                  <w:color w:val="auto"/>
                  <w:sz w:val="18"/>
                  <w:szCs w:val="18"/>
                </w:rPr>
                <w:t>Get Started</w:t>
              </w:r>
            </w:hyperlink>
          </w:p>
        </w:tc>
      </w:tr>
      <w:tr w:rsidR="007E1978" w:rsidRPr="007E1978" w14:paraId="2446CA20"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0BC02380"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93E7FF"/>
            <w:vAlign w:val="center"/>
            <w:hideMark/>
          </w:tcPr>
          <w:p w14:paraId="651E9F7E"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Performance</w:t>
            </w:r>
          </w:p>
        </w:tc>
        <w:tc>
          <w:tcPr>
            <w:tcW w:w="5130" w:type="dxa"/>
            <w:tcBorders>
              <w:top w:val="nil"/>
              <w:left w:val="nil"/>
              <w:bottom w:val="single" w:sz="8" w:space="0" w:color="FFFFFF"/>
              <w:right w:val="single" w:sz="8" w:space="0" w:color="FFFFFF"/>
            </w:tcBorders>
            <w:shd w:val="clear" w:color="000000" w:fill="93E7FF"/>
            <w:vAlign w:val="center"/>
            <w:hideMark/>
          </w:tcPr>
          <w:p w14:paraId="62D9953D"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Responsiveness, storage space, data usage and power satisfy competitive needs</w:t>
            </w:r>
          </w:p>
        </w:tc>
        <w:tc>
          <w:tcPr>
            <w:tcW w:w="2136" w:type="dxa"/>
            <w:tcBorders>
              <w:top w:val="nil"/>
              <w:left w:val="nil"/>
              <w:bottom w:val="single" w:sz="8" w:space="0" w:color="FFFFFF"/>
              <w:right w:val="single" w:sz="8" w:space="0" w:color="FFFFFF"/>
            </w:tcBorders>
            <w:shd w:val="clear" w:color="000000" w:fill="93E7FF"/>
            <w:vAlign w:val="center"/>
            <w:hideMark/>
          </w:tcPr>
          <w:p w14:paraId="503F37A6" w14:textId="049C4B62" w:rsidR="007E1978" w:rsidRPr="003E6D8A" w:rsidRDefault="008872EC" w:rsidP="003E6D8A">
            <w:pPr>
              <w:spacing w:after="0" w:line="240" w:lineRule="auto"/>
              <w:jc w:val="center"/>
              <w:rPr>
                <w:rStyle w:val="Hyperlink"/>
                <w:rFonts w:ascii="Segoe UI" w:eastAsia="Times New Roman" w:hAnsi="Segoe UI" w:cs="Segoe UI"/>
                <w:color w:val="auto"/>
                <w:sz w:val="18"/>
                <w:szCs w:val="18"/>
              </w:rPr>
            </w:pPr>
            <w:hyperlink r:id="rId87" w:history="1">
              <w:r w:rsidR="003E6D8A" w:rsidRPr="003E6D8A">
                <w:rPr>
                  <w:rStyle w:val="Hyperlink"/>
                  <w:rFonts w:ascii="Segoe UI" w:eastAsia="Times New Roman" w:hAnsi="Segoe UI" w:cs="Segoe UI"/>
                  <w:color w:val="auto"/>
                  <w:sz w:val="18"/>
                  <w:szCs w:val="18"/>
                </w:rPr>
                <w:t>Get Started</w:t>
              </w:r>
            </w:hyperlink>
          </w:p>
        </w:tc>
      </w:tr>
      <w:tr w:rsidR="007E1978" w:rsidRPr="007E1978" w14:paraId="13D81911"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4AC4F9E7"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93E7FF"/>
            <w:vAlign w:val="center"/>
            <w:hideMark/>
          </w:tcPr>
          <w:p w14:paraId="01B3E95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Reliability</w:t>
            </w:r>
          </w:p>
        </w:tc>
        <w:tc>
          <w:tcPr>
            <w:tcW w:w="5130" w:type="dxa"/>
            <w:tcBorders>
              <w:top w:val="nil"/>
              <w:left w:val="nil"/>
              <w:bottom w:val="single" w:sz="8" w:space="0" w:color="FFFFFF"/>
              <w:right w:val="single" w:sz="8" w:space="0" w:color="FFFFFF"/>
            </w:tcBorders>
            <w:shd w:val="clear" w:color="000000" w:fill="93E7FF"/>
            <w:vAlign w:val="center"/>
            <w:hideMark/>
          </w:tcPr>
          <w:p w14:paraId="6E0A6618"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Devices and scenarios are measurably reliable per competitive needs</w:t>
            </w:r>
          </w:p>
        </w:tc>
        <w:tc>
          <w:tcPr>
            <w:tcW w:w="2136" w:type="dxa"/>
            <w:tcBorders>
              <w:top w:val="nil"/>
              <w:left w:val="nil"/>
              <w:bottom w:val="single" w:sz="8" w:space="0" w:color="FFFFFF"/>
              <w:right w:val="single" w:sz="8" w:space="0" w:color="FFFFFF"/>
            </w:tcBorders>
            <w:shd w:val="clear" w:color="000000" w:fill="93E7FF"/>
            <w:vAlign w:val="center"/>
            <w:hideMark/>
          </w:tcPr>
          <w:p w14:paraId="1FFBA43A" w14:textId="476D50F9" w:rsidR="007E1978" w:rsidRPr="003E6D8A" w:rsidRDefault="008872EC" w:rsidP="003E6D8A">
            <w:pPr>
              <w:spacing w:after="0" w:line="240" w:lineRule="auto"/>
              <w:jc w:val="center"/>
              <w:rPr>
                <w:rStyle w:val="Hyperlink"/>
                <w:rFonts w:ascii="Segoe UI" w:eastAsia="Times New Roman" w:hAnsi="Segoe UI" w:cs="Segoe UI"/>
                <w:color w:val="auto"/>
                <w:sz w:val="18"/>
                <w:szCs w:val="18"/>
              </w:rPr>
            </w:pPr>
            <w:hyperlink r:id="rId88" w:history="1">
              <w:r w:rsidR="003E6D8A" w:rsidRPr="003E6D8A">
                <w:rPr>
                  <w:rStyle w:val="Hyperlink"/>
                  <w:rFonts w:ascii="Segoe UI" w:eastAsia="Times New Roman" w:hAnsi="Segoe UI" w:cs="Segoe UI"/>
                  <w:color w:val="auto"/>
                  <w:sz w:val="18"/>
                  <w:szCs w:val="18"/>
                </w:rPr>
                <w:t>Get Started</w:t>
              </w:r>
            </w:hyperlink>
          </w:p>
        </w:tc>
      </w:tr>
      <w:tr w:rsidR="007E1978" w:rsidRPr="007E1978" w14:paraId="0F5F0BD4"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64466C67"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93E7FF"/>
            <w:vAlign w:val="center"/>
            <w:hideMark/>
          </w:tcPr>
          <w:p w14:paraId="7CB99357"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World-Readiness</w:t>
            </w:r>
          </w:p>
        </w:tc>
        <w:tc>
          <w:tcPr>
            <w:tcW w:w="5130" w:type="dxa"/>
            <w:tcBorders>
              <w:top w:val="nil"/>
              <w:left w:val="nil"/>
              <w:bottom w:val="single" w:sz="8" w:space="0" w:color="FFFFFF"/>
              <w:right w:val="single" w:sz="8" w:space="0" w:color="FFFFFF"/>
            </w:tcBorders>
            <w:shd w:val="clear" w:color="000000" w:fill="93E7FF"/>
            <w:vAlign w:val="center"/>
            <w:hideMark/>
          </w:tcPr>
          <w:p w14:paraId="76566E55"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Features and scenarios work for and excite customers worldwide per competitive needs</w:t>
            </w:r>
          </w:p>
        </w:tc>
        <w:tc>
          <w:tcPr>
            <w:tcW w:w="2136" w:type="dxa"/>
            <w:tcBorders>
              <w:top w:val="nil"/>
              <w:left w:val="nil"/>
              <w:bottom w:val="single" w:sz="8" w:space="0" w:color="FFFFFF"/>
              <w:right w:val="single" w:sz="8" w:space="0" w:color="FFFFFF"/>
            </w:tcBorders>
            <w:shd w:val="clear" w:color="000000" w:fill="93E7FF"/>
            <w:vAlign w:val="center"/>
            <w:hideMark/>
          </w:tcPr>
          <w:p w14:paraId="6CD3AB49" w14:textId="7BCF1691" w:rsidR="007E1978" w:rsidRPr="003E6D8A" w:rsidRDefault="008872EC" w:rsidP="003E6D8A">
            <w:pPr>
              <w:spacing w:after="0" w:line="240" w:lineRule="auto"/>
              <w:jc w:val="center"/>
              <w:rPr>
                <w:rStyle w:val="Hyperlink"/>
                <w:rFonts w:ascii="Segoe UI" w:eastAsia="Times New Roman" w:hAnsi="Segoe UI" w:cs="Segoe UI"/>
                <w:color w:val="auto"/>
                <w:sz w:val="18"/>
                <w:szCs w:val="18"/>
              </w:rPr>
            </w:pPr>
            <w:hyperlink r:id="rId89"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2829F82" w14:textId="77777777" w:rsidTr="003E6D8A">
        <w:trPr>
          <w:trHeight w:val="492"/>
        </w:trPr>
        <w:tc>
          <w:tcPr>
            <w:tcW w:w="1120" w:type="dxa"/>
            <w:vMerge w:val="restart"/>
            <w:tcBorders>
              <w:top w:val="nil"/>
              <w:left w:val="single" w:sz="8" w:space="0" w:color="FFFFFF"/>
              <w:bottom w:val="single" w:sz="8" w:space="0" w:color="FFFFFF"/>
              <w:right w:val="single" w:sz="8" w:space="0" w:color="FFFFFF"/>
            </w:tcBorders>
            <w:shd w:val="clear" w:color="000000" w:fill="C9F3FF"/>
            <w:textDirection w:val="btLr"/>
            <w:vAlign w:val="center"/>
            <w:hideMark/>
          </w:tcPr>
          <w:p w14:paraId="4C5584AE" w14:textId="77777777" w:rsidR="007E1978" w:rsidRPr="007E1978" w:rsidRDefault="007E1978" w:rsidP="007E1978">
            <w:pPr>
              <w:spacing w:after="0" w:line="240" w:lineRule="auto"/>
              <w:jc w:val="center"/>
              <w:rPr>
                <w:rFonts w:ascii="Segoe UI" w:eastAsia="Times New Roman" w:hAnsi="Segoe UI" w:cs="Segoe UI"/>
                <w:bCs/>
                <w:color w:val="000000"/>
                <w:sz w:val="18"/>
                <w:szCs w:val="18"/>
              </w:rPr>
            </w:pPr>
            <w:r w:rsidRPr="007E1978">
              <w:rPr>
                <w:rFonts w:ascii="Segoe UI" w:eastAsia="Times New Roman" w:hAnsi="Segoe UI" w:cs="Segoe UI"/>
                <w:bCs/>
                <w:color w:val="000000"/>
                <w:sz w:val="18"/>
                <w:szCs w:val="18"/>
              </w:rPr>
              <w:t>Tenets</w:t>
            </w:r>
            <w:r w:rsidRPr="007E1978">
              <w:rPr>
                <w:rFonts w:ascii="Segoe UI" w:eastAsia="Times New Roman" w:hAnsi="Segoe UI" w:cs="Segoe UI"/>
                <w:color w:val="000000"/>
                <w:sz w:val="18"/>
                <w:szCs w:val="18"/>
              </w:rPr>
              <w:t xml:space="preserve"> - </w:t>
            </w:r>
            <w:r w:rsidRPr="007E1978">
              <w:rPr>
                <w:rFonts w:ascii="Segoe UI" w:eastAsia="Times New Roman" w:hAnsi="Segoe UI" w:cs="Segoe UI"/>
                <w:i/>
                <w:iCs/>
                <w:color w:val="000000"/>
                <w:sz w:val="18"/>
                <w:szCs w:val="18"/>
              </w:rPr>
              <w:t>some teams</w:t>
            </w:r>
          </w:p>
        </w:tc>
        <w:tc>
          <w:tcPr>
            <w:tcW w:w="2210" w:type="dxa"/>
            <w:tcBorders>
              <w:top w:val="nil"/>
              <w:left w:val="nil"/>
              <w:bottom w:val="single" w:sz="8" w:space="0" w:color="FFFFFF"/>
              <w:right w:val="single" w:sz="8" w:space="0" w:color="FFFFFF"/>
            </w:tcBorders>
            <w:shd w:val="clear" w:color="000000" w:fill="C9F3FF"/>
            <w:vAlign w:val="center"/>
            <w:hideMark/>
          </w:tcPr>
          <w:p w14:paraId="07CFD7B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Developer Experience</w:t>
            </w:r>
          </w:p>
        </w:tc>
        <w:tc>
          <w:tcPr>
            <w:tcW w:w="5130" w:type="dxa"/>
            <w:tcBorders>
              <w:top w:val="nil"/>
              <w:left w:val="nil"/>
              <w:bottom w:val="single" w:sz="8" w:space="0" w:color="FFFFFF"/>
              <w:right w:val="single" w:sz="8" w:space="0" w:color="FFFFFF"/>
            </w:tcBorders>
            <w:shd w:val="clear" w:color="000000" w:fill="C9F3FF"/>
            <w:vAlign w:val="center"/>
            <w:hideMark/>
          </w:tcPr>
          <w:p w14:paraId="4B92318F"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Developers have the APIs, samples, and documentation needed to build great apps</w:t>
            </w:r>
          </w:p>
        </w:tc>
        <w:tc>
          <w:tcPr>
            <w:tcW w:w="2136" w:type="dxa"/>
            <w:tcBorders>
              <w:top w:val="nil"/>
              <w:left w:val="nil"/>
              <w:bottom w:val="single" w:sz="8" w:space="0" w:color="FFFFFF"/>
              <w:right w:val="single" w:sz="8" w:space="0" w:color="FFFFFF"/>
            </w:tcBorders>
            <w:shd w:val="clear" w:color="000000" w:fill="C9F3FF"/>
            <w:vAlign w:val="center"/>
            <w:hideMark/>
          </w:tcPr>
          <w:p w14:paraId="428424C0" w14:textId="7560FB9E" w:rsidR="007E1978" w:rsidRPr="003E6D8A" w:rsidRDefault="008872EC" w:rsidP="003E6D8A">
            <w:pPr>
              <w:spacing w:after="0" w:line="240" w:lineRule="auto"/>
              <w:jc w:val="center"/>
              <w:rPr>
                <w:rStyle w:val="Hyperlink"/>
                <w:rFonts w:ascii="Segoe UI" w:eastAsia="Times New Roman" w:hAnsi="Segoe UI" w:cs="Segoe UI"/>
                <w:color w:val="auto"/>
                <w:sz w:val="18"/>
                <w:szCs w:val="18"/>
              </w:rPr>
            </w:pPr>
            <w:hyperlink r:id="rId90" w:history="1">
              <w:r w:rsidR="003E6D8A" w:rsidRPr="003E6D8A">
                <w:rPr>
                  <w:rStyle w:val="Hyperlink"/>
                  <w:rFonts w:ascii="Segoe UI" w:eastAsia="Times New Roman" w:hAnsi="Segoe UI" w:cs="Segoe UI"/>
                  <w:color w:val="auto"/>
                  <w:sz w:val="18"/>
                  <w:szCs w:val="18"/>
                </w:rPr>
                <w:t>Get Started</w:t>
              </w:r>
            </w:hyperlink>
          </w:p>
        </w:tc>
      </w:tr>
      <w:tr w:rsidR="007E1978" w:rsidRPr="007E1978" w14:paraId="28D310E0"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482E1C30"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C9F3FF"/>
            <w:vAlign w:val="center"/>
            <w:hideMark/>
          </w:tcPr>
          <w:p w14:paraId="2BFC2EBC"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Manageability</w:t>
            </w:r>
          </w:p>
        </w:tc>
        <w:tc>
          <w:tcPr>
            <w:tcW w:w="5130" w:type="dxa"/>
            <w:tcBorders>
              <w:top w:val="nil"/>
              <w:left w:val="nil"/>
              <w:bottom w:val="single" w:sz="8" w:space="0" w:color="FFFFFF"/>
              <w:right w:val="single" w:sz="8" w:space="0" w:color="FFFFFF"/>
            </w:tcBorders>
            <w:shd w:val="clear" w:color="000000" w:fill="C9F3FF"/>
            <w:vAlign w:val="center"/>
            <w:hideMark/>
          </w:tcPr>
          <w:p w14:paraId="0499BF36" w14:textId="20A8C3E8" w:rsidR="007E1978" w:rsidRPr="007E1978" w:rsidRDefault="007E1978" w:rsidP="007E1978">
            <w:pPr>
              <w:spacing w:after="0" w:line="240" w:lineRule="auto"/>
              <w:rPr>
                <w:rFonts w:ascii="Segoe UI" w:eastAsia="Times New Roman" w:hAnsi="Segoe UI" w:cs="Segoe UI"/>
                <w:color w:val="000000"/>
                <w:sz w:val="18"/>
                <w:szCs w:val="18"/>
              </w:rPr>
            </w:pPr>
            <w:r w:rsidRPr="00344300">
              <w:rPr>
                <w:rFonts w:ascii="Segoe UI" w:eastAsia="Times New Roman" w:hAnsi="Segoe UI" w:cs="Segoe UI"/>
                <w:color w:val="000000"/>
                <w:sz w:val="18"/>
                <w:szCs w:val="18"/>
              </w:rPr>
              <w:t>Cloud OS is enabled via automation and remote management of all applications, features, roles, and services</w:t>
            </w:r>
          </w:p>
        </w:tc>
        <w:tc>
          <w:tcPr>
            <w:tcW w:w="2136" w:type="dxa"/>
            <w:tcBorders>
              <w:top w:val="nil"/>
              <w:left w:val="nil"/>
              <w:bottom w:val="single" w:sz="8" w:space="0" w:color="FFFFFF"/>
              <w:right w:val="single" w:sz="8" w:space="0" w:color="FFFFFF"/>
            </w:tcBorders>
            <w:shd w:val="clear" w:color="000000" w:fill="C9F3FF"/>
            <w:vAlign w:val="center"/>
            <w:hideMark/>
          </w:tcPr>
          <w:p w14:paraId="19493716" w14:textId="157B1B28" w:rsidR="007E1978" w:rsidRPr="003E6D8A" w:rsidRDefault="008872EC" w:rsidP="003E6D8A">
            <w:pPr>
              <w:spacing w:after="0" w:line="240" w:lineRule="auto"/>
              <w:jc w:val="center"/>
              <w:rPr>
                <w:rStyle w:val="Hyperlink"/>
                <w:rFonts w:ascii="Segoe UI" w:eastAsia="Times New Roman" w:hAnsi="Segoe UI" w:cs="Segoe UI"/>
                <w:color w:val="auto"/>
                <w:sz w:val="18"/>
                <w:szCs w:val="18"/>
              </w:rPr>
            </w:pPr>
            <w:hyperlink r:id="rId91" w:history="1">
              <w:r w:rsidR="003E6D8A" w:rsidRPr="003E6D8A">
                <w:rPr>
                  <w:rStyle w:val="Hyperlink"/>
                  <w:rFonts w:ascii="Segoe UI" w:eastAsia="Times New Roman" w:hAnsi="Segoe UI" w:cs="Segoe UI"/>
                  <w:color w:val="auto"/>
                  <w:sz w:val="18"/>
                  <w:szCs w:val="18"/>
                </w:rPr>
                <w:t>Get Started</w:t>
              </w:r>
            </w:hyperlink>
          </w:p>
        </w:tc>
      </w:tr>
      <w:tr w:rsidR="007E1978" w:rsidRPr="007E1978" w14:paraId="5D9E1B1F"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443B1899"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C9F3FF"/>
            <w:vAlign w:val="center"/>
            <w:hideMark/>
          </w:tcPr>
          <w:p w14:paraId="2A2B7A67"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User Experience</w:t>
            </w:r>
          </w:p>
        </w:tc>
        <w:tc>
          <w:tcPr>
            <w:tcW w:w="5130" w:type="dxa"/>
            <w:tcBorders>
              <w:top w:val="nil"/>
              <w:left w:val="nil"/>
              <w:bottom w:val="single" w:sz="8" w:space="0" w:color="FFFFFF"/>
              <w:right w:val="single" w:sz="8" w:space="0" w:color="FFFFFF"/>
            </w:tcBorders>
            <w:shd w:val="clear" w:color="000000" w:fill="C9F3FF"/>
            <w:vAlign w:val="center"/>
            <w:hideMark/>
          </w:tcPr>
          <w:p w14:paraId="61038C92"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UI meets UX guidelines around design and usability</w:t>
            </w:r>
          </w:p>
        </w:tc>
        <w:tc>
          <w:tcPr>
            <w:tcW w:w="2136" w:type="dxa"/>
            <w:tcBorders>
              <w:top w:val="nil"/>
              <w:left w:val="nil"/>
              <w:bottom w:val="single" w:sz="8" w:space="0" w:color="FFFFFF"/>
              <w:right w:val="single" w:sz="8" w:space="0" w:color="FFFFFF"/>
            </w:tcBorders>
            <w:shd w:val="clear" w:color="000000" w:fill="C9F3FF"/>
            <w:vAlign w:val="center"/>
            <w:hideMark/>
          </w:tcPr>
          <w:p w14:paraId="60349DFF" w14:textId="721A5E0B" w:rsidR="007E1978" w:rsidRPr="003E6D8A" w:rsidRDefault="008872EC" w:rsidP="003E6D8A">
            <w:pPr>
              <w:spacing w:after="0" w:line="240" w:lineRule="auto"/>
              <w:jc w:val="center"/>
              <w:rPr>
                <w:rStyle w:val="Hyperlink"/>
                <w:rFonts w:ascii="Segoe UI" w:eastAsia="Times New Roman" w:hAnsi="Segoe UI" w:cs="Segoe UI"/>
                <w:color w:val="auto"/>
                <w:sz w:val="18"/>
                <w:szCs w:val="18"/>
              </w:rPr>
            </w:pPr>
            <w:hyperlink r:id="rId92" w:history="1">
              <w:r w:rsidR="003E6D8A" w:rsidRPr="003E6D8A">
                <w:rPr>
                  <w:rStyle w:val="Hyperlink"/>
                  <w:rFonts w:ascii="Segoe UI" w:eastAsia="Times New Roman" w:hAnsi="Segoe UI" w:cs="Segoe UI"/>
                  <w:color w:val="auto"/>
                  <w:sz w:val="18"/>
                  <w:szCs w:val="18"/>
                </w:rPr>
                <w:t>Get Started</w:t>
              </w:r>
            </w:hyperlink>
          </w:p>
        </w:tc>
      </w:tr>
    </w:tbl>
    <w:p w14:paraId="1E9C368D" w14:textId="20F0BE6F" w:rsidR="00F60102" w:rsidRDefault="00F60102" w:rsidP="007E1978">
      <w:pPr>
        <w:rPr>
          <w:rStyle w:val="Hyperlink"/>
        </w:rPr>
      </w:pPr>
    </w:p>
    <w:p w14:paraId="7EF341A8" w14:textId="77777777" w:rsidR="009D60DC" w:rsidRDefault="009D60DC" w:rsidP="009D60DC">
      <w:pPr>
        <w:pStyle w:val="Heading1"/>
      </w:pPr>
      <w:bookmarkStart w:id="131" w:name="_Toc338667014"/>
      <w:r>
        <w:t>DOCUMENT UPDATE HISTORY</w:t>
      </w:r>
      <w:bookmarkEnd w:id="131"/>
    </w:p>
    <w:p w14:paraId="552ACAAF" w14:textId="77777777" w:rsidR="009D60DC" w:rsidRDefault="009D60DC" w:rsidP="009D60DC"/>
    <w:tbl>
      <w:tblPr>
        <w:tblStyle w:val="Wind8ws"/>
        <w:tblW w:w="0" w:type="auto"/>
        <w:tblLook w:val="04A0" w:firstRow="1" w:lastRow="0" w:firstColumn="1" w:lastColumn="0" w:noHBand="0" w:noVBand="1"/>
      </w:tblPr>
      <w:tblGrid>
        <w:gridCol w:w="2503"/>
        <w:gridCol w:w="2910"/>
        <w:gridCol w:w="5099"/>
      </w:tblGrid>
      <w:tr w:rsidR="009D60DC" w14:paraId="1032EA2D" w14:textId="77777777" w:rsidTr="009C0D4C">
        <w:trPr>
          <w:cnfStyle w:val="100000000000" w:firstRow="1" w:lastRow="0" w:firstColumn="0" w:lastColumn="0" w:oddVBand="0" w:evenVBand="0" w:oddHBand="0" w:evenHBand="0" w:firstRowFirstColumn="0" w:firstRowLastColumn="0" w:lastRowFirstColumn="0" w:lastRowLastColumn="0"/>
          <w:trHeight w:val="432"/>
        </w:trPr>
        <w:tc>
          <w:tcPr>
            <w:tcW w:w="2545" w:type="dxa"/>
            <w:tcMar>
              <w:top w:w="58" w:type="dxa"/>
              <w:bottom w:w="58" w:type="dxa"/>
            </w:tcMar>
            <w:hideMark/>
          </w:tcPr>
          <w:p w14:paraId="65AE70C4" w14:textId="77777777" w:rsidR="009D60DC" w:rsidRDefault="009D60DC" w:rsidP="00083991">
            <w:pPr>
              <w:spacing w:after="0" w:line="240" w:lineRule="auto"/>
            </w:pPr>
            <w:r>
              <w:t>Date</w:t>
            </w:r>
          </w:p>
        </w:tc>
        <w:tc>
          <w:tcPr>
            <w:tcW w:w="2970" w:type="dxa"/>
            <w:tcMar>
              <w:top w:w="58" w:type="dxa"/>
              <w:bottom w:w="58" w:type="dxa"/>
            </w:tcMar>
            <w:hideMark/>
          </w:tcPr>
          <w:p w14:paraId="7028FD32" w14:textId="77777777" w:rsidR="009D60DC" w:rsidRDefault="009D60DC" w:rsidP="00083991">
            <w:pPr>
              <w:spacing w:after="0" w:line="240" w:lineRule="auto"/>
            </w:pPr>
            <w:r>
              <w:t>Author</w:t>
            </w:r>
          </w:p>
        </w:tc>
        <w:tc>
          <w:tcPr>
            <w:tcW w:w="5220" w:type="dxa"/>
            <w:tcMar>
              <w:top w:w="58" w:type="dxa"/>
              <w:bottom w:w="58" w:type="dxa"/>
            </w:tcMar>
            <w:hideMark/>
          </w:tcPr>
          <w:p w14:paraId="6F8659E0" w14:textId="77777777" w:rsidR="009D60DC" w:rsidRDefault="009D60DC" w:rsidP="00083991">
            <w:pPr>
              <w:spacing w:after="0" w:line="240" w:lineRule="auto"/>
            </w:pPr>
            <w:r>
              <w:t>Changes</w:t>
            </w:r>
          </w:p>
        </w:tc>
      </w:tr>
      <w:tr w:rsidR="009D60DC" w14:paraId="129CCB72" w14:textId="77777777" w:rsidTr="009C0D4C">
        <w:tc>
          <w:tcPr>
            <w:tcW w:w="2545" w:type="dxa"/>
            <w:tcMar>
              <w:top w:w="58" w:type="dxa"/>
              <w:bottom w:w="58" w:type="dxa"/>
            </w:tcMar>
          </w:tcPr>
          <w:p w14:paraId="0C4E874F" w14:textId="043E0D28" w:rsidR="009D60DC" w:rsidRPr="005132CE" w:rsidRDefault="00E955F5" w:rsidP="00214046">
            <w:pPr>
              <w:spacing w:after="0" w:line="240" w:lineRule="auto"/>
              <w:rPr>
                <w:sz w:val="20"/>
              </w:rPr>
            </w:pPr>
            <w:r>
              <w:rPr>
                <w:sz w:val="20"/>
              </w:rPr>
              <w:t>3/18/2014</w:t>
            </w:r>
          </w:p>
        </w:tc>
        <w:tc>
          <w:tcPr>
            <w:tcW w:w="2970" w:type="dxa"/>
            <w:tcMar>
              <w:top w:w="58" w:type="dxa"/>
              <w:bottom w:w="58" w:type="dxa"/>
            </w:tcMar>
          </w:tcPr>
          <w:p w14:paraId="3BA995B3" w14:textId="381F0E20" w:rsidR="009D60DC" w:rsidRPr="005132CE" w:rsidRDefault="00394966" w:rsidP="00214046">
            <w:pPr>
              <w:spacing w:after="0" w:line="240" w:lineRule="auto"/>
              <w:rPr>
                <w:sz w:val="20"/>
              </w:rPr>
            </w:pPr>
            <w:r>
              <w:rPr>
                <w:sz w:val="20"/>
              </w:rPr>
              <w:t>MaliniJa</w:t>
            </w:r>
          </w:p>
        </w:tc>
        <w:tc>
          <w:tcPr>
            <w:tcW w:w="5220" w:type="dxa"/>
            <w:tcMar>
              <w:top w:w="58" w:type="dxa"/>
              <w:bottom w:w="58" w:type="dxa"/>
            </w:tcMar>
          </w:tcPr>
          <w:p w14:paraId="73E0D01D" w14:textId="1A6DC582" w:rsidR="009D60DC" w:rsidRPr="005132CE" w:rsidRDefault="00394966" w:rsidP="00214046">
            <w:pPr>
              <w:spacing w:after="0" w:line="240" w:lineRule="auto"/>
              <w:rPr>
                <w:sz w:val="20"/>
              </w:rPr>
            </w:pPr>
            <w:r>
              <w:rPr>
                <w:sz w:val="20"/>
              </w:rPr>
              <w:t>First Draft of one pager</w:t>
            </w:r>
          </w:p>
        </w:tc>
      </w:tr>
      <w:tr w:rsidR="009D60DC" w14:paraId="02896ABA" w14:textId="77777777" w:rsidTr="009C0D4C">
        <w:tc>
          <w:tcPr>
            <w:tcW w:w="2545" w:type="dxa"/>
            <w:tcMar>
              <w:top w:w="58" w:type="dxa"/>
              <w:bottom w:w="58" w:type="dxa"/>
            </w:tcMar>
          </w:tcPr>
          <w:p w14:paraId="24357EE7" w14:textId="2FC16085" w:rsidR="009D60DC" w:rsidRPr="005132CE" w:rsidRDefault="00E955F5" w:rsidP="00214046">
            <w:pPr>
              <w:spacing w:after="0" w:line="240" w:lineRule="auto"/>
              <w:rPr>
                <w:sz w:val="20"/>
              </w:rPr>
            </w:pPr>
            <w:r>
              <w:rPr>
                <w:sz w:val="20"/>
              </w:rPr>
              <w:t>4/25/2014</w:t>
            </w:r>
          </w:p>
        </w:tc>
        <w:tc>
          <w:tcPr>
            <w:tcW w:w="2970" w:type="dxa"/>
            <w:tcMar>
              <w:top w:w="58" w:type="dxa"/>
              <w:bottom w:w="58" w:type="dxa"/>
            </w:tcMar>
          </w:tcPr>
          <w:p w14:paraId="33521705" w14:textId="0E63795B" w:rsidR="009D60DC" w:rsidRPr="005132CE" w:rsidRDefault="00E955F5" w:rsidP="00214046">
            <w:pPr>
              <w:spacing w:after="0" w:line="240" w:lineRule="auto"/>
              <w:rPr>
                <w:sz w:val="20"/>
              </w:rPr>
            </w:pPr>
            <w:r>
              <w:rPr>
                <w:sz w:val="20"/>
              </w:rPr>
              <w:t>MaliniJa</w:t>
            </w:r>
          </w:p>
        </w:tc>
        <w:tc>
          <w:tcPr>
            <w:tcW w:w="5220" w:type="dxa"/>
            <w:tcMar>
              <w:top w:w="58" w:type="dxa"/>
              <w:bottom w:w="58" w:type="dxa"/>
            </w:tcMar>
          </w:tcPr>
          <w:p w14:paraId="6F49F002" w14:textId="08FFB39F" w:rsidR="009D60DC" w:rsidRPr="005132CE" w:rsidRDefault="00E955F5" w:rsidP="00214046">
            <w:pPr>
              <w:spacing w:after="0" w:line="240" w:lineRule="auto"/>
              <w:rPr>
                <w:sz w:val="20"/>
              </w:rPr>
            </w:pPr>
            <w:r>
              <w:rPr>
                <w:sz w:val="20"/>
              </w:rPr>
              <w:t>Initial Review of scenarios, goals and non-goals complete</w:t>
            </w:r>
          </w:p>
        </w:tc>
      </w:tr>
      <w:tr w:rsidR="009D60DC" w14:paraId="215FF882" w14:textId="77777777" w:rsidTr="009C0D4C">
        <w:tc>
          <w:tcPr>
            <w:tcW w:w="2545" w:type="dxa"/>
            <w:tcMar>
              <w:top w:w="58" w:type="dxa"/>
              <w:bottom w:w="58" w:type="dxa"/>
            </w:tcMar>
          </w:tcPr>
          <w:p w14:paraId="6CD0078E" w14:textId="411B919B" w:rsidR="009D60DC" w:rsidRPr="005132CE" w:rsidRDefault="00E955F5" w:rsidP="00214046">
            <w:pPr>
              <w:spacing w:after="0" w:line="240" w:lineRule="auto"/>
              <w:rPr>
                <w:sz w:val="20"/>
              </w:rPr>
            </w:pPr>
            <w:r>
              <w:rPr>
                <w:sz w:val="20"/>
              </w:rPr>
              <w:t>5/16/2014</w:t>
            </w:r>
          </w:p>
        </w:tc>
        <w:tc>
          <w:tcPr>
            <w:tcW w:w="2970" w:type="dxa"/>
            <w:tcMar>
              <w:top w:w="58" w:type="dxa"/>
              <w:bottom w:w="58" w:type="dxa"/>
            </w:tcMar>
          </w:tcPr>
          <w:p w14:paraId="03BED651" w14:textId="1440D51B" w:rsidR="009D60DC" w:rsidRPr="005132CE" w:rsidRDefault="00E955F5" w:rsidP="00214046">
            <w:pPr>
              <w:spacing w:after="0" w:line="240" w:lineRule="auto"/>
              <w:rPr>
                <w:sz w:val="20"/>
              </w:rPr>
            </w:pPr>
            <w:r>
              <w:rPr>
                <w:sz w:val="20"/>
              </w:rPr>
              <w:t>MaliniJa</w:t>
            </w:r>
          </w:p>
        </w:tc>
        <w:tc>
          <w:tcPr>
            <w:tcW w:w="5220" w:type="dxa"/>
            <w:tcMar>
              <w:top w:w="58" w:type="dxa"/>
              <w:bottom w:w="58" w:type="dxa"/>
            </w:tcMar>
          </w:tcPr>
          <w:p w14:paraId="6D08E915" w14:textId="77777777" w:rsidR="00E955F5" w:rsidRDefault="00E955F5" w:rsidP="00214046">
            <w:pPr>
              <w:spacing w:after="0" w:line="240" w:lineRule="auto"/>
              <w:rPr>
                <w:sz w:val="20"/>
              </w:rPr>
            </w:pPr>
            <w:r>
              <w:rPr>
                <w:sz w:val="20"/>
              </w:rPr>
              <w:t>File Share (Standard Format, local content) detailed spec review complete</w:t>
            </w:r>
          </w:p>
          <w:p w14:paraId="4B30920E" w14:textId="2AD5D6BA" w:rsidR="009D60DC" w:rsidRPr="005132CE" w:rsidRDefault="00E955F5" w:rsidP="00214046">
            <w:pPr>
              <w:spacing w:after="0" w:line="240" w:lineRule="auto"/>
              <w:rPr>
                <w:sz w:val="20"/>
              </w:rPr>
            </w:pPr>
            <w:r>
              <w:rPr>
                <w:sz w:val="20"/>
              </w:rPr>
              <w:t xml:space="preserve">Sections </w:t>
            </w:r>
            <w:r>
              <w:t>5, 9.1, 9.2, 9.4.1 reviewed.</w:t>
            </w:r>
          </w:p>
        </w:tc>
      </w:tr>
      <w:tr w:rsidR="009D60DC" w14:paraId="43894428" w14:textId="77777777" w:rsidTr="009C0D4C">
        <w:tc>
          <w:tcPr>
            <w:tcW w:w="2545" w:type="dxa"/>
            <w:tcMar>
              <w:top w:w="58" w:type="dxa"/>
              <w:bottom w:w="58" w:type="dxa"/>
            </w:tcMar>
          </w:tcPr>
          <w:p w14:paraId="79CD4966" w14:textId="7C9C0034" w:rsidR="009D60DC" w:rsidRPr="005132CE" w:rsidRDefault="009D60DC" w:rsidP="00214046">
            <w:pPr>
              <w:spacing w:after="0" w:line="240" w:lineRule="auto"/>
              <w:rPr>
                <w:sz w:val="20"/>
              </w:rPr>
            </w:pPr>
          </w:p>
        </w:tc>
        <w:tc>
          <w:tcPr>
            <w:tcW w:w="2970" w:type="dxa"/>
            <w:tcMar>
              <w:top w:w="58" w:type="dxa"/>
              <w:bottom w:w="58" w:type="dxa"/>
            </w:tcMar>
          </w:tcPr>
          <w:p w14:paraId="5385B468" w14:textId="1E33795C" w:rsidR="009D60DC" w:rsidRPr="005132CE" w:rsidRDefault="00E955F5" w:rsidP="00214046">
            <w:pPr>
              <w:spacing w:after="0" w:line="240" w:lineRule="auto"/>
              <w:rPr>
                <w:sz w:val="20"/>
              </w:rPr>
            </w:pPr>
            <w:r>
              <w:rPr>
                <w:sz w:val="20"/>
              </w:rPr>
              <w:t>MaliniJa</w:t>
            </w:r>
          </w:p>
        </w:tc>
        <w:tc>
          <w:tcPr>
            <w:tcW w:w="5220" w:type="dxa"/>
            <w:tcMar>
              <w:top w:w="58" w:type="dxa"/>
              <w:bottom w:w="58" w:type="dxa"/>
            </w:tcMar>
          </w:tcPr>
          <w:p w14:paraId="40C9ED78" w14:textId="030BAA1A" w:rsidR="00E955F5" w:rsidRDefault="00E955F5" w:rsidP="00E955F5">
            <w:pPr>
              <w:spacing w:after="0" w:line="240" w:lineRule="auto"/>
              <w:rPr>
                <w:sz w:val="20"/>
              </w:rPr>
            </w:pPr>
            <w:r>
              <w:rPr>
                <w:sz w:val="20"/>
              </w:rPr>
              <w:t xml:space="preserve">File Share (Standard Format, local content) spec Signoff. </w:t>
            </w:r>
          </w:p>
          <w:p w14:paraId="4B66D86A" w14:textId="51F2DCAE" w:rsidR="009D60DC" w:rsidRPr="005132CE" w:rsidRDefault="00E955F5" w:rsidP="00E955F5">
            <w:pPr>
              <w:spacing w:after="0" w:line="240" w:lineRule="auto"/>
              <w:rPr>
                <w:sz w:val="20"/>
              </w:rPr>
            </w:pPr>
            <w:r>
              <w:rPr>
                <w:sz w:val="20"/>
              </w:rPr>
              <w:t xml:space="preserve">Sections </w:t>
            </w:r>
            <w:r>
              <w:t>5, 9.1, 9.2, 9.4.1 locked.</w:t>
            </w:r>
          </w:p>
        </w:tc>
      </w:tr>
      <w:tr w:rsidR="00E955F5" w14:paraId="15342804" w14:textId="77777777" w:rsidTr="009C0D4C">
        <w:tc>
          <w:tcPr>
            <w:tcW w:w="2545" w:type="dxa"/>
            <w:tcMar>
              <w:top w:w="58" w:type="dxa"/>
              <w:bottom w:w="58" w:type="dxa"/>
            </w:tcMar>
          </w:tcPr>
          <w:p w14:paraId="0DDBE733" w14:textId="77777777" w:rsidR="00E955F5" w:rsidRPr="005132CE" w:rsidRDefault="00E955F5" w:rsidP="00214046">
            <w:pPr>
              <w:spacing w:after="0" w:line="240" w:lineRule="auto"/>
              <w:rPr>
                <w:sz w:val="20"/>
              </w:rPr>
            </w:pPr>
          </w:p>
        </w:tc>
        <w:tc>
          <w:tcPr>
            <w:tcW w:w="2970" w:type="dxa"/>
            <w:tcMar>
              <w:top w:w="58" w:type="dxa"/>
              <w:bottom w:w="58" w:type="dxa"/>
            </w:tcMar>
          </w:tcPr>
          <w:p w14:paraId="48413A89" w14:textId="67FE0A23" w:rsidR="00E955F5" w:rsidRDefault="00E955F5" w:rsidP="00214046">
            <w:pPr>
              <w:spacing w:after="0" w:line="240" w:lineRule="auto"/>
              <w:rPr>
                <w:sz w:val="20"/>
              </w:rPr>
            </w:pPr>
            <w:r>
              <w:rPr>
                <w:sz w:val="20"/>
              </w:rPr>
              <w:t>MaliniJa</w:t>
            </w:r>
          </w:p>
        </w:tc>
        <w:tc>
          <w:tcPr>
            <w:tcW w:w="5220" w:type="dxa"/>
            <w:tcMar>
              <w:top w:w="58" w:type="dxa"/>
              <w:bottom w:w="58" w:type="dxa"/>
            </w:tcMar>
          </w:tcPr>
          <w:p w14:paraId="096F7DA7" w14:textId="35455625" w:rsidR="00E955F5" w:rsidRDefault="00E955F5" w:rsidP="00E955F5">
            <w:pPr>
              <w:spacing w:after="0" w:line="240" w:lineRule="auto"/>
              <w:rPr>
                <w:sz w:val="20"/>
              </w:rPr>
            </w:pPr>
            <w:r>
              <w:rPr>
                <w:sz w:val="20"/>
              </w:rPr>
              <w:t>OneDrive Share detailed spec review complete</w:t>
            </w:r>
          </w:p>
        </w:tc>
      </w:tr>
      <w:tr w:rsidR="00E955F5" w14:paraId="6A440D70" w14:textId="77777777" w:rsidTr="009C0D4C">
        <w:tc>
          <w:tcPr>
            <w:tcW w:w="2545" w:type="dxa"/>
            <w:tcMar>
              <w:top w:w="58" w:type="dxa"/>
              <w:bottom w:w="58" w:type="dxa"/>
            </w:tcMar>
          </w:tcPr>
          <w:p w14:paraId="073CBACB" w14:textId="77777777" w:rsidR="00E955F5" w:rsidRDefault="00E955F5" w:rsidP="00214046">
            <w:pPr>
              <w:spacing w:after="0" w:line="240" w:lineRule="auto"/>
              <w:rPr>
                <w:sz w:val="20"/>
              </w:rPr>
            </w:pPr>
          </w:p>
        </w:tc>
        <w:tc>
          <w:tcPr>
            <w:tcW w:w="2970" w:type="dxa"/>
            <w:tcMar>
              <w:top w:w="58" w:type="dxa"/>
              <w:bottom w:w="58" w:type="dxa"/>
            </w:tcMar>
          </w:tcPr>
          <w:p w14:paraId="3FD6B2B9" w14:textId="17D7DA40" w:rsidR="00E955F5" w:rsidRDefault="00E955F5" w:rsidP="00214046">
            <w:pPr>
              <w:spacing w:after="0" w:line="240" w:lineRule="auto"/>
              <w:rPr>
                <w:sz w:val="20"/>
              </w:rPr>
            </w:pPr>
            <w:r>
              <w:rPr>
                <w:sz w:val="20"/>
              </w:rPr>
              <w:t>MaliniJa</w:t>
            </w:r>
          </w:p>
        </w:tc>
        <w:tc>
          <w:tcPr>
            <w:tcW w:w="5220" w:type="dxa"/>
            <w:tcMar>
              <w:top w:w="58" w:type="dxa"/>
              <w:bottom w:w="58" w:type="dxa"/>
            </w:tcMar>
          </w:tcPr>
          <w:p w14:paraId="2A9326CB" w14:textId="5CC54558" w:rsidR="00E955F5" w:rsidRDefault="00E955F5" w:rsidP="00E955F5">
            <w:pPr>
              <w:spacing w:after="0" w:line="240" w:lineRule="auto"/>
              <w:rPr>
                <w:sz w:val="20"/>
              </w:rPr>
            </w:pPr>
            <w:r>
              <w:rPr>
                <w:sz w:val="20"/>
              </w:rPr>
              <w:t>OneDrive Share spec signoff</w:t>
            </w:r>
          </w:p>
        </w:tc>
      </w:tr>
      <w:tr w:rsidR="00E955F5" w14:paraId="5CCDDFD3" w14:textId="77777777" w:rsidTr="009C0D4C">
        <w:tc>
          <w:tcPr>
            <w:tcW w:w="2545" w:type="dxa"/>
            <w:tcMar>
              <w:top w:w="58" w:type="dxa"/>
              <w:bottom w:w="58" w:type="dxa"/>
            </w:tcMar>
          </w:tcPr>
          <w:p w14:paraId="24AB453B" w14:textId="77777777" w:rsidR="00E955F5" w:rsidRDefault="00E955F5" w:rsidP="00214046">
            <w:pPr>
              <w:spacing w:after="0" w:line="240" w:lineRule="auto"/>
              <w:rPr>
                <w:sz w:val="20"/>
              </w:rPr>
            </w:pPr>
          </w:p>
        </w:tc>
        <w:tc>
          <w:tcPr>
            <w:tcW w:w="2970" w:type="dxa"/>
            <w:tcMar>
              <w:top w:w="58" w:type="dxa"/>
              <w:bottom w:w="58" w:type="dxa"/>
            </w:tcMar>
          </w:tcPr>
          <w:p w14:paraId="598BAF17" w14:textId="4EDC948D" w:rsidR="00E955F5" w:rsidRDefault="00E955F5" w:rsidP="00214046">
            <w:pPr>
              <w:spacing w:after="0" w:line="240" w:lineRule="auto"/>
              <w:rPr>
                <w:sz w:val="20"/>
              </w:rPr>
            </w:pPr>
            <w:r>
              <w:rPr>
                <w:sz w:val="20"/>
              </w:rPr>
              <w:t>MaliniJa</w:t>
            </w:r>
          </w:p>
        </w:tc>
        <w:tc>
          <w:tcPr>
            <w:tcW w:w="5220" w:type="dxa"/>
            <w:tcMar>
              <w:top w:w="58" w:type="dxa"/>
              <w:bottom w:w="58" w:type="dxa"/>
            </w:tcMar>
          </w:tcPr>
          <w:p w14:paraId="5EC8EA35" w14:textId="65F052DC" w:rsidR="00E955F5" w:rsidRDefault="00E955F5" w:rsidP="00E955F5">
            <w:pPr>
              <w:spacing w:after="0" w:line="240" w:lineRule="auto"/>
              <w:rPr>
                <w:sz w:val="20"/>
              </w:rPr>
            </w:pPr>
            <w:r>
              <w:rPr>
                <w:sz w:val="20"/>
              </w:rPr>
              <w:t>RMT detailed spec review complete</w:t>
            </w:r>
          </w:p>
        </w:tc>
      </w:tr>
      <w:tr w:rsidR="00E955F5" w14:paraId="2F0F6840" w14:textId="77777777" w:rsidTr="009C0D4C">
        <w:tc>
          <w:tcPr>
            <w:tcW w:w="2545" w:type="dxa"/>
            <w:tcMar>
              <w:top w:w="58" w:type="dxa"/>
              <w:bottom w:w="58" w:type="dxa"/>
            </w:tcMar>
          </w:tcPr>
          <w:p w14:paraId="524B3634" w14:textId="77777777" w:rsidR="00E955F5" w:rsidRDefault="00E955F5" w:rsidP="00214046">
            <w:pPr>
              <w:spacing w:after="0" w:line="240" w:lineRule="auto"/>
              <w:rPr>
                <w:sz w:val="20"/>
              </w:rPr>
            </w:pPr>
          </w:p>
        </w:tc>
        <w:tc>
          <w:tcPr>
            <w:tcW w:w="2970" w:type="dxa"/>
            <w:tcMar>
              <w:top w:w="58" w:type="dxa"/>
              <w:bottom w:w="58" w:type="dxa"/>
            </w:tcMar>
          </w:tcPr>
          <w:p w14:paraId="2A6B4727" w14:textId="7F3BD41D" w:rsidR="00E955F5" w:rsidRDefault="00E955F5" w:rsidP="00214046">
            <w:pPr>
              <w:spacing w:after="0" w:line="240" w:lineRule="auto"/>
              <w:rPr>
                <w:sz w:val="20"/>
              </w:rPr>
            </w:pPr>
            <w:r>
              <w:rPr>
                <w:sz w:val="20"/>
              </w:rPr>
              <w:t>MaliniJa</w:t>
            </w:r>
          </w:p>
        </w:tc>
        <w:tc>
          <w:tcPr>
            <w:tcW w:w="5220" w:type="dxa"/>
            <w:tcMar>
              <w:top w:w="58" w:type="dxa"/>
              <w:bottom w:w="58" w:type="dxa"/>
            </w:tcMar>
          </w:tcPr>
          <w:p w14:paraId="709569F9" w14:textId="4FA7A50D" w:rsidR="00E955F5" w:rsidRDefault="00E955F5" w:rsidP="00E955F5">
            <w:pPr>
              <w:spacing w:after="0" w:line="240" w:lineRule="auto"/>
              <w:rPr>
                <w:sz w:val="20"/>
              </w:rPr>
            </w:pPr>
            <w:r>
              <w:rPr>
                <w:sz w:val="20"/>
              </w:rPr>
              <w:t>RMT spec signoff</w:t>
            </w:r>
          </w:p>
        </w:tc>
      </w:tr>
    </w:tbl>
    <w:p w14:paraId="56A733A3" w14:textId="1DA7F39B" w:rsidR="00BD10F4" w:rsidRDefault="00BD10F4" w:rsidP="00BD10F4">
      <w:pPr>
        <w:pStyle w:val="INSERTAREA"/>
      </w:pPr>
      <w:r>
        <w:t xml:space="preserve">appendix </w:t>
      </w:r>
    </w:p>
    <w:p w14:paraId="56A733A4" w14:textId="68D040DD" w:rsidR="00BD10F4" w:rsidRDefault="00BD10F4" w:rsidP="00DF7F81">
      <w:pPr>
        <w:pStyle w:val="Heading1"/>
        <w:numPr>
          <w:ilvl w:val="0"/>
          <w:numId w:val="3"/>
        </w:numPr>
      </w:pPr>
      <w:bookmarkStart w:id="132" w:name="_Toc338667015"/>
      <w:r>
        <w:t>Definitions &amp; Acronyms</w:t>
      </w:r>
      <w:bookmarkEnd w:id="132"/>
    </w:p>
    <w:p w14:paraId="56A733A5" w14:textId="77777777" w:rsidR="00BD10F4" w:rsidRDefault="00BD10F4" w:rsidP="005132CE"/>
    <w:p w14:paraId="56A733A6" w14:textId="77777777" w:rsidR="00BD10F4" w:rsidRDefault="00BD10F4" w:rsidP="00DF7F81">
      <w:pPr>
        <w:pStyle w:val="Heading1"/>
        <w:numPr>
          <w:ilvl w:val="0"/>
          <w:numId w:val="3"/>
        </w:numPr>
      </w:pPr>
      <w:bookmarkStart w:id="133" w:name="_Toc338667016"/>
      <w:r>
        <w:t>References</w:t>
      </w:r>
      <w:bookmarkEnd w:id="133"/>
    </w:p>
    <w:p w14:paraId="56A733A7" w14:textId="77777777" w:rsidR="00BD10F4" w:rsidRDefault="00BD10F4" w:rsidP="005132CE"/>
    <w:p w14:paraId="56A733AC" w14:textId="2107E502" w:rsidR="00264FE2" w:rsidRDefault="00BD10F4" w:rsidP="00DF7F81">
      <w:pPr>
        <w:pStyle w:val="Heading1"/>
        <w:numPr>
          <w:ilvl w:val="0"/>
          <w:numId w:val="3"/>
        </w:numPr>
      </w:pPr>
      <w:bookmarkStart w:id="134" w:name="_Toc338667017"/>
      <w:r>
        <w:t>Feature Q&amp;A / Decisions</w:t>
      </w:r>
      <w:bookmarkEnd w:id="134"/>
    </w:p>
    <w:p w14:paraId="745F0673" w14:textId="4CFC0685" w:rsidR="00C66A22" w:rsidRDefault="00C66A22" w:rsidP="00C66A22"/>
    <w:p w14:paraId="5631BBBC" w14:textId="4C49D45B" w:rsidR="00C66A22" w:rsidRDefault="00C66A22" w:rsidP="00C66A22">
      <w:pPr>
        <w:pStyle w:val="Heading1"/>
      </w:pPr>
      <w:r>
        <w:t>Appendix (Deleted content that may be of use later)</w:t>
      </w:r>
    </w:p>
    <w:p w14:paraId="67C35968" w14:textId="44752A6C" w:rsidR="00C66A22" w:rsidRDefault="001B0A22" w:rsidP="005E243D">
      <w:r>
        <w:t>Share one video questions</w:t>
      </w:r>
    </w:p>
    <w:p w14:paraId="5572557A" w14:textId="77777777" w:rsidR="001B0A22" w:rsidRDefault="001B0A22" w:rsidP="001B0A22">
      <w:pPr>
        <w:pStyle w:val="Questions"/>
      </w:pPr>
      <w:r>
        <w:t>Open issue: can we improve the flow other than expecting the user to restart flow</w:t>
      </w:r>
    </w:p>
    <w:p w14:paraId="1E461119" w14:textId="77777777" w:rsidR="001B0A22" w:rsidRDefault="001B0A22" w:rsidP="001B0A22">
      <w:pPr>
        <w:pStyle w:val="Questions"/>
      </w:pPr>
      <w:r>
        <w:t>Does the default experience on PC vary from phone?</w:t>
      </w:r>
    </w:p>
    <w:p w14:paraId="010AB584" w14:textId="77777777" w:rsidR="001B0A22" w:rsidRDefault="001B0A22" w:rsidP="001B0A22">
      <w:pPr>
        <w:pStyle w:val="Questions"/>
        <w:rPr>
          <w:sz w:val="22"/>
          <w:szCs w:val="22"/>
        </w:rPr>
      </w:pPr>
      <w:r>
        <w:t>Are there any differences in sharing videos between phone and pc?</w:t>
      </w:r>
    </w:p>
    <w:p w14:paraId="12E23CBB" w14:textId="77777777" w:rsidR="001B0A22" w:rsidRDefault="001B0A22" w:rsidP="001B0A22">
      <w:pPr>
        <w:pStyle w:val="Questions"/>
        <w:rPr>
          <w:color w:val="1F497D"/>
        </w:rPr>
      </w:pPr>
      <w:commentRangeStart w:id="135"/>
      <w:r>
        <w:rPr>
          <w:color w:val="1F497D"/>
        </w:rPr>
        <w:t>Yes – they use the same share contract, but the user experience is different depending on what apps are available on the platform. Apps only show up if the register for the video file extension and they are installed on the device. E.g., facebook must support “.mp4” and must be installed on the phone before it will show in the list (discoverability issue?).</w:t>
      </w:r>
      <w:commentRangeEnd w:id="135"/>
      <w:r>
        <w:rPr>
          <w:rStyle w:val="CommentReference"/>
          <w:rFonts w:ascii="Calibri" w:eastAsiaTheme="minorEastAsia" w:hAnsi="Calibri" w:cs="Times New Roman"/>
          <w:b w:val="0"/>
          <w:bCs w:val="0"/>
          <w:spacing w:val="0"/>
          <w:lang w:bidi="en-US"/>
        </w:rPr>
        <w:commentReference w:id="135"/>
      </w:r>
    </w:p>
    <w:p w14:paraId="0C40991F" w14:textId="77777777" w:rsidR="001B0A22" w:rsidRDefault="001B0A22" w:rsidP="001B0A22">
      <w:pPr>
        <w:pStyle w:val="Questions"/>
      </w:pPr>
      <w:r>
        <w:t>Do the share targets (let’s say gmail for example) compress the videos to the same extent?</w:t>
      </w:r>
    </w:p>
    <w:p w14:paraId="253EE84F" w14:textId="77777777" w:rsidR="001B0A22" w:rsidRDefault="001B0A22" w:rsidP="001B0A22">
      <w:pPr>
        <w:pStyle w:val="Questions"/>
        <w:rPr>
          <w:color w:val="1F497D"/>
        </w:rPr>
      </w:pPr>
      <w:r>
        <w:rPr>
          <w:color w:val="1F497D"/>
        </w:rPr>
        <w:t>On PC: no</w:t>
      </w:r>
    </w:p>
    <w:p w14:paraId="7962D6B4" w14:textId="77777777" w:rsidR="001B0A22" w:rsidRDefault="001B0A22" w:rsidP="001B0A22">
      <w:pPr>
        <w:pStyle w:val="Questions"/>
        <w:rPr>
          <w:color w:val="1F497D"/>
        </w:rPr>
      </w:pPr>
      <w:r>
        <w:rPr>
          <w:color w:val="1F497D"/>
        </w:rPr>
        <w:t>On phone: if you use the in-box SMS texting or mail app, it will attempt to do compression automatically. If it can’t compress it enough, it will fail.</w:t>
      </w:r>
    </w:p>
    <w:p w14:paraId="5FD3C232" w14:textId="77777777" w:rsidR="001B0A22" w:rsidRDefault="001B0A22" w:rsidP="001B0A22">
      <w:pPr>
        <w:pStyle w:val="Questions"/>
      </w:pPr>
      <w:r>
        <w:t>What are the other differences that you know of, and which device does it better?</w:t>
      </w:r>
    </w:p>
    <w:p w14:paraId="59CDD1B4" w14:textId="77777777" w:rsidR="001B0A22" w:rsidRDefault="001B0A22" w:rsidP="001B0A22">
      <w:pPr>
        <w:pStyle w:val="Questions"/>
        <w:rPr>
          <w:color w:val="1F497D"/>
        </w:rPr>
      </w:pPr>
      <w:r>
        <w:rPr>
          <w:color w:val="1F497D"/>
        </w:rPr>
        <w:t>Phone is better since you don’t have to find the share charm. A button on canvas invokes the share picker.</w:t>
      </w:r>
    </w:p>
    <w:p w14:paraId="47F2C28D" w14:textId="77777777" w:rsidR="001B0A22" w:rsidRDefault="001B0A22" w:rsidP="001B0A22">
      <w:pPr>
        <w:pStyle w:val="Questions"/>
      </w:pPr>
      <w:r>
        <w:t>Difference in share targets:</w:t>
      </w:r>
    </w:p>
    <w:p w14:paraId="471E8519" w14:textId="77777777" w:rsidR="001B0A22" w:rsidRDefault="001B0A22" w:rsidP="001B0A22">
      <w:pPr>
        <w:pStyle w:val="Questions"/>
      </w:pPr>
      <w:r>
        <w:t>Is there a difference in what target apps are available based on pc or phone? Are there some target apps that are supported for sharing video on one but not the other?</w:t>
      </w:r>
    </w:p>
    <w:p w14:paraId="78E4DCCE" w14:textId="77777777" w:rsidR="001B0A22" w:rsidRDefault="001B0A22" w:rsidP="001B0A22">
      <w:pPr>
        <w:pStyle w:val="Questions"/>
        <w:rPr>
          <w:color w:val="1F497D"/>
        </w:rPr>
      </w:pPr>
      <w:r>
        <w:rPr>
          <w:color w:val="1F497D"/>
        </w:rPr>
        <w:lastRenderedPageBreak/>
        <w:t>Facebook on PC doesn’t support video but facebook on phone does. I’m sure there are other instances of support on PC but not on phone or vice versa for cross platform apps.</w:t>
      </w:r>
    </w:p>
    <w:p w14:paraId="7EF7CB09" w14:textId="77777777" w:rsidR="001B0A22" w:rsidRDefault="001B0A22" w:rsidP="001B0A22">
      <w:pPr>
        <w:pStyle w:val="Questions"/>
        <w:rPr>
          <w:color w:val="1F497D"/>
        </w:rPr>
      </w:pPr>
      <w:r>
        <w:rPr>
          <w:color w:val="1F497D"/>
        </w:rPr>
        <w:t>PC seems to have fewer apps for social video sharing in general.</w:t>
      </w:r>
    </w:p>
    <w:p w14:paraId="03351062" w14:textId="77777777" w:rsidR="001B0A22" w:rsidRPr="00B15CCF" w:rsidRDefault="001B0A22" w:rsidP="001B0A22">
      <w:pPr>
        <w:pStyle w:val="Questions"/>
      </w:pPr>
      <w:r>
        <w:t xml:space="preserve">Why is for example 6snap or youtube not showing up as share targets (on phone) when I select a video? </w:t>
      </w:r>
    </w:p>
    <w:p w14:paraId="25C239AC" w14:textId="77777777" w:rsidR="001B0A22" w:rsidRDefault="001B0A22" w:rsidP="001B0A22">
      <w:pPr>
        <w:pStyle w:val="Questions"/>
        <w:rPr>
          <w:color w:val="1F497D"/>
        </w:rPr>
      </w:pPr>
      <w:r>
        <w:rPr>
          <w:color w:val="1F497D"/>
        </w:rPr>
        <w:t>First of all, there is not an official YouTube app on PC or on the phone, but that’s a problem that probably won’t get solved. (google embargo on Microsoft)</w:t>
      </w:r>
    </w:p>
    <w:p w14:paraId="272B4C90" w14:textId="77777777" w:rsidR="001B0A22" w:rsidRDefault="001B0A22" w:rsidP="001B0A22">
      <w:pPr>
        <w:pStyle w:val="Questions"/>
        <w:rPr>
          <w:color w:val="1F497D"/>
        </w:rPr>
      </w:pPr>
      <w:r>
        <w:rPr>
          <w:color w:val="1F497D"/>
        </w:rPr>
        <w:t>It wasn’t possible for apps without special provisioning from Microsoft (ie, only nokia or whatsapp who worked with us directly) to share a video before Blue (Arun, is this true? I think in 8.0 video could only be shared to special apps and inbox apps like mail and messaging)</w:t>
      </w:r>
    </w:p>
    <w:p w14:paraId="4324E8F5" w14:textId="77777777" w:rsidR="001B0A22" w:rsidRDefault="001B0A22" w:rsidP="001B0A22">
      <w:pPr>
        <w:pStyle w:val="Questions"/>
        <w:rPr>
          <w:color w:val="1F497D"/>
        </w:rPr>
      </w:pPr>
    </w:p>
    <w:p w14:paraId="7A09E521" w14:textId="77777777" w:rsidR="001B0A22" w:rsidRDefault="001B0A22" w:rsidP="001B0A22">
      <w:pPr>
        <w:pStyle w:val="Questions"/>
        <w:rPr>
          <w:color w:val="1F497D"/>
        </w:rPr>
      </w:pPr>
      <w:r>
        <w:rPr>
          <w:color w:val="1F497D"/>
        </w:rPr>
        <w:t>As for 6snap, I assume (like snapchat on other platforms) you are expected to capture within the app to insure there is less spam and that the content is “in the moment.” However, if the developer (Rudy Hyun) wanted to, he could register for the video share contract in WP 8.1</w:t>
      </w:r>
    </w:p>
    <w:p w14:paraId="39D89266" w14:textId="77777777" w:rsidR="001B0A22" w:rsidRDefault="001B0A22" w:rsidP="005E243D"/>
    <w:sectPr w:rsidR="001B0A22" w:rsidSect="00B772A6">
      <w:headerReference w:type="default" r:id="rId93"/>
      <w:footerReference w:type="default" r:id="rId94"/>
      <w:footerReference w:type="first" r:id="rId95"/>
      <w:pgSz w:w="12240" w:h="15840"/>
      <w:pgMar w:top="720" w:right="864" w:bottom="720" w:left="864" w:header="432" w:footer="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Juan José Mejia" w:date="2014-04-21T15:57:00Z" w:initials="JJM">
    <w:p w14:paraId="3B048D3E" w14:textId="4361EDCF" w:rsidR="008872EC" w:rsidRDefault="008872EC">
      <w:pPr>
        <w:pStyle w:val="CommentText"/>
      </w:pPr>
      <w:r>
        <w:rPr>
          <w:rStyle w:val="CommentReference"/>
        </w:rPr>
        <w:annotationRef/>
      </w:r>
      <w:r>
        <w:t>I am not sure how much insight you are gaining from these</w:t>
      </w:r>
    </w:p>
  </w:comment>
  <w:comment w:id="8" w:author="Juan José Mejia" w:date="2014-04-21T15:57:00Z" w:initials="JJM">
    <w:p w14:paraId="1EED03F4" w14:textId="63626A37" w:rsidR="008872EC" w:rsidRDefault="008872EC">
      <w:pPr>
        <w:pStyle w:val="CommentText"/>
      </w:pPr>
      <w:r>
        <w:rPr>
          <w:rStyle w:val="CommentReference"/>
        </w:rPr>
        <w:annotationRef/>
      </w:r>
      <w:r>
        <w:t xml:space="preserve">If volume of devices increases we will naturally increase these. How do we normalize? </w:t>
      </w:r>
    </w:p>
  </w:comment>
  <w:comment w:id="9" w:author="Christian Kotitschke" w:date="2014-04-15T11:36:00Z" w:initials="CK">
    <w:p w14:paraId="192B29A8" w14:textId="77777777" w:rsidR="008872EC" w:rsidRDefault="008872EC">
      <w:pPr>
        <w:pStyle w:val="CommentText"/>
      </w:pPr>
      <w:r>
        <w:rPr>
          <w:rStyle w:val="CommentReference"/>
        </w:rPr>
        <w:annotationRef/>
      </w:r>
      <w:r>
        <w:t xml:space="preserve">Where do you cover requirements for </w:t>
      </w:r>
    </w:p>
    <w:p w14:paraId="03CE9E1B" w14:textId="162F9C73" w:rsidR="008872EC" w:rsidRDefault="008872EC" w:rsidP="006526C1">
      <w:pPr>
        <w:pStyle w:val="CommentText"/>
        <w:numPr>
          <w:ilvl w:val="0"/>
          <w:numId w:val="7"/>
        </w:numPr>
      </w:pPr>
      <w:r>
        <w:t>Sharing from predefined groups/events?</w:t>
      </w:r>
    </w:p>
    <w:p w14:paraId="3B9195C9" w14:textId="5F7E8AD1" w:rsidR="008872EC" w:rsidRDefault="008872EC" w:rsidP="006526C1">
      <w:pPr>
        <w:pStyle w:val="CommentText"/>
        <w:numPr>
          <w:ilvl w:val="0"/>
          <w:numId w:val="7"/>
        </w:numPr>
      </w:pPr>
      <w:r>
        <w:t>Covering all share targets like 1</w:t>
      </w:r>
      <w:r w:rsidRPr="00AC609E">
        <w:rPr>
          <w:vertAlign w:val="superscript"/>
        </w:rPr>
        <w:t>st</w:t>
      </w:r>
      <w:r>
        <w:t xml:space="preserve"> party, 3</w:t>
      </w:r>
      <w:r w:rsidRPr="00AC609E">
        <w:rPr>
          <w:vertAlign w:val="superscript"/>
        </w:rPr>
        <w:t>rd</w:t>
      </w:r>
      <w:r>
        <w:t xml:space="preserve"> party, social etc?” (HL Requirement 8)</w:t>
      </w:r>
    </w:p>
    <w:p w14:paraId="4928AD12" w14:textId="4B88CAAB" w:rsidR="008872EC" w:rsidRDefault="008872EC" w:rsidP="006526C1">
      <w:pPr>
        <w:pStyle w:val="CommentText"/>
        <w:numPr>
          <w:ilvl w:val="0"/>
          <w:numId w:val="7"/>
        </w:numPr>
      </w:pPr>
      <w:r>
        <w:t>Consumption of shared assets (HL Requirement 7)</w:t>
      </w:r>
    </w:p>
    <w:p w14:paraId="25F30576" w14:textId="77254BEB" w:rsidR="008872EC" w:rsidRDefault="008872EC" w:rsidP="006526C1">
      <w:pPr>
        <w:pStyle w:val="CommentText"/>
        <w:numPr>
          <w:ilvl w:val="0"/>
          <w:numId w:val="7"/>
        </w:numPr>
      </w:pPr>
      <w:r>
        <w:t>Sharing of Metadata (HL Requirement 3.3)</w:t>
      </w:r>
    </w:p>
    <w:p w14:paraId="31A788DE" w14:textId="5CD0F706" w:rsidR="008872EC" w:rsidRDefault="008872EC" w:rsidP="006526C1">
      <w:pPr>
        <w:pStyle w:val="CommentText"/>
        <w:numPr>
          <w:ilvl w:val="0"/>
          <w:numId w:val="7"/>
        </w:numPr>
      </w:pPr>
      <w:r>
        <w:t>Can I share to Bluetooth?</w:t>
      </w:r>
    </w:p>
  </w:comment>
  <w:comment w:id="10" w:author="Malini Jagannadhan" w:date="2014-04-23T16:22:00Z" w:initials="MJ">
    <w:p w14:paraId="5EF82013" w14:textId="595D7C95" w:rsidR="008872EC" w:rsidRDefault="008872EC">
      <w:pPr>
        <w:pStyle w:val="CommentText"/>
      </w:pPr>
      <w:r>
        <w:rPr>
          <w:rStyle w:val="CommentReference"/>
        </w:rPr>
        <w:annotationRef/>
      </w:r>
      <w:r>
        <w:t>Sections 9.4-event sharing</w:t>
      </w:r>
    </w:p>
    <w:p w14:paraId="6813C445" w14:textId="63AAC47A" w:rsidR="008872EC" w:rsidRDefault="008872EC">
      <w:pPr>
        <w:pStyle w:val="CommentText"/>
      </w:pPr>
      <w:r>
        <w:t>9.8-share targets</w:t>
      </w:r>
    </w:p>
    <w:p w14:paraId="055FE3EB" w14:textId="486B944C" w:rsidR="008872EC" w:rsidRDefault="008872EC">
      <w:pPr>
        <w:pStyle w:val="CommentText"/>
      </w:pPr>
      <w:r>
        <w:t>Consumption and metadata likely to be addressed in section 9.9</w:t>
      </w:r>
    </w:p>
    <w:p w14:paraId="65FA2508" w14:textId="4A2B0AB3" w:rsidR="008872EC" w:rsidRDefault="008872EC">
      <w:pPr>
        <w:pStyle w:val="CommentText"/>
      </w:pPr>
      <w:r>
        <w:t>Bluetooth-will add to section 9.8</w:t>
      </w:r>
    </w:p>
    <w:p w14:paraId="72814115" w14:textId="77777777" w:rsidR="008872EC" w:rsidRDefault="008872EC">
      <w:pPr>
        <w:pStyle w:val="CommentText"/>
      </w:pPr>
    </w:p>
  </w:comment>
  <w:comment w:id="11" w:author="Malini Jagannadhan (PHOTOS)" w:date="2014-05-16T12:32:00Z" w:initials="MJ">
    <w:p w14:paraId="5C49053A" w14:textId="5FFE049A" w:rsidR="008872EC" w:rsidRDefault="008872EC">
      <w:pPr>
        <w:pStyle w:val="CommentText"/>
      </w:pPr>
      <w:r>
        <w:rPr>
          <w:rStyle w:val="CommentReference"/>
        </w:rPr>
        <w:annotationRef/>
      </w:r>
      <w:r>
        <w:t>Get user data on this</w:t>
      </w:r>
    </w:p>
  </w:comment>
  <w:comment w:id="12" w:author="Malini Jagannadhan (PHOTOS)" w:date="2014-05-16T12:34:00Z" w:initials="MJ">
    <w:p w14:paraId="2F0379D6" w14:textId="7BE40B75" w:rsidR="008872EC" w:rsidRDefault="008872EC">
      <w:pPr>
        <w:pStyle w:val="CommentText"/>
      </w:pPr>
      <w:r>
        <w:rPr>
          <w:rStyle w:val="CommentReference"/>
        </w:rPr>
        <w:annotationRef/>
      </w:r>
      <w:r>
        <w:t>Where does it live on pc</w:t>
      </w:r>
    </w:p>
  </w:comment>
  <w:comment w:id="13" w:author="Malini Jagannadhan (PHOTOS)" w:date="2014-05-16T12:35:00Z" w:initials="MJ">
    <w:p w14:paraId="7698853B" w14:textId="21A9E92A" w:rsidR="008872EC" w:rsidRDefault="008872EC">
      <w:pPr>
        <w:pStyle w:val="CommentText"/>
      </w:pPr>
      <w:r>
        <w:rPr>
          <w:rStyle w:val="CommentReference"/>
        </w:rPr>
        <w:annotationRef/>
      </w:r>
      <w:r>
        <w:t>Standard content</w:t>
      </w:r>
    </w:p>
  </w:comment>
  <w:comment w:id="14" w:author="Nick Heckman" w:date="2014-05-12T17:37:00Z" w:initials="NH">
    <w:p w14:paraId="76351AAB" w14:textId="77777777" w:rsidR="008872EC" w:rsidRDefault="008872EC" w:rsidP="00DD5BAB">
      <w:pPr>
        <w:pStyle w:val="CommentText"/>
      </w:pPr>
      <w:r>
        <w:rPr>
          <w:rStyle w:val="CommentReference"/>
        </w:rPr>
        <w:annotationRef/>
      </w:r>
      <w:r>
        <w:t>What is an album? That term is very overloaded.</w:t>
      </w:r>
    </w:p>
  </w:comment>
  <w:comment w:id="15" w:author="Malini Jagannadhan (PHOTOS)" w:date="2014-05-16T00:36:00Z" w:initials="MJ">
    <w:p w14:paraId="4D4080E8" w14:textId="32009CC5" w:rsidR="008872EC" w:rsidRDefault="008872EC">
      <w:pPr>
        <w:pStyle w:val="CommentText"/>
      </w:pPr>
      <w:r>
        <w:rPr>
          <w:rStyle w:val="CommentReference"/>
        </w:rPr>
        <w:annotationRef/>
      </w:r>
      <w:r>
        <w:t>Any collection grouped manually or automatically as an album/set that references content available elsewhere. Not including folder concept.</w:t>
      </w:r>
    </w:p>
  </w:comment>
  <w:comment w:id="16" w:author="Nick Heckman" w:date="2014-05-12T17:38:00Z" w:initials="NH">
    <w:p w14:paraId="41BBEB55" w14:textId="77777777" w:rsidR="008872EC" w:rsidRDefault="008872EC" w:rsidP="00DD5BAB">
      <w:pPr>
        <w:pStyle w:val="CommentText"/>
      </w:pPr>
      <w:r>
        <w:rPr>
          <w:rStyle w:val="CommentReference"/>
        </w:rPr>
        <w:annotationRef/>
      </w:r>
      <w:r>
        <w:t>Should this be the case for any photo as well?</w:t>
      </w:r>
    </w:p>
  </w:comment>
  <w:comment w:id="17" w:author="Malini Jagannadhan (PHOTOS)" w:date="2014-05-16T00:38:00Z" w:initials="MJ">
    <w:p w14:paraId="613FFF62" w14:textId="26CBC497" w:rsidR="008872EC" w:rsidRDefault="008872EC">
      <w:pPr>
        <w:pStyle w:val="CommentText"/>
      </w:pPr>
      <w:r>
        <w:rPr>
          <w:rStyle w:val="CommentReference"/>
        </w:rPr>
        <w:annotationRef/>
      </w:r>
      <w:r>
        <w:t>Yes, added coverage.</w:t>
      </w:r>
    </w:p>
  </w:comment>
  <w:comment w:id="18" w:author="Nick Heckman" w:date="2014-05-12T17:42:00Z" w:initials="NH">
    <w:p w14:paraId="75406E4A" w14:textId="77777777" w:rsidR="008872EC" w:rsidRDefault="008872EC" w:rsidP="00DD5BAB">
      <w:pPr>
        <w:pStyle w:val="CommentText"/>
      </w:pPr>
      <w:r>
        <w:rPr>
          <w:rStyle w:val="CommentReference"/>
        </w:rPr>
        <w:annotationRef/>
      </w:r>
      <w:r>
        <w:t>Picker is an overloaded term as well. It may be best if its use is avoided.</w:t>
      </w:r>
    </w:p>
    <w:p w14:paraId="43D3F58F" w14:textId="77777777" w:rsidR="008872EC" w:rsidRDefault="008872EC" w:rsidP="00DD5BAB">
      <w:pPr>
        <w:pStyle w:val="CommentText"/>
      </w:pPr>
    </w:p>
    <w:p w14:paraId="35803F59" w14:textId="77777777" w:rsidR="008872EC" w:rsidRDefault="008872EC" w:rsidP="00DD5BAB">
      <w:pPr>
        <w:pStyle w:val="CommentText"/>
      </w:pPr>
      <w:r>
        <w:t>I think in this context, it’s a mode that list views can be placed into where individual items can be added to the selection.</w:t>
      </w:r>
    </w:p>
  </w:comment>
  <w:comment w:id="19" w:author="Malini Jagannadhan (PHOTOS)" w:date="2014-05-16T00:39:00Z" w:initials="MJ">
    <w:p w14:paraId="553C9061" w14:textId="4AF87B81" w:rsidR="008872EC" w:rsidRDefault="008872EC">
      <w:pPr>
        <w:pStyle w:val="CommentText"/>
      </w:pPr>
      <w:r>
        <w:rPr>
          <w:rStyle w:val="CommentReference"/>
        </w:rPr>
        <w:annotationRef/>
      </w:r>
      <w:r>
        <w:t>Agreed. Calling it “selection mode” and removing the word picker.</w:t>
      </w:r>
    </w:p>
  </w:comment>
  <w:comment w:id="20" w:author="Nick Heckman" w:date="2014-05-12T17:50:00Z" w:initials="NH">
    <w:p w14:paraId="77BAF2BB" w14:textId="77777777" w:rsidR="008872EC" w:rsidRDefault="008872EC" w:rsidP="00DD5BAB">
      <w:pPr>
        <w:pStyle w:val="CommentText"/>
      </w:pPr>
      <w:r>
        <w:rPr>
          <w:rStyle w:val="CommentReference"/>
        </w:rPr>
        <w:annotationRef/>
      </w:r>
      <w:r>
        <w:t xml:space="preserve">The requirements for this also seem very fuzzy to me (for obvious reasons). </w:t>
      </w:r>
    </w:p>
    <w:p w14:paraId="59FEE246" w14:textId="77777777" w:rsidR="008872EC" w:rsidRDefault="008872EC" w:rsidP="00DD5BAB">
      <w:pPr>
        <w:pStyle w:val="CommentText"/>
      </w:pPr>
    </w:p>
    <w:p w14:paraId="223B7877" w14:textId="77777777" w:rsidR="008872EC" w:rsidRDefault="008872EC" w:rsidP="00DD5BAB">
      <w:pPr>
        <w:pStyle w:val="CommentText"/>
      </w:pPr>
      <w:r>
        <w:t>I presume this will be the same flow for other selection-based tasks?</w:t>
      </w:r>
    </w:p>
  </w:comment>
  <w:comment w:id="21" w:author="Malini Jagannadhan" w:date="2014-04-30T11:11:00Z" w:initials="MJ">
    <w:p w14:paraId="0484804C" w14:textId="77777777" w:rsidR="008872EC" w:rsidRDefault="008872EC">
      <w:pPr>
        <w:pStyle w:val="CommentText"/>
      </w:pPr>
      <w:r>
        <w:rPr>
          <w:rStyle w:val="CommentReference"/>
        </w:rPr>
        <w:annotationRef/>
      </w:r>
      <w:r>
        <w:t>What is going to be pre-selected by default?</w:t>
      </w:r>
    </w:p>
    <w:p w14:paraId="4967A1EE" w14:textId="7BA608B2" w:rsidR="008872EC" w:rsidRDefault="008872EC">
      <w:pPr>
        <w:pStyle w:val="CommentText"/>
      </w:pPr>
      <w:r>
        <w:t xml:space="preserve">App bar changes, next step (clear selection, continue to next step, cancel?) </w:t>
      </w:r>
    </w:p>
    <w:p w14:paraId="500C99B3" w14:textId="2A99AC14" w:rsidR="008872EC" w:rsidRDefault="008872EC">
      <w:pPr>
        <w:pStyle w:val="CommentText"/>
      </w:pPr>
      <w:r>
        <w:t>Stacia-list view interaction</w:t>
      </w:r>
    </w:p>
    <w:p w14:paraId="0E714611" w14:textId="77777777" w:rsidR="008872EC" w:rsidRDefault="008872EC">
      <w:pPr>
        <w:pStyle w:val="CommentText"/>
      </w:pPr>
    </w:p>
  </w:comment>
  <w:comment w:id="23" w:author="Christian Kotitschke" w:date="2014-04-23T10:00:00Z" w:initials="CK">
    <w:p w14:paraId="4AA6F305" w14:textId="7153D570" w:rsidR="008872EC" w:rsidRDefault="008872EC">
      <w:pPr>
        <w:pStyle w:val="CommentText"/>
      </w:pPr>
      <w:r>
        <w:rPr>
          <w:rStyle w:val="CommentReference"/>
        </w:rPr>
        <w:annotationRef/>
      </w:r>
      <w:r>
        <w:t>Who owns the sharing picker now? What of this should we expect to be available during M1 if anything? If we do not add these details here can we get the dependency called out somewhere?</w:t>
      </w:r>
    </w:p>
  </w:comment>
  <w:comment w:id="22" w:author="Malini Jagannadhan" w:date="2014-04-23T16:32:00Z" w:initials="MJ">
    <w:p w14:paraId="1279CE76" w14:textId="371A1C88" w:rsidR="008872EC" w:rsidRDefault="008872EC">
      <w:pPr>
        <w:pStyle w:val="CommentText"/>
      </w:pPr>
      <w:r>
        <w:rPr>
          <w:rStyle w:val="CommentReference"/>
        </w:rPr>
        <w:annotationRef/>
      </w:r>
      <w:r>
        <w:t>I noted at the beginning of detailed feature reqs that design screenshots contained more than what was in scope for M1. We do not own the share picker UI (mobile shell does) and I’m in conversations with them to hopefully get them to do this for us.</w:t>
      </w:r>
    </w:p>
  </w:comment>
  <w:comment w:id="24" w:author="Nick Heckman" w:date="2014-05-12T17:54:00Z" w:initials="NH">
    <w:p w14:paraId="53459DB5" w14:textId="77777777" w:rsidR="008872EC" w:rsidRDefault="008872EC" w:rsidP="007F019A">
      <w:pPr>
        <w:pStyle w:val="CommentText"/>
      </w:pPr>
      <w:r>
        <w:rPr>
          <w:rStyle w:val="CommentReference"/>
        </w:rPr>
        <w:annotationRef/>
      </w:r>
      <w:r>
        <w:t>Does this mean “Get a link” versus using the share contract to share in the target app’s preferred format?</w:t>
      </w:r>
    </w:p>
  </w:comment>
  <w:comment w:id="25" w:author="Malini Jagannadhan (PHOTOS)" w:date="2014-05-18T21:12:00Z" w:initials="MJ">
    <w:p w14:paraId="4480B5D6" w14:textId="7F846E4C" w:rsidR="008872EC" w:rsidRDefault="008872EC">
      <w:pPr>
        <w:pStyle w:val="CommentText"/>
      </w:pPr>
      <w:r>
        <w:rPr>
          <w:rStyle w:val="CommentReference"/>
        </w:rPr>
        <w:annotationRef/>
      </w:r>
      <w:r>
        <w:t>Yes, get a link.</w:t>
      </w:r>
    </w:p>
  </w:comment>
  <w:comment w:id="26" w:author="Nick Heckman" w:date="2014-05-12T17:55:00Z" w:initials="NH">
    <w:p w14:paraId="5266C4EC" w14:textId="77777777" w:rsidR="008872EC" w:rsidRDefault="008872EC" w:rsidP="007F019A">
      <w:pPr>
        <w:pStyle w:val="CommentText"/>
      </w:pPr>
      <w:r>
        <w:rPr>
          <w:rStyle w:val="CommentReference"/>
        </w:rPr>
        <w:annotationRef/>
      </w:r>
      <w:r>
        <w:t>Is there a proposal for how we need to do this? There are physics if we need to upload or render content.</w:t>
      </w:r>
    </w:p>
  </w:comment>
  <w:comment w:id="27" w:author="Malini Jagannadhan (PHOTOS)" w:date="2014-05-18T21:13:00Z" w:initials="MJ">
    <w:p w14:paraId="7BC24B40" w14:textId="5BDE6D1F" w:rsidR="008872EC" w:rsidRDefault="008872EC">
      <w:pPr>
        <w:pStyle w:val="CommentText"/>
      </w:pPr>
      <w:r>
        <w:rPr>
          <w:rStyle w:val="CommentReference"/>
        </w:rPr>
        <w:annotationRef/>
      </w:r>
      <w:r>
        <w:t>Will need to be addressed with OneDrive download and upload to OneDrive steps in flow. Need to investigate background upload to make it easy for user to complete flow quickly.</w:t>
      </w:r>
    </w:p>
    <w:p w14:paraId="7F0D2E47" w14:textId="77777777" w:rsidR="008872EC" w:rsidRDefault="008872EC">
      <w:pPr>
        <w:pStyle w:val="CommentText"/>
      </w:pPr>
    </w:p>
  </w:comment>
  <w:comment w:id="28" w:author="Chris Mabrey" w:date="2014-04-25T15:37:00Z" w:initials="CM">
    <w:p w14:paraId="4B9D7A69" w14:textId="77777777" w:rsidR="008872EC" w:rsidRDefault="008872EC" w:rsidP="007F019A">
      <w:pPr>
        <w:pStyle w:val="CommentText"/>
      </w:pPr>
      <w:r>
        <w:rPr>
          <w:rStyle w:val="CommentReference"/>
        </w:rPr>
        <w:annotationRef/>
      </w:r>
      <w:r>
        <w:t>Think about explaining permissions, how many people edit it</w:t>
      </w:r>
    </w:p>
  </w:comment>
  <w:comment w:id="29" w:author="Nick Heckman" w:date="2014-05-12T18:27:00Z" w:initials="NH">
    <w:p w14:paraId="1DED41EF" w14:textId="77777777" w:rsidR="008872EC" w:rsidRDefault="008872EC" w:rsidP="00B35D8A">
      <w:pPr>
        <w:pStyle w:val="CommentText"/>
      </w:pPr>
      <w:r>
        <w:rPr>
          <w:rStyle w:val="CommentReference"/>
        </w:rPr>
        <w:annotationRef/>
      </w:r>
      <w:r>
        <w:t xml:space="preserve">Currently, the share contract has a time limit for the amount of time in which an app supplies content to share. </w:t>
      </w:r>
    </w:p>
    <w:p w14:paraId="32071E3B" w14:textId="77777777" w:rsidR="008872EC" w:rsidRDefault="008872EC" w:rsidP="00B35D8A">
      <w:pPr>
        <w:pStyle w:val="CommentText"/>
      </w:pPr>
    </w:p>
    <w:p w14:paraId="561F7DF2" w14:textId="77777777" w:rsidR="008872EC" w:rsidRDefault="008872EC" w:rsidP="00B35D8A">
      <w:pPr>
        <w:pStyle w:val="CommentText"/>
      </w:pPr>
      <w:r>
        <w:t>How is the share contract changing in that it will allow an app to block for an indeterminate amount of time before supplying files to share?</w:t>
      </w:r>
    </w:p>
  </w:comment>
  <w:comment w:id="30" w:author="Malini Jagannadhan (PHOTOS)" w:date="2014-05-23T17:09:00Z" w:initials="MJ">
    <w:p w14:paraId="20B34F55" w14:textId="1DAA576E" w:rsidR="008872EC" w:rsidRDefault="008872EC">
      <w:pPr>
        <w:pStyle w:val="CommentText"/>
      </w:pPr>
      <w:r>
        <w:rPr>
          <w:rStyle w:val="CommentReference"/>
        </w:rPr>
        <w:annotationRef/>
      </w:r>
      <w:r>
        <w:t xml:space="preserve">Per our discussion, we will download content prior to invoking share contract. This gives us time to download content for an indeterminate amount of time. Since we are not supporting the share charm entry point, the above model will work. </w:t>
      </w:r>
    </w:p>
  </w:comment>
  <w:comment w:id="31" w:author="Malini Jagannadhan (PHOTOS)" w:date="2014-05-18T19:47:00Z" w:initials="MJ">
    <w:p w14:paraId="1DAEF8B2" w14:textId="24D8FDC6" w:rsidR="008872EC" w:rsidRDefault="008872EC">
      <w:pPr>
        <w:pStyle w:val="CommentText"/>
      </w:pPr>
      <w:r>
        <w:rPr>
          <w:rStyle w:val="CommentReference"/>
        </w:rPr>
        <w:annotationRef/>
      </w:r>
      <w:r>
        <w:t>Is there a max on # files accepted by share contract</w:t>
      </w:r>
    </w:p>
  </w:comment>
  <w:comment w:id="32" w:author="Malini Jagannadhan (PHOTOS)" w:date="2014-05-18T19:41:00Z" w:initials="MJ">
    <w:p w14:paraId="0754DA12" w14:textId="172570C1" w:rsidR="008872EC" w:rsidRDefault="008872EC">
      <w:pPr>
        <w:pStyle w:val="CommentText"/>
      </w:pPr>
      <w:r>
        <w:rPr>
          <w:rStyle w:val="CommentReference"/>
        </w:rPr>
        <w:annotationRef/>
      </w:r>
      <w:r>
        <w:t>How do we reconcile platform differences for app links?</w:t>
      </w:r>
    </w:p>
  </w:comment>
  <w:comment w:id="33" w:author="Christian Kotitschke" w:date="2014-04-15T11:43:00Z" w:initials="CK">
    <w:p w14:paraId="1A56D197" w14:textId="77777777" w:rsidR="008872EC" w:rsidRDefault="008872EC" w:rsidP="00CD0991">
      <w:pPr>
        <w:pStyle w:val="CommentText"/>
      </w:pPr>
      <w:r>
        <w:rPr>
          <w:rStyle w:val="CommentReference"/>
        </w:rPr>
        <w:annotationRef/>
      </w:r>
      <w:r>
        <w:t>What do we do for OneDrive only files that are not local? How do we share those as files? Are we downloading those first and if so what are the storage implications especially for low storage devices. I’d hate to have to download a 200-300 MB video just to share it.</w:t>
      </w:r>
    </w:p>
  </w:comment>
  <w:comment w:id="34" w:author="Malini Jagannadhan" w:date="2014-04-23T16:58:00Z" w:initials="MJ">
    <w:p w14:paraId="33EABEB5" w14:textId="4CD131CD" w:rsidR="008872EC" w:rsidRDefault="008872EC" w:rsidP="006526C1">
      <w:pPr>
        <w:pStyle w:val="CommentText"/>
        <w:numPr>
          <w:ilvl w:val="0"/>
          <w:numId w:val="8"/>
        </w:numPr>
      </w:pPr>
      <w:r>
        <w:rPr>
          <w:rStyle w:val="CommentReference"/>
        </w:rPr>
        <w:annotationRef/>
      </w:r>
      <w:r>
        <w:t>We will have thumbnails on our app to show all content irrespective of where it lives</w:t>
      </w:r>
    </w:p>
    <w:p w14:paraId="07D68C4E" w14:textId="729DE90F" w:rsidR="008872EC" w:rsidRDefault="008872EC" w:rsidP="006526C1">
      <w:pPr>
        <w:pStyle w:val="CommentText"/>
        <w:numPr>
          <w:ilvl w:val="0"/>
          <w:numId w:val="8"/>
        </w:numPr>
      </w:pPr>
      <w:r>
        <w:t xml:space="preserve"> For share as file, yes we may have to download it. For share as link, we should just give them a link without needing to download.</w:t>
      </w:r>
    </w:p>
  </w:comment>
  <w:comment w:id="35" w:author="Nick Heckman" w:date="2014-05-12T17:53:00Z" w:initials="NH">
    <w:p w14:paraId="1AC5306E" w14:textId="4F30C702" w:rsidR="008872EC" w:rsidRDefault="008872EC">
      <w:pPr>
        <w:pStyle w:val="CommentText"/>
      </w:pPr>
      <w:r>
        <w:rPr>
          <w:rStyle w:val="CommentReference"/>
        </w:rPr>
        <w:annotationRef/>
      </w:r>
      <w:r>
        <w:t>Additional implications of downloading large files is that target apps won’t be able to share them at all.</w:t>
      </w:r>
    </w:p>
  </w:comment>
  <w:comment w:id="36" w:author="Malini Jagannadhan" w:date="2014-05-01T11:35:00Z" w:initials="MJ">
    <w:p w14:paraId="2B92D535" w14:textId="77777777" w:rsidR="008872EC" w:rsidRDefault="008872EC" w:rsidP="005D0386">
      <w:pPr>
        <w:rPr>
          <w:szCs w:val="22"/>
        </w:rPr>
      </w:pPr>
      <w:r>
        <w:rPr>
          <w:rStyle w:val="CommentReference"/>
        </w:rPr>
        <w:annotationRef/>
      </w:r>
      <w:r>
        <w:t>Mary Angelo: Deep links</w:t>
      </w:r>
    </w:p>
    <w:p w14:paraId="3B0A20A1" w14:textId="77777777" w:rsidR="008872EC" w:rsidRDefault="008872EC" w:rsidP="006526C1">
      <w:pPr>
        <w:pStyle w:val="ListParagraph"/>
        <w:numPr>
          <w:ilvl w:val="0"/>
          <w:numId w:val="40"/>
        </w:numPr>
        <w:spacing w:after="0" w:line="240" w:lineRule="auto"/>
        <w:contextualSpacing w:val="0"/>
      </w:pPr>
      <w:r>
        <w:t>When we Created from photos app</w:t>
      </w:r>
    </w:p>
    <w:p w14:paraId="0E929A2E" w14:textId="77777777" w:rsidR="008872EC" w:rsidRDefault="008872EC" w:rsidP="006526C1">
      <w:pPr>
        <w:pStyle w:val="ListParagraph"/>
        <w:numPr>
          <w:ilvl w:val="0"/>
          <w:numId w:val="40"/>
        </w:numPr>
        <w:spacing w:after="0" w:line="240" w:lineRule="auto"/>
        <w:contextualSpacing w:val="0"/>
      </w:pPr>
      <w:r>
        <w:t>Or Always</w:t>
      </w:r>
    </w:p>
    <w:p w14:paraId="4C1208C5" w14:textId="28C37F3E" w:rsidR="008872EC" w:rsidRDefault="008872EC" w:rsidP="006526C1">
      <w:pPr>
        <w:pStyle w:val="ListParagraph"/>
        <w:numPr>
          <w:ilvl w:val="0"/>
          <w:numId w:val="40"/>
        </w:numPr>
        <w:spacing w:after="0" w:line="240" w:lineRule="auto"/>
        <w:contextualSpacing w:val="0"/>
      </w:pPr>
      <w:r>
        <w:t>Iphone and android might be different links?</w:t>
      </w:r>
    </w:p>
  </w:comment>
  <w:comment w:id="37" w:author="Christian Kotitschke" w:date="2014-04-25T14:05:00Z" w:initials="CK">
    <w:p w14:paraId="5FCCE256" w14:textId="77777777" w:rsidR="008872EC" w:rsidRDefault="008872EC" w:rsidP="006526C1">
      <w:pPr>
        <w:pStyle w:val="CommentText"/>
        <w:numPr>
          <w:ilvl w:val="0"/>
          <w:numId w:val="41"/>
        </w:numPr>
      </w:pPr>
      <w:r>
        <w:rPr>
          <w:rStyle w:val="CommentReference"/>
        </w:rPr>
        <w:annotationRef/>
      </w:r>
      <w:r>
        <w:t>Are there any requirements we need to think of now to later be able to possibly support deep links on iOS and Android?</w:t>
      </w:r>
    </w:p>
    <w:p w14:paraId="4DB786FD" w14:textId="1AFC9C10" w:rsidR="008872EC" w:rsidRDefault="008872EC" w:rsidP="006526C1">
      <w:pPr>
        <w:pStyle w:val="CommentText"/>
        <w:numPr>
          <w:ilvl w:val="0"/>
          <w:numId w:val="41"/>
        </w:numPr>
      </w:pPr>
      <w:r>
        <w:t>Is there a dependency for the OS to support these deep links?</w:t>
      </w:r>
    </w:p>
  </w:comment>
  <w:comment w:id="38" w:author="Malini Jagannadhan" w:date="2014-05-12T09:07:00Z" w:initials="MJ">
    <w:p w14:paraId="55E5118C" w14:textId="55E5118C" w:rsidR="008872EC" w:rsidRDefault="008872EC">
      <w:pPr>
        <w:pStyle w:val="CommentText"/>
      </w:pPr>
      <w:r>
        <w:rPr>
          <w:rStyle w:val="CommentReference"/>
        </w:rPr>
        <w:annotationRef/>
      </w:r>
      <w:r>
        <w:t>Need to work with OneDrive to provide deep links. This has to be investigated in more detail since it is unclear how to provide deep links for multiple platforms without knowing which platform they are being sent to.</w:t>
      </w:r>
    </w:p>
  </w:comment>
  <w:comment w:id="39" w:author="Christian Kotitschke" w:date="2014-04-25T10:57:00Z" w:initials="CK">
    <w:p w14:paraId="5213E923" w14:textId="77777777" w:rsidR="008872EC" w:rsidRDefault="008872EC" w:rsidP="002D3165">
      <w:pPr>
        <w:pStyle w:val="CommentText"/>
      </w:pPr>
      <w:r>
        <w:rPr>
          <w:rStyle w:val="CommentReference"/>
        </w:rPr>
        <w:annotationRef/>
      </w:r>
      <w:r>
        <w:t>Which app is this?</w:t>
      </w:r>
    </w:p>
  </w:comment>
  <w:comment w:id="40" w:author="Malini Jagannadhan" w:date="2014-05-12T09:09:00Z" w:initials="MJ">
    <w:p w14:paraId="065843AB" w14:textId="065843AB" w:rsidR="008872EC" w:rsidRDefault="008872EC">
      <w:pPr>
        <w:pStyle w:val="CommentText"/>
      </w:pPr>
      <w:r>
        <w:rPr>
          <w:rStyle w:val="CommentReference"/>
        </w:rPr>
        <w:annotationRef/>
      </w:r>
      <w:r>
        <w:t>code name for our new app</w:t>
      </w:r>
    </w:p>
  </w:comment>
  <w:comment w:id="41" w:author="Christian Kotitschke" w:date="2014-04-25T10:57:00Z" w:initials="CK">
    <w:p w14:paraId="60E3D322" w14:textId="77777777" w:rsidR="008872EC" w:rsidRDefault="008872EC" w:rsidP="002D3165">
      <w:pPr>
        <w:pStyle w:val="CommentText"/>
      </w:pPr>
      <w:r>
        <w:rPr>
          <w:rStyle w:val="CommentReference"/>
        </w:rPr>
        <w:annotationRef/>
      </w:r>
      <w:r>
        <w:t>Who owns the logic for this “if … else”</w:t>
      </w:r>
    </w:p>
  </w:comment>
  <w:comment w:id="42" w:author="Malini Jagannadhan" w:date="2014-05-12T09:09:00Z" w:initials="MJ">
    <w:p w14:paraId="02A7BE0C" w14:textId="02A7BE0C" w:rsidR="008872EC" w:rsidRDefault="008872EC">
      <w:pPr>
        <w:pStyle w:val="CommentText"/>
      </w:pPr>
      <w:r>
        <w:rPr>
          <w:rStyle w:val="CommentReference"/>
        </w:rPr>
        <w:annotationRef/>
      </w:r>
      <w:r>
        <w:t>OneDrive most likely.</w:t>
      </w:r>
    </w:p>
  </w:comment>
  <w:comment w:id="43" w:author="Christian Kotitschke" w:date="2014-04-23T14:29:00Z" w:initials="CK">
    <w:p w14:paraId="1F279D04" w14:textId="77777777" w:rsidR="008872EC" w:rsidRDefault="008872EC" w:rsidP="002D3165">
      <w:pPr>
        <w:pStyle w:val="CommentText"/>
      </w:pPr>
      <w:r>
        <w:rPr>
          <w:rStyle w:val="CommentReference"/>
        </w:rPr>
        <w:annotationRef/>
      </w:r>
      <w:r>
        <w:t>In some aspects I agree. I am not the biggest fan of not being able to watch images truly fullscreen as in a slide show. And there are other tasks that integrate with the OS better in an App than with the web client like Set As Background etc.</w:t>
      </w:r>
    </w:p>
  </w:comment>
  <w:comment w:id="44" w:author="Malini Jagannadhan" w:date="2014-05-12T09:10:00Z" w:initials="MJ">
    <w:p w14:paraId="34BDB0F7" w14:textId="34BDB0F7" w:rsidR="008872EC" w:rsidRDefault="008872EC">
      <w:pPr>
        <w:pStyle w:val="CommentText"/>
      </w:pPr>
      <w:r>
        <w:rPr>
          <w:rStyle w:val="CommentReference"/>
        </w:rPr>
        <w:annotationRef/>
      </w:r>
      <w:r>
        <w:t>Agreed. Not being the OneDrive team, I don't think we dictate which is their preferred viewing experience (web or app)</w:t>
      </w:r>
    </w:p>
  </w:comment>
  <w:comment w:id="45" w:author="Christian Kotitschke" w:date="2014-04-25T10:58:00Z" w:initials="CK">
    <w:p w14:paraId="4DBF57E0" w14:textId="77777777" w:rsidR="008872EC" w:rsidRDefault="008872EC" w:rsidP="002D3165">
      <w:pPr>
        <w:pStyle w:val="CommentText"/>
      </w:pPr>
      <w:r>
        <w:rPr>
          <w:rStyle w:val="CommentReference"/>
        </w:rPr>
        <w:annotationRef/>
      </w:r>
      <w:r>
        <w:t>This contradicts with the above or is at least not covered there. Should we combine the two decision trees?</w:t>
      </w:r>
    </w:p>
  </w:comment>
  <w:comment w:id="46" w:author="Malini Jagannadhan" w:date="2014-05-12T09:12:00Z" w:initials="MJ">
    <w:p w14:paraId="3628CCA2" w14:textId="20AEBE9C" w:rsidR="008872EC" w:rsidRDefault="008872EC">
      <w:pPr>
        <w:pStyle w:val="CommentText"/>
      </w:pPr>
      <w:r>
        <w:rPr>
          <w:rStyle w:val="CommentReference"/>
        </w:rPr>
        <w:annotationRef/>
      </w:r>
      <w:r>
        <w:t>Full section is TBD since OneDrive has just started talking about providing deep links. This will be more on their end than ours.</w:t>
      </w:r>
    </w:p>
  </w:comment>
  <w:comment w:id="47" w:author="Christian Kotitschke" w:date="2014-04-15T11:45:00Z" w:initials="CK">
    <w:p w14:paraId="409B19C5" w14:textId="77777777" w:rsidR="008872EC" w:rsidRDefault="008872EC" w:rsidP="002D3165">
      <w:pPr>
        <w:pStyle w:val="CommentText"/>
      </w:pPr>
      <w:r>
        <w:rPr>
          <w:rStyle w:val="CommentReference"/>
        </w:rPr>
        <w:annotationRef/>
      </w:r>
      <w:r>
        <w:t>Any details on that OneDrive link and what it will be for whom?</w:t>
      </w:r>
    </w:p>
    <w:p w14:paraId="19387BE7" w14:textId="77777777" w:rsidR="008872EC" w:rsidRDefault="008872EC" w:rsidP="006526C1">
      <w:pPr>
        <w:pStyle w:val="CommentText"/>
        <w:numPr>
          <w:ilvl w:val="0"/>
          <w:numId w:val="9"/>
        </w:numPr>
      </w:pPr>
      <w:r>
        <w:t>Read-only for consumer</w:t>
      </w:r>
    </w:p>
    <w:p w14:paraId="26F5FE86" w14:textId="77777777" w:rsidR="008872EC" w:rsidRDefault="008872EC" w:rsidP="006526C1">
      <w:pPr>
        <w:pStyle w:val="CommentText"/>
        <w:numPr>
          <w:ilvl w:val="0"/>
          <w:numId w:val="9"/>
        </w:numPr>
      </w:pPr>
      <w:r>
        <w:t>Can owner view/edit/rename/write to this folder or even delete it?</w:t>
      </w:r>
    </w:p>
    <w:p w14:paraId="46321799" w14:textId="77777777" w:rsidR="008872EC" w:rsidRDefault="008872EC" w:rsidP="006526C1">
      <w:pPr>
        <w:pStyle w:val="CommentText"/>
        <w:numPr>
          <w:ilvl w:val="0"/>
          <w:numId w:val="9"/>
        </w:numPr>
      </w:pPr>
      <w:r>
        <w:t>Will this folder show up in my own UI somewhere?</w:t>
      </w:r>
    </w:p>
    <w:p w14:paraId="0AC015E9" w14:textId="77777777" w:rsidR="008872EC" w:rsidRDefault="008872EC" w:rsidP="006526C1">
      <w:pPr>
        <w:pStyle w:val="CommentText"/>
        <w:numPr>
          <w:ilvl w:val="0"/>
          <w:numId w:val="9"/>
        </w:numPr>
      </w:pPr>
      <w:r>
        <w:t>How do I know and find all the things I have shared as links?</w:t>
      </w:r>
    </w:p>
    <w:p w14:paraId="06155082" w14:textId="77777777" w:rsidR="008872EC" w:rsidRDefault="008872EC" w:rsidP="006526C1">
      <w:pPr>
        <w:pStyle w:val="CommentText"/>
        <w:numPr>
          <w:ilvl w:val="0"/>
          <w:numId w:val="9"/>
        </w:numPr>
      </w:pPr>
      <w:r>
        <w:t>What if I rename/delete pictures that I have shared as a link?</w:t>
      </w:r>
    </w:p>
    <w:p w14:paraId="7ABE3BED" w14:textId="77777777" w:rsidR="008872EC" w:rsidRDefault="008872EC" w:rsidP="006526C1">
      <w:pPr>
        <w:pStyle w:val="CommentText"/>
        <w:numPr>
          <w:ilvl w:val="0"/>
          <w:numId w:val="9"/>
        </w:numPr>
      </w:pPr>
      <w:r>
        <w:t>What if I rename/delete all pictures I have shared as a link? Will they survive in the virtual folder and if so who owns and pays for the storage they occupy?</w:t>
      </w:r>
    </w:p>
  </w:comment>
  <w:comment w:id="48" w:author="Malini Jagannadhan" w:date="2014-05-12T09:13:00Z" w:initials="MJ">
    <w:p w14:paraId="3C1A0CD2" w14:textId="65A0E744" w:rsidR="008872EC" w:rsidRDefault="008872EC">
      <w:pPr>
        <w:pStyle w:val="CommentText"/>
      </w:pPr>
      <w:r>
        <w:rPr>
          <w:rStyle w:val="CommentReference"/>
        </w:rPr>
        <w:annotationRef/>
      </w:r>
      <w:r>
        <w:t>Read only, no login required for recipient.</w:t>
      </w:r>
    </w:p>
    <w:p w14:paraId="0758895E" w14:textId="5F9745D8" w:rsidR="008872EC" w:rsidRDefault="008872EC">
      <w:pPr>
        <w:pStyle w:val="CommentText"/>
      </w:pPr>
      <w:r>
        <w:t>Properties of virtual folder and content in those, will follow what OneDrive currently has.</w:t>
      </w:r>
    </w:p>
  </w:comment>
  <w:comment w:id="49" w:author="Christian Kotitschke" w:date="2014-04-25T10:59:00Z" w:initials="CK">
    <w:p w14:paraId="6F0DF5D8" w14:textId="77777777" w:rsidR="008872EC" w:rsidRDefault="008872EC" w:rsidP="002D3165">
      <w:pPr>
        <w:pStyle w:val="CommentText"/>
      </w:pPr>
      <w:r>
        <w:rPr>
          <w:rStyle w:val="CommentReference"/>
        </w:rPr>
        <w:annotationRef/>
      </w:r>
      <w:r>
        <w:t>What does Stripped down mean in this context?</w:t>
      </w:r>
    </w:p>
  </w:comment>
  <w:comment w:id="50" w:author="Malini Jagannadhan" w:date="2014-05-12T09:15:00Z" w:initials="MJ">
    <w:p w14:paraId="592DA085" w14:textId="7F4E0693" w:rsidR="008872EC" w:rsidRDefault="008872EC">
      <w:pPr>
        <w:pStyle w:val="CommentText"/>
      </w:pPr>
      <w:r>
        <w:rPr>
          <w:rStyle w:val="CommentReference"/>
        </w:rPr>
        <w:annotationRef/>
      </w:r>
      <w:r>
        <w:t>Looks like OneDrive is adding full feature set to virtual folders, so this may not be true anymore.</w:t>
      </w:r>
    </w:p>
  </w:comment>
  <w:comment w:id="51" w:author="Malini Jagannadhan" w:date="2014-04-21T19:59:00Z" w:initials="MJ">
    <w:p w14:paraId="059D5E54" w14:textId="77777777" w:rsidR="008872EC" w:rsidRDefault="008872EC" w:rsidP="002D3165">
      <w:pPr>
        <w:pStyle w:val="CommentText"/>
      </w:pPr>
      <w:r>
        <w:rPr>
          <w:rStyle w:val="CommentReference"/>
        </w:rPr>
        <w:annotationRef/>
      </w:r>
      <w:r>
        <w:t>Virtual folder permissions detailed in table</w:t>
      </w:r>
    </w:p>
  </w:comment>
  <w:comment w:id="52" w:author="Malini Jagannadhan" w:date="2014-04-24T11:00:00Z" w:initials="MJ">
    <w:p w14:paraId="01385D90" w14:textId="77777777" w:rsidR="008872EC" w:rsidRDefault="008872EC" w:rsidP="002D3165">
      <w:pPr>
        <w:pStyle w:val="CommentText"/>
      </w:pPr>
      <w:r>
        <w:rPr>
          <w:rStyle w:val="CommentReference"/>
        </w:rPr>
        <w:annotationRef/>
      </w:r>
      <w:r>
        <w:t>Answered in spec</w:t>
      </w:r>
    </w:p>
  </w:comment>
  <w:comment w:id="53" w:author="Karla Nunez Dominguez" w:date="2014-04-14T13:48:00Z" w:initials="KND">
    <w:p w14:paraId="6A6A14C2" w14:textId="77777777" w:rsidR="008872EC" w:rsidRDefault="008872EC" w:rsidP="002D3165">
      <w:pPr>
        <w:pStyle w:val="CommentText"/>
      </w:pPr>
      <w:r>
        <w:rPr>
          <w:rStyle w:val="CommentReference"/>
        </w:rPr>
        <w:annotationRef/>
      </w:r>
      <w:r>
        <w:t xml:space="preserve">What are going to be the permissions for the folder itself? For any given folder in OneDrive you can make it accessible to anyone as long as they have a link, or you can require specific credentials.  </w:t>
      </w:r>
    </w:p>
  </w:comment>
  <w:comment w:id="54" w:author="Malini Jagannadhan" w:date="2014-04-25T14:32:00Z" w:initials="MJ">
    <w:p w14:paraId="02AB4035" w14:textId="77777777" w:rsidR="008872EC" w:rsidRDefault="008872EC" w:rsidP="002D3165">
      <w:pPr>
        <w:pStyle w:val="CommentText"/>
      </w:pPr>
      <w:r>
        <w:rPr>
          <w:rStyle w:val="CommentReference"/>
        </w:rPr>
        <w:annotationRef/>
      </w:r>
      <w:r>
        <w:t>Answered in spec</w:t>
      </w:r>
    </w:p>
  </w:comment>
  <w:comment w:id="55" w:author="Malini Jagannadhan (PHOTOS)" w:date="2014-05-18T19:41:00Z" w:initials="MJ">
    <w:p w14:paraId="6E9CE208" w14:textId="77777777" w:rsidR="008872EC" w:rsidRDefault="008872EC" w:rsidP="00E57D26">
      <w:pPr>
        <w:pStyle w:val="CommentText"/>
      </w:pPr>
      <w:r>
        <w:rPr>
          <w:rStyle w:val="CommentReference"/>
        </w:rPr>
        <w:annotationRef/>
      </w:r>
      <w:r>
        <w:t>How do we reconcile platform differences for app links?</w:t>
      </w:r>
    </w:p>
  </w:comment>
  <w:comment w:id="58" w:author="Christian Kotitschke" w:date="2014-05-06T15:20:00Z" w:initials="CK">
    <w:p w14:paraId="59F02D8C" w14:textId="7E897D62" w:rsidR="008872EC" w:rsidRDefault="008872EC">
      <w:pPr>
        <w:pStyle w:val="CommentText"/>
      </w:pPr>
      <w:r>
        <w:rPr>
          <w:rStyle w:val="CommentReference"/>
        </w:rPr>
        <w:annotationRef/>
      </w:r>
      <w:r>
        <w:t>Is this the same or similar to burst? Any chance we can link to their definitions or some sort of documentation about these types to better understand what we’re dealing with here?</w:t>
      </w:r>
    </w:p>
  </w:comment>
  <w:comment w:id="59" w:author="Malini Jagannadhan" w:date="2014-05-12T09:21:00Z" w:initials="MJ">
    <w:p w14:paraId="72CEDF2F" w14:textId="34F7685D" w:rsidR="008872EC" w:rsidRDefault="008872EC">
      <w:pPr>
        <w:pStyle w:val="CommentText"/>
      </w:pPr>
      <w:r>
        <w:rPr>
          <w:rStyle w:val="CommentReference"/>
        </w:rPr>
        <w:annotationRef/>
      </w:r>
      <w:r>
        <w:t>Good catch, I added the link to the rich media types spec in the non-goal section.</w:t>
      </w:r>
    </w:p>
  </w:comment>
  <w:comment w:id="56" w:author="Christian Kotitschke" w:date="2014-04-15T11:51:00Z" w:initials="CK">
    <w:p w14:paraId="57A18C7A" w14:textId="62228602" w:rsidR="008872EC" w:rsidRDefault="008872EC">
      <w:pPr>
        <w:pStyle w:val="CommentText"/>
      </w:pPr>
      <w:r>
        <w:rPr>
          <w:rStyle w:val="CommentReference"/>
        </w:rPr>
        <w:annotationRef/>
      </w:r>
      <w:r>
        <w:t>I assume this will get a _lot_ more detail, correct?</w:t>
      </w:r>
    </w:p>
  </w:comment>
  <w:comment w:id="57" w:author="Malini Jagannadhan" w:date="2014-04-25T14:17:00Z" w:initials="MJ">
    <w:p w14:paraId="0B1619A7" w14:textId="12A99E1B" w:rsidR="008872EC" w:rsidRDefault="008872EC">
      <w:pPr>
        <w:pStyle w:val="CommentText"/>
      </w:pPr>
      <w:r>
        <w:rPr>
          <w:rStyle w:val="CommentReference"/>
        </w:rPr>
        <w:annotationRef/>
      </w:r>
      <w:r>
        <w:t>added</w:t>
      </w:r>
    </w:p>
  </w:comment>
  <w:comment w:id="60" w:author="Christian Kotitschke" w:date="2014-05-06T11:31:00Z" w:initials="CK">
    <w:p w14:paraId="67FBD612" w14:textId="13827EB8" w:rsidR="008872EC" w:rsidRDefault="008872EC">
      <w:pPr>
        <w:pStyle w:val="CommentText"/>
      </w:pPr>
      <w:r>
        <w:rPr>
          <w:rStyle w:val="CommentReference"/>
        </w:rPr>
        <w:annotationRef/>
      </w:r>
      <w:r>
        <w:t>How are these receiving special sharing? Would they be converted into an explicit burst? Because otherwise they are just multiple photos. Meaning, if I would share an implicit burst, what does that actually mean? Do I share one image or all and in what format?</w:t>
      </w:r>
    </w:p>
  </w:comment>
  <w:comment w:id="61" w:author="Malini Jagannadhan" w:date="2014-05-12T09:22:00Z" w:initials="MJ">
    <w:p w14:paraId="42970838" w14:textId="287BED1F" w:rsidR="008872EC" w:rsidRDefault="008872EC">
      <w:pPr>
        <w:pStyle w:val="CommentText"/>
      </w:pPr>
      <w:r>
        <w:rPr>
          <w:rStyle w:val="CommentReference"/>
        </w:rPr>
        <w:annotationRef/>
      </w:r>
      <w:r>
        <w:t>Nope, I should split out the truly rich media and bursts. When we share as file, we would only share the cover photo for a burst, but when we share links we could do something better.</w:t>
      </w:r>
    </w:p>
  </w:comment>
  <w:comment w:id="62" w:author="Chris Mabrey" w:date="2014-04-25T16:13:00Z" w:initials="CM">
    <w:p w14:paraId="71E5FCD7" w14:textId="04DD749D" w:rsidR="008872EC" w:rsidRDefault="008872EC">
      <w:pPr>
        <w:pStyle w:val="CommentText"/>
      </w:pPr>
      <w:r>
        <w:rPr>
          <w:rStyle w:val="CommentReference"/>
        </w:rPr>
        <w:annotationRef/>
      </w:r>
      <w:r>
        <w:t xml:space="preserve">Add the link as </w:t>
      </w:r>
    </w:p>
  </w:comment>
  <w:comment w:id="63" w:author="Christian Kotitschke" w:date="2014-05-06T15:21:00Z" w:initials="CK">
    <w:p w14:paraId="62B05A42" w14:textId="294E209D" w:rsidR="008872EC" w:rsidRDefault="008872EC">
      <w:pPr>
        <w:pStyle w:val="CommentText"/>
      </w:pPr>
      <w:r>
        <w:rPr>
          <w:rStyle w:val="CommentReference"/>
        </w:rPr>
        <w:annotationRef/>
      </w:r>
      <w:r>
        <w:t>Post M1, correct?</w:t>
      </w:r>
    </w:p>
  </w:comment>
  <w:comment w:id="64" w:author="Malini Jagannadhan" w:date="2014-05-12T09:23:00Z" w:initials="MJ">
    <w:p w14:paraId="4032BEA3" w14:textId="45C30BA3" w:rsidR="008872EC" w:rsidRDefault="008872EC">
      <w:pPr>
        <w:pStyle w:val="CommentText"/>
      </w:pPr>
      <w:r>
        <w:rPr>
          <w:rStyle w:val="CommentReference"/>
        </w:rPr>
        <w:annotationRef/>
      </w:r>
      <w:r>
        <w:t>In scope. If viewer supports rich types in M1 (which is still being planned) then we should support sharing these.</w:t>
      </w:r>
    </w:p>
  </w:comment>
  <w:comment w:id="65" w:author="Christian Kotitschke" w:date="2014-04-16T14:42:00Z" w:initials="CK">
    <w:p w14:paraId="453E755A" w14:textId="7C7D8D88" w:rsidR="008872EC" w:rsidRDefault="008872EC">
      <w:pPr>
        <w:pStyle w:val="CommentText"/>
      </w:pPr>
      <w:r>
        <w:rPr>
          <w:rStyle w:val="CommentReference"/>
        </w:rPr>
        <w:annotationRef/>
      </w:r>
      <w:r>
        <w:t>I can see a Pano being more immersive and feature rich in-app than in a browser. i.e. proper full screen and zooming around etc.</w:t>
      </w:r>
    </w:p>
  </w:comment>
  <w:comment w:id="66" w:author="Malini Jagannadhan" w:date="2014-05-12T09:24:00Z" w:initials="MJ">
    <w:p w14:paraId="7BFC1EA6" w14:textId="2EB9F333" w:rsidR="008872EC" w:rsidRDefault="008872EC">
      <w:pPr>
        <w:pStyle w:val="CommentText"/>
      </w:pPr>
      <w:r>
        <w:rPr>
          <w:rStyle w:val="CommentReference"/>
        </w:rPr>
        <w:annotationRef/>
      </w:r>
      <w:r>
        <w:t>Agreed. Viewing experience not within scope of this spec.</w:t>
      </w:r>
    </w:p>
  </w:comment>
  <w:comment w:id="67" w:author="Chris Mabrey" w:date="2014-04-25T15:45:00Z" w:initials="CM">
    <w:p w14:paraId="503D6939" w14:textId="18122F89" w:rsidR="008872EC" w:rsidRDefault="008872EC">
      <w:pPr>
        <w:pStyle w:val="CommentText"/>
      </w:pPr>
      <w:r>
        <w:rPr>
          <w:rStyle w:val="CommentReference"/>
        </w:rPr>
        <w:annotationRef/>
      </w:r>
      <w:r>
        <w:t>Sharing historical 1</w:t>
      </w:r>
      <w:r w:rsidRPr="005129A1">
        <w:rPr>
          <w:vertAlign w:val="superscript"/>
        </w:rPr>
        <w:t>st</w:t>
      </w:r>
      <w:r>
        <w:t xml:space="preserve"> or 3</w:t>
      </w:r>
      <w:r w:rsidRPr="005129A1">
        <w:rPr>
          <w:vertAlign w:val="superscript"/>
        </w:rPr>
        <w:t>rd</w:t>
      </w:r>
      <w:r>
        <w:t xml:space="preserve"> party files</w:t>
      </w:r>
    </w:p>
  </w:comment>
  <w:comment w:id="68" w:author="Chris Mabrey" w:date="2014-04-25T15:40:00Z" w:initials="CM">
    <w:p w14:paraId="41001D6F" w14:textId="580EF0EC" w:rsidR="008872EC" w:rsidRDefault="008872EC">
      <w:pPr>
        <w:pStyle w:val="CommentText"/>
      </w:pPr>
      <w:r>
        <w:rPr>
          <w:rStyle w:val="CommentReference"/>
        </w:rPr>
        <w:annotationRef/>
      </w:r>
      <w:r>
        <w:t>Lazy conversion (package as rich type)- need to understand whether alpha or gamma is in charge of this</w:t>
      </w:r>
    </w:p>
  </w:comment>
  <w:comment w:id="69" w:author="Christian Kotitschke" w:date="2014-04-25T14:04:00Z" w:initials="CK">
    <w:p w14:paraId="247A5DC1" w14:textId="77777777" w:rsidR="008872EC" w:rsidRDefault="008872EC" w:rsidP="006526C1">
      <w:pPr>
        <w:pStyle w:val="CommentText"/>
        <w:numPr>
          <w:ilvl w:val="0"/>
          <w:numId w:val="35"/>
        </w:numPr>
      </w:pPr>
      <w:r>
        <w:rPr>
          <w:rStyle w:val="CommentReference"/>
        </w:rPr>
        <w:annotationRef/>
      </w:r>
      <w:r>
        <w:t>I assume this means that whichever way we view supports the custom file types.</w:t>
      </w:r>
    </w:p>
    <w:p w14:paraId="0686804F" w14:textId="56FD7FEE" w:rsidR="008872EC" w:rsidRDefault="008872EC" w:rsidP="006526C1">
      <w:pPr>
        <w:pStyle w:val="CommentText"/>
        <w:numPr>
          <w:ilvl w:val="0"/>
          <w:numId w:val="35"/>
        </w:numPr>
      </w:pPr>
      <w:r>
        <w:t>Does the same logic for deep links apply here?</w:t>
      </w:r>
    </w:p>
  </w:comment>
  <w:comment w:id="70" w:author="Malini Jagannadhan" w:date="2014-05-12T09:25:00Z" w:initials="MJ">
    <w:p w14:paraId="1B00B098" w14:textId="280A9DD2" w:rsidR="008872EC" w:rsidRDefault="008872EC">
      <w:pPr>
        <w:pStyle w:val="CommentText"/>
      </w:pPr>
      <w:r>
        <w:rPr>
          <w:rStyle w:val="CommentReference"/>
        </w:rPr>
        <w:annotationRef/>
      </w:r>
      <w:r>
        <w:t>yes.</w:t>
      </w:r>
    </w:p>
  </w:comment>
  <w:comment w:id="71" w:author="Chris Mabrey" w:date="2014-04-25T16:01:00Z" w:initials="CM">
    <w:p w14:paraId="07B730D8" w14:textId="7DD8CA57" w:rsidR="008872EC" w:rsidRDefault="008872EC">
      <w:pPr>
        <w:pStyle w:val="CommentText"/>
      </w:pPr>
      <w:r>
        <w:rPr>
          <w:rStyle w:val="CommentReference"/>
        </w:rPr>
        <w:annotationRef/>
      </w:r>
      <w:r>
        <w:t>Work wit top 3</w:t>
      </w:r>
      <w:r w:rsidRPr="00D30B88">
        <w:rPr>
          <w:vertAlign w:val="superscript"/>
        </w:rPr>
        <w:t>rd</w:t>
      </w:r>
      <w:r>
        <w:t xml:space="preserve"> parties to improve share flow</w:t>
      </w:r>
    </w:p>
    <w:p w14:paraId="2015C2A4" w14:textId="3DBE053A" w:rsidR="008872EC" w:rsidRDefault="008872EC">
      <w:pPr>
        <w:pStyle w:val="CommentText"/>
      </w:pPr>
      <w:r>
        <w:t># steps in app</w:t>
      </w:r>
    </w:p>
    <w:p w14:paraId="1A8364C8" w14:textId="0F491A0E" w:rsidR="008872EC" w:rsidRDefault="008872EC">
      <w:pPr>
        <w:pStyle w:val="CommentText"/>
      </w:pPr>
      <w:r>
        <w:t xml:space="preserve">Preview </w:t>
      </w:r>
    </w:p>
  </w:comment>
  <w:comment w:id="72" w:author="Christian Kotitschke" w:date="2014-04-25T14:17:00Z" w:initials="CK">
    <w:p w14:paraId="5027CB17" w14:textId="6A13B026" w:rsidR="008872EC" w:rsidRDefault="008872EC">
      <w:pPr>
        <w:pStyle w:val="CommentText"/>
      </w:pPr>
      <w:r>
        <w:rPr>
          <w:rStyle w:val="CommentReference"/>
        </w:rPr>
        <w:annotationRef/>
      </w:r>
      <w:r>
        <w:t>What does that actually mean in terms of requirements?</w:t>
      </w:r>
    </w:p>
  </w:comment>
  <w:comment w:id="73" w:author="Malini Jagannadhan" w:date="2014-04-25T14:40:00Z" w:initials="MJ">
    <w:p w14:paraId="2A8F6F90" w14:textId="7FE32BEC" w:rsidR="008872EC" w:rsidRDefault="008872EC">
      <w:pPr>
        <w:pStyle w:val="CommentText"/>
      </w:pPr>
      <w:r>
        <w:rPr>
          <w:rStyle w:val="CommentReference"/>
        </w:rPr>
        <w:annotationRef/>
      </w:r>
      <w:r>
        <w:t>Altered wording</w:t>
      </w:r>
    </w:p>
  </w:comment>
  <w:comment w:id="74" w:author="Christian Kotitschke" w:date="2014-04-25T14:56:00Z" w:initials="CK">
    <w:p w14:paraId="46E11779" w14:textId="68C6A318" w:rsidR="008872EC" w:rsidRDefault="008872EC">
      <w:pPr>
        <w:pStyle w:val="CommentText"/>
      </w:pPr>
      <w:r>
        <w:rPr>
          <w:rStyle w:val="CommentReference"/>
        </w:rPr>
        <w:annotationRef/>
      </w:r>
      <w:r>
        <w:t>Some of this is out of our hands, no? I mean we support sharing by making an SDK available. Beyond that it is up to the Apps to implement the sharing contracts, no?</w:t>
      </w:r>
    </w:p>
  </w:comment>
  <w:comment w:id="75" w:author="Malini Jagannadhan" w:date="2014-05-12T09:25:00Z" w:initials="MJ">
    <w:p w14:paraId="1848EB24" w14:textId="0300735E" w:rsidR="008872EC" w:rsidRDefault="008872EC">
      <w:pPr>
        <w:pStyle w:val="CommentText"/>
      </w:pPr>
      <w:r>
        <w:rPr>
          <w:rStyle w:val="CommentReference"/>
        </w:rPr>
        <w:annotationRef/>
      </w:r>
      <w:r>
        <w:t>Crudely, this needs to just work. Reliably and without any regressions on what we see in Blue. </w:t>
      </w:r>
    </w:p>
  </w:comment>
  <w:comment w:id="76" w:author="Christian Kotitschke" w:date="2014-05-06T11:33:00Z" w:initials="CK">
    <w:p w14:paraId="11339B9E" w14:textId="49462FC7" w:rsidR="008872EC" w:rsidRDefault="008872EC">
      <w:pPr>
        <w:pStyle w:val="CommentText"/>
      </w:pPr>
      <w:r>
        <w:rPr>
          <w:rStyle w:val="CommentReference"/>
        </w:rPr>
        <w:annotationRef/>
      </w:r>
      <w:r>
        <w:t>We’ll be shipping in more countries than the US. We really need to consider Chinese Social endpoints and such with equal or higher priority.</w:t>
      </w:r>
    </w:p>
  </w:comment>
  <w:comment w:id="77" w:author="Nick Heckman" w:date="2014-05-13T15:30:00Z" w:initials="NH">
    <w:p w14:paraId="02BAD5CB" w14:textId="65521C36" w:rsidR="008872EC" w:rsidRDefault="008872EC">
      <w:pPr>
        <w:pStyle w:val="CommentText"/>
      </w:pPr>
      <w:r>
        <w:rPr>
          <w:rStyle w:val="CommentReference"/>
        </w:rPr>
        <w:annotationRef/>
      </w:r>
      <w:r>
        <w:t>Spec mentioned earier that the target app was responsible for this.</w:t>
      </w:r>
    </w:p>
  </w:comment>
  <w:comment w:id="78" w:author="Christian Kotitschke" w:date="2014-04-25T14:19:00Z" w:initials="CK">
    <w:p w14:paraId="68F4A801" w14:textId="5D61F0C3" w:rsidR="008872EC" w:rsidRDefault="008872EC">
      <w:pPr>
        <w:pStyle w:val="CommentText"/>
      </w:pPr>
      <w:r>
        <w:rPr>
          <w:rStyle w:val="CommentReference"/>
        </w:rPr>
        <w:annotationRef/>
      </w:r>
      <w:r>
        <w:t xml:space="preserve">Neither </w:t>
      </w:r>
    </w:p>
  </w:comment>
  <w:comment w:id="79" w:author="Christian Kotitschke" w:date="2014-04-25T14:19:00Z" w:initials="CK">
    <w:p w14:paraId="115E5650" w14:textId="7B4AD20A" w:rsidR="008872EC" w:rsidRDefault="008872EC">
      <w:pPr>
        <w:pStyle w:val="CommentText"/>
      </w:pPr>
      <w:r>
        <w:rPr>
          <w:rStyle w:val="CommentReference"/>
        </w:rPr>
        <w:annotationRef/>
      </w:r>
      <w:r>
        <w:t>Again, I may have mentioned this above already but we do not really have any influence or functionality in this, correct?</w:t>
      </w:r>
    </w:p>
  </w:comment>
  <w:comment w:id="80" w:author="Malini Jagannadhan" w:date="2014-05-12T09:28:00Z" w:initials="MJ">
    <w:p w14:paraId="7CB18089" w14:textId="1EA15353" w:rsidR="008872EC" w:rsidRDefault="008872EC">
      <w:pPr>
        <w:pStyle w:val="CommentText"/>
      </w:pPr>
      <w:r>
        <w:rPr>
          <w:rStyle w:val="CommentReference"/>
        </w:rPr>
        <w:annotationRef/>
      </w:r>
      <w:r>
        <w:t>yes capturing here and talking with the right team to make it happen.</w:t>
      </w:r>
    </w:p>
  </w:comment>
  <w:comment w:id="84" w:author="Chris Mabrey" w:date="2014-04-25T16:10:00Z" w:initials="CM">
    <w:p w14:paraId="63C3FA05" w14:textId="372DC4DC" w:rsidR="008872EC" w:rsidRDefault="008872EC">
      <w:pPr>
        <w:pStyle w:val="CommentText"/>
      </w:pPr>
      <w:r>
        <w:rPr>
          <w:rStyle w:val="CommentReference"/>
        </w:rPr>
        <w:annotationRef/>
      </w:r>
      <w:r>
        <w:t xml:space="preserve">Talk to shell team-(attribution) Brought to you by racounteur </w:t>
      </w:r>
    </w:p>
  </w:comment>
  <w:comment w:id="81" w:author="Christian Kotitschke" w:date="2014-04-25T14:18:00Z" w:initials="CK">
    <w:p w14:paraId="7C6F66D2" w14:textId="77777777" w:rsidR="008872EC" w:rsidRDefault="008872EC">
      <w:pPr>
        <w:pStyle w:val="CommentText"/>
      </w:pPr>
      <w:r>
        <w:rPr>
          <w:rStyle w:val="CommentReference"/>
        </w:rPr>
        <w:annotationRef/>
      </w:r>
      <w:r>
        <w:t>This is a matter of rehydration I assume. Also, in case of success do you expect the same selection to still be active or lost?</w:t>
      </w:r>
    </w:p>
  </w:comment>
  <w:comment w:id="82" w:author="Malini Jagannadhan" w:date="2014-05-12T09:28:00Z" w:initials="MJ">
    <w:p w14:paraId="4E17E1F7" w14:textId="05536770" w:rsidR="008872EC" w:rsidRDefault="008872EC">
      <w:pPr>
        <w:pStyle w:val="CommentText"/>
      </w:pPr>
      <w:r>
        <w:rPr>
          <w:rStyle w:val="CommentReference"/>
        </w:rPr>
        <w:annotationRef/>
      </w:r>
      <w:r>
        <w:t>Only persist if failure, not if success.</w:t>
      </w:r>
    </w:p>
  </w:comment>
  <w:comment w:id="83" w:author="Malini Jagannadhan" w:date="2014-04-25T14:41:00Z" w:initials="MJ">
    <w:p w14:paraId="4918FC69" w14:textId="296C9627" w:rsidR="008872EC" w:rsidRDefault="008872EC">
      <w:pPr>
        <w:pStyle w:val="CommentText"/>
      </w:pPr>
      <w:r>
        <w:rPr>
          <w:rStyle w:val="CommentReference"/>
        </w:rPr>
        <w:annotationRef/>
      </w:r>
      <w:r>
        <w:t>If success, selection is lost</w:t>
      </w:r>
    </w:p>
  </w:comment>
  <w:comment w:id="85" w:author="Chris Mabrey" w:date="2014-04-25T15:49:00Z" w:initials="CM">
    <w:p w14:paraId="0CB66986" w14:textId="22D1CB46" w:rsidR="008872EC" w:rsidRDefault="008872EC">
      <w:pPr>
        <w:pStyle w:val="CommentText"/>
      </w:pPr>
      <w:r>
        <w:rPr>
          <w:rStyle w:val="CommentReference"/>
        </w:rPr>
        <w:annotationRef/>
      </w:r>
      <w:r>
        <w:t>Is this M1?</w:t>
      </w:r>
    </w:p>
  </w:comment>
  <w:comment w:id="88" w:author="Christian Kotitschke" w:date="2014-05-06T11:35:00Z" w:initials="CK">
    <w:p w14:paraId="24A3BD09" w14:textId="1A4199A9" w:rsidR="008872EC" w:rsidRDefault="008872EC">
      <w:pPr>
        <w:pStyle w:val="CommentText"/>
      </w:pPr>
      <w:r>
        <w:rPr>
          <w:rStyle w:val="CommentReference"/>
        </w:rPr>
        <w:annotationRef/>
      </w:r>
      <w:r>
        <w:t>Any? Like Facebook allows preview of OneDrive links? That’s not really going to happen, right?</w:t>
      </w:r>
    </w:p>
  </w:comment>
  <w:comment w:id="89" w:author="Christian Kotitschke" w:date="2014-04-25T14:20:00Z" w:initials="CK">
    <w:p w14:paraId="0068BB74" w14:textId="3199582C" w:rsidR="008872EC" w:rsidRDefault="008872EC">
      <w:pPr>
        <w:pStyle w:val="CommentText"/>
      </w:pPr>
      <w:r>
        <w:rPr>
          <w:rStyle w:val="CommentReference"/>
        </w:rPr>
        <w:annotationRef/>
      </w:r>
      <w:r>
        <w:t>Do you mean when I am logged in with different accounts I’d still see the same thing?</w:t>
      </w:r>
    </w:p>
  </w:comment>
  <w:comment w:id="90" w:author="Malini Jagannadhan" w:date="2014-05-12T09:29:00Z" w:initials="MJ">
    <w:p w14:paraId="36CCDF6B" w14:textId="21750AA1" w:rsidR="008872EC" w:rsidRDefault="008872EC">
      <w:pPr>
        <w:pStyle w:val="CommentText"/>
      </w:pPr>
      <w:r>
        <w:rPr>
          <w:rStyle w:val="CommentReference"/>
        </w:rPr>
        <w:annotationRef/>
      </w:r>
      <w:r>
        <w:t>if you access the link from different accounts, you should still see the same content</w:t>
      </w:r>
    </w:p>
  </w:comment>
  <w:comment w:id="91" w:author="Christian Kotitschke" w:date="2014-04-25T14:21:00Z" w:initials="CK">
    <w:p w14:paraId="62D86480" w14:textId="003EC9C2" w:rsidR="008872EC" w:rsidRDefault="008872EC">
      <w:pPr>
        <w:pStyle w:val="CommentText"/>
      </w:pPr>
      <w:r>
        <w:rPr>
          <w:rStyle w:val="CommentReference"/>
        </w:rPr>
        <w:annotationRef/>
      </w:r>
      <w:r>
        <w:t>How would I do that? What are the entry points?</w:t>
      </w:r>
    </w:p>
  </w:comment>
  <w:comment w:id="92" w:author="Malini Jagannadhan" w:date="2014-05-12T09:29:00Z" w:initials="MJ">
    <w:p w14:paraId="4B2112FA" w14:textId="3FDC6AD5" w:rsidR="008872EC" w:rsidRDefault="008872EC">
      <w:pPr>
        <w:pStyle w:val="CommentText"/>
      </w:pPr>
      <w:r>
        <w:rPr>
          <w:rStyle w:val="CommentReference"/>
        </w:rPr>
        <w:annotationRef/>
      </w:r>
      <w:r>
        <w:t>If they shared it with you via email, you can forward that email to more people who should be able to access the content from that link</w:t>
      </w:r>
    </w:p>
  </w:comment>
  <w:comment w:id="93" w:author="Christian Kotitschke" w:date="2014-05-06T11:37:00Z" w:initials="CK">
    <w:p w14:paraId="61B0A2C3" w14:textId="293F229B" w:rsidR="008872EC" w:rsidRDefault="008872EC">
      <w:pPr>
        <w:pStyle w:val="CommentText"/>
      </w:pPr>
      <w:r>
        <w:rPr>
          <w:rStyle w:val="CommentReference"/>
        </w:rPr>
        <w:annotationRef/>
      </w:r>
      <w:r>
        <w:t>Is this technically possible today and if not what are our dependencies?</w:t>
      </w:r>
    </w:p>
  </w:comment>
  <w:comment w:id="94" w:author="Malini Jagannadhan" w:date="2014-05-12T09:30:00Z" w:initials="MJ">
    <w:p w14:paraId="3E541E6E" w14:textId="49593B76" w:rsidR="008872EC" w:rsidRDefault="008872EC">
      <w:pPr>
        <w:pStyle w:val="CommentText"/>
      </w:pPr>
      <w:r>
        <w:rPr>
          <w:rStyle w:val="CommentReference"/>
        </w:rPr>
        <w:annotationRef/>
      </w:r>
      <w:r>
        <w:t>possible today. Target app needs to support attribution. We need to add the right content to the data package we create.</w:t>
      </w:r>
    </w:p>
  </w:comment>
  <w:comment w:id="95" w:author="Christian Kotitschke" w:date="2014-05-06T11:21:00Z" w:initials="CK">
    <w:p w14:paraId="28B4AB7B" w14:textId="77777777" w:rsidR="008872EC" w:rsidRDefault="008872EC" w:rsidP="00AA6D34">
      <w:pPr>
        <w:pStyle w:val="CommentText"/>
      </w:pPr>
      <w:r>
        <w:rPr>
          <w:rStyle w:val="CommentReference"/>
        </w:rPr>
        <w:annotationRef/>
      </w:r>
      <w:r>
        <w:t>Are we going to let the user know about this? We can’t just force them to do so without their consent. I would expect full fidelity size images.</w:t>
      </w:r>
    </w:p>
  </w:comment>
  <w:comment w:id="96" w:author="Nick Heckman" w:date="2014-05-13T14:07:00Z" w:initials="NH">
    <w:p w14:paraId="36235DEF" w14:textId="77777777" w:rsidR="008872EC" w:rsidRDefault="008872EC" w:rsidP="00AA6D34">
      <w:pPr>
        <w:pStyle w:val="CommentText"/>
      </w:pPr>
      <w:r>
        <w:rPr>
          <w:rStyle w:val="CommentReference"/>
        </w:rPr>
        <w:annotationRef/>
      </w:r>
      <w:r>
        <w:t>+1. I expect users will care more or less about this based on the desired share target (FB: lower res ok; photo editing app: original res desired)</w:t>
      </w:r>
    </w:p>
  </w:comment>
  <w:comment w:id="97" w:author="Christian Kotitschke" w:date="2014-04-25T10:44:00Z" w:initials="CK">
    <w:p w14:paraId="090C5FC5" w14:textId="77777777" w:rsidR="008872EC" w:rsidRDefault="008872EC" w:rsidP="00EE3752">
      <w:pPr>
        <w:pStyle w:val="CommentText"/>
      </w:pPr>
      <w:r>
        <w:rPr>
          <w:rStyle w:val="CommentReference"/>
        </w:rPr>
        <w:annotationRef/>
      </w:r>
      <w:r>
        <w:t>I agree. I’d rather move the share as file into the menu. It’s a matter of what we want to drive traffic to</w:t>
      </w:r>
    </w:p>
  </w:comment>
  <w:comment w:id="98" w:author="Malini Jagannadhan" w:date="2014-05-12T09:31:00Z" w:initials="MJ">
    <w:p w14:paraId="3DDC5EE9" w14:textId="29DB7A81" w:rsidR="008872EC" w:rsidRDefault="008872EC">
      <w:pPr>
        <w:pStyle w:val="CommentText"/>
      </w:pPr>
      <w:r>
        <w:rPr>
          <w:rStyle w:val="CommentReference"/>
        </w:rPr>
        <w:annotationRef/>
      </w:r>
      <w:r>
        <w:t>perfect candidate for flighting. </w:t>
      </w:r>
    </w:p>
  </w:comment>
  <w:comment w:id="99" w:author="Christian Kotitschke" w:date="2014-04-25T10:48:00Z" w:initials="CK">
    <w:p w14:paraId="3AC2BC91" w14:textId="77777777" w:rsidR="008872EC" w:rsidRDefault="008872EC" w:rsidP="00EE3752">
      <w:pPr>
        <w:pStyle w:val="CommentText"/>
      </w:pPr>
      <w:r>
        <w:rPr>
          <w:rStyle w:val="CommentReference"/>
        </w:rPr>
        <w:annotationRef/>
      </w:r>
      <w:r>
        <w:t>I’d add another Con: Extra step to get something shared making the overall flow slower</w:t>
      </w:r>
    </w:p>
  </w:comment>
  <w:comment w:id="100" w:author="Malini Jagannadhan" w:date="2014-05-12T09:32:00Z" w:initials="MJ">
    <w:p w14:paraId="0F0FA3DA" w14:textId="2D79B268" w:rsidR="008872EC" w:rsidRDefault="008872EC">
      <w:pPr>
        <w:pStyle w:val="CommentText"/>
      </w:pPr>
      <w:r>
        <w:rPr>
          <w:rStyle w:val="CommentReference"/>
        </w:rPr>
        <w:annotationRef/>
      </w:r>
      <w:r>
        <w:t>Agreed but I think even option has the con of an extra step when enabling links.</w:t>
      </w:r>
    </w:p>
  </w:comment>
  <w:comment w:id="101" w:author="Christian Kotitschke" w:date="2014-04-25T10:49:00Z" w:initials="CK">
    <w:p w14:paraId="5BC8E2C3" w14:textId="77777777" w:rsidR="008872EC" w:rsidRDefault="008872EC" w:rsidP="00EE3752">
      <w:pPr>
        <w:pStyle w:val="CommentText"/>
      </w:pPr>
      <w:r>
        <w:rPr>
          <w:rStyle w:val="CommentReference"/>
        </w:rPr>
        <w:annotationRef/>
      </w:r>
      <w:r>
        <w:t>Still a con: Likely an extra step needed. Less likely here than in option 3 though</w:t>
      </w:r>
    </w:p>
  </w:comment>
  <w:comment w:id="102" w:author="Chris Mabrey" w:date="2014-04-25T15:56:00Z" w:initials="CM">
    <w:p w14:paraId="44B035BF" w14:textId="77777777" w:rsidR="008872EC" w:rsidRDefault="008872EC" w:rsidP="00EE3752">
      <w:pPr>
        <w:pStyle w:val="CommentText"/>
      </w:pPr>
      <w:r>
        <w:rPr>
          <w:rStyle w:val="CommentReference"/>
        </w:rPr>
        <w:annotationRef/>
      </w:r>
      <w:r>
        <w:t>Make it sticky</w:t>
      </w:r>
    </w:p>
  </w:comment>
  <w:comment w:id="103" w:author="Christian Kotitschke" w:date="2014-04-25T10:50:00Z" w:initials="CK">
    <w:p w14:paraId="370AB13C" w14:textId="77777777" w:rsidR="008872EC" w:rsidRDefault="008872EC" w:rsidP="00EE3752">
      <w:pPr>
        <w:pStyle w:val="CommentText"/>
      </w:pPr>
      <w:r>
        <w:rPr>
          <w:rStyle w:val="CommentReference"/>
        </w:rPr>
        <w:annotationRef/>
      </w:r>
      <w:r>
        <w:t xml:space="preserve">The target could be a Criteria as well. I.e. sharing link for many files in email makes more sense than link to Facebook where I am likely interested to actually share my files to physically. Another example would be dropbox which would never even accept a link </w:t>
      </w:r>
      <w:r>
        <w:sym w:font="Wingdings" w:char="F04A"/>
      </w:r>
    </w:p>
  </w:comment>
  <w:comment w:id="104" w:author="Malini Jagannadhan" w:date="2014-05-12T09:33:00Z" w:initials="MJ">
    <w:p w14:paraId="0CF5CBEB" w14:textId="5740CB6F" w:rsidR="008872EC" w:rsidRDefault="008872EC">
      <w:pPr>
        <w:pStyle w:val="CommentText"/>
      </w:pPr>
      <w:r>
        <w:rPr>
          <w:rStyle w:val="CommentReference"/>
        </w:rPr>
        <w:annotationRef/>
      </w:r>
      <w:r>
        <w:t>target shown are picked by share contract based on the file types we give the share contract. If we provide only link and Dropbox doesn't accept link, it wont show up in the list.</w:t>
      </w:r>
    </w:p>
    <w:p w14:paraId="69FD9998" w14:textId="76119025" w:rsidR="008872EC" w:rsidRDefault="008872EC">
      <w:pPr>
        <w:pStyle w:val="CommentText"/>
      </w:pPr>
    </w:p>
  </w:comment>
  <w:comment w:id="105" w:author="Christian Kotitschke" w:date="2014-04-25T10:52:00Z" w:initials="CK">
    <w:p w14:paraId="303E2443" w14:textId="77777777" w:rsidR="008872EC" w:rsidRDefault="008872EC" w:rsidP="00EE3752">
      <w:pPr>
        <w:pStyle w:val="CommentText"/>
      </w:pPr>
      <w:r>
        <w:rPr>
          <w:rStyle w:val="CommentReference"/>
        </w:rPr>
        <w:annotationRef/>
      </w:r>
      <w:r>
        <w:t>Add Con: Apps first have to be written/updated to support that</w:t>
      </w:r>
    </w:p>
  </w:comment>
  <w:comment w:id="106" w:author="Malini Jagannadhan" w:date="2014-05-12T09:35:00Z" w:initials="MJ">
    <w:p w14:paraId="104BB7EC" w14:textId="64A7EA9D" w:rsidR="008872EC" w:rsidRDefault="008872EC">
      <w:pPr>
        <w:pStyle w:val="CommentText"/>
      </w:pPr>
      <w:r>
        <w:rPr>
          <w:rStyle w:val="CommentReference"/>
        </w:rPr>
        <w:annotationRef/>
      </w:r>
      <w:r>
        <w:t>added</w:t>
      </w:r>
    </w:p>
  </w:comment>
  <w:comment w:id="107" w:author="Christian Kotitschke" w:date="2014-04-25T10:53:00Z" w:initials="CK">
    <w:p w14:paraId="5B01F388" w14:textId="77777777" w:rsidR="008872EC" w:rsidRDefault="008872EC" w:rsidP="00EE3752">
      <w:pPr>
        <w:pStyle w:val="CommentText"/>
      </w:pPr>
      <w:r>
        <w:rPr>
          <w:rStyle w:val="CommentReference"/>
        </w:rPr>
        <w:annotationRef/>
      </w:r>
      <w:r>
        <w:t xml:space="preserve">Apologies, but I think this needs more explanation of what this UI is meant to do and what is actionable. What do we want to achieve etc. </w:t>
      </w:r>
      <w:r>
        <w:sym w:font="Wingdings" w:char="F04A"/>
      </w:r>
    </w:p>
  </w:comment>
  <w:comment w:id="108" w:author="Malini Jagannadhan" w:date="2014-05-12T09:35:00Z" w:initials="MJ">
    <w:p w14:paraId="69E56A37" w14:textId="236FF200" w:rsidR="008872EC" w:rsidRDefault="008872EC">
      <w:pPr>
        <w:pStyle w:val="CommentText"/>
      </w:pPr>
      <w:r>
        <w:rPr>
          <w:rStyle w:val="CommentReference"/>
        </w:rPr>
        <w:annotationRef/>
      </w:r>
      <w:r>
        <w:t>not in scope for M1</w:t>
      </w:r>
    </w:p>
  </w:comment>
  <w:comment w:id="109" w:author="Christian Kotitschke" w:date="2014-04-15T11:52:00Z" w:initials="CK">
    <w:p w14:paraId="74A15324" w14:textId="77777777" w:rsidR="008872EC" w:rsidRDefault="008872EC" w:rsidP="00920261">
      <w:pPr>
        <w:pStyle w:val="CommentText"/>
      </w:pPr>
      <w:r>
        <w:rPr>
          <w:rStyle w:val="CommentReference"/>
        </w:rPr>
        <w:annotationRef/>
      </w:r>
      <w:r>
        <w:t>What are the data plan implications? Some people have limited data plans? They might not be aware of the magnitude or size of the uploads they are about to create.</w:t>
      </w:r>
    </w:p>
  </w:comment>
  <w:comment w:id="110" w:author="Malini Jagannadhan" w:date="2014-04-25T14:26:00Z" w:initials="MJ">
    <w:p w14:paraId="6BFF7619" w14:textId="77777777" w:rsidR="008872EC" w:rsidRDefault="008872EC" w:rsidP="00920261">
      <w:pPr>
        <w:pStyle w:val="CommentText"/>
      </w:pPr>
      <w:r>
        <w:rPr>
          <w:rStyle w:val="CommentReference"/>
        </w:rPr>
        <w:annotationRef/>
      </w:r>
      <w:r>
        <w:t xml:space="preserve">We will always allow user to exit the upload process should they choose. We are talking with the auto-upload team to figure this out. One option:upload low-res on data connection and hi-res on wifi. </w:t>
      </w:r>
    </w:p>
  </w:comment>
  <w:comment w:id="111" w:author="Malini Jagannadhan" w:date="2014-05-12T09:35:00Z" w:initials="MJ">
    <w:p w14:paraId="7942021C" w14:textId="53615C3A" w:rsidR="008872EC" w:rsidRDefault="008872EC">
      <w:pPr>
        <w:pStyle w:val="CommentText"/>
      </w:pPr>
      <w:r>
        <w:rPr>
          <w:rStyle w:val="CommentReference"/>
        </w:rPr>
        <w:annotationRef/>
      </w:r>
      <w:r>
        <w:t>post m1</w:t>
      </w:r>
    </w:p>
  </w:comment>
  <w:comment w:id="112" w:author="Christian Kotitschke" w:date="2014-04-15T11:32:00Z" w:initials="CK">
    <w:p w14:paraId="42629E2F" w14:textId="77777777" w:rsidR="008872EC" w:rsidRDefault="008872EC" w:rsidP="00920261">
      <w:pPr>
        <w:pStyle w:val="CommentText"/>
      </w:pPr>
      <w:r>
        <w:rPr>
          <w:rStyle w:val="CommentReference"/>
        </w:rPr>
        <w:annotationRef/>
      </w:r>
      <w:r>
        <w:t>When would this actually be the case? In case of Autoupload off likely all (most) content is local. In case of Auto-Upload on content is likely cloud synced already or soon will be. Should there be a one-time warning?</w:t>
      </w:r>
    </w:p>
  </w:comment>
  <w:comment w:id="113" w:author="Malini Jagannadhan" w:date="2014-05-12T09:35:00Z" w:initials="MJ">
    <w:p w14:paraId="230DEBDC" w14:textId="01CF21DB" w:rsidR="008872EC" w:rsidRDefault="008872EC">
      <w:pPr>
        <w:pStyle w:val="CommentText"/>
      </w:pPr>
      <w:r>
        <w:rPr>
          <w:rStyle w:val="CommentReference"/>
        </w:rPr>
        <w:annotationRef/>
      </w:r>
      <w:r>
        <w:t>post m1</w:t>
      </w:r>
    </w:p>
  </w:comment>
  <w:comment w:id="114" w:author="Christian Kotitschke" w:date="2014-04-15T11:16:00Z" w:initials="CK">
    <w:p w14:paraId="5C5B49B7" w14:textId="77777777" w:rsidR="008872EC" w:rsidRDefault="008872EC" w:rsidP="006526C1">
      <w:pPr>
        <w:pStyle w:val="CommentText"/>
        <w:numPr>
          <w:ilvl w:val="0"/>
          <w:numId w:val="7"/>
        </w:numPr>
      </w:pPr>
      <w:r>
        <w:rPr>
          <w:rStyle w:val="CommentReference"/>
        </w:rPr>
        <w:annotationRef/>
      </w:r>
      <w:r>
        <w:t xml:space="preserve"> When do we create a link? </w:t>
      </w:r>
    </w:p>
    <w:p w14:paraId="3527C6C0" w14:textId="77777777" w:rsidR="008872EC" w:rsidRDefault="008872EC" w:rsidP="006526C1">
      <w:pPr>
        <w:pStyle w:val="CommentText"/>
        <w:numPr>
          <w:ilvl w:val="0"/>
          <w:numId w:val="7"/>
        </w:numPr>
      </w:pPr>
      <w:r>
        <w:t xml:space="preserve"> Will we upload first and then create a link? </w:t>
      </w:r>
    </w:p>
    <w:p w14:paraId="52008259" w14:textId="77777777" w:rsidR="008872EC" w:rsidRDefault="008872EC" w:rsidP="006526C1">
      <w:pPr>
        <w:pStyle w:val="CommentText"/>
        <w:numPr>
          <w:ilvl w:val="0"/>
          <w:numId w:val="7"/>
        </w:numPr>
      </w:pPr>
      <w:r>
        <w:t xml:space="preserve"> What do we present the user until then? </w:t>
      </w:r>
    </w:p>
    <w:p w14:paraId="78957EEC" w14:textId="77777777" w:rsidR="008872EC" w:rsidRDefault="008872EC" w:rsidP="006526C1">
      <w:pPr>
        <w:pStyle w:val="CommentText"/>
        <w:numPr>
          <w:ilvl w:val="1"/>
          <w:numId w:val="7"/>
        </w:numPr>
      </w:pPr>
      <w:r>
        <w:t xml:space="preserve"> We cannot make them wait. They will abandon the sharing action. </w:t>
      </w:r>
    </w:p>
    <w:p w14:paraId="1A3327D6" w14:textId="77777777" w:rsidR="008872EC" w:rsidRDefault="008872EC" w:rsidP="006526C1">
      <w:pPr>
        <w:pStyle w:val="CommentText"/>
        <w:numPr>
          <w:ilvl w:val="0"/>
          <w:numId w:val="7"/>
        </w:numPr>
      </w:pPr>
      <w:r>
        <w:t xml:space="preserve"> Or do we share link first and then upload in background? </w:t>
      </w:r>
    </w:p>
    <w:p w14:paraId="378BF936" w14:textId="77777777" w:rsidR="008872EC" w:rsidRDefault="008872EC" w:rsidP="006526C1">
      <w:pPr>
        <w:pStyle w:val="CommentText"/>
        <w:numPr>
          <w:ilvl w:val="1"/>
          <w:numId w:val="7"/>
        </w:numPr>
      </w:pPr>
      <w:r>
        <w:t xml:space="preserve"> What if the recipient looks at the assets before they are fully uploaded?</w:t>
      </w:r>
    </w:p>
    <w:p w14:paraId="0FE45680" w14:textId="77777777" w:rsidR="008872EC" w:rsidRDefault="008872EC" w:rsidP="006526C1">
      <w:pPr>
        <w:pStyle w:val="CommentText"/>
        <w:numPr>
          <w:ilvl w:val="0"/>
          <w:numId w:val="7"/>
        </w:numPr>
      </w:pPr>
      <w:r>
        <w:t>What if OneDrive is down?</w:t>
      </w:r>
    </w:p>
    <w:p w14:paraId="45D723B9" w14:textId="77777777" w:rsidR="008872EC" w:rsidRDefault="008872EC" w:rsidP="006526C1">
      <w:pPr>
        <w:pStyle w:val="CommentText"/>
        <w:numPr>
          <w:ilvl w:val="0"/>
          <w:numId w:val="7"/>
        </w:numPr>
      </w:pPr>
      <w:r>
        <w:t>What if I have no internet connection (connection lost/airplane mode)?</w:t>
      </w:r>
    </w:p>
    <w:p w14:paraId="69824506" w14:textId="77777777" w:rsidR="008872EC" w:rsidRDefault="008872EC" w:rsidP="006526C1">
      <w:pPr>
        <w:pStyle w:val="CommentText"/>
        <w:numPr>
          <w:ilvl w:val="0"/>
          <w:numId w:val="7"/>
        </w:numPr>
      </w:pPr>
      <w:r>
        <w:t>What if I am on Battery Saver?</w:t>
      </w:r>
    </w:p>
    <w:p w14:paraId="459EE8B2" w14:textId="77777777" w:rsidR="008872EC" w:rsidRDefault="008872EC" w:rsidP="006526C1">
      <w:pPr>
        <w:pStyle w:val="CommentText"/>
        <w:numPr>
          <w:ilvl w:val="0"/>
          <w:numId w:val="7"/>
        </w:numPr>
      </w:pPr>
    </w:p>
  </w:comment>
  <w:comment w:id="115" w:author="Christian Kotitschke" w:date="2014-04-25T10:55:00Z" w:initials="CK">
    <w:p w14:paraId="7C51D59E" w14:textId="77777777" w:rsidR="008872EC" w:rsidRDefault="008872EC" w:rsidP="00920261">
      <w:pPr>
        <w:pStyle w:val="CommentText"/>
      </w:pPr>
      <w:r>
        <w:rPr>
          <w:rStyle w:val="CommentReference"/>
        </w:rPr>
        <w:annotationRef/>
      </w:r>
      <w:r>
        <w:t>I had similar ideas of connecting these two actions but I heard a lot of people not necessarily associating the two. Backup and share are two rather differently perceived actions, so I am not sure myself anymore it is good to mix those two</w:t>
      </w:r>
    </w:p>
  </w:comment>
  <w:comment w:id="116" w:author="Malini Jagannadhan" w:date="2014-05-12T09:35:00Z" w:initials="MJ">
    <w:p w14:paraId="010E3DCF" w14:textId="65D88FBB" w:rsidR="008872EC" w:rsidRDefault="008872EC">
      <w:pPr>
        <w:pStyle w:val="CommentText"/>
      </w:pPr>
      <w:r>
        <w:rPr>
          <w:rStyle w:val="CommentReference"/>
        </w:rPr>
        <w:annotationRef/>
      </w:r>
      <w:r>
        <w:t>post m1</w:t>
      </w:r>
    </w:p>
  </w:comment>
  <w:comment w:id="117" w:author="Christian Kotitschke" w:date="2014-04-25T10:56:00Z" w:initials="CK">
    <w:p w14:paraId="6A7D103F" w14:textId="77777777" w:rsidR="008872EC" w:rsidRDefault="008872EC" w:rsidP="00920261">
      <w:pPr>
        <w:pStyle w:val="CommentText"/>
      </w:pPr>
      <w:r>
        <w:rPr>
          <w:rStyle w:val="CommentReference"/>
        </w:rPr>
        <w:annotationRef/>
      </w:r>
      <w:r>
        <w:t>Why?</w:t>
      </w:r>
    </w:p>
  </w:comment>
  <w:comment w:id="118" w:author="Christian Kotitschke" w:date="2014-04-23T10:03:00Z" w:initials="CK">
    <w:p w14:paraId="5AE538D8" w14:textId="77777777" w:rsidR="008872EC" w:rsidRDefault="008872EC" w:rsidP="00920261">
      <w:pPr>
        <w:pStyle w:val="CommentText"/>
      </w:pPr>
      <w:r>
        <w:rPr>
          <w:rStyle w:val="CommentReference"/>
        </w:rPr>
        <w:annotationRef/>
      </w:r>
      <w:r>
        <w:t>Just so that I understand this correctly: Instead of a local file path we provide the calling app with a URI for a cloud based image? How does this affect the apps requirements to have data access? I.e. apps define their capabilities and typically if they do image picker they would not necessarily need network access, but with this they would, correct?</w:t>
      </w:r>
    </w:p>
  </w:comment>
  <w:comment w:id="119" w:author="Malini Jagannadhan" w:date="2014-04-23T16:35:00Z" w:initials="MJ">
    <w:p w14:paraId="26C2AF41" w14:textId="77777777" w:rsidR="008872EC" w:rsidRDefault="008872EC" w:rsidP="00920261">
      <w:pPr>
        <w:pStyle w:val="CommentText"/>
      </w:pPr>
      <w:r>
        <w:t xml:space="preserve">Great point- </w:t>
      </w:r>
      <w:r>
        <w:rPr>
          <w:rStyle w:val="CommentReference"/>
        </w:rPr>
        <w:annotationRef/>
      </w:r>
      <w:r>
        <w:t>Added this as open question</w:t>
      </w:r>
    </w:p>
  </w:comment>
  <w:comment w:id="120" w:author="Christian Kotitschke" w:date="2014-04-23T10:07:00Z" w:initials="CK">
    <w:p w14:paraId="15CA22F6" w14:textId="77777777" w:rsidR="008872EC" w:rsidRDefault="008872EC" w:rsidP="00920261">
      <w:pPr>
        <w:pStyle w:val="CommentText"/>
      </w:pPr>
      <w:r>
        <w:rPr>
          <w:rStyle w:val="CommentReference"/>
        </w:rPr>
        <w:annotationRef/>
      </w:r>
      <w:r>
        <w:t>Do we send “data packages” to the share target or a list of files (URI, etc)? I am not familiar with the detailed implementation (anymore)</w:t>
      </w:r>
    </w:p>
  </w:comment>
  <w:comment w:id="121" w:author="Malini Jagannadhan" w:date="2014-04-23T16:37:00Z" w:initials="MJ">
    <w:p w14:paraId="06AC02C0" w14:textId="77777777" w:rsidR="008872EC" w:rsidRDefault="008872EC" w:rsidP="00920261">
      <w:pPr>
        <w:pStyle w:val="CommentText"/>
      </w:pPr>
      <w:r>
        <w:rPr>
          <w:rStyle w:val="CommentReference"/>
        </w:rPr>
        <w:annotationRef/>
      </w:r>
      <w:r>
        <w:t>Send package containing one or more storage files</w:t>
      </w:r>
    </w:p>
  </w:comment>
  <w:comment w:id="122" w:author="Christian Kotitschke" w:date="2014-04-15T11:32:00Z" w:initials="CK">
    <w:p w14:paraId="0FF228E4" w14:textId="77777777" w:rsidR="008872EC" w:rsidRDefault="008872EC" w:rsidP="00920261">
      <w:pPr>
        <w:pStyle w:val="CommentText"/>
      </w:pPr>
      <w:r>
        <w:rPr>
          <w:rStyle w:val="CommentReference"/>
        </w:rPr>
        <w:annotationRef/>
      </w:r>
      <w:r>
        <w:t>When would this actually be the case? In case of Autoupload off likely all (most) content is local. In case of Auto-Upload on content is likely cloud synced already or soon will be. Should there be a one-time warning?</w:t>
      </w:r>
    </w:p>
  </w:comment>
  <w:comment w:id="123" w:author="Malini Jagannadhan" w:date="2014-04-23T16:41:00Z" w:initials="MJ">
    <w:p w14:paraId="58175B97" w14:textId="77777777" w:rsidR="008872EC" w:rsidRDefault="008872EC" w:rsidP="00920261">
      <w:pPr>
        <w:pStyle w:val="CommentText"/>
      </w:pPr>
      <w:r>
        <w:rPr>
          <w:rStyle w:val="CommentReference"/>
        </w:rPr>
        <w:annotationRef/>
      </w:r>
      <w:r>
        <w:t>Even if autobackup Is on, if user shares content faster than backup occurs we could hit this scenario.</w:t>
      </w:r>
    </w:p>
  </w:comment>
  <w:comment w:id="124" w:author="Malini Jagannadhan" w:date="2014-04-23T16:42:00Z" w:initials="MJ">
    <w:p w14:paraId="13218281" w14:textId="77777777" w:rsidR="008872EC" w:rsidRDefault="008872EC" w:rsidP="00920261">
      <w:pPr>
        <w:pStyle w:val="CommentText"/>
      </w:pPr>
      <w:r>
        <w:rPr>
          <w:rStyle w:val="CommentReference"/>
        </w:rPr>
        <w:annotationRef/>
      </w:r>
      <w:r>
        <w:t>How often, we don’t know since we haven’t pushed  this out in the wild. We could consider this an event to trigger OneDrive backup, ill add that to the spec.</w:t>
      </w:r>
    </w:p>
  </w:comment>
  <w:comment w:id="125" w:author="Malini Jagannadhan" w:date="2014-04-23T16:35:00Z" w:initials="MJ">
    <w:p w14:paraId="07984FC1" w14:textId="77777777" w:rsidR="008872EC" w:rsidRDefault="008872EC" w:rsidP="00920261">
      <w:pPr>
        <w:pStyle w:val="CommentText"/>
      </w:pPr>
      <w:r>
        <w:t xml:space="preserve">Great point- </w:t>
      </w:r>
      <w:r>
        <w:rPr>
          <w:rStyle w:val="CommentReference"/>
        </w:rPr>
        <w:annotationRef/>
      </w:r>
      <w:r>
        <w:t>Added this as open question</w:t>
      </w:r>
    </w:p>
  </w:comment>
  <w:comment w:id="126" w:author="Christian Kotitschke" w:date="2014-04-25T13:46:00Z" w:initials="CK">
    <w:p w14:paraId="58F40E9D" w14:textId="77777777" w:rsidR="008872EC" w:rsidRDefault="008872EC" w:rsidP="00920261">
      <w:pPr>
        <w:pStyle w:val="CommentText"/>
      </w:pPr>
      <w:r>
        <w:rPr>
          <w:rStyle w:val="CommentReference"/>
        </w:rPr>
        <w:annotationRef/>
      </w:r>
      <w:r>
        <w:t>I may have mentioned this above already but I am strongly against an extra page that is likely even blocking. We should upload in the background.</w:t>
      </w:r>
    </w:p>
  </w:comment>
  <w:comment w:id="127" w:author="Christian Kotitschke" w:date="2014-04-25T14:00:00Z" w:initials="CK">
    <w:p w14:paraId="25E191C6" w14:textId="77777777" w:rsidR="008872EC" w:rsidRDefault="008872EC" w:rsidP="00920261">
      <w:pPr>
        <w:pStyle w:val="CommentText"/>
      </w:pPr>
      <w:r>
        <w:rPr>
          <w:rStyle w:val="CommentReference"/>
        </w:rPr>
        <w:annotationRef/>
      </w:r>
      <w:r>
        <w:t>Why would I need to know. I just expect it to complete no matter what.</w:t>
      </w:r>
    </w:p>
  </w:comment>
  <w:comment w:id="135" w:author="Christian Kotitschke" w:date="2014-04-25T10:33:00Z" w:initials="CK">
    <w:p w14:paraId="68A812EE" w14:textId="77777777" w:rsidR="008872EC" w:rsidRDefault="008872EC" w:rsidP="001B0A22">
      <w:pPr>
        <w:pStyle w:val="CommentText"/>
      </w:pPr>
      <w:r>
        <w:rPr>
          <w:rStyle w:val="CommentReference"/>
        </w:rPr>
        <w:annotationRef/>
      </w:r>
      <w:r>
        <w:t>That is the current state, but that hopefully is not the future state, correct? They should be on par.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048D3E" w15:done="1"/>
  <w15:commentEx w15:paraId="1EED03F4" w15:done="1"/>
  <w15:commentEx w15:paraId="31A788DE" w15:done="1"/>
  <w15:commentEx w15:paraId="72814115" w15:paraIdParent="31A788DE" w15:done="1"/>
  <w15:commentEx w15:paraId="5C49053A" w15:done="0"/>
  <w15:commentEx w15:paraId="2F0379D6" w15:done="0"/>
  <w15:commentEx w15:paraId="7698853B" w15:done="1"/>
  <w15:commentEx w15:paraId="76351AAB" w15:done="1"/>
  <w15:commentEx w15:paraId="4D4080E8" w15:paraIdParent="76351AAB" w15:done="1"/>
  <w15:commentEx w15:paraId="41BBEB55" w15:done="0"/>
  <w15:commentEx w15:paraId="613FFF62" w15:paraIdParent="41BBEB55" w15:done="0"/>
  <w15:commentEx w15:paraId="35803F59" w15:done="0"/>
  <w15:commentEx w15:paraId="553C9061" w15:paraIdParent="35803F59" w15:done="0"/>
  <w15:commentEx w15:paraId="223B7877" w15:done="0"/>
  <w15:commentEx w15:paraId="0E714611" w15:done="0"/>
  <w15:commentEx w15:paraId="4AA6F305" w15:done="1"/>
  <w15:commentEx w15:paraId="1279CE76" w15:paraIdParent="4AA6F305" w15:done="1"/>
  <w15:commentEx w15:paraId="53459DB5" w15:done="0"/>
  <w15:commentEx w15:paraId="4480B5D6" w15:paraIdParent="53459DB5" w15:done="0"/>
  <w15:commentEx w15:paraId="5266C4EC" w15:done="0"/>
  <w15:commentEx w15:paraId="7F0D2E47" w15:paraIdParent="5266C4EC" w15:done="0"/>
  <w15:commentEx w15:paraId="4B9D7A69" w15:done="0"/>
  <w15:commentEx w15:paraId="561F7DF2" w15:done="1"/>
  <w15:commentEx w15:paraId="20B34F55" w15:paraIdParent="561F7DF2" w15:done="1"/>
  <w15:commentEx w15:paraId="1DAEF8B2" w15:done="0"/>
  <w15:commentEx w15:paraId="0754DA12" w15:done="0"/>
  <w15:commentEx w15:paraId="1A56D197" w15:done="0"/>
  <w15:commentEx w15:paraId="07D68C4E" w15:paraIdParent="1A56D197" w15:done="0"/>
  <w15:commentEx w15:paraId="1AC5306E" w15:paraIdParent="1A56D197" w15:done="0"/>
  <w15:commentEx w15:paraId="4C1208C5" w15:done="0"/>
  <w15:commentEx w15:paraId="4DB786FD" w15:done="0"/>
  <w15:commentEx w15:paraId="55E5118C" w15:paraIdParent="4DB786FD" w15:done="0"/>
  <w15:commentEx w15:paraId="5213E923" w15:done="0"/>
  <w15:commentEx w15:paraId="065843AB" w15:paraIdParent="5213E923" w15:done="0"/>
  <w15:commentEx w15:paraId="60E3D322" w15:done="0"/>
  <w15:commentEx w15:paraId="02A7BE0C" w15:paraIdParent="60E3D322" w15:done="0"/>
  <w15:commentEx w15:paraId="1F279D04" w15:done="0"/>
  <w15:commentEx w15:paraId="34BDB0F7" w15:paraIdParent="1F279D04" w15:done="0"/>
  <w15:commentEx w15:paraId="4DBF57E0" w15:done="0"/>
  <w15:commentEx w15:paraId="3628CCA2" w15:paraIdParent="4DBF57E0" w15:done="0"/>
  <w15:commentEx w15:paraId="7ABE3BED" w15:done="0"/>
  <w15:commentEx w15:paraId="0758895E" w15:paraIdParent="7ABE3BED" w15:done="0"/>
  <w15:commentEx w15:paraId="6F0DF5D8" w15:done="0"/>
  <w15:commentEx w15:paraId="592DA085" w15:paraIdParent="6F0DF5D8" w15:done="0"/>
  <w15:commentEx w15:paraId="059D5E54" w15:done="1"/>
  <w15:commentEx w15:paraId="01385D90" w15:done="0"/>
  <w15:commentEx w15:paraId="6A6A14C2" w15:done="1"/>
  <w15:commentEx w15:paraId="02AB4035" w15:paraIdParent="6A6A14C2" w15:done="1"/>
  <w15:commentEx w15:paraId="6E9CE208" w15:done="0"/>
  <w15:commentEx w15:paraId="59F02D8C" w15:done="1"/>
  <w15:commentEx w15:paraId="72CEDF2F" w15:paraIdParent="59F02D8C" w15:done="1"/>
  <w15:commentEx w15:paraId="57A18C7A" w15:done="1"/>
  <w15:commentEx w15:paraId="0B1619A7" w15:paraIdParent="57A18C7A" w15:done="1"/>
  <w15:commentEx w15:paraId="67FBD612" w15:done="1"/>
  <w15:commentEx w15:paraId="42970838" w15:paraIdParent="67FBD612" w15:done="1"/>
  <w15:commentEx w15:paraId="71E5FCD7" w15:done="0"/>
  <w15:commentEx w15:paraId="62B05A42" w15:done="0"/>
  <w15:commentEx w15:paraId="4032BEA3" w15:paraIdParent="62B05A42" w15:done="1"/>
  <w15:commentEx w15:paraId="453E755A" w15:done="1"/>
  <w15:commentEx w15:paraId="7BFC1EA6" w15:paraIdParent="453E755A" w15:done="1"/>
  <w15:commentEx w15:paraId="503D6939" w15:done="0"/>
  <w15:commentEx w15:paraId="41001D6F" w15:done="0"/>
  <w15:commentEx w15:paraId="0686804F" w15:done="0"/>
  <w15:commentEx w15:paraId="1B00B098" w15:paraIdParent="0686804F" w15:done="0"/>
  <w15:commentEx w15:paraId="1A8364C8" w15:done="0"/>
  <w15:commentEx w15:paraId="5027CB17" w15:done="0"/>
  <w15:commentEx w15:paraId="2A8F6F90" w15:paraIdParent="5027CB17" w15:done="0"/>
  <w15:commentEx w15:paraId="46E11779" w15:paraIdParent="5027CB17" w15:done="0"/>
  <w15:commentEx w15:paraId="1848EB24" w15:paraIdParent="5027CB17" w15:done="0"/>
  <w15:commentEx w15:paraId="11339B9E" w15:done="0"/>
  <w15:commentEx w15:paraId="02BAD5CB" w15:done="0"/>
  <w15:commentEx w15:paraId="68F4A801" w15:done="0"/>
  <w15:commentEx w15:paraId="115E5650" w15:done="0"/>
  <w15:commentEx w15:paraId="7CB18089" w15:paraIdParent="115E5650" w15:done="0"/>
  <w15:commentEx w15:paraId="63C3FA05" w15:done="0"/>
  <w15:commentEx w15:paraId="7C6F66D2" w15:done="0"/>
  <w15:commentEx w15:paraId="4E17E1F7" w15:paraIdParent="7C6F66D2" w15:done="0"/>
  <w15:commentEx w15:paraId="4918FC69" w15:done="0"/>
  <w15:commentEx w15:paraId="0CB66986" w15:done="0"/>
  <w15:commentEx w15:paraId="24A3BD09" w15:done="0"/>
  <w15:commentEx w15:paraId="0068BB74" w15:done="0"/>
  <w15:commentEx w15:paraId="36CCDF6B" w15:paraIdParent="0068BB74" w15:done="0"/>
  <w15:commentEx w15:paraId="62D86480" w15:done="0"/>
  <w15:commentEx w15:paraId="4B2112FA" w15:paraIdParent="62D86480" w15:done="0"/>
  <w15:commentEx w15:paraId="61B0A2C3" w15:done="0"/>
  <w15:commentEx w15:paraId="3E541E6E" w15:paraIdParent="61B0A2C3" w15:done="0"/>
  <w15:commentEx w15:paraId="28B4AB7B" w15:done="0"/>
  <w15:commentEx w15:paraId="36235DEF" w15:paraIdParent="28B4AB7B" w15:done="0"/>
  <w15:commentEx w15:paraId="090C5FC5" w15:done="0"/>
  <w15:commentEx w15:paraId="3DDC5EE9" w15:paraIdParent="090C5FC5" w15:done="0"/>
  <w15:commentEx w15:paraId="3AC2BC91" w15:done="0"/>
  <w15:commentEx w15:paraId="0F0FA3DA" w15:paraIdParent="3AC2BC91" w15:done="0"/>
  <w15:commentEx w15:paraId="5BC8E2C3" w15:done="0"/>
  <w15:commentEx w15:paraId="44B035BF" w15:done="0"/>
  <w15:commentEx w15:paraId="370AB13C" w15:done="0"/>
  <w15:commentEx w15:paraId="69FD9998" w15:paraIdParent="370AB13C" w15:done="0"/>
  <w15:commentEx w15:paraId="303E2443" w15:done="0"/>
  <w15:commentEx w15:paraId="104BB7EC" w15:paraIdParent="303E2443" w15:done="0"/>
  <w15:commentEx w15:paraId="5B01F388" w15:done="0"/>
  <w15:commentEx w15:paraId="69E56A37" w15:paraIdParent="5B01F388" w15:done="0"/>
  <w15:commentEx w15:paraId="74A15324" w15:done="0"/>
  <w15:commentEx w15:paraId="6BFF7619" w15:paraIdParent="74A15324" w15:done="0"/>
  <w15:commentEx w15:paraId="7942021C" w15:paraIdParent="74A15324" w15:done="0"/>
  <w15:commentEx w15:paraId="42629E2F" w15:done="0"/>
  <w15:commentEx w15:paraId="230DEBDC" w15:paraIdParent="42629E2F" w15:done="0"/>
  <w15:commentEx w15:paraId="459EE8B2" w15:done="0"/>
  <w15:commentEx w15:paraId="7C51D59E" w15:done="0"/>
  <w15:commentEx w15:paraId="010E3DCF" w15:paraIdParent="7C51D59E" w15:done="0"/>
  <w15:commentEx w15:paraId="6A7D103F" w15:done="0"/>
  <w15:commentEx w15:paraId="5AE538D8" w15:done="0"/>
  <w15:commentEx w15:paraId="26C2AF41" w15:paraIdParent="5AE538D8" w15:done="0"/>
  <w15:commentEx w15:paraId="15CA22F6" w15:done="0"/>
  <w15:commentEx w15:paraId="06AC02C0" w15:paraIdParent="15CA22F6" w15:done="0"/>
  <w15:commentEx w15:paraId="0FF228E4" w15:done="0"/>
  <w15:commentEx w15:paraId="58175B97" w15:paraIdParent="0FF228E4" w15:done="0"/>
  <w15:commentEx w15:paraId="13218281" w15:paraIdParent="0FF228E4" w15:done="0"/>
  <w15:commentEx w15:paraId="07984FC1" w15:paraIdParent="13218281" w15:done="0"/>
  <w15:commentEx w15:paraId="58F40E9D" w15:done="0"/>
  <w15:commentEx w15:paraId="25E191C6" w15:done="0"/>
  <w15:commentEx w15:paraId="68A812E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6793AD" w14:textId="77777777" w:rsidR="002E1A00" w:rsidRPr="0084274C" w:rsidRDefault="002E1A00" w:rsidP="00DD01CB">
      <w:pPr>
        <w:spacing w:after="0" w:line="240" w:lineRule="auto"/>
        <w:rPr>
          <w:color w:val="BFBFBF" w:themeColor="background1" w:themeShade="BF"/>
          <w:sz w:val="18"/>
        </w:rPr>
      </w:pPr>
      <w:r>
        <w:separator/>
      </w:r>
    </w:p>
  </w:endnote>
  <w:endnote w:type="continuationSeparator" w:id="0">
    <w:p w14:paraId="063B78F8" w14:textId="77777777" w:rsidR="002E1A00" w:rsidRPr="0084274C" w:rsidRDefault="002E1A00" w:rsidP="00DD01CB">
      <w:pPr>
        <w:spacing w:after="0" w:line="240" w:lineRule="auto"/>
        <w:rPr>
          <w:color w:val="BFBFBF" w:themeColor="background1" w:themeShade="BF"/>
          <w:sz w:val="18"/>
        </w:rPr>
      </w:pPr>
      <w:r>
        <w:continuationSeparator/>
      </w:r>
    </w:p>
  </w:endnote>
  <w:endnote w:type="continuationNotice" w:id="1">
    <w:p w14:paraId="36D5D988" w14:textId="77777777" w:rsidR="002E1A00" w:rsidRDefault="002E1A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emilight">
    <w:panose1 w:val="020B04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微软雅黑">
    <w:altName w:val="Microsoft YaHei"/>
    <w:panose1 w:val="020B0503020204020204"/>
    <w:charset w:val="86"/>
    <w:family w:val="swiss"/>
    <w:pitch w:val="variable"/>
    <w:sig w:usb0="A0000287" w:usb1="28CF3C52"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 w:name="Segoe Pro Display Light">
    <w:altName w:val="Segoe UI Semilight"/>
    <w:charset w:val="00"/>
    <w:family w:val="swiss"/>
    <w:pitch w:val="variable"/>
    <w:sig w:usb0="00000001" w:usb1="4000205B"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10241"/>
      <w:gridCol w:w="271"/>
    </w:tblGrid>
    <w:tr w:rsidR="008872EC" w:rsidRPr="000C1AE3" w14:paraId="56A733BD" w14:textId="77777777" w:rsidTr="001E6034">
      <w:tc>
        <w:tcPr>
          <w:tcW w:w="4871" w:type="pct"/>
          <w:tcBorders>
            <w:top w:val="single" w:sz="8" w:space="0" w:color="009900"/>
          </w:tcBorders>
        </w:tcPr>
        <w:p w14:paraId="40AA85E3" w14:textId="76E85F15" w:rsidR="008872EC" w:rsidRPr="00FB23F1" w:rsidRDefault="008872EC" w:rsidP="001E6034">
          <w:pPr>
            <w:pStyle w:val="Footer"/>
            <w:rPr>
              <w:rFonts w:ascii="Segoe UI Light" w:hAnsi="Segoe UI Light"/>
            </w:rPr>
          </w:pPr>
          <w:r>
            <w:rPr>
              <w:rFonts w:ascii="Segoe Pro Display Light" w:hAnsi="Segoe Pro Display Light"/>
              <w:b/>
            </w:rPr>
            <w:t>OSG Threshold</w:t>
          </w:r>
          <w:r w:rsidRPr="001E6034">
            <w:rPr>
              <w:rFonts w:ascii="Segoe Pro Display Light" w:hAnsi="Segoe Pro Display Light"/>
            </w:rPr>
            <w:t xml:space="preserve"> Functional Specification</w:t>
          </w:r>
          <w:r>
            <w:rPr>
              <w:rFonts w:ascii="Segoe UI Light" w:hAnsi="Segoe UI Light"/>
            </w:rPr>
            <w:t xml:space="preserve"> </w:t>
          </w:r>
          <w:r w:rsidRPr="00AD3515">
            <w:rPr>
              <w:rFonts w:cs="Segoe UI"/>
              <w:b/>
            </w:rPr>
            <w:t>Microsoft Confidential</w:t>
          </w:r>
          <w:r w:rsidRPr="003D1DA8">
            <w:rPr>
              <w:rFonts w:ascii="Segoe UI Light" w:hAnsi="Segoe UI Light"/>
            </w:rPr>
            <w:ptab w:relativeTo="margin" w:alignment="right" w:leader="none"/>
          </w:r>
          <w:r>
            <w:rPr>
              <w:rFonts w:ascii="Segoe UI Light" w:hAnsi="Segoe UI Light"/>
            </w:rPr>
            <w:t xml:space="preserve">Page </w:t>
          </w:r>
          <w:r w:rsidRPr="003D1DA8">
            <w:rPr>
              <w:rFonts w:ascii="Segoe UI Light" w:hAnsi="Segoe UI Light"/>
              <w:b/>
            </w:rPr>
            <w:fldChar w:fldCharType="begin"/>
          </w:r>
          <w:r w:rsidRPr="003D1DA8">
            <w:rPr>
              <w:rFonts w:ascii="Segoe UI Light" w:hAnsi="Segoe UI Light"/>
              <w:b/>
            </w:rPr>
            <w:instrText xml:space="preserve"> PAGE  \* Arabic  \* MERGEFORMAT </w:instrText>
          </w:r>
          <w:r w:rsidRPr="003D1DA8">
            <w:rPr>
              <w:rFonts w:ascii="Segoe UI Light" w:hAnsi="Segoe UI Light"/>
              <w:b/>
            </w:rPr>
            <w:fldChar w:fldCharType="separate"/>
          </w:r>
          <w:r w:rsidR="00270E68">
            <w:rPr>
              <w:rFonts w:ascii="Segoe UI Light" w:hAnsi="Segoe UI Light"/>
              <w:b/>
              <w:noProof/>
            </w:rPr>
            <w:t>2</w:t>
          </w:r>
          <w:r w:rsidRPr="003D1DA8">
            <w:rPr>
              <w:rFonts w:ascii="Segoe UI Light" w:hAnsi="Segoe UI Light"/>
              <w:b/>
            </w:rPr>
            <w:fldChar w:fldCharType="end"/>
          </w:r>
          <w:r>
            <w:rPr>
              <w:rFonts w:ascii="Segoe UI Light" w:hAnsi="Segoe UI Light"/>
            </w:rPr>
            <w:t xml:space="preserve"> of </w:t>
          </w:r>
          <w:fldSimple w:instr=" NUMPAGES   \* MERGEFORMAT ">
            <w:r w:rsidR="00270E68" w:rsidRPr="00270E68">
              <w:rPr>
                <w:rFonts w:ascii="Segoe UI Light" w:hAnsi="Segoe UI Light"/>
                <w:noProof/>
              </w:rPr>
              <w:t>75</w:t>
            </w:r>
          </w:fldSimple>
        </w:p>
        <w:p w14:paraId="68DF1DEB" w14:textId="77777777" w:rsidR="008872EC" w:rsidRDefault="008872EC" w:rsidP="001E6034">
          <w:pPr>
            <w:rPr>
              <w:b/>
              <w:bCs/>
              <w:color w:val="000000"/>
              <w:sz w:val="14"/>
              <w:szCs w:val="14"/>
            </w:rPr>
          </w:pPr>
        </w:p>
        <w:p w14:paraId="56A733BB" w14:textId="1E2F86F5" w:rsidR="008872EC" w:rsidRDefault="008872EC" w:rsidP="00294660">
          <w:r>
            <w:rPr>
              <w:b/>
              <w:bCs/>
              <w:color w:val="000000"/>
              <w:sz w:val="14"/>
              <w:szCs w:val="14"/>
            </w:rPr>
            <w:t>Microsoft Confidential.</w:t>
          </w:r>
          <w:r>
            <w:rPr>
              <w:color w:val="000000"/>
              <w:sz w:val="14"/>
              <w:szCs w:val="14"/>
            </w:rPr>
            <w:t xml:space="preserve"> © 2014 Microsoft Corporation. All rights reserved. These materials are confidential to and maintained as a trade secret by Microsoft Corporation. Information in these materials is restricted to Microsoft authorized recipients only.</w:t>
          </w:r>
        </w:p>
      </w:tc>
      <w:tc>
        <w:tcPr>
          <w:tcW w:w="129" w:type="pct"/>
          <w:tcBorders>
            <w:top w:val="single" w:sz="8" w:space="0" w:color="009900"/>
          </w:tcBorders>
          <w:shd w:val="clear" w:color="auto" w:fill="FFFFFF" w:themeFill="background1"/>
        </w:tcPr>
        <w:p w14:paraId="56A733BC" w14:textId="31C5B75A" w:rsidR="008872EC" w:rsidRPr="000C1AE3" w:rsidRDefault="008872EC" w:rsidP="001E6034">
          <w:pPr>
            <w:pStyle w:val="Header"/>
            <w:jc w:val="right"/>
          </w:pPr>
        </w:p>
      </w:tc>
    </w:tr>
  </w:tbl>
  <w:p w14:paraId="56A733BE" w14:textId="77777777" w:rsidR="008872EC" w:rsidRDefault="008872EC" w:rsidP="00CB4B03">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D6A51" w14:textId="0C8D4358" w:rsidR="008872EC" w:rsidRPr="00FB23F1" w:rsidRDefault="008872EC" w:rsidP="001E6034">
    <w:pPr>
      <w:pStyle w:val="Footer"/>
      <w:rPr>
        <w:rFonts w:ascii="Segoe UI Light" w:hAnsi="Segoe UI Light"/>
      </w:rPr>
    </w:pPr>
    <w:r>
      <w:rPr>
        <w:rFonts w:ascii="Segoe Pro Display Light" w:hAnsi="Segoe Pro Display Light"/>
        <w:b/>
      </w:rPr>
      <w:t>OSG Threshold</w:t>
    </w:r>
    <w:r w:rsidRPr="001E6034">
      <w:rPr>
        <w:rFonts w:ascii="Segoe Pro Display Light" w:hAnsi="Segoe Pro Display Light"/>
      </w:rPr>
      <w:t xml:space="preserve"> Functional Specification</w:t>
    </w:r>
    <w:r w:rsidRPr="003D1DA8">
      <w:rPr>
        <w:rFonts w:ascii="Segoe UI Light" w:hAnsi="Segoe UI Light"/>
      </w:rPr>
      <w:ptab w:relativeTo="margin" w:alignment="center" w:leader="none"/>
    </w:r>
    <w:r w:rsidRPr="00AD3515">
      <w:rPr>
        <w:rFonts w:cs="Segoe UI"/>
        <w:b/>
      </w:rPr>
      <w:t>Microsoft Confidential</w:t>
    </w:r>
    <w:r w:rsidRPr="003D1DA8">
      <w:rPr>
        <w:rFonts w:ascii="Segoe UI Light" w:hAnsi="Segoe UI Light"/>
      </w:rPr>
      <w:ptab w:relativeTo="margin" w:alignment="right" w:leader="none"/>
    </w:r>
    <w:r>
      <w:rPr>
        <w:rFonts w:ascii="Segoe UI Light" w:hAnsi="Segoe UI Light"/>
      </w:rPr>
      <w:t xml:space="preserve">Page </w:t>
    </w:r>
    <w:r w:rsidRPr="003D1DA8">
      <w:rPr>
        <w:rFonts w:ascii="Segoe UI Light" w:hAnsi="Segoe UI Light"/>
        <w:b/>
      </w:rPr>
      <w:fldChar w:fldCharType="begin"/>
    </w:r>
    <w:r w:rsidRPr="003D1DA8">
      <w:rPr>
        <w:rFonts w:ascii="Segoe UI Light" w:hAnsi="Segoe UI Light"/>
        <w:b/>
      </w:rPr>
      <w:instrText xml:space="preserve"> PAGE  \* Arabic  \* MERGEFORMAT </w:instrText>
    </w:r>
    <w:r w:rsidRPr="003D1DA8">
      <w:rPr>
        <w:rFonts w:ascii="Segoe UI Light" w:hAnsi="Segoe UI Light"/>
        <w:b/>
      </w:rPr>
      <w:fldChar w:fldCharType="separate"/>
    </w:r>
    <w:r w:rsidR="00270E68">
      <w:rPr>
        <w:rFonts w:ascii="Segoe UI Light" w:hAnsi="Segoe UI Light"/>
        <w:b/>
        <w:noProof/>
      </w:rPr>
      <w:t>1</w:t>
    </w:r>
    <w:r w:rsidRPr="003D1DA8">
      <w:rPr>
        <w:rFonts w:ascii="Segoe UI Light" w:hAnsi="Segoe UI Light"/>
        <w:b/>
      </w:rPr>
      <w:fldChar w:fldCharType="end"/>
    </w:r>
    <w:r>
      <w:rPr>
        <w:rFonts w:ascii="Segoe UI Light" w:hAnsi="Segoe UI Light"/>
      </w:rPr>
      <w:t xml:space="preserve"> of </w:t>
    </w:r>
    <w:fldSimple w:instr=" NUMPAGES   \* MERGEFORMAT ">
      <w:r w:rsidR="00270E68" w:rsidRPr="00270E68">
        <w:rPr>
          <w:rFonts w:ascii="Segoe UI Light" w:hAnsi="Segoe UI Light"/>
          <w:noProof/>
        </w:rPr>
        <w:t>75</w:t>
      </w:r>
    </w:fldSimple>
  </w:p>
  <w:p w14:paraId="08348975" w14:textId="77777777" w:rsidR="008872EC" w:rsidRDefault="008872EC" w:rsidP="001E6034">
    <w:pPr>
      <w:rPr>
        <w:b/>
        <w:bCs/>
        <w:color w:val="000000"/>
        <w:sz w:val="14"/>
        <w:szCs w:val="14"/>
      </w:rPr>
    </w:pPr>
  </w:p>
  <w:p w14:paraId="6D783225" w14:textId="6F66C443" w:rsidR="008872EC" w:rsidRDefault="008872EC" w:rsidP="001E6034">
    <w:r>
      <w:rPr>
        <w:b/>
        <w:bCs/>
        <w:color w:val="000000"/>
        <w:sz w:val="14"/>
        <w:szCs w:val="14"/>
      </w:rPr>
      <w:t>Microsoft Confidential.</w:t>
    </w:r>
    <w:r>
      <w:rPr>
        <w:color w:val="000000"/>
        <w:sz w:val="14"/>
        <w:szCs w:val="14"/>
      </w:rPr>
      <w:t xml:space="preserve"> © 2014 Microsoft Corporation. All rights reserved. These materials are confidential to and maintained as a trade secret by Microsoft Corporation. Information in these materials is restricted to Microsoft authorized recipients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8EA1AB" w14:textId="77777777" w:rsidR="002E1A00" w:rsidRPr="0084274C" w:rsidRDefault="002E1A00" w:rsidP="00DD01CB">
      <w:pPr>
        <w:spacing w:after="0" w:line="240" w:lineRule="auto"/>
        <w:rPr>
          <w:color w:val="BFBFBF" w:themeColor="background1" w:themeShade="BF"/>
          <w:sz w:val="18"/>
        </w:rPr>
      </w:pPr>
      <w:r>
        <w:separator/>
      </w:r>
    </w:p>
  </w:footnote>
  <w:footnote w:type="continuationSeparator" w:id="0">
    <w:p w14:paraId="3A96C896" w14:textId="77777777" w:rsidR="002E1A00" w:rsidRPr="0084274C" w:rsidRDefault="002E1A00" w:rsidP="00DD01CB">
      <w:pPr>
        <w:spacing w:after="0" w:line="240" w:lineRule="auto"/>
        <w:rPr>
          <w:color w:val="BFBFBF" w:themeColor="background1" w:themeShade="BF"/>
          <w:sz w:val="18"/>
        </w:rPr>
      </w:pPr>
      <w:r>
        <w:continuationSeparator/>
      </w:r>
    </w:p>
  </w:footnote>
  <w:footnote w:type="continuationNotice" w:id="1">
    <w:p w14:paraId="3EB18337" w14:textId="77777777" w:rsidR="002E1A00" w:rsidRDefault="002E1A0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0206"/>
    </w:tblGrid>
    <w:tr w:rsidR="008872EC" w14:paraId="56A733B8" w14:textId="77777777" w:rsidTr="002E11F0">
      <w:tc>
        <w:tcPr>
          <w:tcW w:w="10206" w:type="dxa"/>
          <w:shd w:val="clear" w:color="auto" w:fill="FFFFFF" w:themeFill="background1"/>
        </w:tcPr>
        <w:p w14:paraId="56A733B7" w14:textId="77777777" w:rsidR="008872EC" w:rsidRPr="00BC2027" w:rsidRDefault="008872EC" w:rsidP="00AD1C80">
          <w:pPr>
            <w:pStyle w:val="Header"/>
            <w:jc w:val="center"/>
            <w:rPr>
              <w:rFonts w:cs="Segoe UI"/>
              <w:b/>
              <w:smallCaps/>
              <w:sz w:val="48"/>
              <w14:shadow w14:blurRad="50800" w14:dist="38100" w14:dir="2700000" w14:sx="100000" w14:sy="100000" w14:kx="0" w14:ky="0" w14:algn="tl">
                <w14:srgbClr w14:val="000000">
                  <w14:alpha w14:val="60000"/>
                </w14:srgbClr>
              </w14:shadow>
            </w:rPr>
          </w:pPr>
        </w:p>
      </w:tc>
    </w:tr>
  </w:tbl>
  <w:p w14:paraId="56A733B9" w14:textId="77777777" w:rsidR="008872EC" w:rsidRDefault="008872EC">
    <w:pPr>
      <w:pStyle w:val="Header"/>
    </w:pPr>
  </w:p>
  <w:p w14:paraId="56A733BA" w14:textId="77777777" w:rsidR="008872EC" w:rsidRDefault="008872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FDF0816E"/>
    <w:lvl w:ilvl="0">
      <w:start w:val="1"/>
      <w:numFmt w:val="decimal"/>
      <w:lvlText w:val="%1."/>
      <w:lvlJc w:val="left"/>
      <w:pPr>
        <w:tabs>
          <w:tab w:val="num" w:pos="720"/>
        </w:tabs>
        <w:ind w:left="720" w:hanging="360"/>
      </w:pPr>
    </w:lvl>
  </w:abstractNum>
  <w:abstractNum w:abstractNumId="1">
    <w:nsid w:val="FFFFFF83"/>
    <w:multiLevelType w:val="singleLevel"/>
    <w:tmpl w:val="D1483FB2"/>
    <w:lvl w:ilvl="0">
      <w:start w:val="1"/>
      <w:numFmt w:val="bullet"/>
      <w:lvlText w:val=""/>
      <w:lvlJc w:val="left"/>
      <w:pPr>
        <w:tabs>
          <w:tab w:val="num" w:pos="720"/>
        </w:tabs>
        <w:ind w:left="720" w:hanging="360"/>
      </w:pPr>
      <w:rPr>
        <w:rFonts w:ascii="Symbol" w:hAnsi="Symbol" w:hint="default"/>
      </w:rPr>
    </w:lvl>
  </w:abstractNum>
  <w:abstractNum w:abstractNumId="2">
    <w:nsid w:val="FFFFFF88"/>
    <w:multiLevelType w:val="singleLevel"/>
    <w:tmpl w:val="13726CD0"/>
    <w:lvl w:ilvl="0">
      <w:start w:val="1"/>
      <w:numFmt w:val="decimal"/>
      <w:lvlText w:val="%1."/>
      <w:lvlJc w:val="left"/>
      <w:pPr>
        <w:tabs>
          <w:tab w:val="num" w:pos="360"/>
        </w:tabs>
        <w:ind w:left="360" w:hanging="360"/>
      </w:pPr>
    </w:lvl>
  </w:abstractNum>
  <w:abstractNum w:abstractNumId="3">
    <w:nsid w:val="FFFFFF89"/>
    <w:multiLevelType w:val="singleLevel"/>
    <w:tmpl w:val="3A2AE1E8"/>
    <w:lvl w:ilvl="0">
      <w:start w:val="1"/>
      <w:numFmt w:val="bullet"/>
      <w:lvlText w:val=""/>
      <w:lvlJc w:val="left"/>
      <w:pPr>
        <w:tabs>
          <w:tab w:val="num" w:pos="360"/>
        </w:tabs>
        <w:ind w:left="360" w:hanging="360"/>
      </w:pPr>
      <w:rPr>
        <w:rFonts w:ascii="Symbol" w:hAnsi="Symbol" w:hint="default"/>
      </w:rPr>
    </w:lvl>
  </w:abstractNum>
  <w:abstractNum w:abstractNumId="4">
    <w:nsid w:val="00986A81"/>
    <w:multiLevelType w:val="hybridMultilevel"/>
    <w:tmpl w:val="3E4EA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591865"/>
    <w:multiLevelType w:val="hybridMultilevel"/>
    <w:tmpl w:val="08700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5A202E"/>
    <w:multiLevelType w:val="hybridMultilevel"/>
    <w:tmpl w:val="D7B6FC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E534949"/>
    <w:multiLevelType w:val="hybridMultilevel"/>
    <w:tmpl w:val="77CEA458"/>
    <w:lvl w:ilvl="0" w:tplc="B8E6E2E0">
      <w:start w:val="7"/>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D4521C"/>
    <w:multiLevelType w:val="hybridMultilevel"/>
    <w:tmpl w:val="6088BF6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nsid w:val="133E74A2"/>
    <w:multiLevelType w:val="hybridMultilevel"/>
    <w:tmpl w:val="62C807F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B70ADA"/>
    <w:multiLevelType w:val="hybridMultilevel"/>
    <w:tmpl w:val="C1F8C24A"/>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6A201B4"/>
    <w:multiLevelType w:val="hybridMultilevel"/>
    <w:tmpl w:val="841C8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DC313C"/>
    <w:multiLevelType w:val="hybridMultilevel"/>
    <w:tmpl w:val="07E2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F67433"/>
    <w:multiLevelType w:val="hybridMultilevel"/>
    <w:tmpl w:val="1430D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F7005B"/>
    <w:multiLevelType w:val="hybridMultilevel"/>
    <w:tmpl w:val="1CDC7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C67E1B"/>
    <w:multiLevelType w:val="hybridMultilevel"/>
    <w:tmpl w:val="AA365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183111"/>
    <w:multiLevelType w:val="hybridMultilevel"/>
    <w:tmpl w:val="3990DBA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7">
    <w:nsid w:val="20980F83"/>
    <w:multiLevelType w:val="hybridMultilevel"/>
    <w:tmpl w:val="6E98557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164C0A"/>
    <w:multiLevelType w:val="hybridMultilevel"/>
    <w:tmpl w:val="E2E89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616314"/>
    <w:multiLevelType w:val="hybridMultilevel"/>
    <w:tmpl w:val="EF5401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9C11F7"/>
    <w:multiLevelType w:val="hybridMultilevel"/>
    <w:tmpl w:val="C49AD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85E4B4D"/>
    <w:multiLevelType w:val="hybridMultilevel"/>
    <w:tmpl w:val="2B06E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7838B1"/>
    <w:multiLevelType w:val="hybridMultilevel"/>
    <w:tmpl w:val="88EEA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A512E03"/>
    <w:multiLevelType w:val="hybridMultilevel"/>
    <w:tmpl w:val="AA26F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D56962"/>
    <w:multiLevelType w:val="hybridMultilevel"/>
    <w:tmpl w:val="566A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B14BB8"/>
    <w:multiLevelType w:val="hybridMultilevel"/>
    <w:tmpl w:val="16A4F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DCE62BD"/>
    <w:multiLevelType w:val="multilevel"/>
    <w:tmpl w:val="1DF223A2"/>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60" w:hanging="360"/>
      </w:pPr>
      <w:rPr>
        <w:rFonts w:ascii="Calibri" w:hAnsi="Calibri" w:hint="default"/>
        <w:b w:val="0"/>
        <w:bCs w:val="0"/>
        <w:i w:val="0"/>
        <w:iCs w:val="0"/>
        <w:caps w:val="0"/>
        <w:smallCaps w:val="0"/>
        <w:strike w:val="0"/>
        <w:dstrike w:val="0"/>
        <w:noProof w:val="0"/>
        <w:vanish w:val="0"/>
        <w:color w:val="000000" w:themeColor="text1"/>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530" w:hanging="720"/>
      </w:pPr>
      <w:rPr>
        <w:rFonts w:hint="default"/>
      </w:rPr>
    </w:lvl>
    <w:lvl w:ilvl="3">
      <w:start w:val="1"/>
      <w:numFmt w:val="decimal"/>
      <w:pStyle w:val="Heading41"/>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30805088"/>
    <w:multiLevelType w:val="hybridMultilevel"/>
    <w:tmpl w:val="7FB6E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3A57AD9"/>
    <w:multiLevelType w:val="hybridMultilevel"/>
    <w:tmpl w:val="419ECC68"/>
    <w:lvl w:ilvl="0" w:tplc="B8E6E2E0">
      <w:start w:val="7"/>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793E23"/>
    <w:multiLevelType w:val="hybridMultilevel"/>
    <w:tmpl w:val="2CEEFB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AD57E5"/>
    <w:multiLevelType w:val="hybridMultilevel"/>
    <w:tmpl w:val="44C6BF4C"/>
    <w:lvl w:ilvl="0" w:tplc="25EAC5E8">
      <w:start w:val="1"/>
      <w:numFmt w:val="decimal"/>
      <w:pStyle w:val="Heading4"/>
      <w:lvlText w:val="%1.1.1.1"/>
      <w:lvlJc w:val="left"/>
      <w:pPr>
        <w:ind w:left="720" w:hanging="360"/>
      </w:pPr>
      <w:rPr>
        <w:rFonts w:hint="default"/>
      </w:rPr>
    </w:lvl>
    <w:lvl w:ilvl="1" w:tplc="F7225C66" w:tentative="1">
      <w:start w:val="1"/>
      <w:numFmt w:val="lowerLetter"/>
      <w:lvlText w:val="%2."/>
      <w:lvlJc w:val="left"/>
      <w:pPr>
        <w:ind w:left="1440" w:hanging="360"/>
      </w:pPr>
    </w:lvl>
    <w:lvl w:ilvl="2" w:tplc="0D420910" w:tentative="1">
      <w:start w:val="1"/>
      <w:numFmt w:val="lowerRoman"/>
      <w:lvlText w:val="%3."/>
      <w:lvlJc w:val="right"/>
      <w:pPr>
        <w:ind w:left="2160" w:hanging="180"/>
      </w:pPr>
    </w:lvl>
    <w:lvl w:ilvl="3" w:tplc="14FEBF34">
      <w:start w:val="1"/>
      <w:numFmt w:val="decimal"/>
      <w:lvlText w:val="%4."/>
      <w:lvlJc w:val="left"/>
      <w:pPr>
        <w:ind w:left="2880" w:hanging="360"/>
      </w:pPr>
    </w:lvl>
    <w:lvl w:ilvl="4" w:tplc="AC12D2CE" w:tentative="1">
      <w:start w:val="1"/>
      <w:numFmt w:val="lowerLetter"/>
      <w:lvlText w:val="%5."/>
      <w:lvlJc w:val="left"/>
      <w:pPr>
        <w:ind w:left="3600" w:hanging="360"/>
      </w:pPr>
    </w:lvl>
    <w:lvl w:ilvl="5" w:tplc="A04880C2" w:tentative="1">
      <w:start w:val="1"/>
      <w:numFmt w:val="lowerRoman"/>
      <w:lvlText w:val="%6."/>
      <w:lvlJc w:val="right"/>
      <w:pPr>
        <w:ind w:left="4320" w:hanging="180"/>
      </w:pPr>
    </w:lvl>
    <w:lvl w:ilvl="6" w:tplc="FF98ED7E" w:tentative="1">
      <w:start w:val="1"/>
      <w:numFmt w:val="decimal"/>
      <w:lvlText w:val="%7."/>
      <w:lvlJc w:val="left"/>
      <w:pPr>
        <w:ind w:left="5040" w:hanging="360"/>
      </w:pPr>
    </w:lvl>
    <w:lvl w:ilvl="7" w:tplc="B0D0AFDE" w:tentative="1">
      <w:start w:val="1"/>
      <w:numFmt w:val="lowerLetter"/>
      <w:lvlText w:val="%8."/>
      <w:lvlJc w:val="left"/>
      <w:pPr>
        <w:ind w:left="5760" w:hanging="360"/>
      </w:pPr>
    </w:lvl>
    <w:lvl w:ilvl="8" w:tplc="881401D2" w:tentative="1">
      <w:start w:val="1"/>
      <w:numFmt w:val="lowerRoman"/>
      <w:lvlText w:val="%9."/>
      <w:lvlJc w:val="right"/>
      <w:pPr>
        <w:ind w:left="6480" w:hanging="180"/>
      </w:pPr>
    </w:lvl>
  </w:abstractNum>
  <w:abstractNum w:abstractNumId="31">
    <w:nsid w:val="3B8D44F1"/>
    <w:multiLevelType w:val="hybridMultilevel"/>
    <w:tmpl w:val="378E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1A2BC4"/>
    <w:multiLevelType w:val="hybridMultilevel"/>
    <w:tmpl w:val="8E5844FE"/>
    <w:lvl w:ilvl="0" w:tplc="CD9C529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F3524E1"/>
    <w:multiLevelType w:val="hybridMultilevel"/>
    <w:tmpl w:val="EBE8B1F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3F301FC"/>
    <w:multiLevelType w:val="hybridMultilevel"/>
    <w:tmpl w:val="C98EC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054E21"/>
    <w:multiLevelType w:val="hybridMultilevel"/>
    <w:tmpl w:val="340E4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A63207"/>
    <w:multiLevelType w:val="hybridMultilevel"/>
    <w:tmpl w:val="07A4A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B35D48"/>
    <w:multiLevelType w:val="hybridMultilevel"/>
    <w:tmpl w:val="9DF67DA0"/>
    <w:lvl w:ilvl="0" w:tplc="040C0001">
      <w:start w:val="1"/>
      <w:numFmt w:val="bullet"/>
      <w:lvlText w:val=""/>
      <w:lvlJc w:val="left"/>
      <w:pPr>
        <w:ind w:left="861" w:hanging="360"/>
      </w:pPr>
      <w:rPr>
        <w:rFonts w:ascii="Symbol" w:hAnsi="Symbol" w:hint="default"/>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8">
    <w:nsid w:val="4FDB4B41"/>
    <w:multiLevelType w:val="hybridMultilevel"/>
    <w:tmpl w:val="7BD4E2E2"/>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0010715"/>
    <w:multiLevelType w:val="hybridMultilevel"/>
    <w:tmpl w:val="BAD29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524B48B3"/>
    <w:multiLevelType w:val="hybridMultilevel"/>
    <w:tmpl w:val="5942AF62"/>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2F722C2"/>
    <w:multiLevelType w:val="hybridMultilevel"/>
    <w:tmpl w:val="28CA5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8CC4087"/>
    <w:multiLevelType w:val="hybridMultilevel"/>
    <w:tmpl w:val="08700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A703BE3"/>
    <w:multiLevelType w:val="hybridMultilevel"/>
    <w:tmpl w:val="387A0C7A"/>
    <w:lvl w:ilvl="0" w:tplc="B8E6E2E0">
      <w:start w:val="7"/>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B1C1B72"/>
    <w:multiLevelType w:val="hybridMultilevel"/>
    <w:tmpl w:val="A86A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EA52F20"/>
    <w:multiLevelType w:val="hybridMultilevel"/>
    <w:tmpl w:val="1FBCB7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65C918AE"/>
    <w:multiLevelType w:val="hybridMultilevel"/>
    <w:tmpl w:val="A9D4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69776CE"/>
    <w:multiLevelType w:val="hybridMultilevel"/>
    <w:tmpl w:val="3782B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68263793"/>
    <w:multiLevelType w:val="hybridMultilevel"/>
    <w:tmpl w:val="A6E4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8C94064"/>
    <w:multiLevelType w:val="hybridMultilevel"/>
    <w:tmpl w:val="04B62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6A604070"/>
    <w:multiLevelType w:val="hybridMultilevel"/>
    <w:tmpl w:val="CB4C99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D5C34D2"/>
    <w:multiLevelType w:val="hybridMultilevel"/>
    <w:tmpl w:val="302A3F06"/>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712E4D08"/>
    <w:multiLevelType w:val="hybridMultilevel"/>
    <w:tmpl w:val="3AFC674E"/>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7DCB1CAC"/>
    <w:multiLevelType w:val="hybridMultilevel"/>
    <w:tmpl w:val="1B447944"/>
    <w:lvl w:ilvl="0" w:tplc="8B34EF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nsid w:val="7FDD23BE"/>
    <w:multiLevelType w:val="hybridMultilevel"/>
    <w:tmpl w:val="FBB4B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0"/>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4"/>
  </w:num>
  <w:num w:numId="5">
    <w:abstractNumId w:val="43"/>
  </w:num>
  <w:num w:numId="6">
    <w:abstractNumId w:val="45"/>
  </w:num>
  <w:num w:numId="7">
    <w:abstractNumId w:val="41"/>
  </w:num>
  <w:num w:numId="8">
    <w:abstractNumId w:val="54"/>
  </w:num>
  <w:num w:numId="9">
    <w:abstractNumId w:val="29"/>
  </w:num>
  <w:num w:numId="10">
    <w:abstractNumId w:val="20"/>
  </w:num>
  <w:num w:numId="11">
    <w:abstractNumId w:val="34"/>
  </w:num>
  <w:num w:numId="12">
    <w:abstractNumId w:val="10"/>
  </w:num>
  <w:num w:numId="13">
    <w:abstractNumId w:val="40"/>
  </w:num>
  <w:num w:numId="14">
    <w:abstractNumId w:val="51"/>
  </w:num>
  <w:num w:numId="15">
    <w:abstractNumId w:val="52"/>
  </w:num>
  <w:num w:numId="16">
    <w:abstractNumId w:val="38"/>
  </w:num>
  <w:num w:numId="17">
    <w:abstractNumId w:val="6"/>
  </w:num>
  <w:num w:numId="18">
    <w:abstractNumId w:val="14"/>
  </w:num>
  <w:num w:numId="19">
    <w:abstractNumId w:val="25"/>
  </w:num>
  <w:num w:numId="20">
    <w:abstractNumId w:val="32"/>
  </w:num>
  <w:num w:numId="21">
    <w:abstractNumId w:val="5"/>
  </w:num>
  <w:num w:numId="22">
    <w:abstractNumId w:val="42"/>
  </w:num>
  <w:num w:numId="23">
    <w:abstractNumId w:val="19"/>
  </w:num>
  <w:num w:numId="24">
    <w:abstractNumId w:val="44"/>
  </w:num>
  <w:num w:numId="25">
    <w:abstractNumId w:val="33"/>
  </w:num>
  <w:num w:numId="26">
    <w:abstractNumId w:val="35"/>
  </w:num>
  <w:num w:numId="27">
    <w:abstractNumId w:val="22"/>
  </w:num>
  <w:num w:numId="28">
    <w:abstractNumId w:val="36"/>
  </w:num>
  <w:num w:numId="29">
    <w:abstractNumId w:val="15"/>
  </w:num>
  <w:num w:numId="30">
    <w:abstractNumId w:val="12"/>
  </w:num>
  <w:num w:numId="31">
    <w:abstractNumId w:val="11"/>
  </w:num>
  <w:num w:numId="32">
    <w:abstractNumId w:val="4"/>
  </w:num>
  <w:num w:numId="33">
    <w:abstractNumId w:val="48"/>
  </w:num>
  <w:num w:numId="34">
    <w:abstractNumId w:val="31"/>
  </w:num>
  <w:num w:numId="35">
    <w:abstractNumId w:val="18"/>
  </w:num>
  <w:num w:numId="36">
    <w:abstractNumId w:val="49"/>
  </w:num>
  <w:num w:numId="37">
    <w:abstractNumId w:val="9"/>
  </w:num>
  <w:num w:numId="38">
    <w:abstractNumId w:val="24"/>
  </w:num>
  <w:num w:numId="39">
    <w:abstractNumId w:val="50"/>
  </w:num>
  <w:num w:numId="40">
    <w:abstractNumId w:val="53"/>
  </w:num>
  <w:num w:numId="41">
    <w:abstractNumId w:val="23"/>
  </w:num>
  <w:num w:numId="42">
    <w:abstractNumId w:val="7"/>
  </w:num>
  <w:num w:numId="43">
    <w:abstractNumId w:val="21"/>
  </w:num>
  <w:num w:numId="44">
    <w:abstractNumId w:val="28"/>
  </w:num>
  <w:num w:numId="45">
    <w:abstractNumId w:val="46"/>
  </w:num>
  <w:num w:numId="46">
    <w:abstractNumId w:val="13"/>
  </w:num>
  <w:num w:numId="47">
    <w:abstractNumId w:val="17"/>
  </w:num>
  <w:num w:numId="48">
    <w:abstractNumId w:val="3"/>
  </w:num>
  <w:num w:numId="49">
    <w:abstractNumId w:val="2"/>
  </w:num>
  <w:num w:numId="50">
    <w:abstractNumId w:val="1"/>
  </w:num>
  <w:num w:numId="51">
    <w:abstractNumId w:val="0"/>
  </w:num>
  <w:num w:numId="52">
    <w:abstractNumId w:val="16"/>
  </w:num>
  <w:num w:numId="53">
    <w:abstractNumId w:val="8"/>
  </w:num>
  <w:num w:numId="54">
    <w:abstractNumId w:val="47"/>
  </w:num>
  <w:num w:numId="55">
    <w:abstractNumId w:val="27"/>
  </w:num>
  <w:num w:numId="56">
    <w:abstractNumId w:val="39"/>
  </w:num>
  <w:num w:numId="57">
    <w:abstractNumId w:val="37"/>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an José Mejia">
    <w15:presenceInfo w15:providerId="AD" w15:userId="S-1-5-21-2127521184-1604012920-1887927527-2435965"/>
  </w15:person>
  <w15:person w15:author="Christian Kotitschke">
    <w15:presenceInfo w15:providerId="AD" w15:userId="S-1-5-21-2127521184-1604012920-1887927527-3661551"/>
  </w15:person>
  <w15:person w15:author="Malini Jagannadhan">
    <w15:presenceInfo w15:providerId="AD" w15:userId="S0037FFE80A0D2AD@LIVE.COM"/>
  </w15:person>
  <w15:person w15:author="Malini Jagannadhan (PHOTOS)">
    <w15:presenceInfo w15:providerId="AD" w15:userId="S-1-5-21-2127521184-1604012920-1887927527-7826410"/>
  </w15:person>
  <w15:person w15:author="Nick Heckman">
    <w15:presenceInfo w15:providerId="AD" w15:userId="S-1-5-21-2127521184-1604012920-1887927527-4841275"/>
  </w15:person>
  <w15:person w15:author="Chris Mabrey">
    <w15:presenceInfo w15:providerId="AD" w15:userId="S-1-5-21-2127521184-1604012920-1887927527-9298683"/>
  </w15:person>
  <w15:person w15:author="Karla Nunez Dominguez">
    <w15:presenceInfo w15:providerId="AD" w15:userId="S-1-5-21-2127521184-1604012920-1887927527-53453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4"/>
  <w:removeDateAndTime/>
  <w:bordersDoNotSurroundHeader/>
  <w:bordersDoNotSurroundFooter/>
  <w:attachedTemplate r:id="rId1"/>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366"/>
    <w:rsid w:val="00000034"/>
    <w:rsid w:val="00004B95"/>
    <w:rsid w:val="000050F4"/>
    <w:rsid w:val="00005C30"/>
    <w:rsid w:val="000107A6"/>
    <w:rsid w:val="00010F22"/>
    <w:rsid w:val="00011B03"/>
    <w:rsid w:val="00011E14"/>
    <w:rsid w:val="00011E5E"/>
    <w:rsid w:val="00014CB5"/>
    <w:rsid w:val="00015327"/>
    <w:rsid w:val="000157F0"/>
    <w:rsid w:val="0001595D"/>
    <w:rsid w:val="000161E3"/>
    <w:rsid w:val="00016DAC"/>
    <w:rsid w:val="00017B14"/>
    <w:rsid w:val="00021798"/>
    <w:rsid w:val="00023A5A"/>
    <w:rsid w:val="000240C8"/>
    <w:rsid w:val="00024607"/>
    <w:rsid w:val="00024A19"/>
    <w:rsid w:val="000254CB"/>
    <w:rsid w:val="000261FF"/>
    <w:rsid w:val="00026317"/>
    <w:rsid w:val="00027D22"/>
    <w:rsid w:val="000301BB"/>
    <w:rsid w:val="000308AB"/>
    <w:rsid w:val="00031ABD"/>
    <w:rsid w:val="000328A3"/>
    <w:rsid w:val="000356C1"/>
    <w:rsid w:val="00035EF6"/>
    <w:rsid w:val="000367D9"/>
    <w:rsid w:val="000370C8"/>
    <w:rsid w:val="000404E1"/>
    <w:rsid w:val="00040D36"/>
    <w:rsid w:val="000429E5"/>
    <w:rsid w:val="00042B25"/>
    <w:rsid w:val="00042BED"/>
    <w:rsid w:val="00044738"/>
    <w:rsid w:val="0005138D"/>
    <w:rsid w:val="0005149E"/>
    <w:rsid w:val="00051C34"/>
    <w:rsid w:val="00055189"/>
    <w:rsid w:val="000564BD"/>
    <w:rsid w:val="000612CF"/>
    <w:rsid w:val="0006190F"/>
    <w:rsid w:val="000624D5"/>
    <w:rsid w:val="00062A1B"/>
    <w:rsid w:val="000632F4"/>
    <w:rsid w:val="00064556"/>
    <w:rsid w:val="00064BBB"/>
    <w:rsid w:val="00067D24"/>
    <w:rsid w:val="000715B7"/>
    <w:rsid w:val="00071DAF"/>
    <w:rsid w:val="00072016"/>
    <w:rsid w:val="00072690"/>
    <w:rsid w:val="000749FA"/>
    <w:rsid w:val="00074CDE"/>
    <w:rsid w:val="00076E7B"/>
    <w:rsid w:val="00076F53"/>
    <w:rsid w:val="0007737E"/>
    <w:rsid w:val="000774E1"/>
    <w:rsid w:val="00077C2C"/>
    <w:rsid w:val="00080F58"/>
    <w:rsid w:val="00081469"/>
    <w:rsid w:val="00081857"/>
    <w:rsid w:val="0008221D"/>
    <w:rsid w:val="00082BF7"/>
    <w:rsid w:val="00083176"/>
    <w:rsid w:val="00083626"/>
    <w:rsid w:val="00083991"/>
    <w:rsid w:val="00084B11"/>
    <w:rsid w:val="00084D7C"/>
    <w:rsid w:val="00086D32"/>
    <w:rsid w:val="00087D9B"/>
    <w:rsid w:val="00091595"/>
    <w:rsid w:val="00091C1E"/>
    <w:rsid w:val="000920E4"/>
    <w:rsid w:val="00094535"/>
    <w:rsid w:val="000946A5"/>
    <w:rsid w:val="00094B44"/>
    <w:rsid w:val="0009700B"/>
    <w:rsid w:val="00097E32"/>
    <w:rsid w:val="000A076F"/>
    <w:rsid w:val="000A267D"/>
    <w:rsid w:val="000A3650"/>
    <w:rsid w:val="000A5905"/>
    <w:rsid w:val="000A6565"/>
    <w:rsid w:val="000B02C8"/>
    <w:rsid w:val="000B0305"/>
    <w:rsid w:val="000B1F64"/>
    <w:rsid w:val="000B1FA8"/>
    <w:rsid w:val="000B4788"/>
    <w:rsid w:val="000B480C"/>
    <w:rsid w:val="000B6274"/>
    <w:rsid w:val="000B782A"/>
    <w:rsid w:val="000C1AE3"/>
    <w:rsid w:val="000C2270"/>
    <w:rsid w:val="000C2E2B"/>
    <w:rsid w:val="000C4ACD"/>
    <w:rsid w:val="000C4EA2"/>
    <w:rsid w:val="000C611B"/>
    <w:rsid w:val="000D3FA8"/>
    <w:rsid w:val="000D4AC7"/>
    <w:rsid w:val="000D5FF7"/>
    <w:rsid w:val="000D601B"/>
    <w:rsid w:val="000D695A"/>
    <w:rsid w:val="000D73EB"/>
    <w:rsid w:val="000D7C08"/>
    <w:rsid w:val="000E1778"/>
    <w:rsid w:val="000E2804"/>
    <w:rsid w:val="000E4DDB"/>
    <w:rsid w:val="000E64A8"/>
    <w:rsid w:val="000F052B"/>
    <w:rsid w:val="000F0DA6"/>
    <w:rsid w:val="000F0E31"/>
    <w:rsid w:val="000F15FC"/>
    <w:rsid w:val="000F596B"/>
    <w:rsid w:val="000F5BDB"/>
    <w:rsid w:val="000F5E56"/>
    <w:rsid w:val="000F7BB3"/>
    <w:rsid w:val="00100C08"/>
    <w:rsid w:val="00101440"/>
    <w:rsid w:val="001015C2"/>
    <w:rsid w:val="00101AB8"/>
    <w:rsid w:val="00104111"/>
    <w:rsid w:val="00104B97"/>
    <w:rsid w:val="00104D97"/>
    <w:rsid w:val="0010674B"/>
    <w:rsid w:val="0010779F"/>
    <w:rsid w:val="0011006B"/>
    <w:rsid w:val="00110F73"/>
    <w:rsid w:val="00111326"/>
    <w:rsid w:val="00111528"/>
    <w:rsid w:val="001118F2"/>
    <w:rsid w:val="00112B81"/>
    <w:rsid w:val="0011610B"/>
    <w:rsid w:val="00116B18"/>
    <w:rsid w:val="00121240"/>
    <w:rsid w:val="001217E1"/>
    <w:rsid w:val="001223B9"/>
    <w:rsid w:val="00122D43"/>
    <w:rsid w:val="001239D1"/>
    <w:rsid w:val="00123B86"/>
    <w:rsid w:val="00123F08"/>
    <w:rsid w:val="001248E0"/>
    <w:rsid w:val="00124A66"/>
    <w:rsid w:val="00124B37"/>
    <w:rsid w:val="001253D4"/>
    <w:rsid w:val="0012549F"/>
    <w:rsid w:val="0012682B"/>
    <w:rsid w:val="00127075"/>
    <w:rsid w:val="00127204"/>
    <w:rsid w:val="00127C6B"/>
    <w:rsid w:val="00127D2E"/>
    <w:rsid w:val="00130414"/>
    <w:rsid w:val="00131137"/>
    <w:rsid w:val="0013175E"/>
    <w:rsid w:val="001319E6"/>
    <w:rsid w:val="001320D8"/>
    <w:rsid w:val="00135236"/>
    <w:rsid w:val="001408A0"/>
    <w:rsid w:val="00141508"/>
    <w:rsid w:val="0014235B"/>
    <w:rsid w:val="00143B30"/>
    <w:rsid w:val="0014562F"/>
    <w:rsid w:val="00145DBB"/>
    <w:rsid w:val="00145F05"/>
    <w:rsid w:val="001464F3"/>
    <w:rsid w:val="001470F7"/>
    <w:rsid w:val="0014713E"/>
    <w:rsid w:val="00147454"/>
    <w:rsid w:val="00147F13"/>
    <w:rsid w:val="00150BDE"/>
    <w:rsid w:val="00151714"/>
    <w:rsid w:val="00151C96"/>
    <w:rsid w:val="00153A23"/>
    <w:rsid w:val="0015518C"/>
    <w:rsid w:val="00156195"/>
    <w:rsid w:val="0015681C"/>
    <w:rsid w:val="001578F4"/>
    <w:rsid w:val="00160566"/>
    <w:rsid w:val="00160B34"/>
    <w:rsid w:val="00161633"/>
    <w:rsid w:val="00161D94"/>
    <w:rsid w:val="0016274F"/>
    <w:rsid w:val="00162BD5"/>
    <w:rsid w:val="00162D27"/>
    <w:rsid w:val="00162EE2"/>
    <w:rsid w:val="001634B4"/>
    <w:rsid w:val="00163CD9"/>
    <w:rsid w:val="00163CE1"/>
    <w:rsid w:val="00163FF4"/>
    <w:rsid w:val="00166305"/>
    <w:rsid w:val="00166534"/>
    <w:rsid w:val="0017036D"/>
    <w:rsid w:val="00171D8D"/>
    <w:rsid w:val="00172353"/>
    <w:rsid w:val="001728B9"/>
    <w:rsid w:val="00172984"/>
    <w:rsid w:val="00173D5D"/>
    <w:rsid w:val="00173D6C"/>
    <w:rsid w:val="001752AE"/>
    <w:rsid w:val="0017561C"/>
    <w:rsid w:val="001756AE"/>
    <w:rsid w:val="0017660A"/>
    <w:rsid w:val="001772A8"/>
    <w:rsid w:val="00177B1F"/>
    <w:rsid w:val="00177DCB"/>
    <w:rsid w:val="00181CA6"/>
    <w:rsid w:val="00182E09"/>
    <w:rsid w:val="00183C04"/>
    <w:rsid w:val="001842B0"/>
    <w:rsid w:val="001868ED"/>
    <w:rsid w:val="001875B3"/>
    <w:rsid w:val="00190403"/>
    <w:rsid w:val="00190F00"/>
    <w:rsid w:val="00191C60"/>
    <w:rsid w:val="00191C7E"/>
    <w:rsid w:val="00192EE2"/>
    <w:rsid w:val="00193F0C"/>
    <w:rsid w:val="00194612"/>
    <w:rsid w:val="00194EC0"/>
    <w:rsid w:val="00195A36"/>
    <w:rsid w:val="00195AB3"/>
    <w:rsid w:val="00196251"/>
    <w:rsid w:val="00197EA8"/>
    <w:rsid w:val="001A07FB"/>
    <w:rsid w:val="001A084E"/>
    <w:rsid w:val="001A08C0"/>
    <w:rsid w:val="001A12DA"/>
    <w:rsid w:val="001A3425"/>
    <w:rsid w:val="001A39E4"/>
    <w:rsid w:val="001A4ED8"/>
    <w:rsid w:val="001A6E7A"/>
    <w:rsid w:val="001A7C3C"/>
    <w:rsid w:val="001B04A8"/>
    <w:rsid w:val="001B0A22"/>
    <w:rsid w:val="001B1E5E"/>
    <w:rsid w:val="001B2467"/>
    <w:rsid w:val="001B2931"/>
    <w:rsid w:val="001B4C54"/>
    <w:rsid w:val="001B4C85"/>
    <w:rsid w:val="001B750B"/>
    <w:rsid w:val="001B7B05"/>
    <w:rsid w:val="001C2C85"/>
    <w:rsid w:val="001C301F"/>
    <w:rsid w:val="001C3025"/>
    <w:rsid w:val="001C315B"/>
    <w:rsid w:val="001C5B03"/>
    <w:rsid w:val="001C5D3C"/>
    <w:rsid w:val="001C63B9"/>
    <w:rsid w:val="001C6CF8"/>
    <w:rsid w:val="001C7498"/>
    <w:rsid w:val="001D1366"/>
    <w:rsid w:val="001D2849"/>
    <w:rsid w:val="001D2A19"/>
    <w:rsid w:val="001D3A7B"/>
    <w:rsid w:val="001D4719"/>
    <w:rsid w:val="001D55B4"/>
    <w:rsid w:val="001D57E2"/>
    <w:rsid w:val="001D5C09"/>
    <w:rsid w:val="001D5E8D"/>
    <w:rsid w:val="001D7718"/>
    <w:rsid w:val="001E01D7"/>
    <w:rsid w:val="001E0562"/>
    <w:rsid w:val="001E122D"/>
    <w:rsid w:val="001E160B"/>
    <w:rsid w:val="001E19FF"/>
    <w:rsid w:val="001E307A"/>
    <w:rsid w:val="001E3C74"/>
    <w:rsid w:val="001E55F9"/>
    <w:rsid w:val="001E6034"/>
    <w:rsid w:val="001F0DFC"/>
    <w:rsid w:val="001F122D"/>
    <w:rsid w:val="001F38AA"/>
    <w:rsid w:val="001F3916"/>
    <w:rsid w:val="001F39B5"/>
    <w:rsid w:val="001F4310"/>
    <w:rsid w:val="001F45CC"/>
    <w:rsid w:val="001F4E72"/>
    <w:rsid w:val="001F517B"/>
    <w:rsid w:val="001F70AE"/>
    <w:rsid w:val="001F7E22"/>
    <w:rsid w:val="00203059"/>
    <w:rsid w:val="00204EC9"/>
    <w:rsid w:val="0020510D"/>
    <w:rsid w:val="0021079B"/>
    <w:rsid w:val="002118D2"/>
    <w:rsid w:val="00213906"/>
    <w:rsid w:val="00213C4F"/>
    <w:rsid w:val="00214046"/>
    <w:rsid w:val="002149BA"/>
    <w:rsid w:val="00215A54"/>
    <w:rsid w:val="00215DFA"/>
    <w:rsid w:val="002161E5"/>
    <w:rsid w:val="0021679C"/>
    <w:rsid w:val="002202A6"/>
    <w:rsid w:val="0022064F"/>
    <w:rsid w:val="002228BE"/>
    <w:rsid w:val="0022347A"/>
    <w:rsid w:val="002241CE"/>
    <w:rsid w:val="00225F9C"/>
    <w:rsid w:val="00226C01"/>
    <w:rsid w:val="00226D3C"/>
    <w:rsid w:val="00227AAA"/>
    <w:rsid w:val="00230884"/>
    <w:rsid w:val="00230A01"/>
    <w:rsid w:val="00230FCC"/>
    <w:rsid w:val="0023105E"/>
    <w:rsid w:val="00240DD9"/>
    <w:rsid w:val="00241963"/>
    <w:rsid w:val="00243328"/>
    <w:rsid w:val="002447BF"/>
    <w:rsid w:val="00244CDC"/>
    <w:rsid w:val="002500D3"/>
    <w:rsid w:val="0025062F"/>
    <w:rsid w:val="002522E2"/>
    <w:rsid w:val="00253AF6"/>
    <w:rsid w:val="0025484D"/>
    <w:rsid w:val="00254D38"/>
    <w:rsid w:val="00260B96"/>
    <w:rsid w:val="00262133"/>
    <w:rsid w:val="00263525"/>
    <w:rsid w:val="002636EA"/>
    <w:rsid w:val="00263CB7"/>
    <w:rsid w:val="00263FFB"/>
    <w:rsid w:val="002645F9"/>
    <w:rsid w:val="00264A18"/>
    <w:rsid w:val="00264FE2"/>
    <w:rsid w:val="00265E26"/>
    <w:rsid w:val="002667EE"/>
    <w:rsid w:val="00267536"/>
    <w:rsid w:val="002676B1"/>
    <w:rsid w:val="0026772B"/>
    <w:rsid w:val="00270E68"/>
    <w:rsid w:val="002720CC"/>
    <w:rsid w:val="00272770"/>
    <w:rsid w:val="00273503"/>
    <w:rsid w:val="00274426"/>
    <w:rsid w:val="00276391"/>
    <w:rsid w:val="00276D15"/>
    <w:rsid w:val="00276E2C"/>
    <w:rsid w:val="00280B73"/>
    <w:rsid w:val="002811A0"/>
    <w:rsid w:val="00281992"/>
    <w:rsid w:val="00281A04"/>
    <w:rsid w:val="00282E87"/>
    <w:rsid w:val="00283B0D"/>
    <w:rsid w:val="00284A9D"/>
    <w:rsid w:val="00286100"/>
    <w:rsid w:val="002870FB"/>
    <w:rsid w:val="00287EB9"/>
    <w:rsid w:val="002906B0"/>
    <w:rsid w:val="0029307F"/>
    <w:rsid w:val="00293AC7"/>
    <w:rsid w:val="00293E9F"/>
    <w:rsid w:val="00294660"/>
    <w:rsid w:val="00296E4C"/>
    <w:rsid w:val="002A031C"/>
    <w:rsid w:val="002A09BB"/>
    <w:rsid w:val="002A1758"/>
    <w:rsid w:val="002A2FA2"/>
    <w:rsid w:val="002A4A7F"/>
    <w:rsid w:val="002A5DA5"/>
    <w:rsid w:val="002A5E35"/>
    <w:rsid w:val="002A5E7A"/>
    <w:rsid w:val="002A6817"/>
    <w:rsid w:val="002A7E1D"/>
    <w:rsid w:val="002B0034"/>
    <w:rsid w:val="002B06D4"/>
    <w:rsid w:val="002B06DB"/>
    <w:rsid w:val="002B0A93"/>
    <w:rsid w:val="002B2C41"/>
    <w:rsid w:val="002B2DE1"/>
    <w:rsid w:val="002B319E"/>
    <w:rsid w:val="002B3CF6"/>
    <w:rsid w:val="002B470C"/>
    <w:rsid w:val="002B4C85"/>
    <w:rsid w:val="002B670C"/>
    <w:rsid w:val="002C0584"/>
    <w:rsid w:val="002C0596"/>
    <w:rsid w:val="002C08F6"/>
    <w:rsid w:val="002C186C"/>
    <w:rsid w:val="002C2DE1"/>
    <w:rsid w:val="002C4AF0"/>
    <w:rsid w:val="002C6A24"/>
    <w:rsid w:val="002C73DA"/>
    <w:rsid w:val="002D07D5"/>
    <w:rsid w:val="002D0BB3"/>
    <w:rsid w:val="002D30A5"/>
    <w:rsid w:val="002D3165"/>
    <w:rsid w:val="002D44FB"/>
    <w:rsid w:val="002D4DDF"/>
    <w:rsid w:val="002D6082"/>
    <w:rsid w:val="002D7334"/>
    <w:rsid w:val="002D73EC"/>
    <w:rsid w:val="002D7D04"/>
    <w:rsid w:val="002E0E27"/>
    <w:rsid w:val="002E10D1"/>
    <w:rsid w:val="002E11F0"/>
    <w:rsid w:val="002E1A00"/>
    <w:rsid w:val="002E22E9"/>
    <w:rsid w:val="002E2398"/>
    <w:rsid w:val="002E23C1"/>
    <w:rsid w:val="002E2C24"/>
    <w:rsid w:val="002E33F3"/>
    <w:rsid w:val="002E42CB"/>
    <w:rsid w:val="002E62C8"/>
    <w:rsid w:val="002E6489"/>
    <w:rsid w:val="002E678A"/>
    <w:rsid w:val="002E6ACD"/>
    <w:rsid w:val="002F195F"/>
    <w:rsid w:val="002F2A49"/>
    <w:rsid w:val="002F38E6"/>
    <w:rsid w:val="002F4622"/>
    <w:rsid w:val="002F4B81"/>
    <w:rsid w:val="002F4DFF"/>
    <w:rsid w:val="002F6A24"/>
    <w:rsid w:val="002F72BF"/>
    <w:rsid w:val="00300540"/>
    <w:rsid w:val="003012F7"/>
    <w:rsid w:val="003018BF"/>
    <w:rsid w:val="00302583"/>
    <w:rsid w:val="0030273E"/>
    <w:rsid w:val="00302C5D"/>
    <w:rsid w:val="00303E5F"/>
    <w:rsid w:val="00305B7E"/>
    <w:rsid w:val="0030622A"/>
    <w:rsid w:val="00306832"/>
    <w:rsid w:val="00306D5E"/>
    <w:rsid w:val="0030762F"/>
    <w:rsid w:val="00310083"/>
    <w:rsid w:val="0031111C"/>
    <w:rsid w:val="00312207"/>
    <w:rsid w:val="003127E1"/>
    <w:rsid w:val="00314CD4"/>
    <w:rsid w:val="003155A9"/>
    <w:rsid w:val="00315BA1"/>
    <w:rsid w:val="00317BE7"/>
    <w:rsid w:val="00322746"/>
    <w:rsid w:val="00322849"/>
    <w:rsid w:val="0032315E"/>
    <w:rsid w:val="0032352F"/>
    <w:rsid w:val="00323A4C"/>
    <w:rsid w:val="00324210"/>
    <w:rsid w:val="00324548"/>
    <w:rsid w:val="00325442"/>
    <w:rsid w:val="00325A68"/>
    <w:rsid w:val="003270B8"/>
    <w:rsid w:val="003272FE"/>
    <w:rsid w:val="003279AF"/>
    <w:rsid w:val="0033099B"/>
    <w:rsid w:val="00331DE1"/>
    <w:rsid w:val="00333F17"/>
    <w:rsid w:val="00334C92"/>
    <w:rsid w:val="003359DF"/>
    <w:rsid w:val="0033646E"/>
    <w:rsid w:val="00336621"/>
    <w:rsid w:val="0033684C"/>
    <w:rsid w:val="00336F8A"/>
    <w:rsid w:val="00337813"/>
    <w:rsid w:val="00340015"/>
    <w:rsid w:val="00340E89"/>
    <w:rsid w:val="00342530"/>
    <w:rsid w:val="0034295A"/>
    <w:rsid w:val="00342A41"/>
    <w:rsid w:val="00342AD7"/>
    <w:rsid w:val="00342B45"/>
    <w:rsid w:val="00343224"/>
    <w:rsid w:val="00343C8B"/>
    <w:rsid w:val="00344072"/>
    <w:rsid w:val="0034412D"/>
    <w:rsid w:val="00344300"/>
    <w:rsid w:val="00346205"/>
    <w:rsid w:val="0034646C"/>
    <w:rsid w:val="003467D7"/>
    <w:rsid w:val="0034766A"/>
    <w:rsid w:val="00347B5C"/>
    <w:rsid w:val="00350AE4"/>
    <w:rsid w:val="00350DBC"/>
    <w:rsid w:val="003512CD"/>
    <w:rsid w:val="00353BD8"/>
    <w:rsid w:val="00354D20"/>
    <w:rsid w:val="0035670A"/>
    <w:rsid w:val="00356D1E"/>
    <w:rsid w:val="00357907"/>
    <w:rsid w:val="003601BC"/>
    <w:rsid w:val="0036041B"/>
    <w:rsid w:val="003621AD"/>
    <w:rsid w:val="00363C09"/>
    <w:rsid w:val="00364C6D"/>
    <w:rsid w:val="003659A9"/>
    <w:rsid w:val="00367456"/>
    <w:rsid w:val="00367497"/>
    <w:rsid w:val="00370BBC"/>
    <w:rsid w:val="00372213"/>
    <w:rsid w:val="0037303E"/>
    <w:rsid w:val="003730F5"/>
    <w:rsid w:val="003748DA"/>
    <w:rsid w:val="0037574A"/>
    <w:rsid w:val="003763AA"/>
    <w:rsid w:val="003770F7"/>
    <w:rsid w:val="0038070E"/>
    <w:rsid w:val="00380AD8"/>
    <w:rsid w:val="00381458"/>
    <w:rsid w:val="00381C2A"/>
    <w:rsid w:val="00382333"/>
    <w:rsid w:val="00382BD3"/>
    <w:rsid w:val="00383833"/>
    <w:rsid w:val="003840AB"/>
    <w:rsid w:val="003841F8"/>
    <w:rsid w:val="00384A6D"/>
    <w:rsid w:val="00385E0E"/>
    <w:rsid w:val="0038612F"/>
    <w:rsid w:val="00387916"/>
    <w:rsid w:val="003904B4"/>
    <w:rsid w:val="00390DA6"/>
    <w:rsid w:val="003913FE"/>
    <w:rsid w:val="00391F63"/>
    <w:rsid w:val="0039299A"/>
    <w:rsid w:val="00394677"/>
    <w:rsid w:val="003946EE"/>
    <w:rsid w:val="00394966"/>
    <w:rsid w:val="00394980"/>
    <w:rsid w:val="003951B0"/>
    <w:rsid w:val="003A050B"/>
    <w:rsid w:val="003A0FCF"/>
    <w:rsid w:val="003A2824"/>
    <w:rsid w:val="003A2C47"/>
    <w:rsid w:val="003A3313"/>
    <w:rsid w:val="003A3803"/>
    <w:rsid w:val="003A3D34"/>
    <w:rsid w:val="003A5C71"/>
    <w:rsid w:val="003A6A0C"/>
    <w:rsid w:val="003A711D"/>
    <w:rsid w:val="003A7DE7"/>
    <w:rsid w:val="003B001B"/>
    <w:rsid w:val="003B0289"/>
    <w:rsid w:val="003B0469"/>
    <w:rsid w:val="003B0CD5"/>
    <w:rsid w:val="003B0E9C"/>
    <w:rsid w:val="003B12B9"/>
    <w:rsid w:val="003B1670"/>
    <w:rsid w:val="003B3AB3"/>
    <w:rsid w:val="003B4731"/>
    <w:rsid w:val="003B4E76"/>
    <w:rsid w:val="003B5193"/>
    <w:rsid w:val="003B7590"/>
    <w:rsid w:val="003C1885"/>
    <w:rsid w:val="003C1CED"/>
    <w:rsid w:val="003C2206"/>
    <w:rsid w:val="003C2AC5"/>
    <w:rsid w:val="003C30E5"/>
    <w:rsid w:val="003C32AD"/>
    <w:rsid w:val="003C372C"/>
    <w:rsid w:val="003C40AB"/>
    <w:rsid w:val="003C4FCA"/>
    <w:rsid w:val="003C654F"/>
    <w:rsid w:val="003C6981"/>
    <w:rsid w:val="003C6D8A"/>
    <w:rsid w:val="003C7444"/>
    <w:rsid w:val="003D0202"/>
    <w:rsid w:val="003D0577"/>
    <w:rsid w:val="003D21ED"/>
    <w:rsid w:val="003D371C"/>
    <w:rsid w:val="003D4B44"/>
    <w:rsid w:val="003D51F5"/>
    <w:rsid w:val="003E14EC"/>
    <w:rsid w:val="003E230B"/>
    <w:rsid w:val="003E2E47"/>
    <w:rsid w:val="003E3993"/>
    <w:rsid w:val="003E496C"/>
    <w:rsid w:val="003E4CDF"/>
    <w:rsid w:val="003E6D8A"/>
    <w:rsid w:val="003F00F3"/>
    <w:rsid w:val="003F04E2"/>
    <w:rsid w:val="003F3E02"/>
    <w:rsid w:val="003F416A"/>
    <w:rsid w:val="003F4C75"/>
    <w:rsid w:val="003F4D83"/>
    <w:rsid w:val="003F6F6E"/>
    <w:rsid w:val="003F7844"/>
    <w:rsid w:val="003F7C82"/>
    <w:rsid w:val="0040064F"/>
    <w:rsid w:val="00400FAA"/>
    <w:rsid w:val="00402690"/>
    <w:rsid w:val="00402DB7"/>
    <w:rsid w:val="00403746"/>
    <w:rsid w:val="00406024"/>
    <w:rsid w:val="00407480"/>
    <w:rsid w:val="004106EE"/>
    <w:rsid w:val="00412C60"/>
    <w:rsid w:val="00416EEA"/>
    <w:rsid w:val="00417C9A"/>
    <w:rsid w:val="00417FD3"/>
    <w:rsid w:val="004210FA"/>
    <w:rsid w:val="00422026"/>
    <w:rsid w:val="004246AD"/>
    <w:rsid w:val="00426B80"/>
    <w:rsid w:val="00426EAC"/>
    <w:rsid w:val="0042713D"/>
    <w:rsid w:val="0042732D"/>
    <w:rsid w:val="0042786B"/>
    <w:rsid w:val="00430D20"/>
    <w:rsid w:val="00432A22"/>
    <w:rsid w:val="00432CC0"/>
    <w:rsid w:val="0043350B"/>
    <w:rsid w:val="004349FA"/>
    <w:rsid w:val="00436354"/>
    <w:rsid w:val="004363FD"/>
    <w:rsid w:val="00442142"/>
    <w:rsid w:val="00443368"/>
    <w:rsid w:val="00443450"/>
    <w:rsid w:val="00443BAC"/>
    <w:rsid w:val="004441A9"/>
    <w:rsid w:val="00444324"/>
    <w:rsid w:val="0044442A"/>
    <w:rsid w:val="00444470"/>
    <w:rsid w:val="0044502F"/>
    <w:rsid w:val="00445812"/>
    <w:rsid w:val="00445B41"/>
    <w:rsid w:val="00445C23"/>
    <w:rsid w:val="00446A1D"/>
    <w:rsid w:val="00446EDA"/>
    <w:rsid w:val="004473E1"/>
    <w:rsid w:val="0044744C"/>
    <w:rsid w:val="00447FB7"/>
    <w:rsid w:val="00452057"/>
    <w:rsid w:val="004520D3"/>
    <w:rsid w:val="00452721"/>
    <w:rsid w:val="0045375B"/>
    <w:rsid w:val="004549AF"/>
    <w:rsid w:val="0045608F"/>
    <w:rsid w:val="00460360"/>
    <w:rsid w:val="00461634"/>
    <w:rsid w:val="00461803"/>
    <w:rsid w:val="00462C7B"/>
    <w:rsid w:val="00463350"/>
    <w:rsid w:val="00463F3C"/>
    <w:rsid w:val="00466427"/>
    <w:rsid w:val="00466907"/>
    <w:rsid w:val="0046775C"/>
    <w:rsid w:val="00471230"/>
    <w:rsid w:val="00471426"/>
    <w:rsid w:val="004734D2"/>
    <w:rsid w:val="00473ACE"/>
    <w:rsid w:val="00474224"/>
    <w:rsid w:val="00475FE3"/>
    <w:rsid w:val="00477AFF"/>
    <w:rsid w:val="004818B1"/>
    <w:rsid w:val="00481CDD"/>
    <w:rsid w:val="0048644A"/>
    <w:rsid w:val="00487BA8"/>
    <w:rsid w:val="0049019C"/>
    <w:rsid w:val="00490802"/>
    <w:rsid w:val="004937B3"/>
    <w:rsid w:val="00494D5A"/>
    <w:rsid w:val="00495649"/>
    <w:rsid w:val="00496398"/>
    <w:rsid w:val="00496D80"/>
    <w:rsid w:val="004A410E"/>
    <w:rsid w:val="004A4732"/>
    <w:rsid w:val="004A599D"/>
    <w:rsid w:val="004A6825"/>
    <w:rsid w:val="004A6E33"/>
    <w:rsid w:val="004B077F"/>
    <w:rsid w:val="004B0CC7"/>
    <w:rsid w:val="004B21CB"/>
    <w:rsid w:val="004B2A9E"/>
    <w:rsid w:val="004B324D"/>
    <w:rsid w:val="004B32B8"/>
    <w:rsid w:val="004B49ED"/>
    <w:rsid w:val="004B5A8C"/>
    <w:rsid w:val="004B5FCF"/>
    <w:rsid w:val="004B7629"/>
    <w:rsid w:val="004C02A2"/>
    <w:rsid w:val="004C1645"/>
    <w:rsid w:val="004C237D"/>
    <w:rsid w:val="004C2C74"/>
    <w:rsid w:val="004C30BD"/>
    <w:rsid w:val="004C3500"/>
    <w:rsid w:val="004C5480"/>
    <w:rsid w:val="004D00C9"/>
    <w:rsid w:val="004D0BED"/>
    <w:rsid w:val="004D0E5D"/>
    <w:rsid w:val="004D218E"/>
    <w:rsid w:val="004D3240"/>
    <w:rsid w:val="004D3A11"/>
    <w:rsid w:val="004D5C2B"/>
    <w:rsid w:val="004D673C"/>
    <w:rsid w:val="004E0609"/>
    <w:rsid w:val="004E169F"/>
    <w:rsid w:val="004E1960"/>
    <w:rsid w:val="004E287E"/>
    <w:rsid w:val="004E464B"/>
    <w:rsid w:val="004E56E5"/>
    <w:rsid w:val="004E5BF6"/>
    <w:rsid w:val="004E5CE6"/>
    <w:rsid w:val="004E7B01"/>
    <w:rsid w:val="004F071D"/>
    <w:rsid w:val="004F0DB2"/>
    <w:rsid w:val="004F29B1"/>
    <w:rsid w:val="004F2EF5"/>
    <w:rsid w:val="004F47E9"/>
    <w:rsid w:val="004F67BE"/>
    <w:rsid w:val="004F6CB8"/>
    <w:rsid w:val="004F6FD1"/>
    <w:rsid w:val="00500262"/>
    <w:rsid w:val="0050075F"/>
    <w:rsid w:val="00500E8B"/>
    <w:rsid w:val="00501C26"/>
    <w:rsid w:val="00501F97"/>
    <w:rsid w:val="00502653"/>
    <w:rsid w:val="005026A8"/>
    <w:rsid w:val="0050298E"/>
    <w:rsid w:val="00502997"/>
    <w:rsid w:val="00502D36"/>
    <w:rsid w:val="00503D59"/>
    <w:rsid w:val="00503E98"/>
    <w:rsid w:val="005046D9"/>
    <w:rsid w:val="00504E7E"/>
    <w:rsid w:val="005062E2"/>
    <w:rsid w:val="005108DE"/>
    <w:rsid w:val="00511D6B"/>
    <w:rsid w:val="005129A1"/>
    <w:rsid w:val="00512E0E"/>
    <w:rsid w:val="005132CE"/>
    <w:rsid w:val="00513F46"/>
    <w:rsid w:val="00514AC8"/>
    <w:rsid w:val="00515F8C"/>
    <w:rsid w:val="00516714"/>
    <w:rsid w:val="00516935"/>
    <w:rsid w:val="00517947"/>
    <w:rsid w:val="005216C3"/>
    <w:rsid w:val="00521F92"/>
    <w:rsid w:val="00522749"/>
    <w:rsid w:val="00522E7E"/>
    <w:rsid w:val="005232D3"/>
    <w:rsid w:val="00524545"/>
    <w:rsid w:val="0053307F"/>
    <w:rsid w:val="0053439A"/>
    <w:rsid w:val="00535B1C"/>
    <w:rsid w:val="00535F7B"/>
    <w:rsid w:val="005369A5"/>
    <w:rsid w:val="00536F15"/>
    <w:rsid w:val="00537251"/>
    <w:rsid w:val="00537BB3"/>
    <w:rsid w:val="00541DE6"/>
    <w:rsid w:val="00544363"/>
    <w:rsid w:val="0054528D"/>
    <w:rsid w:val="00547A30"/>
    <w:rsid w:val="005527CC"/>
    <w:rsid w:val="005551DD"/>
    <w:rsid w:val="00555C01"/>
    <w:rsid w:val="005561B5"/>
    <w:rsid w:val="005568CC"/>
    <w:rsid w:val="0056184D"/>
    <w:rsid w:val="0056194D"/>
    <w:rsid w:val="00561B61"/>
    <w:rsid w:val="005622F7"/>
    <w:rsid w:val="00564E7F"/>
    <w:rsid w:val="005655DD"/>
    <w:rsid w:val="0056580B"/>
    <w:rsid w:val="00566D2A"/>
    <w:rsid w:val="005721AA"/>
    <w:rsid w:val="00572B09"/>
    <w:rsid w:val="005763AC"/>
    <w:rsid w:val="00577354"/>
    <w:rsid w:val="005774DC"/>
    <w:rsid w:val="005804AB"/>
    <w:rsid w:val="00580936"/>
    <w:rsid w:val="00580DBC"/>
    <w:rsid w:val="0058123E"/>
    <w:rsid w:val="005815DD"/>
    <w:rsid w:val="00582766"/>
    <w:rsid w:val="0058358E"/>
    <w:rsid w:val="00583C63"/>
    <w:rsid w:val="005840B3"/>
    <w:rsid w:val="00590364"/>
    <w:rsid w:val="005918E7"/>
    <w:rsid w:val="00594709"/>
    <w:rsid w:val="00594C45"/>
    <w:rsid w:val="00595C3C"/>
    <w:rsid w:val="005A112C"/>
    <w:rsid w:val="005A1345"/>
    <w:rsid w:val="005A21DD"/>
    <w:rsid w:val="005A2273"/>
    <w:rsid w:val="005A6CE5"/>
    <w:rsid w:val="005A72EA"/>
    <w:rsid w:val="005B00F8"/>
    <w:rsid w:val="005B2AD8"/>
    <w:rsid w:val="005B2BD0"/>
    <w:rsid w:val="005B3C90"/>
    <w:rsid w:val="005B5E43"/>
    <w:rsid w:val="005B6DED"/>
    <w:rsid w:val="005B6E88"/>
    <w:rsid w:val="005B7177"/>
    <w:rsid w:val="005C0B3B"/>
    <w:rsid w:val="005C0F23"/>
    <w:rsid w:val="005C2672"/>
    <w:rsid w:val="005C4257"/>
    <w:rsid w:val="005C5E04"/>
    <w:rsid w:val="005C6334"/>
    <w:rsid w:val="005C64AA"/>
    <w:rsid w:val="005D0386"/>
    <w:rsid w:val="005D2513"/>
    <w:rsid w:val="005D26D8"/>
    <w:rsid w:val="005D38A6"/>
    <w:rsid w:val="005D3CB5"/>
    <w:rsid w:val="005D4B47"/>
    <w:rsid w:val="005D5A7B"/>
    <w:rsid w:val="005D68E7"/>
    <w:rsid w:val="005D7DC6"/>
    <w:rsid w:val="005E12E0"/>
    <w:rsid w:val="005E1604"/>
    <w:rsid w:val="005E1E21"/>
    <w:rsid w:val="005E2054"/>
    <w:rsid w:val="005E20A6"/>
    <w:rsid w:val="005E243D"/>
    <w:rsid w:val="005E3188"/>
    <w:rsid w:val="005E34A1"/>
    <w:rsid w:val="005E3F3E"/>
    <w:rsid w:val="005E5F50"/>
    <w:rsid w:val="005E7F42"/>
    <w:rsid w:val="005F32F8"/>
    <w:rsid w:val="005F3C2C"/>
    <w:rsid w:val="005F5554"/>
    <w:rsid w:val="006008CD"/>
    <w:rsid w:val="006012CD"/>
    <w:rsid w:val="00602AC0"/>
    <w:rsid w:val="00603BD4"/>
    <w:rsid w:val="00603CBE"/>
    <w:rsid w:val="006048DA"/>
    <w:rsid w:val="0060632C"/>
    <w:rsid w:val="00606677"/>
    <w:rsid w:val="00606A74"/>
    <w:rsid w:val="00607698"/>
    <w:rsid w:val="00607C5D"/>
    <w:rsid w:val="00610E58"/>
    <w:rsid w:val="0061156E"/>
    <w:rsid w:val="00611797"/>
    <w:rsid w:val="006122DD"/>
    <w:rsid w:val="00612CE0"/>
    <w:rsid w:val="00612F00"/>
    <w:rsid w:val="00615E4D"/>
    <w:rsid w:val="0061616A"/>
    <w:rsid w:val="0061618C"/>
    <w:rsid w:val="006169AE"/>
    <w:rsid w:val="00617CD1"/>
    <w:rsid w:val="00617D97"/>
    <w:rsid w:val="0062094F"/>
    <w:rsid w:val="00621308"/>
    <w:rsid w:val="00621B44"/>
    <w:rsid w:val="00622483"/>
    <w:rsid w:val="0062295B"/>
    <w:rsid w:val="006235AC"/>
    <w:rsid w:val="00626996"/>
    <w:rsid w:val="00626ED3"/>
    <w:rsid w:val="00627876"/>
    <w:rsid w:val="006278E9"/>
    <w:rsid w:val="00632FE4"/>
    <w:rsid w:val="00633EB1"/>
    <w:rsid w:val="00633F6E"/>
    <w:rsid w:val="00635DC5"/>
    <w:rsid w:val="00636BAE"/>
    <w:rsid w:val="00636FFF"/>
    <w:rsid w:val="00637676"/>
    <w:rsid w:val="0064050A"/>
    <w:rsid w:val="00640652"/>
    <w:rsid w:val="00640960"/>
    <w:rsid w:val="00640C30"/>
    <w:rsid w:val="00641CF0"/>
    <w:rsid w:val="006436C9"/>
    <w:rsid w:val="00643CF5"/>
    <w:rsid w:val="00643DCA"/>
    <w:rsid w:val="0064412C"/>
    <w:rsid w:val="00644E6B"/>
    <w:rsid w:val="0064540C"/>
    <w:rsid w:val="00646D36"/>
    <w:rsid w:val="0064786C"/>
    <w:rsid w:val="0064795E"/>
    <w:rsid w:val="00651F41"/>
    <w:rsid w:val="006526C1"/>
    <w:rsid w:val="00652786"/>
    <w:rsid w:val="00652D43"/>
    <w:rsid w:val="00653C7C"/>
    <w:rsid w:val="00654107"/>
    <w:rsid w:val="006551AC"/>
    <w:rsid w:val="006556C1"/>
    <w:rsid w:val="00660194"/>
    <w:rsid w:val="006627D9"/>
    <w:rsid w:val="006630DF"/>
    <w:rsid w:val="00665385"/>
    <w:rsid w:val="006658F9"/>
    <w:rsid w:val="00665ABF"/>
    <w:rsid w:val="00665F4F"/>
    <w:rsid w:val="006668D0"/>
    <w:rsid w:val="006669D7"/>
    <w:rsid w:val="00667023"/>
    <w:rsid w:val="0066710E"/>
    <w:rsid w:val="00673753"/>
    <w:rsid w:val="006738D0"/>
    <w:rsid w:val="00673F9B"/>
    <w:rsid w:val="00675DCB"/>
    <w:rsid w:val="006778D3"/>
    <w:rsid w:val="006779B2"/>
    <w:rsid w:val="00677F7C"/>
    <w:rsid w:val="00680C8C"/>
    <w:rsid w:val="00680F51"/>
    <w:rsid w:val="006810B0"/>
    <w:rsid w:val="00681613"/>
    <w:rsid w:val="00681738"/>
    <w:rsid w:val="00682358"/>
    <w:rsid w:val="006824FE"/>
    <w:rsid w:val="00682598"/>
    <w:rsid w:val="00682FFB"/>
    <w:rsid w:val="00683011"/>
    <w:rsid w:val="006833A7"/>
    <w:rsid w:val="00683640"/>
    <w:rsid w:val="00683F44"/>
    <w:rsid w:val="00684044"/>
    <w:rsid w:val="00684445"/>
    <w:rsid w:val="00686550"/>
    <w:rsid w:val="00687BEA"/>
    <w:rsid w:val="00687D04"/>
    <w:rsid w:val="00691BA7"/>
    <w:rsid w:val="00691DFF"/>
    <w:rsid w:val="0069244D"/>
    <w:rsid w:val="00692CE4"/>
    <w:rsid w:val="006935D6"/>
    <w:rsid w:val="00693627"/>
    <w:rsid w:val="00693C41"/>
    <w:rsid w:val="00695D56"/>
    <w:rsid w:val="00697AFC"/>
    <w:rsid w:val="006A066A"/>
    <w:rsid w:val="006A070C"/>
    <w:rsid w:val="006A192C"/>
    <w:rsid w:val="006A2046"/>
    <w:rsid w:val="006A36E7"/>
    <w:rsid w:val="006A53CE"/>
    <w:rsid w:val="006A6F7D"/>
    <w:rsid w:val="006A72AF"/>
    <w:rsid w:val="006A74F6"/>
    <w:rsid w:val="006B02A4"/>
    <w:rsid w:val="006B15D7"/>
    <w:rsid w:val="006B23D6"/>
    <w:rsid w:val="006B338B"/>
    <w:rsid w:val="006B39CB"/>
    <w:rsid w:val="006B5E85"/>
    <w:rsid w:val="006B6CF4"/>
    <w:rsid w:val="006B7E0F"/>
    <w:rsid w:val="006C0DA4"/>
    <w:rsid w:val="006C15B5"/>
    <w:rsid w:val="006C2571"/>
    <w:rsid w:val="006C5013"/>
    <w:rsid w:val="006C57E9"/>
    <w:rsid w:val="006D07AC"/>
    <w:rsid w:val="006D15EB"/>
    <w:rsid w:val="006D165F"/>
    <w:rsid w:val="006D2DAA"/>
    <w:rsid w:val="006D5078"/>
    <w:rsid w:val="006D5BBC"/>
    <w:rsid w:val="006D6080"/>
    <w:rsid w:val="006D6EE8"/>
    <w:rsid w:val="006D711E"/>
    <w:rsid w:val="006E2B27"/>
    <w:rsid w:val="006E41A9"/>
    <w:rsid w:val="006E4513"/>
    <w:rsid w:val="006E55B4"/>
    <w:rsid w:val="006E63AE"/>
    <w:rsid w:val="006E7B69"/>
    <w:rsid w:val="006F4C45"/>
    <w:rsid w:val="006F5245"/>
    <w:rsid w:val="006F529E"/>
    <w:rsid w:val="006F5C23"/>
    <w:rsid w:val="006F65B1"/>
    <w:rsid w:val="006F6B20"/>
    <w:rsid w:val="006F7683"/>
    <w:rsid w:val="006F771E"/>
    <w:rsid w:val="00700479"/>
    <w:rsid w:val="00701091"/>
    <w:rsid w:val="00703021"/>
    <w:rsid w:val="00703690"/>
    <w:rsid w:val="00703DE9"/>
    <w:rsid w:val="00706817"/>
    <w:rsid w:val="00707B26"/>
    <w:rsid w:val="007101B4"/>
    <w:rsid w:val="007102DE"/>
    <w:rsid w:val="00710ACD"/>
    <w:rsid w:val="00713284"/>
    <w:rsid w:val="00713832"/>
    <w:rsid w:val="0071426F"/>
    <w:rsid w:val="00714448"/>
    <w:rsid w:val="00716C8E"/>
    <w:rsid w:val="00717691"/>
    <w:rsid w:val="007206BA"/>
    <w:rsid w:val="00720DEA"/>
    <w:rsid w:val="00721833"/>
    <w:rsid w:val="00722C06"/>
    <w:rsid w:val="00722FB1"/>
    <w:rsid w:val="007249CE"/>
    <w:rsid w:val="0072527C"/>
    <w:rsid w:val="00730801"/>
    <w:rsid w:val="00733205"/>
    <w:rsid w:val="00735009"/>
    <w:rsid w:val="00743929"/>
    <w:rsid w:val="00744160"/>
    <w:rsid w:val="00746A42"/>
    <w:rsid w:val="00747219"/>
    <w:rsid w:val="00747843"/>
    <w:rsid w:val="00750DEF"/>
    <w:rsid w:val="00751684"/>
    <w:rsid w:val="007534A6"/>
    <w:rsid w:val="00754A95"/>
    <w:rsid w:val="00754C9A"/>
    <w:rsid w:val="00754D02"/>
    <w:rsid w:val="00754D85"/>
    <w:rsid w:val="007573EF"/>
    <w:rsid w:val="00763189"/>
    <w:rsid w:val="00764922"/>
    <w:rsid w:val="007657CA"/>
    <w:rsid w:val="007664B6"/>
    <w:rsid w:val="007706B4"/>
    <w:rsid w:val="0077192A"/>
    <w:rsid w:val="00772F10"/>
    <w:rsid w:val="007747A5"/>
    <w:rsid w:val="00774BFA"/>
    <w:rsid w:val="00780BE0"/>
    <w:rsid w:val="0078105E"/>
    <w:rsid w:val="0078132A"/>
    <w:rsid w:val="00781712"/>
    <w:rsid w:val="00783650"/>
    <w:rsid w:val="00783CD2"/>
    <w:rsid w:val="007854D7"/>
    <w:rsid w:val="00785FA4"/>
    <w:rsid w:val="0078667A"/>
    <w:rsid w:val="00787DF5"/>
    <w:rsid w:val="0079228A"/>
    <w:rsid w:val="00793934"/>
    <w:rsid w:val="00794F2F"/>
    <w:rsid w:val="00795C85"/>
    <w:rsid w:val="007979BB"/>
    <w:rsid w:val="007A116A"/>
    <w:rsid w:val="007A1311"/>
    <w:rsid w:val="007A256E"/>
    <w:rsid w:val="007A3FBC"/>
    <w:rsid w:val="007A4996"/>
    <w:rsid w:val="007A652A"/>
    <w:rsid w:val="007A665C"/>
    <w:rsid w:val="007A73D0"/>
    <w:rsid w:val="007B3911"/>
    <w:rsid w:val="007B4118"/>
    <w:rsid w:val="007B5773"/>
    <w:rsid w:val="007C024C"/>
    <w:rsid w:val="007C19A1"/>
    <w:rsid w:val="007C1AD5"/>
    <w:rsid w:val="007C2C35"/>
    <w:rsid w:val="007C6A9A"/>
    <w:rsid w:val="007C6F71"/>
    <w:rsid w:val="007C7D45"/>
    <w:rsid w:val="007D0EA4"/>
    <w:rsid w:val="007D2ABA"/>
    <w:rsid w:val="007D3D99"/>
    <w:rsid w:val="007D3E47"/>
    <w:rsid w:val="007D6AF0"/>
    <w:rsid w:val="007E1978"/>
    <w:rsid w:val="007E243A"/>
    <w:rsid w:val="007E2E4C"/>
    <w:rsid w:val="007E452F"/>
    <w:rsid w:val="007E46FF"/>
    <w:rsid w:val="007E570D"/>
    <w:rsid w:val="007E5F69"/>
    <w:rsid w:val="007E6B3A"/>
    <w:rsid w:val="007F019A"/>
    <w:rsid w:val="007F0A4C"/>
    <w:rsid w:val="007F2911"/>
    <w:rsid w:val="007F2A3D"/>
    <w:rsid w:val="007F2FC4"/>
    <w:rsid w:val="007F3111"/>
    <w:rsid w:val="007F373B"/>
    <w:rsid w:val="007F41FD"/>
    <w:rsid w:val="00804FFE"/>
    <w:rsid w:val="00810022"/>
    <w:rsid w:val="0081089D"/>
    <w:rsid w:val="00812BA2"/>
    <w:rsid w:val="008136FB"/>
    <w:rsid w:val="008158F0"/>
    <w:rsid w:val="00815B00"/>
    <w:rsid w:val="00820248"/>
    <w:rsid w:val="00820BF6"/>
    <w:rsid w:val="00822238"/>
    <w:rsid w:val="00823053"/>
    <w:rsid w:val="00823721"/>
    <w:rsid w:val="00825217"/>
    <w:rsid w:val="00827828"/>
    <w:rsid w:val="00830092"/>
    <w:rsid w:val="00830322"/>
    <w:rsid w:val="00830B2B"/>
    <w:rsid w:val="00831D62"/>
    <w:rsid w:val="00833EA5"/>
    <w:rsid w:val="00836D22"/>
    <w:rsid w:val="00841913"/>
    <w:rsid w:val="00841F84"/>
    <w:rsid w:val="00841F86"/>
    <w:rsid w:val="008420AC"/>
    <w:rsid w:val="008423F1"/>
    <w:rsid w:val="00842CEB"/>
    <w:rsid w:val="0084329A"/>
    <w:rsid w:val="00843C70"/>
    <w:rsid w:val="00843D2A"/>
    <w:rsid w:val="00844042"/>
    <w:rsid w:val="008451A8"/>
    <w:rsid w:val="00846791"/>
    <w:rsid w:val="008471B7"/>
    <w:rsid w:val="0084767E"/>
    <w:rsid w:val="008478BF"/>
    <w:rsid w:val="00847932"/>
    <w:rsid w:val="008503B2"/>
    <w:rsid w:val="0085052F"/>
    <w:rsid w:val="0085062B"/>
    <w:rsid w:val="00851FF5"/>
    <w:rsid w:val="00852B45"/>
    <w:rsid w:val="00852C3D"/>
    <w:rsid w:val="0085320E"/>
    <w:rsid w:val="00854870"/>
    <w:rsid w:val="008556F7"/>
    <w:rsid w:val="00855D18"/>
    <w:rsid w:val="008562EA"/>
    <w:rsid w:val="00856DAA"/>
    <w:rsid w:val="00864404"/>
    <w:rsid w:val="00864FD9"/>
    <w:rsid w:val="00865875"/>
    <w:rsid w:val="00865995"/>
    <w:rsid w:val="00865B49"/>
    <w:rsid w:val="008668FE"/>
    <w:rsid w:val="00867BE5"/>
    <w:rsid w:val="008700FD"/>
    <w:rsid w:val="00871678"/>
    <w:rsid w:val="008717D9"/>
    <w:rsid w:val="008720AE"/>
    <w:rsid w:val="00872C33"/>
    <w:rsid w:val="0087370B"/>
    <w:rsid w:val="0087606A"/>
    <w:rsid w:val="008765E4"/>
    <w:rsid w:val="008800A0"/>
    <w:rsid w:val="008809F5"/>
    <w:rsid w:val="00880EDA"/>
    <w:rsid w:val="00881333"/>
    <w:rsid w:val="00882302"/>
    <w:rsid w:val="008823C0"/>
    <w:rsid w:val="00884AB6"/>
    <w:rsid w:val="0088579E"/>
    <w:rsid w:val="00885A62"/>
    <w:rsid w:val="00886041"/>
    <w:rsid w:val="00886054"/>
    <w:rsid w:val="008872EC"/>
    <w:rsid w:val="00893B4D"/>
    <w:rsid w:val="00894F34"/>
    <w:rsid w:val="008A1965"/>
    <w:rsid w:val="008A2848"/>
    <w:rsid w:val="008A61F6"/>
    <w:rsid w:val="008A6ABD"/>
    <w:rsid w:val="008B0D1B"/>
    <w:rsid w:val="008B2F9F"/>
    <w:rsid w:val="008B4A3D"/>
    <w:rsid w:val="008B5069"/>
    <w:rsid w:val="008B52E6"/>
    <w:rsid w:val="008B5A12"/>
    <w:rsid w:val="008B60D8"/>
    <w:rsid w:val="008B652F"/>
    <w:rsid w:val="008B6A58"/>
    <w:rsid w:val="008B7947"/>
    <w:rsid w:val="008B7F39"/>
    <w:rsid w:val="008C10A8"/>
    <w:rsid w:val="008C30BA"/>
    <w:rsid w:val="008C4909"/>
    <w:rsid w:val="008C64C5"/>
    <w:rsid w:val="008C6EFE"/>
    <w:rsid w:val="008D04B3"/>
    <w:rsid w:val="008D1418"/>
    <w:rsid w:val="008D1F5A"/>
    <w:rsid w:val="008D39F5"/>
    <w:rsid w:val="008D4962"/>
    <w:rsid w:val="008D4CDF"/>
    <w:rsid w:val="008D5B69"/>
    <w:rsid w:val="008D65BC"/>
    <w:rsid w:val="008D73DF"/>
    <w:rsid w:val="008D741A"/>
    <w:rsid w:val="008E05C6"/>
    <w:rsid w:val="008E11DD"/>
    <w:rsid w:val="008E3D38"/>
    <w:rsid w:val="008F3F17"/>
    <w:rsid w:val="008F4E5C"/>
    <w:rsid w:val="008F4FC3"/>
    <w:rsid w:val="008F51C7"/>
    <w:rsid w:val="008F54F3"/>
    <w:rsid w:val="008F592B"/>
    <w:rsid w:val="008F7791"/>
    <w:rsid w:val="0090096A"/>
    <w:rsid w:val="0090364B"/>
    <w:rsid w:val="009055BE"/>
    <w:rsid w:val="0091273C"/>
    <w:rsid w:val="009131F7"/>
    <w:rsid w:val="009135EE"/>
    <w:rsid w:val="00914A8D"/>
    <w:rsid w:val="00915F72"/>
    <w:rsid w:val="00917888"/>
    <w:rsid w:val="00920261"/>
    <w:rsid w:val="0092462B"/>
    <w:rsid w:val="00925023"/>
    <w:rsid w:val="00925209"/>
    <w:rsid w:val="00925AE1"/>
    <w:rsid w:val="00925CD9"/>
    <w:rsid w:val="00925F07"/>
    <w:rsid w:val="00925F2F"/>
    <w:rsid w:val="009268AC"/>
    <w:rsid w:val="00926AD3"/>
    <w:rsid w:val="00926F84"/>
    <w:rsid w:val="0093017C"/>
    <w:rsid w:val="0093025F"/>
    <w:rsid w:val="0093054C"/>
    <w:rsid w:val="00931425"/>
    <w:rsid w:val="00932C29"/>
    <w:rsid w:val="00933BF4"/>
    <w:rsid w:val="0093533D"/>
    <w:rsid w:val="00935953"/>
    <w:rsid w:val="00936443"/>
    <w:rsid w:val="00936FC9"/>
    <w:rsid w:val="009372B2"/>
    <w:rsid w:val="00937489"/>
    <w:rsid w:val="009406BF"/>
    <w:rsid w:val="00941371"/>
    <w:rsid w:val="009426AB"/>
    <w:rsid w:val="00945AE4"/>
    <w:rsid w:val="0094644F"/>
    <w:rsid w:val="00947620"/>
    <w:rsid w:val="00950AC5"/>
    <w:rsid w:val="00951DA7"/>
    <w:rsid w:val="00951E7A"/>
    <w:rsid w:val="00956318"/>
    <w:rsid w:val="00956A99"/>
    <w:rsid w:val="0096145D"/>
    <w:rsid w:val="00961DD1"/>
    <w:rsid w:val="009627F3"/>
    <w:rsid w:val="00964E60"/>
    <w:rsid w:val="0096531F"/>
    <w:rsid w:val="00966BB7"/>
    <w:rsid w:val="0096781D"/>
    <w:rsid w:val="0097083E"/>
    <w:rsid w:val="00970F1D"/>
    <w:rsid w:val="00971CDA"/>
    <w:rsid w:val="00971D0B"/>
    <w:rsid w:val="009723BC"/>
    <w:rsid w:val="00972DB7"/>
    <w:rsid w:val="0097546D"/>
    <w:rsid w:val="009828E0"/>
    <w:rsid w:val="0098378B"/>
    <w:rsid w:val="00984281"/>
    <w:rsid w:val="00990F73"/>
    <w:rsid w:val="00991D34"/>
    <w:rsid w:val="009927CA"/>
    <w:rsid w:val="00994BA8"/>
    <w:rsid w:val="00995FDC"/>
    <w:rsid w:val="009973DC"/>
    <w:rsid w:val="009978C0"/>
    <w:rsid w:val="0099797C"/>
    <w:rsid w:val="00997E02"/>
    <w:rsid w:val="009A0B26"/>
    <w:rsid w:val="009A24DB"/>
    <w:rsid w:val="009A3127"/>
    <w:rsid w:val="009A51E8"/>
    <w:rsid w:val="009A5B16"/>
    <w:rsid w:val="009B1312"/>
    <w:rsid w:val="009B2B5A"/>
    <w:rsid w:val="009B5DE4"/>
    <w:rsid w:val="009B5E4E"/>
    <w:rsid w:val="009B5FCC"/>
    <w:rsid w:val="009B600D"/>
    <w:rsid w:val="009B62B4"/>
    <w:rsid w:val="009B709A"/>
    <w:rsid w:val="009C0D4C"/>
    <w:rsid w:val="009C1FB5"/>
    <w:rsid w:val="009C1FCA"/>
    <w:rsid w:val="009C237B"/>
    <w:rsid w:val="009C245D"/>
    <w:rsid w:val="009C2A66"/>
    <w:rsid w:val="009C2D43"/>
    <w:rsid w:val="009C2D7F"/>
    <w:rsid w:val="009C36BB"/>
    <w:rsid w:val="009C4A74"/>
    <w:rsid w:val="009C5120"/>
    <w:rsid w:val="009C542C"/>
    <w:rsid w:val="009C5736"/>
    <w:rsid w:val="009C5FFE"/>
    <w:rsid w:val="009C775F"/>
    <w:rsid w:val="009D1ACC"/>
    <w:rsid w:val="009D21F3"/>
    <w:rsid w:val="009D24A8"/>
    <w:rsid w:val="009D55D1"/>
    <w:rsid w:val="009D60AF"/>
    <w:rsid w:val="009D60DC"/>
    <w:rsid w:val="009D6AE6"/>
    <w:rsid w:val="009D6BAA"/>
    <w:rsid w:val="009D728F"/>
    <w:rsid w:val="009D7B0F"/>
    <w:rsid w:val="009D7F69"/>
    <w:rsid w:val="009E0345"/>
    <w:rsid w:val="009E11E5"/>
    <w:rsid w:val="009E2BFA"/>
    <w:rsid w:val="009E35F4"/>
    <w:rsid w:val="009E4A0E"/>
    <w:rsid w:val="009E5AD8"/>
    <w:rsid w:val="009E6265"/>
    <w:rsid w:val="009E69C1"/>
    <w:rsid w:val="009F13D8"/>
    <w:rsid w:val="009F15CB"/>
    <w:rsid w:val="009F1FE9"/>
    <w:rsid w:val="009F5E6A"/>
    <w:rsid w:val="009F6192"/>
    <w:rsid w:val="009F6D90"/>
    <w:rsid w:val="009F728C"/>
    <w:rsid w:val="009F77D2"/>
    <w:rsid w:val="009F7B85"/>
    <w:rsid w:val="009F7CD4"/>
    <w:rsid w:val="00A00640"/>
    <w:rsid w:val="00A03AA8"/>
    <w:rsid w:val="00A066FD"/>
    <w:rsid w:val="00A06CB7"/>
    <w:rsid w:val="00A06F51"/>
    <w:rsid w:val="00A0710D"/>
    <w:rsid w:val="00A1137D"/>
    <w:rsid w:val="00A11F92"/>
    <w:rsid w:val="00A12C37"/>
    <w:rsid w:val="00A13418"/>
    <w:rsid w:val="00A145B8"/>
    <w:rsid w:val="00A14A6B"/>
    <w:rsid w:val="00A14BD4"/>
    <w:rsid w:val="00A15371"/>
    <w:rsid w:val="00A22B56"/>
    <w:rsid w:val="00A23734"/>
    <w:rsid w:val="00A25648"/>
    <w:rsid w:val="00A264C4"/>
    <w:rsid w:val="00A3047B"/>
    <w:rsid w:val="00A3089C"/>
    <w:rsid w:val="00A33F99"/>
    <w:rsid w:val="00A347E7"/>
    <w:rsid w:val="00A3657A"/>
    <w:rsid w:val="00A36817"/>
    <w:rsid w:val="00A40CD5"/>
    <w:rsid w:val="00A4111A"/>
    <w:rsid w:val="00A41A4B"/>
    <w:rsid w:val="00A42EF8"/>
    <w:rsid w:val="00A439C1"/>
    <w:rsid w:val="00A446DE"/>
    <w:rsid w:val="00A44C4C"/>
    <w:rsid w:val="00A44D32"/>
    <w:rsid w:val="00A4633F"/>
    <w:rsid w:val="00A46690"/>
    <w:rsid w:val="00A467B6"/>
    <w:rsid w:val="00A47BD7"/>
    <w:rsid w:val="00A51B3E"/>
    <w:rsid w:val="00A52164"/>
    <w:rsid w:val="00A52764"/>
    <w:rsid w:val="00A53024"/>
    <w:rsid w:val="00A542CD"/>
    <w:rsid w:val="00A56328"/>
    <w:rsid w:val="00A56D10"/>
    <w:rsid w:val="00A57275"/>
    <w:rsid w:val="00A60EA3"/>
    <w:rsid w:val="00A62087"/>
    <w:rsid w:val="00A63AAD"/>
    <w:rsid w:val="00A65531"/>
    <w:rsid w:val="00A65BDB"/>
    <w:rsid w:val="00A66C47"/>
    <w:rsid w:val="00A70AA8"/>
    <w:rsid w:val="00A71A98"/>
    <w:rsid w:val="00A71CE4"/>
    <w:rsid w:val="00A72BA6"/>
    <w:rsid w:val="00A73151"/>
    <w:rsid w:val="00A739F8"/>
    <w:rsid w:val="00A74608"/>
    <w:rsid w:val="00A756F2"/>
    <w:rsid w:val="00A763A2"/>
    <w:rsid w:val="00A7709A"/>
    <w:rsid w:val="00A77EE4"/>
    <w:rsid w:val="00A77F4D"/>
    <w:rsid w:val="00A800FE"/>
    <w:rsid w:val="00A81375"/>
    <w:rsid w:val="00A81E24"/>
    <w:rsid w:val="00A8280D"/>
    <w:rsid w:val="00A83076"/>
    <w:rsid w:val="00A8367C"/>
    <w:rsid w:val="00A83887"/>
    <w:rsid w:val="00A83AE4"/>
    <w:rsid w:val="00A83F87"/>
    <w:rsid w:val="00A85292"/>
    <w:rsid w:val="00A903FF"/>
    <w:rsid w:val="00A91E12"/>
    <w:rsid w:val="00A92034"/>
    <w:rsid w:val="00A94D4F"/>
    <w:rsid w:val="00A94FD1"/>
    <w:rsid w:val="00A94FE2"/>
    <w:rsid w:val="00A9689D"/>
    <w:rsid w:val="00A96956"/>
    <w:rsid w:val="00A96C88"/>
    <w:rsid w:val="00A97208"/>
    <w:rsid w:val="00A97682"/>
    <w:rsid w:val="00A97D9A"/>
    <w:rsid w:val="00AA046D"/>
    <w:rsid w:val="00AA2AE3"/>
    <w:rsid w:val="00AA3019"/>
    <w:rsid w:val="00AA32F9"/>
    <w:rsid w:val="00AA4641"/>
    <w:rsid w:val="00AA61CC"/>
    <w:rsid w:val="00AA696A"/>
    <w:rsid w:val="00AA6D34"/>
    <w:rsid w:val="00AB0061"/>
    <w:rsid w:val="00AB2473"/>
    <w:rsid w:val="00AB290B"/>
    <w:rsid w:val="00AB2B24"/>
    <w:rsid w:val="00AB2C5D"/>
    <w:rsid w:val="00AB2C65"/>
    <w:rsid w:val="00AB35DD"/>
    <w:rsid w:val="00AB3E21"/>
    <w:rsid w:val="00AB4522"/>
    <w:rsid w:val="00AB46E1"/>
    <w:rsid w:val="00AB59CE"/>
    <w:rsid w:val="00AB666A"/>
    <w:rsid w:val="00AB79BB"/>
    <w:rsid w:val="00AC07E1"/>
    <w:rsid w:val="00AC0D98"/>
    <w:rsid w:val="00AC2FE4"/>
    <w:rsid w:val="00AC3AE1"/>
    <w:rsid w:val="00AC4F22"/>
    <w:rsid w:val="00AC5569"/>
    <w:rsid w:val="00AC576B"/>
    <w:rsid w:val="00AC609E"/>
    <w:rsid w:val="00AC62E9"/>
    <w:rsid w:val="00AC668F"/>
    <w:rsid w:val="00AC7514"/>
    <w:rsid w:val="00AD07AF"/>
    <w:rsid w:val="00AD0BB3"/>
    <w:rsid w:val="00AD103D"/>
    <w:rsid w:val="00AD13A0"/>
    <w:rsid w:val="00AD1C80"/>
    <w:rsid w:val="00AD3149"/>
    <w:rsid w:val="00AD35C0"/>
    <w:rsid w:val="00AD3A42"/>
    <w:rsid w:val="00AD3B2D"/>
    <w:rsid w:val="00AD4BB5"/>
    <w:rsid w:val="00AD50EE"/>
    <w:rsid w:val="00AD551F"/>
    <w:rsid w:val="00AD5FCE"/>
    <w:rsid w:val="00AE1438"/>
    <w:rsid w:val="00AE2312"/>
    <w:rsid w:val="00AE661A"/>
    <w:rsid w:val="00AE6E31"/>
    <w:rsid w:val="00AF1212"/>
    <w:rsid w:val="00AF1335"/>
    <w:rsid w:val="00AF1FCF"/>
    <w:rsid w:val="00AF2654"/>
    <w:rsid w:val="00AF26DC"/>
    <w:rsid w:val="00AF3746"/>
    <w:rsid w:val="00AF4C8D"/>
    <w:rsid w:val="00AF5FA9"/>
    <w:rsid w:val="00AF63FD"/>
    <w:rsid w:val="00AF7168"/>
    <w:rsid w:val="00AF7A28"/>
    <w:rsid w:val="00B00200"/>
    <w:rsid w:val="00B027D9"/>
    <w:rsid w:val="00B029EA"/>
    <w:rsid w:val="00B02CC3"/>
    <w:rsid w:val="00B03023"/>
    <w:rsid w:val="00B03F35"/>
    <w:rsid w:val="00B05684"/>
    <w:rsid w:val="00B0656E"/>
    <w:rsid w:val="00B072AD"/>
    <w:rsid w:val="00B108FE"/>
    <w:rsid w:val="00B10CE0"/>
    <w:rsid w:val="00B1305C"/>
    <w:rsid w:val="00B14DBF"/>
    <w:rsid w:val="00B157A7"/>
    <w:rsid w:val="00B15CCF"/>
    <w:rsid w:val="00B15F53"/>
    <w:rsid w:val="00B1601E"/>
    <w:rsid w:val="00B16F7E"/>
    <w:rsid w:val="00B17569"/>
    <w:rsid w:val="00B20B4B"/>
    <w:rsid w:val="00B22435"/>
    <w:rsid w:val="00B22C6A"/>
    <w:rsid w:val="00B23590"/>
    <w:rsid w:val="00B23F92"/>
    <w:rsid w:val="00B30546"/>
    <w:rsid w:val="00B31895"/>
    <w:rsid w:val="00B329C2"/>
    <w:rsid w:val="00B33B38"/>
    <w:rsid w:val="00B3426B"/>
    <w:rsid w:val="00B35660"/>
    <w:rsid w:val="00B35D8A"/>
    <w:rsid w:val="00B3654E"/>
    <w:rsid w:val="00B37000"/>
    <w:rsid w:val="00B37345"/>
    <w:rsid w:val="00B3754F"/>
    <w:rsid w:val="00B411B3"/>
    <w:rsid w:val="00B4249C"/>
    <w:rsid w:val="00B42829"/>
    <w:rsid w:val="00B476DE"/>
    <w:rsid w:val="00B51077"/>
    <w:rsid w:val="00B51A0B"/>
    <w:rsid w:val="00B52C60"/>
    <w:rsid w:val="00B53925"/>
    <w:rsid w:val="00B552AF"/>
    <w:rsid w:val="00B553B9"/>
    <w:rsid w:val="00B56765"/>
    <w:rsid w:val="00B56CFB"/>
    <w:rsid w:val="00B601D7"/>
    <w:rsid w:val="00B619C6"/>
    <w:rsid w:val="00B63E7B"/>
    <w:rsid w:val="00B65B54"/>
    <w:rsid w:val="00B660CC"/>
    <w:rsid w:val="00B707A4"/>
    <w:rsid w:val="00B713FD"/>
    <w:rsid w:val="00B71883"/>
    <w:rsid w:val="00B71912"/>
    <w:rsid w:val="00B71998"/>
    <w:rsid w:val="00B72ADF"/>
    <w:rsid w:val="00B7408C"/>
    <w:rsid w:val="00B7445F"/>
    <w:rsid w:val="00B75A53"/>
    <w:rsid w:val="00B7622D"/>
    <w:rsid w:val="00B766AD"/>
    <w:rsid w:val="00B772A6"/>
    <w:rsid w:val="00B77D17"/>
    <w:rsid w:val="00B77F98"/>
    <w:rsid w:val="00B826FC"/>
    <w:rsid w:val="00B84F06"/>
    <w:rsid w:val="00B84F8D"/>
    <w:rsid w:val="00B85537"/>
    <w:rsid w:val="00B864CD"/>
    <w:rsid w:val="00B86A8E"/>
    <w:rsid w:val="00B86B04"/>
    <w:rsid w:val="00B86B4A"/>
    <w:rsid w:val="00B86D21"/>
    <w:rsid w:val="00B87555"/>
    <w:rsid w:val="00B90E92"/>
    <w:rsid w:val="00B914E4"/>
    <w:rsid w:val="00B919D4"/>
    <w:rsid w:val="00B91DC7"/>
    <w:rsid w:val="00B91E8A"/>
    <w:rsid w:val="00B91F16"/>
    <w:rsid w:val="00B92347"/>
    <w:rsid w:val="00B92C45"/>
    <w:rsid w:val="00B93C46"/>
    <w:rsid w:val="00B94096"/>
    <w:rsid w:val="00B95505"/>
    <w:rsid w:val="00B96360"/>
    <w:rsid w:val="00B9697B"/>
    <w:rsid w:val="00B9741F"/>
    <w:rsid w:val="00BA0054"/>
    <w:rsid w:val="00BA0494"/>
    <w:rsid w:val="00BA1682"/>
    <w:rsid w:val="00BA1923"/>
    <w:rsid w:val="00BA2B5D"/>
    <w:rsid w:val="00BA2BB6"/>
    <w:rsid w:val="00BA46A7"/>
    <w:rsid w:val="00BA548B"/>
    <w:rsid w:val="00BA6182"/>
    <w:rsid w:val="00BA6E3A"/>
    <w:rsid w:val="00BB0485"/>
    <w:rsid w:val="00BB10BB"/>
    <w:rsid w:val="00BB11F4"/>
    <w:rsid w:val="00BB1717"/>
    <w:rsid w:val="00BB2C47"/>
    <w:rsid w:val="00BB3ED1"/>
    <w:rsid w:val="00BB55DE"/>
    <w:rsid w:val="00BB5D10"/>
    <w:rsid w:val="00BB7620"/>
    <w:rsid w:val="00BC2027"/>
    <w:rsid w:val="00BC2383"/>
    <w:rsid w:val="00BC4353"/>
    <w:rsid w:val="00BC43CF"/>
    <w:rsid w:val="00BC50BF"/>
    <w:rsid w:val="00BC5760"/>
    <w:rsid w:val="00BC6043"/>
    <w:rsid w:val="00BC6626"/>
    <w:rsid w:val="00BC784F"/>
    <w:rsid w:val="00BD00BC"/>
    <w:rsid w:val="00BD10F4"/>
    <w:rsid w:val="00BD121B"/>
    <w:rsid w:val="00BD1B82"/>
    <w:rsid w:val="00BD24D8"/>
    <w:rsid w:val="00BD2585"/>
    <w:rsid w:val="00BD2869"/>
    <w:rsid w:val="00BD394A"/>
    <w:rsid w:val="00BD406C"/>
    <w:rsid w:val="00BD44D9"/>
    <w:rsid w:val="00BD7635"/>
    <w:rsid w:val="00BE0562"/>
    <w:rsid w:val="00BE057D"/>
    <w:rsid w:val="00BE3E95"/>
    <w:rsid w:val="00BE4EC2"/>
    <w:rsid w:val="00BE61C5"/>
    <w:rsid w:val="00BE72CA"/>
    <w:rsid w:val="00BF2AAD"/>
    <w:rsid w:val="00BF3625"/>
    <w:rsid w:val="00BF4F1D"/>
    <w:rsid w:val="00BF6374"/>
    <w:rsid w:val="00C00D7E"/>
    <w:rsid w:val="00C01E16"/>
    <w:rsid w:val="00C0397C"/>
    <w:rsid w:val="00C04731"/>
    <w:rsid w:val="00C0549D"/>
    <w:rsid w:val="00C05E05"/>
    <w:rsid w:val="00C063A4"/>
    <w:rsid w:val="00C078AA"/>
    <w:rsid w:val="00C10257"/>
    <w:rsid w:val="00C1186F"/>
    <w:rsid w:val="00C11CD8"/>
    <w:rsid w:val="00C129CF"/>
    <w:rsid w:val="00C12B4C"/>
    <w:rsid w:val="00C12CBC"/>
    <w:rsid w:val="00C13983"/>
    <w:rsid w:val="00C13C9E"/>
    <w:rsid w:val="00C1488C"/>
    <w:rsid w:val="00C15898"/>
    <w:rsid w:val="00C15B30"/>
    <w:rsid w:val="00C163A0"/>
    <w:rsid w:val="00C167BD"/>
    <w:rsid w:val="00C21122"/>
    <w:rsid w:val="00C2138F"/>
    <w:rsid w:val="00C21A69"/>
    <w:rsid w:val="00C21FBC"/>
    <w:rsid w:val="00C263CB"/>
    <w:rsid w:val="00C2779E"/>
    <w:rsid w:val="00C31A06"/>
    <w:rsid w:val="00C31C1F"/>
    <w:rsid w:val="00C321D5"/>
    <w:rsid w:val="00C323F7"/>
    <w:rsid w:val="00C327CF"/>
    <w:rsid w:val="00C328E7"/>
    <w:rsid w:val="00C33733"/>
    <w:rsid w:val="00C33D59"/>
    <w:rsid w:val="00C364EA"/>
    <w:rsid w:val="00C36B70"/>
    <w:rsid w:val="00C37852"/>
    <w:rsid w:val="00C4069E"/>
    <w:rsid w:val="00C40862"/>
    <w:rsid w:val="00C40B6F"/>
    <w:rsid w:val="00C40D9D"/>
    <w:rsid w:val="00C41613"/>
    <w:rsid w:val="00C4200B"/>
    <w:rsid w:val="00C437D0"/>
    <w:rsid w:val="00C43D0F"/>
    <w:rsid w:val="00C44157"/>
    <w:rsid w:val="00C44E35"/>
    <w:rsid w:val="00C45497"/>
    <w:rsid w:val="00C45A9B"/>
    <w:rsid w:val="00C45DC3"/>
    <w:rsid w:val="00C466AD"/>
    <w:rsid w:val="00C46F4F"/>
    <w:rsid w:val="00C47318"/>
    <w:rsid w:val="00C50D52"/>
    <w:rsid w:val="00C516E7"/>
    <w:rsid w:val="00C51A1A"/>
    <w:rsid w:val="00C5230C"/>
    <w:rsid w:val="00C52C0B"/>
    <w:rsid w:val="00C536EE"/>
    <w:rsid w:val="00C53DD3"/>
    <w:rsid w:val="00C540C6"/>
    <w:rsid w:val="00C5519A"/>
    <w:rsid w:val="00C55D5D"/>
    <w:rsid w:val="00C56B37"/>
    <w:rsid w:val="00C57576"/>
    <w:rsid w:val="00C57654"/>
    <w:rsid w:val="00C57A7F"/>
    <w:rsid w:val="00C61E4C"/>
    <w:rsid w:val="00C629E1"/>
    <w:rsid w:val="00C62DBB"/>
    <w:rsid w:val="00C634D9"/>
    <w:rsid w:val="00C63D5D"/>
    <w:rsid w:val="00C65A89"/>
    <w:rsid w:val="00C66284"/>
    <w:rsid w:val="00C66A22"/>
    <w:rsid w:val="00C67CB3"/>
    <w:rsid w:val="00C702F6"/>
    <w:rsid w:val="00C708B7"/>
    <w:rsid w:val="00C719DE"/>
    <w:rsid w:val="00C71C9D"/>
    <w:rsid w:val="00C730A3"/>
    <w:rsid w:val="00C773C5"/>
    <w:rsid w:val="00C77462"/>
    <w:rsid w:val="00C77D0E"/>
    <w:rsid w:val="00C818E8"/>
    <w:rsid w:val="00C83DAB"/>
    <w:rsid w:val="00C85059"/>
    <w:rsid w:val="00C85299"/>
    <w:rsid w:val="00C90790"/>
    <w:rsid w:val="00C90A01"/>
    <w:rsid w:val="00C90EC5"/>
    <w:rsid w:val="00C914DD"/>
    <w:rsid w:val="00C91913"/>
    <w:rsid w:val="00C93E0A"/>
    <w:rsid w:val="00C94CC1"/>
    <w:rsid w:val="00C954BD"/>
    <w:rsid w:val="00C97D69"/>
    <w:rsid w:val="00C97DD6"/>
    <w:rsid w:val="00CA00C3"/>
    <w:rsid w:val="00CA0A1D"/>
    <w:rsid w:val="00CA0A5F"/>
    <w:rsid w:val="00CA1105"/>
    <w:rsid w:val="00CA1971"/>
    <w:rsid w:val="00CA447F"/>
    <w:rsid w:val="00CA5CEE"/>
    <w:rsid w:val="00CA79AE"/>
    <w:rsid w:val="00CB0D6D"/>
    <w:rsid w:val="00CB11C9"/>
    <w:rsid w:val="00CB2B15"/>
    <w:rsid w:val="00CB3C93"/>
    <w:rsid w:val="00CB4982"/>
    <w:rsid w:val="00CB4B03"/>
    <w:rsid w:val="00CB4FF5"/>
    <w:rsid w:val="00CB520E"/>
    <w:rsid w:val="00CB5835"/>
    <w:rsid w:val="00CB6A14"/>
    <w:rsid w:val="00CC1014"/>
    <w:rsid w:val="00CC13DA"/>
    <w:rsid w:val="00CC1E9B"/>
    <w:rsid w:val="00CC1EA9"/>
    <w:rsid w:val="00CC21DA"/>
    <w:rsid w:val="00CC7168"/>
    <w:rsid w:val="00CD0486"/>
    <w:rsid w:val="00CD0859"/>
    <w:rsid w:val="00CD0991"/>
    <w:rsid w:val="00CD1636"/>
    <w:rsid w:val="00CD27F3"/>
    <w:rsid w:val="00CD30F4"/>
    <w:rsid w:val="00CD3E99"/>
    <w:rsid w:val="00CD45BF"/>
    <w:rsid w:val="00CD48BD"/>
    <w:rsid w:val="00CD58C5"/>
    <w:rsid w:val="00CD5FE5"/>
    <w:rsid w:val="00CD660A"/>
    <w:rsid w:val="00CD68C7"/>
    <w:rsid w:val="00CD6A59"/>
    <w:rsid w:val="00CD76B8"/>
    <w:rsid w:val="00CE0AC7"/>
    <w:rsid w:val="00CE0F77"/>
    <w:rsid w:val="00CE1A86"/>
    <w:rsid w:val="00CE206F"/>
    <w:rsid w:val="00CE2481"/>
    <w:rsid w:val="00CE620F"/>
    <w:rsid w:val="00CF0240"/>
    <w:rsid w:val="00CF1C25"/>
    <w:rsid w:val="00CF39F5"/>
    <w:rsid w:val="00CF3D48"/>
    <w:rsid w:val="00CF3EB7"/>
    <w:rsid w:val="00CF5932"/>
    <w:rsid w:val="00CF604E"/>
    <w:rsid w:val="00CF64B0"/>
    <w:rsid w:val="00CF66F1"/>
    <w:rsid w:val="00CF6F63"/>
    <w:rsid w:val="00CF7B3C"/>
    <w:rsid w:val="00D00BF2"/>
    <w:rsid w:val="00D00DCD"/>
    <w:rsid w:val="00D019E4"/>
    <w:rsid w:val="00D026BF"/>
    <w:rsid w:val="00D03372"/>
    <w:rsid w:val="00D05AEB"/>
    <w:rsid w:val="00D061A1"/>
    <w:rsid w:val="00D06F41"/>
    <w:rsid w:val="00D06F43"/>
    <w:rsid w:val="00D07E9F"/>
    <w:rsid w:val="00D10452"/>
    <w:rsid w:val="00D1088E"/>
    <w:rsid w:val="00D10A15"/>
    <w:rsid w:val="00D10C46"/>
    <w:rsid w:val="00D11521"/>
    <w:rsid w:val="00D11F0B"/>
    <w:rsid w:val="00D12B9D"/>
    <w:rsid w:val="00D12EF9"/>
    <w:rsid w:val="00D14E78"/>
    <w:rsid w:val="00D156B6"/>
    <w:rsid w:val="00D170B8"/>
    <w:rsid w:val="00D20988"/>
    <w:rsid w:val="00D21760"/>
    <w:rsid w:val="00D230BC"/>
    <w:rsid w:val="00D239B7"/>
    <w:rsid w:val="00D26F6B"/>
    <w:rsid w:val="00D26F83"/>
    <w:rsid w:val="00D27597"/>
    <w:rsid w:val="00D30B88"/>
    <w:rsid w:val="00D32147"/>
    <w:rsid w:val="00D32FBC"/>
    <w:rsid w:val="00D33B54"/>
    <w:rsid w:val="00D34091"/>
    <w:rsid w:val="00D34D87"/>
    <w:rsid w:val="00D36D11"/>
    <w:rsid w:val="00D37158"/>
    <w:rsid w:val="00D418E3"/>
    <w:rsid w:val="00D44E40"/>
    <w:rsid w:val="00D45B8C"/>
    <w:rsid w:val="00D45DA6"/>
    <w:rsid w:val="00D461F1"/>
    <w:rsid w:val="00D46C80"/>
    <w:rsid w:val="00D47EEE"/>
    <w:rsid w:val="00D52D4F"/>
    <w:rsid w:val="00D54560"/>
    <w:rsid w:val="00D55CA4"/>
    <w:rsid w:val="00D602C4"/>
    <w:rsid w:val="00D63925"/>
    <w:rsid w:val="00D63A11"/>
    <w:rsid w:val="00D65E26"/>
    <w:rsid w:val="00D65EA8"/>
    <w:rsid w:val="00D70D3A"/>
    <w:rsid w:val="00D71509"/>
    <w:rsid w:val="00D71820"/>
    <w:rsid w:val="00D72061"/>
    <w:rsid w:val="00D721B6"/>
    <w:rsid w:val="00D741AD"/>
    <w:rsid w:val="00D75D5B"/>
    <w:rsid w:val="00D805D8"/>
    <w:rsid w:val="00D80929"/>
    <w:rsid w:val="00D811AD"/>
    <w:rsid w:val="00D826B4"/>
    <w:rsid w:val="00D85D0A"/>
    <w:rsid w:val="00D85D0C"/>
    <w:rsid w:val="00D8640F"/>
    <w:rsid w:val="00D879B5"/>
    <w:rsid w:val="00D90156"/>
    <w:rsid w:val="00D92751"/>
    <w:rsid w:val="00D92958"/>
    <w:rsid w:val="00D92A2B"/>
    <w:rsid w:val="00D937AD"/>
    <w:rsid w:val="00D9473C"/>
    <w:rsid w:val="00D96A29"/>
    <w:rsid w:val="00D9715C"/>
    <w:rsid w:val="00D97391"/>
    <w:rsid w:val="00DA08F9"/>
    <w:rsid w:val="00DA0A42"/>
    <w:rsid w:val="00DA1686"/>
    <w:rsid w:val="00DA23E8"/>
    <w:rsid w:val="00DA29A8"/>
    <w:rsid w:val="00DA5088"/>
    <w:rsid w:val="00DA5BEA"/>
    <w:rsid w:val="00DA6051"/>
    <w:rsid w:val="00DA69EF"/>
    <w:rsid w:val="00DA6B00"/>
    <w:rsid w:val="00DA784B"/>
    <w:rsid w:val="00DB0ABC"/>
    <w:rsid w:val="00DB1BE3"/>
    <w:rsid w:val="00DB2427"/>
    <w:rsid w:val="00DB2440"/>
    <w:rsid w:val="00DB3CF0"/>
    <w:rsid w:val="00DB4FEA"/>
    <w:rsid w:val="00DB54A5"/>
    <w:rsid w:val="00DB6528"/>
    <w:rsid w:val="00DB6AF8"/>
    <w:rsid w:val="00DB6C0D"/>
    <w:rsid w:val="00DB6F88"/>
    <w:rsid w:val="00DC3570"/>
    <w:rsid w:val="00DC6716"/>
    <w:rsid w:val="00DC67D6"/>
    <w:rsid w:val="00DC6D37"/>
    <w:rsid w:val="00DC7253"/>
    <w:rsid w:val="00DC7742"/>
    <w:rsid w:val="00DD01CB"/>
    <w:rsid w:val="00DD10DD"/>
    <w:rsid w:val="00DD17A3"/>
    <w:rsid w:val="00DD29BA"/>
    <w:rsid w:val="00DD2D6D"/>
    <w:rsid w:val="00DD319C"/>
    <w:rsid w:val="00DD3EAF"/>
    <w:rsid w:val="00DD4990"/>
    <w:rsid w:val="00DD50D1"/>
    <w:rsid w:val="00DD574D"/>
    <w:rsid w:val="00DD5BAB"/>
    <w:rsid w:val="00DD62A2"/>
    <w:rsid w:val="00DD6B2F"/>
    <w:rsid w:val="00DE0424"/>
    <w:rsid w:val="00DE0555"/>
    <w:rsid w:val="00DE1503"/>
    <w:rsid w:val="00DE1A7B"/>
    <w:rsid w:val="00DE247C"/>
    <w:rsid w:val="00DE398D"/>
    <w:rsid w:val="00DE657E"/>
    <w:rsid w:val="00DE7178"/>
    <w:rsid w:val="00DF16C6"/>
    <w:rsid w:val="00DF1A88"/>
    <w:rsid w:val="00DF1FD6"/>
    <w:rsid w:val="00DF3751"/>
    <w:rsid w:val="00DF3E35"/>
    <w:rsid w:val="00DF54DA"/>
    <w:rsid w:val="00DF6E15"/>
    <w:rsid w:val="00DF7F81"/>
    <w:rsid w:val="00E00D95"/>
    <w:rsid w:val="00E013A8"/>
    <w:rsid w:val="00E01D91"/>
    <w:rsid w:val="00E029F1"/>
    <w:rsid w:val="00E03F92"/>
    <w:rsid w:val="00E0408B"/>
    <w:rsid w:val="00E0432A"/>
    <w:rsid w:val="00E04857"/>
    <w:rsid w:val="00E06932"/>
    <w:rsid w:val="00E0772E"/>
    <w:rsid w:val="00E07C1E"/>
    <w:rsid w:val="00E07EF8"/>
    <w:rsid w:val="00E1055B"/>
    <w:rsid w:val="00E1069F"/>
    <w:rsid w:val="00E118C4"/>
    <w:rsid w:val="00E11D70"/>
    <w:rsid w:val="00E129F1"/>
    <w:rsid w:val="00E1316D"/>
    <w:rsid w:val="00E13705"/>
    <w:rsid w:val="00E1405B"/>
    <w:rsid w:val="00E140FD"/>
    <w:rsid w:val="00E14605"/>
    <w:rsid w:val="00E14C34"/>
    <w:rsid w:val="00E15C4D"/>
    <w:rsid w:val="00E15C9D"/>
    <w:rsid w:val="00E17997"/>
    <w:rsid w:val="00E20D61"/>
    <w:rsid w:val="00E21753"/>
    <w:rsid w:val="00E23052"/>
    <w:rsid w:val="00E2777C"/>
    <w:rsid w:val="00E30183"/>
    <w:rsid w:val="00E30EAB"/>
    <w:rsid w:val="00E311ED"/>
    <w:rsid w:val="00E316BF"/>
    <w:rsid w:val="00E31827"/>
    <w:rsid w:val="00E327A4"/>
    <w:rsid w:val="00E338D9"/>
    <w:rsid w:val="00E33C69"/>
    <w:rsid w:val="00E343DA"/>
    <w:rsid w:val="00E343FD"/>
    <w:rsid w:val="00E358A7"/>
    <w:rsid w:val="00E364AD"/>
    <w:rsid w:val="00E37669"/>
    <w:rsid w:val="00E37B59"/>
    <w:rsid w:val="00E37C0F"/>
    <w:rsid w:val="00E37D79"/>
    <w:rsid w:val="00E41D74"/>
    <w:rsid w:val="00E423A6"/>
    <w:rsid w:val="00E42EFF"/>
    <w:rsid w:val="00E4373C"/>
    <w:rsid w:val="00E438AD"/>
    <w:rsid w:val="00E43A69"/>
    <w:rsid w:val="00E45B9E"/>
    <w:rsid w:val="00E46866"/>
    <w:rsid w:val="00E46AD0"/>
    <w:rsid w:val="00E4781A"/>
    <w:rsid w:val="00E501EA"/>
    <w:rsid w:val="00E51598"/>
    <w:rsid w:val="00E57D26"/>
    <w:rsid w:val="00E62199"/>
    <w:rsid w:val="00E6294F"/>
    <w:rsid w:val="00E6336D"/>
    <w:rsid w:val="00E634EC"/>
    <w:rsid w:val="00E642A8"/>
    <w:rsid w:val="00E70E42"/>
    <w:rsid w:val="00E71054"/>
    <w:rsid w:val="00E717C0"/>
    <w:rsid w:val="00E72283"/>
    <w:rsid w:val="00E73215"/>
    <w:rsid w:val="00E743A0"/>
    <w:rsid w:val="00E8179C"/>
    <w:rsid w:val="00E82461"/>
    <w:rsid w:val="00E8327B"/>
    <w:rsid w:val="00E84C49"/>
    <w:rsid w:val="00E85102"/>
    <w:rsid w:val="00E85531"/>
    <w:rsid w:val="00E855CD"/>
    <w:rsid w:val="00E8626A"/>
    <w:rsid w:val="00E86FC7"/>
    <w:rsid w:val="00E8767D"/>
    <w:rsid w:val="00E90AC4"/>
    <w:rsid w:val="00E91CA3"/>
    <w:rsid w:val="00E91D3C"/>
    <w:rsid w:val="00E93F8D"/>
    <w:rsid w:val="00E94917"/>
    <w:rsid w:val="00E94C99"/>
    <w:rsid w:val="00E95383"/>
    <w:rsid w:val="00E955F5"/>
    <w:rsid w:val="00E95E73"/>
    <w:rsid w:val="00EA04BD"/>
    <w:rsid w:val="00EA10E0"/>
    <w:rsid w:val="00EA11F9"/>
    <w:rsid w:val="00EA1B16"/>
    <w:rsid w:val="00EA1FAD"/>
    <w:rsid w:val="00EA2AC0"/>
    <w:rsid w:val="00EA49CA"/>
    <w:rsid w:val="00EA688F"/>
    <w:rsid w:val="00EA6B9C"/>
    <w:rsid w:val="00EA70D5"/>
    <w:rsid w:val="00EA7F8D"/>
    <w:rsid w:val="00EB2CE2"/>
    <w:rsid w:val="00EB2CFF"/>
    <w:rsid w:val="00EB47DD"/>
    <w:rsid w:val="00EB53C7"/>
    <w:rsid w:val="00EB6BEA"/>
    <w:rsid w:val="00EB71A4"/>
    <w:rsid w:val="00EC097C"/>
    <w:rsid w:val="00EC0CE8"/>
    <w:rsid w:val="00EC1359"/>
    <w:rsid w:val="00EC16A3"/>
    <w:rsid w:val="00EC192B"/>
    <w:rsid w:val="00EC21E9"/>
    <w:rsid w:val="00EC230D"/>
    <w:rsid w:val="00EC2D67"/>
    <w:rsid w:val="00EC3228"/>
    <w:rsid w:val="00EC4427"/>
    <w:rsid w:val="00EC55E7"/>
    <w:rsid w:val="00EC5980"/>
    <w:rsid w:val="00EC5FEF"/>
    <w:rsid w:val="00EC62E2"/>
    <w:rsid w:val="00EC65BD"/>
    <w:rsid w:val="00ED05F4"/>
    <w:rsid w:val="00ED09E5"/>
    <w:rsid w:val="00ED1095"/>
    <w:rsid w:val="00ED2026"/>
    <w:rsid w:val="00ED2B81"/>
    <w:rsid w:val="00ED329B"/>
    <w:rsid w:val="00ED33C0"/>
    <w:rsid w:val="00ED3DD0"/>
    <w:rsid w:val="00ED4696"/>
    <w:rsid w:val="00ED50F9"/>
    <w:rsid w:val="00ED5DB2"/>
    <w:rsid w:val="00ED6169"/>
    <w:rsid w:val="00ED789C"/>
    <w:rsid w:val="00ED7C89"/>
    <w:rsid w:val="00EE00CC"/>
    <w:rsid w:val="00EE089B"/>
    <w:rsid w:val="00EE0C27"/>
    <w:rsid w:val="00EE0DAC"/>
    <w:rsid w:val="00EE1BEC"/>
    <w:rsid w:val="00EE1E82"/>
    <w:rsid w:val="00EE2791"/>
    <w:rsid w:val="00EE2DB1"/>
    <w:rsid w:val="00EE3752"/>
    <w:rsid w:val="00EE4744"/>
    <w:rsid w:val="00EE4D0C"/>
    <w:rsid w:val="00EE4D55"/>
    <w:rsid w:val="00EE53A0"/>
    <w:rsid w:val="00EE608A"/>
    <w:rsid w:val="00EE6306"/>
    <w:rsid w:val="00EE6DF7"/>
    <w:rsid w:val="00EF009E"/>
    <w:rsid w:val="00EF0555"/>
    <w:rsid w:val="00EF0BBC"/>
    <w:rsid w:val="00EF249C"/>
    <w:rsid w:val="00EF3160"/>
    <w:rsid w:val="00EF3C5D"/>
    <w:rsid w:val="00EF411C"/>
    <w:rsid w:val="00EF65FE"/>
    <w:rsid w:val="00EF7075"/>
    <w:rsid w:val="00EF70F4"/>
    <w:rsid w:val="00F00B51"/>
    <w:rsid w:val="00F013C2"/>
    <w:rsid w:val="00F02584"/>
    <w:rsid w:val="00F051E0"/>
    <w:rsid w:val="00F0621F"/>
    <w:rsid w:val="00F07EE0"/>
    <w:rsid w:val="00F1057B"/>
    <w:rsid w:val="00F10BA3"/>
    <w:rsid w:val="00F1139C"/>
    <w:rsid w:val="00F1241E"/>
    <w:rsid w:val="00F136D5"/>
    <w:rsid w:val="00F13A95"/>
    <w:rsid w:val="00F148FB"/>
    <w:rsid w:val="00F153F8"/>
    <w:rsid w:val="00F159A0"/>
    <w:rsid w:val="00F16CA0"/>
    <w:rsid w:val="00F17401"/>
    <w:rsid w:val="00F17728"/>
    <w:rsid w:val="00F202D6"/>
    <w:rsid w:val="00F206E2"/>
    <w:rsid w:val="00F20E95"/>
    <w:rsid w:val="00F248B8"/>
    <w:rsid w:val="00F2511C"/>
    <w:rsid w:val="00F2638B"/>
    <w:rsid w:val="00F30051"/>
    <w:rsid w:val="00F30C55"/>
    <w:rsid w:val="00F31AD8"/>
    <w:rsid w:val="00F31F66"/>
    <w:rsid w:val="00F32DC2"/>
    <w:rsid w:val="00F33849"/>
    <w:rsid w:val="00F342C0"/>
    <w:rsid w:val="00F3622F"/>
    <w:rsid w:val="00F37545"/>
    <w:rsid w:val="00F401AC"/>
    <w:rsid w:val="00F42014"/>
    <w:rsid w:val="00F42D6E"/>
    <w:rsid w:val="00F432AB"/>
    <w:rsid w:val="00F43BF1"/>
    <w:rsid w:val="00F44237"/>
    <w:rsid w:val="00F45026"/>
    <w:rsid w:val="00F46907"/>
    <w:rsid w:val="00F47B0E"/>
    <w:rsid w:val="00F50C51"/>
    <w:rsid w:val="00F50EA8"/>
    <w:rsid w:val="00F55F18"/>
    <w:rsid w:val="00F566EE"/>
    <w:rsid w:val="00F56BFA"/>
    <w:rsid w:val="00F57076"/>
    <w:rsid w:val="00F60102"/>
    <w:rsid w:val="00F6291E"/>
    <w:rsid w:val="00F6462D"/>
    <w:rsid w:val="00F64D5D"/>
    <w:rsid w:val="00F65831"/>
    <w:rsid w:val="00F7035D"/>
    <w:rsid w:val="00F70959"/>
    <w:rsid w:val="00F70EF1"/>
    <w:rsid w:val="00F713CF"/>
    <w:rsid w:val="00F72982"/>
    <w:rsid w:val="00F72EDF"/>
    <w:rsid w:val="00F763EB"/>
    <w:rsid w:val="00F76AFA"/>
    <w:rsid w:val="00F7714D"/>
    <w:rsid w:val="00F77CA8"/>
    <w:rsid w:val="00F77EAD"/>
    <w:rsid w:val="00F806B7"/>
    <w:rsid w:val="00F80A4D"/>
    <w:rsid w:val="00F80ADF"/>
    <w:rsid w:val="00F80D1F"/>
    <w:rsid w:val="00F81DB0"/>
    <w:rsid w:val="00F82916"/>
    <w:rsid w:val="00F83906"/>
    <w:rsid w:val="00F84908"/>
    <w:rsid w:val="00F85444"/>
    <w:rsid w:val="00F8571A"/>
    <w:rsid w:val="00F866A2"/>
    <w:rsid w:val="00F874C6"/>
    <w:rsid w:val="00F917FD"/>
    <w:rsid w:val="00F92AC4"/>
    <w:rsid w:val="00F93069"/>
    <w:rsid w:val="00F933B5"/>
    <w:rsid w:val="00FA0080"/>
    <w:rsid w:val="00FA00D3"/>
    <w:rsid w:val="00FA18DF"/>
    <w:rsid w:val="00FA2070"/>
    <w:rsid w:val="00FA28DF"/>
    <w:rsid w:val="00FA422A"/>
    <w:rsid w:val="00FA433F"/>
    <w:rsid w:val="00FA4E6A"/>
    <w:rsid w:val="00FA62E1"/>
    <w:rsid w:val="00FA6B31"/>
    <w:rsid w:val="00FA6E43"/>
    <w:rsid w:val="00FA71D5"/>
    <w:rsid w:val="00FB03D1"/>
    <w:rsid w:val="00FB2A91"/>
    <w:rsid w:val="00FB429C"/>
    <w:rsid w:val="00FB4719"/>
    <w:rsid w:val="00FB4F64"/>
    <w:rsid w:val="00FB5AF1"/>
    <w:rsid w:val="00FB73DB"/>
    <w:rsid w:val="00FC0AFB"/>
    <w:rsid w:val="00FC2805"/>
    <w:rsid w:val="00FC36E5"/>
    <w:rsid w:val="00FC37E5"/>
    <w:rsid w:val="00FC40B7"/>
    <w:rsid w:val="00FC436B"/>
    <w:rsid w:val="00FC49C7"/>
    <w:rsid w:val="00FC4C28"/>
    <w:rsid w:val="00FC4DF9"/>
    <w:rsid w:val="00FC5555"/>
    <w:rsid w:val="00FC5A1B"/>
    <w:rsid w:val="00FC65CC"/>
    <w:rsid w:val="00FC6790"/>
    <w:rsid w:val="00FC6F42"/>
    <w:rsid w:val="00FC7169"/>
    <w:rsid w:val="00FC720A"/>
    <w:rsid w:val="00FC7BB2"/>
    <w:rsid w:val="00FC7D1B"/>
    <w:rsid w:val="00FD0D3C"/>
    <w:rsid w:val="00FD446A"/>
    <w:rsid w:val="00FD4674"/>
    <w:rsid w:val="00FD4F7D"/>
    <w:rsid w:val="00FD6694"/>
    <w:rsid w:val="00FD7B22"/>
    <w:rsid w:val="00FE035F"/>
    <w:rsid w:val="00FE058D"/>
    <w:rsid w:val="00FE0A26"/>
    <w:rsid w:val="00FE0CA3"/>
    <w:rsid w:val="00FE0FB7"/>
    <w:rsid w:val="00FE1FB0"/>
    <w:rsid w:val="00FE247A"/>
    <w:rsid w:val="00FE2BA0"/>
    <w:rsid w:val="00FE38DC"/>
    <w:rsid w:val="00FE5F6A"/>
    <w:rsid w:val="00FE6B0E"/>
    <w:rsid w:val="00FE7AE3"/>
    <w:rsid w:val="00FF0071"/>
    <w:rsid w:val="00FF1FB4"/>
    <w:rsid w:val="00FF2E1F"/>
    <w:rsid w:val="00FF6660"/>
    <w:rsid w:val="00FF6B96"/>
    <w:rsid w:val="0300735E"/>
    <w:rsid w:val="03E31520"/>
    <w:rsid w:val="05536770"/>
    <w:rsid w:val="13D4ABB0"/>
    <w:rsid w:val="17024CB0"/>
    <w:rsid w:val="1EA15353"/>
    <w:rsid w:val="1F277D43"/>
    <w:rsid w:val="20AEBE9C"/>
    <w:rsid w:val="21750AA1"/>
    <w:rsid w:val="27E1BC6F"/>
    <w:rsid w:val="287BED1F"/>
    <w:rsid w:val="29893D16"/>
    <w:rsid w:val="29DB7A81"/>
    <w:rsid w:val="2C92F3EA"/>
    <w:rsid w:val="2D79B268"/>
    <w:rsid w:val="2EB9F333"/>
    <w:rsid w:val="34F7685D"/>
    <w:rsid w:val="3F486BD8"/>
    <w:rsid w:val="3FDC6AD5"/>
    <w:rsid w:val="417999F3"/>
    <w:rsid w:val="45C30BA3"/>
    <w:rsid w:val="49593B76"/>
    <w:rsid w:val="53615C3A"/>
    <w:rsid w:val="5740CB6F"/>
    <w:rsid w:val="5C822857"/>
    <w:rsid w:val="64A7EA9D"/>
    <w:rsid w:val="65A0E744"/>
    <w:rsid w:val="65D88FBB"/>
    <w:rsid w:val="6660EE1F"/>
    <w:rsid w:val="6C6C0F5A"/>
    <w:rsid w:val="7F4E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732A8"/>
  <w15:docId w15:val="{5E2EEA22-8B4A-440E-9345-D810656A8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qFormat="1"/>
    <w:lsdException w:name="List Number" w:uiPriority="9"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0" w:qFormat="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uiPriority="9" w:qFormat="1"/>
    <w:lsdException w:name="List Continue 2"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63"/>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0F4"/>
    <w:pPr>
      <w:spacing w:after="120" w:line="276" w:lineRule="auto"/>
    </w:pPr>
    <w:rPr>
      <w:sz w:val="22"/>
      <w:szCs w:val="24"/>
    </w:rPr>
  </w:style>
  <w:style w:type="paragraph" w:styleId="Heading1">
    <w:name w:val="heading 1"/>
    <w:basedOn w:val="Normal"/>
    <w:next w:val="Normal"/>
    <w:link w:val="Heading1Char"/>
    <w:uiPriority w:val="9"/>
    <w:qFormat/>
    <w:rsid w:val="00682598"/>
    <w:pPr>
      <w:keepNext/>
      <w:keepLines/>
      <w:numPr>
        <w:numId w:val="1"/>
      </w:numPr>
      <w:pBdr>
        <w:bottom w:val="single" w:sz="8" w:space="1" w:color="008CB5" w:themeColor="accent1" w:themeShade="BF"/>
      </w:pBdr>
      <w:spacing w:before="300" w:after="0"/>
      <w:outlineLvl w:val="0"/>
    </w:pPr>
    <w:rPr>
      <w:rFonts w:eastAsiaTheme="majorEastAsia" w:cstheme="majorBidi"/>
      <w:bCs/>
      <w:color w:val="00BCF2"/>
      <w:sz w:val="36"/>
      <w:szCs w:val="28"/>
    </w:rPr>
  </w:style>
  <w:style w:type="paragraph" w:styleId="Heading2">
    <w:name w:val="heading 2"/>
    <w:basedOn w:val="Normal"/>
    <w:next w:val="Normal"/>
    <w:link w:val="Heading2Char"/>
    <w:uiPriority w:val="9"/>
    <w:qFormat/>
    <w:rsid w:val="008F3F17"/>
    <w:pPr>
      <w:keepNext/>
      <w:keepLines/>
      <w:numPr>
        <w:ilvl w:val="1"/>
        <w:numId w:val="1"/>
      </w:numPr>
      <w:spacing w:before="200" w:after="0"/>
      <w:outlineLvl w:val="1"/>
    </w:pPr>
    <w:rPr>
      <w:rFonts w:eastAsiaTheme="majorEastAsia" w:cstheme="majorBidi"/>
      <w:bCs/>
      <w:color w:val="595959"/>
      <w:sz w:val="28"/>
      <w:szCs w:val="26"/>
    </w:rPr>
  </w:style>
  <w:style w:type="paragraph" w:styleId="Heading3">
    <w:name w:val="heading 3"/>
    <w:basedOn w:val="Heading2"/>
    <w:next w:val="Normal"/>
    <w:link w:val="Heading3Char"/>
    <w:uiPriority w:val="9"/>
    <w:qFormat/>
    <w:rsid w:val="00F60102"/>
    <w:pPr>
      <w:numPr>
        <w:ilvl w:val="2"/>
      </w:numPr>
      <w:ind w:left="1440"/>
      <w:outlineLvl w:val="2"/>
    </w:pPr>
    <w:rPr>
      <w:rFonts w:ascii="Corbel" w:hAnsi="Corbel"/>
      <w:color w:val="7FBA00" w:themeColor="accent2"/>
      <w:sz w:val="26"/>
    </w:rPr>
  </w:style>
  <w:style w:type="paragraph" w:styleId="Heading4">
    <w:name w:val="heading 4"/>
    <w:basedOn w:val="NormalIndent"/>
    <w:next w:val="Normal"/>
    <w:link w:val="Heading4Char"/>
    <w:uiPriority w:val="9"/>
    <w:unhideWhenUsed/>
    <w:qFormat/>
    <w:rsid w:val="00D46C80"/>
    <w:pPr>
      <w:numPr>
        <w:numId w:val="2"/>
      </w:numPr>
      <w:outlineLvl w:val="3"/>
    </w:pPr>
    <w:rPr>
      <w:iCs/>
      <w:color w:val="4E5B6F" w:themeColor="text2"/>
      <w:sz w:val="24"/>
      <w:szCs w:val="22"/>
    </w:rPr>
  </w:style>
  <w:style w:type="paragraph" w:styleId="Heading5">
    <w:name w:val="heading 5"/>
    <w:basedOn w:val="Normal"/>
    <w:next w:val="Normal"/>
    <w:link w:val="Heading5Char"/>
    <w:uiPriority w:val="9"/>
    <w:semiHidden/>
    <w:unhideWhenUsed/>
    <w:qFormat/>
    <w:rsid w:val="009F5E6A"/>
    <w:pPr>
      <w:spacing w:before="200" w:after="0"/>
      <w:ind w:left="1008" w:hanging="1008"/>
      <w:outlineLvl w:val="4"/>
    </w:pPr>
    <w:rPr>
      <w:rFonts w:asciiTheme="majorHAnsi" w:eastAsiaTheme="majorEastAsia" w:hAnsiTheme="majorHAnsi" w:cstheme="majorBidi"/>
      <w:b/>
      <w:bCs/>
      <w:color w:val="7F7F7F" w:themeColor="text1" w:themeTint="80"/>
      <w:szCs w:val="22"/>
      <w:lang w:bidi="en-US"/>
    </w:rPr>
  </w:style>
  <w:style w:type="paragraph" w:styleId="Heading6">
    <w:name w:val="heading 6"/>
    <w:basedOn w:val="Normal"/>
    <w:next w:val="Normal"/>
    <w:link w:val="Heading6Char"/>
    <w:uiPriority w:val="9"/>
    <w:semiHidden/>
    <w:unhideWhenUsed/>
    <w:qFormat/>
    <w:rsid w:val="009F5E6A"/>
    <w:pPr>
      <w:spacing w:after="0" w:line="271" w:lineRule="auto"/>
      <w:ind w:left="1152" w:hanging="1152"/>
      <w:outlineLvl w:val="5"/>
    </w:pPr>
    <w:rPr>
      <w:rFonts w:asciiTheme="majorHAnsi" w:eastAsiaTheme="majorEastAsia" w:hAnsiTheme="majorHAnsi" w:cstheme="majorBidi"/>
      <w:b/>
      <w:bCs/>
      <w:i/>
      <w:iCs/>
      <w:color w:val="7F7F7F" w:themeColor="text1" w:themeTint="80"/>
      <w:szCs w:val="22"/>
      <w:lang w:bidi="en-US"/>
    </w:rPr>
  </w:style>
  <w:style w:type="paragraph" w:styleId="Heading7">
    <w:name w:val="heading 7"/>
    <w:basedOn w:val="Normal"/>
    <w:next w:val="Normal"/>
    <w:link w:val="Heading7Char"/>
    <w:uiPriority w:val="9"/>
    <w:semiHidden/>
    <w:unhideWhenUsed/>
    <w:qFormat/>
    <w:rsid w:val="009F5E6A"/>
    <w:pPr>
      <w:spacing w:after="0"/>
      <w:ind w:left="1296" w:hanging="1296"/>
      <w:outlineLvl w:val="6"/>
    </w:pPr>
    <w:rPr>
      <w:rFonts w:asciiTheme="majorHAnsi" w:eastAsiaTheme="majorEastAsia" w:hAnsiTheme="majorHAnsi" w:cstheme="majorBidi"/>
      <w:i/>
      <w:iCs/>
      <w:szCs w:val="22"/>
      <w:lang w:bidi="en-US"/>
    </w:rPr>
  </w:style>
  <w:style w:type="paragraph" w:styleId="Heading8">
    <w:name w:val="heading 8"/>
    <w:basedOn w:val="Normal"/>
    <w:next w:val="Normal"/>
    <w:link w:val="Heading8Char"/>
    <w:uiPriority w:val="9"/>
    <w:semiHidden/>
    <w:unhideWhenUsed/>
    <w:qFormat/>
    <w:rsid w:val="009F5E6A"/>
    <w:pPr>
      <w:spacing w:after="0"/>
      <w:ind w:left="1440" w:hanging="1440"/>
      <w:outlineLvl w:val="7"/>
    </w:pPr>
    <w:rPr>
      <w:rFonts w:asciiTheme="majorHAnsi" w:eastAsiaTheme="majorEastAsia" w:hAnsiTheme="majorHAnsi" w:cstheme="majorBidi"/>
      <w:sz w:val="20"/>
      <w:szCs w:val="20"/>
      <w:lang w:bidi="en-US"/>
    </w:rPr>
  </w:style>
  <w:style w:type="paragraph" w:styleId="Heading9">
    <w:name w:val="heading 9"/>
    <w:basedOn w:val="Normal"/>
    <w:next w:val="Normal"/>
    <w:link w:val="Heading9Char"/>
    <w:uiPriority w:val="9"/>
    <w:semiHidden/>
    <w:unhideWhenUsed/>
    <w:qFormat/>
    <w:rsid w:val="009F5E6A"/>
    <w:pPr>
      <w:spacing w:after="0"/>
      <w:ind w:left="1584" w:hanging="1584"/>
      <w:outlineLvl w:val="8"/>
    </w:pPr>
    <w:rPr>
      <w:rFonts w:asciiTheme="majorHAnsi" w:eastAsiaTheme="majorEastAsia" w:hAnsiTheme="majorHAnsi" w:cstheme="majorBidi"/>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598"/>
    <w:rPr>
      <w:rFonts w:eastAsiaTheme="majorEastAsia" w:cstheme="majorBidi"/>
      <w:bCs/>
      <w:color w:val="00BCF2"/>
      <w:sz w:val="36"/>
      <w:szCs w:val="28"/>
    </w:rPr>
  </w:style>
  <w:style w:type="character" w:customStyle="1" w:styleId="Heading2Char">
    <w:name w:val="Heading 2 Char"/>
    <w:basedOn w:val="DefaultParagraphFont"/>
    <w:link w:val="Heading2"/>
    <w:uiPriority w:val="9"/>
    <w:rsid w:val="008F3F17"/>
    <w:rPr>
      <w:rFonts w:eastAsiaTheme="majorEastAsia" w:cstheme="majorBidi"/>
      <w:bCs/>
      <w:color w:val="595959"/>
      <w:sz w:val="28"/>
      <w:szCs w:val="26"/>
    </w:rPr>
  </w:style>
  <w:style w:type="character" w:customStyle="1" w:styleId="Heading3Char">
    <w:name w:val="Heading 3 Char"/>
    <w:basedOn w:val="DefaultParagraphFont"/>
    <w:link w:val="Heading3"/>
    <w:uiPriority w:val="9"/>
    <w:rsid w:val="00F60102"/>
    <w:rPr>
      <w:rFonts w:ascii="Corbel" w:eastAsiaTheme="majorEastAsia" w:hAnsi="Corbel" w:cstheme="majorBidi"/>
      <w:bCs/>
      <w:color w:val="7FBA00" w:themeColor="accent2"/>
      <w:sz w:val="26"/>
      <w:szCs w:val="26"/>
    </w:rPr>
  </w:style>
  <w:style w:type="paragraph" w:styleId="NormalIndent">
    <w:name w:val="Normal Indent"/>
    <w:basedOn w:val="Normal"/>
    <w:uiPriority w:val="99"/>
    <w:semiHidden/>
    <w:unhideWhenUsed/>
    <w:rsid w:val="002720CC"/>
    <w:pPr>
      <w:ind w:left="720"/>
    </w:pPr>
  </w:style>
  <w:style w:type="character" w:customStyle="1" w:styleId="Heading4Char">
    <w:name w:val="Heading 4 Char"/>
    <w:basedOn w:val="DefaultParagraphFont"/>
    <w:link w:val="Heading4"/>
    <w:uiPriority w:val="9"/>
    <w:rsid w:val="00D46C80"/>
    <w:rPr>
      <w:iCs/>
      <w:color w:val="4E5B6F" w:themeColor="text2"/>
      <w:sz w:val="24"/>
      <w:szCs w:val="22"/>
    </w:rPr>
  </w:style>
  <w:style w:type="character" w:styleId="PlaceholderText">
    <w:name w:val="Placeholder Text"/>
    <w:basedOn w:val="DefaultParagraphFont"/>
    <w:uiPriority w:val="99"/>
    <w:unhideWhenUsed/>
    <w:rsid w:val="00383833"/>
    <w:rPr>
      <w:color w:val="808080"/>
    </w:rPr>
  </w:style>
  <w:style w:type="paragraph" w:styleId="BalloonText">
    <w:name w:val="Balloon Text"/>
    <w:basedOn w:val="Normal"/>
    <w:link w:val="BalloonTextChar"/>
    <w:uiPriority w:val="99"/>
    <w:semiHidden/>
    <w:unhideWhenUsed/>
    <w:rsid w:val="003838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833"/>
    <w:rPr>
      <w:rFonts w:ascii="Tahoma" w:hAnsi="Tahoma" w:cs="Tahoma"/>
      <w:sz w:val="16"/>
      <w:szCs w:val="16"/>
    </w:rPr>
  </w:style>
  <w:style w:type="paragraph" w:styleId="Title">
    <w:name w:val="Title"/>
    <w:basedOn w:val="Normal"/>
    <w:next w:val="Normal"/>
    <w:link w:val="TitleChar"/>
    <w:uiPriority w:val="10"/>
    <w:qFormat/>
    <w:rsid w:val="00AD1C80"/>
    <w:pPr>
      <w:spacing w:after="300" w:line="240" w:lineRule="auto"/>
      <w:contextualSpacing/>
    </w:pPr>
    <w:rPr>
      <w:rFonts w:ascii="Segoe UI" w:eastAsiaTheme="majorEastAsia" w:hAnsi="Segoe UI" w:cstheme="majorBidi"/>
      <w:b/>
      <w:smallCaps/>
      <w:color w:val="003E75" w:themeColor="background2" w:themeShade="40"/>
      <w:spacing w:val="5"/>
      <w:kern w:val="28"/>
      <w:sz w:val="48"/>
      <w:szCs w:val="52"/>
    </w:rPr>
  </w:style>
  <w:style w:type="character" w:customStyle="1" w:styleId="TitleChar">
    <w:name w:val="Title Char"/>
    <w:basedOn w:val="DefaultParagraphFont"/>
    <w:link w:val="Title"/>
    <w:uiPriority w:val="10"/>
    <w:rsid w:val="00AD1C80"/>
    <w:rPr>
      <w:rFonts w:ascii="Segoe UI" w:eastAsiaTheme="majorEastAsia" w:hAnsi="Segoe UI" w:cstheme="majorBidi"/>
      <w:b/>
      <w:smallCaps/>
      <w:color w:val="003E75" w:themeColor="background2" w:themeShade="40"/>
      <w:spacing w:val="5"/>
      <w:kern w:val="28"/>
      <w:sz w:val="48"/>
      <w:szCs w:val="52"/>
    </w:rPr>
  </w:style>
  <w:style w:type="table" w:styleId="TableGrid">
    <w:name w:val="Table Grid"/>
    <w:basedOn w:val="TableNormal"/>
    <w:uiPriority w:val="59"/>
    <w:rsid w:val="00513F46"/>
    <w:rPr>
      <w:rFonts w:ascii="Candara" w:hAnsi="Candara"/>
      <w:sz w:val="18"/>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43"/>
    <w:rsid w:val="00383833"/>
    <w:rPr>
      <w:color w:val="BF8300" w:themeColor="accent3" w:themeShade="BF"/>
    </w:rPr>
    <w:tblPr>
      <w:tblStyleRowBandSize w:val="1"/>
      <w:tblStyleColBandSize w:val="1"/>
      <w:tblInd w:w="0" w:type="dxa"/>
      <w:tblBorders>
        <w:top w:val="single" w:sz="8" w:space="0" w:color="FFAF00" w:themeColor="accent3"/>
        <w:bottom w:val="single" w:sz="8" w:space="0" w:color="FFAF0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AF00" w:themeColor="accent3"/>
          <w:left w:val="nil"/>
          <w:bottom w:val="single" w:sz="8" w:space="0" w:color="FFAF00" w:themeColor="accent3"/>
          <w:right w:val="nil"/>
          <w:insideH w:val="nil"/>
          <w:insideV w:val="nil"/>
        </w:tcBorders>
      </w:tcPr>
    </w:tblStylePr>
    <w:tblStylePr w:type="lastRow">
      <w:pPr>
        <w:spacing w:before="0" w:after="0" w:line="240" w:lineRule="auto"/>
      </w:pPr>
      <w:rPr>
        <w:b/>
        <w:bCs/>
      </w:rPr>
      <w:tblPr/>
      <w:tcPr>
        <w:tcBorders>
          <w:top w:val="single" w:sz="8" w:space="0" w:color="FFAF00" w:themeColor="accent3"/>
          <w:left w:val="nil"/>
          <w:bottom w:val="single" w:sz="8" w:space="0" w:color="FFAF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BC0" w:themeFill="accent3" w:themeFillTint="3F"/>
      </w:tcPr>
    </w:tblStylePr>
    <w:tblStylePr w:type="band1Horz">
      <w:tblPr/>
      <w:tcPr>
        <w:tcBorders>
          <w:left w:val="nil"/>
          <w:right w:val="nil"/>
          <w:insideH w:val="nil"/>
          <w:insideV w:val="nil"/>
        </w:tcBorders>
        <w:shd w:val="clear" w:color="auto" w:fill="FFEBC0" w:themeFill="accent3" w:themeFillTint="3F"/>
      </w:tcPr>
    </w:tblStylePr>
  </w:style>
  <w:style w:type="paragraph" w:styleId="ListParagraph">
    <w:name w:val="List Paragraph"/>
    <w:basedOn w:val="Normal"/>
    <w:link w:val="ListParagraphChar"/>
    <w:uiPriority w:val="34"/>
    <w:qFormat/>
    <w:rsid w:val="00513F46"/>
    <w:pPr>
      <w:ind w:left="720"/>
      <w:contextualSpacing/>
    </w:pPr>
  </w:style>
  <w:style w:type="paragraph" w:styleId="Header">
    <w:name w:val="header"/>
    <w:basedOn w:val="Normal"/>
    <w:link w:val="HeaderChar"/>
    <w:uiPriority w:val="99"/>
    <w:unhideWhenUsed/>
    <w:rsid w:val="00DD0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1CB"/>
    <w:rPr>
      <w:sz w:val="24"/>
      <w:szCs w:val="24"/>
    </w:rPr>
  </w:style>
  <w:style w:type="paragraph" w:styleId="Footer">
    <w:name w:val="footer"/>
    <w:basedOn w:val="Normal"/>
    <w:link w:val="FooterChar"/>
    <w:uiPriority w:val="99"/>
    <w:unhideWhenUsed/>
    <w:rsid w:val="00DD0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1CB"/>
    <w:rPr>
      <w:sz w:val="24"/>
      <w:szCs w:val="24"/>
    </w:rPr>
  </w:style>
  <w:style w:type="character" w:styleId="Hyperlink">
    <w:name w:val="Hyperlink"/>
    <w:basedOn w:val="DefaultParagraphFont"/>
    <w:uiPriority w:val="99"/>
    <w:rsid w:val="00DD3EAF"/>
    <w:rPr>
      <w:color w:val="00BCF2" w:themeColor="accent1"/>
      <w:u w:val="single"/>
    </w:rPr>
  </w:style>
  <w:style w:type="paragraph" w:styleId="NoSpacing">
    <w:name w:val="No Spacing"/>
    <w:uiPriority w:val="1"/>
    <w:qFormat/>
    <w:rsid w:val="007C024C"/>
    <w:rPr>
      <w:rFonts w:eastAsiaTheme="minorHAnsi" w:cstheme="minorBidi"/>
      <w:sz w:val="22"/>
      <w:szCs w:val="22"/>
    </w:rPr>
  </w:style>
  <w:style w:type="table" w:customStyle="1" w:styleId="SpecTable">
    <w:name w:val="Spec Table"/>
    <w:basedOn w:val="TableNormal"/>
    <w:uiPriority w:val="60"/>
    <w:rsid w:val="00350DBC"/>
    <w:rPr>
      <w:rFonts w:asciiTheme="minorHAnsi" w:eastAsiaTheme="minorHAnsi" w:hAnsiTheme="minorHAnsi" w:cstheme="minorBidi"/>
      <w:color w:val="008CB5" w:themeColor="accent1" w:themeShade="BF"/>
      <w:sz w:val="22"/>
      <w:szCs w:val="22"/>
    </w:rPr>
    <w:tblPr>
      <w:tblStyleRowBandSize w:val="1"/>
      <w:tblStyleColBandSize w:val="1"/>
      <w:tblInd w:w="0" w:type="dxa"/>
      <w:tblBorders>
        <w:top w:val="single" w:sz="8" w:space="0" w:color="00BCF2" w:themeColor="accent1"/>
        <w:left w:val="single" w:sz="8" w:space="0" w:color="00BCF2" w:themeColor="accent1"/>
        <w:bottom w:val="single" w:sz="8" w:space="0" w:color="00BCF2" w:themeColor="accent1"/>
        <w:right w:val="single" w:sz="8" w:space="0" w:color="00BCF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BCF2" w:themeColor="accent1"/>
          <w:bottom w:val="single" w:sz="4" w:space="0" w:color="93E7FF" w:themeColor="accent1" w:themeTint="66"/>
        </w:tcBorders>
        <w:shd w:val="clear" w:color="auto" w:fill="D8DFEC"/>
      </w:tcPr>
    </w:tblStylePr>
    <w:tblStylePr w:type="lastRow">
      <w:pPr>
        <w:spacing w:before="0" w:after="0" w:line="240" w:lineRule="auto"/>
      </w:pPr>
      <w:rPr>
        <w:b/>
        <w:bCs/>
      </w:rPr>
      <w:tblPr/>
      <w:tcPr>
        <w:tcBorders>
          <w:top w:val="single" w:sz="4" w:space="0" w:color="93E7FF" w:themeColor="accent1" w:themeTint="66"/>
          <w:left w:val="single" w:sz="8" w:space="0" w:color="00BCF2" w:themeColor="accent1"/>
          <w:bottom w:val="single" w:sz="8" w:space="0" w:color="00BCF2" w:themeColor="accent1"/>
          <w:right w:val="single" w:sz="8" w:space="0" w:color="00BCF2" w:themeColor="accent1"/>
          <w:insideH w:val="nil"/>
          <w:insideV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right w:val="nil"/>
        </w:tcBorders>
      </w:tcPr>
    </w:tblStylePr>
    <w:tblStylePr w:type="band1Horz">
      <w:tblPr/>
      <w:tcPr>
        <w:shd w:val="clear" w:color="auto" w:fill="FFFFFF" w:themeFill="background1"/>
      </w:tcPr>
    </w:tblStylePr>
    <w:tblStylePr w:type="band2Horz">
      <w:tblPr/>
      <w:tcPr>
        <w:shd w:val="clear" w:color="auto" w:fill="EBEFF5"/>
      </w:tcPr>
    </w:tblStylePr>
  </w:style>
  <w:style w:type="character" w:styleId="SubtleEmphasis">
    <w:name w:val="Subtle Emphasis"/>
    <w:basedOn w:val="DefaultParagraphFont"/>
    <w:uiPriority w:val="19"/>
    <w:qFormat/>
    <w:rsid w:val="00445812"/>
    <w:rPr>
      <w:iCs/>
      <w:color w:val="008CB5" w:themeColor="accent1" w:themeShade="BF"/>
    </w:rPr>
  </w:style>
  <w:style w:type="paragraph" w:customStyle="1" w:styleId="IssueBlockHeader">
    <w:name w:val="Issue Block Header"/>
    <w:basedOn w:val="Normal"/>
    <w:next w:val="Normal"/>
    <w:link w:val="IssueBlockHeaderChar"/>
    <w:rsid w:val="00264A18"/>
    <w:pPr>
      <w:pBdr>
        <w:top w:val="single" w:sz="12" w:space="12" w:color="FF0000"/>
        <w:left w:val="single" w:sz="12" w:space="12" w:color="FF0000"/>
        <w:bottom w:val="single" w:sz="12" w:space="12" w:color="FF0000"/>
        <w:right w:val="single" w:sz="12" w:space="12" w:color="FF0000"/>
      </w:pBdr>
      <w:shd w:val="pct5" w:color="auto" w:fill="auto"/>
      <w:spacing w:after="240" w:line="220" w:lineRule="atLeast"/>
      <w:ind w:left="1368" w:right="240"/>
      <w:jc w:val="both"/>
    </w:pPr>
    <w:rPr>
      <w:rFonts w:ascii="Arial Black" w:eastAsia="Times New Roman" w:hAnsi="Arial Black"/>
      <w:bCs/>
      <w:spacing w:val="-5"/>
      <w:sz w:val="20"/>
      <w:szCs w:val="20"/>
    </w:rPr>
  </w:style>
  <w:style w:type="character" w:customStyle="1" w:styleId="IssueBlockHeaderChar">
    <w:name w:val="Issue Block Header Char"/>
    <w:basedOn w:val="DefaultParagraphFont"/>
    <w:link w:val="IssueBlockHeader"/>
    <w:rsid w:val="00264A18"/>
    <w:rPr>
      <w:rFonts w:ascii="Arial Black" w:eastAsia="Times New Roman" w:hAnsi="Arial Black"/>
      <w:bCs/>
      <w:spacing w:val="-5"/>
      <w:shd w:val="pct5" w:color="auto" w:fill="auto"/>
    </w:rPr>
  </w:style>
  <w:style w:type="character" w:styleId="CommentReference">
    <w:name w:val="annotation reference"/>
    <w:basedOn w:val="DefaultParagraphFont"/>
    <w:uiPriority w:val="99"/>
    <w:semiHidden/>
    <w:unhideWhenUsed/>
    <w:rsid w:val="00264A18"/>
    <w:rPr>
      <w:sz w:val="16"/>
      <w:szCs w:val="16"/>
    </w:rPr>
  </w:style>
  <w:style w:type="paragraph" w:styleId="CommentText">
    <w:name w:val="annotation text"/>
    <w:basedOn w:val="Normal"/>
    <w:link w:val="CommentTextChar"/>
    <w:uiPriority w:val="99"/>
    <w:unhideWhenUsed/>
    <w:rsid w:val="00264A18"/>
    <w:pPr>
      <w:spacing w:after="0" w:line="240" w:lineRule="auto"/>
    </w:pPr>
    <w:rPr>
      <w:rFonts w:eastAsiaTheme="minorEastAsia"/>
      <w:sz w:val="20"/>
      <w:szCs w:val="20"/>
      <w:lang w:bidi="en-US"/>
    </w:rPr>
  </w:style>
  <w:style w:type="character" w:customStyle="1" w:styleId="CommentTextChar">
    <w:name w:val="Comment Text Char"/>
    <w:basedOn w:val="DefaultParagraphFont"/>
    <w:link w:val="CommentText"/>
    <w:uiPriority w:val="99"/>
    <w:rsid w:val="00264A18"/>
    <w:rPr>
      <w:rFonts w:asciiTheme="minorHAnsi" w:eastAsiaTheme="minorEastAsia" w:hAnsiTheme="minorHAnsi"/>
      <w:lang w:bidi="en-US"/>
    </w:rPr>
  </w:style>
  <w:style w:type="paragraph" w:customStyle="1" w:styleId="Questions">
    <w:name w:val="Questions"/>
    <w:basedOn w:val="IssueBlockHeader"/>
    <w:link w:val="QuestionsChar"/>
    <w:qFormat/>
    <w:rsid w:val="00264A18"/>
    <w:pPr>
      <w:pBdr>
        <w:top w:val="single" w:sz="12" w:space="12" w:color="C00000"/>
        <w:left w:val="single" w:sz="12" w:space="12" w:color="C00000"/>
        <w:bottom w:val="single" w:sz="12" w:space="12" w:color="C00000"/>
        <w:right w:val="single" w:sz="12" w:space="12" w:color="C00000"/>
      </w:pBdr>
      <w:shd w:val="clear" w:color="auto" w:fill="FFFFCC"/>
      <w:ind w:left="0"/>
    </w:pPr>
    <w:rPr>
      <w:rFonts w:asciiTheme="minorHAnsi" w:hAnsiTheme="minorHAnsi" w:cs="Arial"/>
      <w:b/>
    </w:rPr>
  </w:style>
  <w:style w:type="character" w:customStyle="1" w:styleId="QuestionsChar">
    <w:name w:val="Questions Char"/>
    <w:basedOn w:val="IssueBlockHeaderChar"/>
    <w:link w:val="Questions"/>
    <w:rsid w:val="00264A18"/>
    <w:rPr>
      <w:rFonts w:asciiTheme="minorHAnsi" w:eastAsia="Times New Roman" w:hAnsiTheme="minorHAnsi" w:cs="Arial"/>
      <w:b/>
      <w:bCs/>
      <w:spacing w:val="-5"/>
      <w:shd w:val="clear" w:color="auto" w:fill="FFFFCC"/>
    </w:rPr>
  </w:style>
  <w:style w:type="table" w:styleId="ColorfulList-Accent1">
    <w:name w:val="Colorful List Accent 1"/>
    <w:basedOn w:val="TableNormal"/>
    <w:uiPriority w:val="41"/>
    <w:rsid w:val="00F2638B"/>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9FF" w:themeFill="accent1" w:themeFillTint="19"/>
    </w:tcPr>
    <w:tblStylePr w:type="firstRow">
      <w:rPr>
        <w:b/>
        <w:bCs/>
        <w:color w:val="FFFFFF" w:themeColor="background1"/>
      </w:rPr>
      <w:tblPr/>
      <w:tcPr>
        <w:tcBorders>
          <w:bottom w:val="single" w:sz="12" w:space="0" w:color="FFFFFF" w:themeColor="background1"/>
        </w:tcBorders>
        <w:shd w:val="clear" w:color="auto" w:fill="659400" w:themeFill="accent2" w:themeFillShade="CC"/>
      </w:tcPr>
    </w:tblStylePr>
    <w:tblStylePr w:type="lastRow">
      <w:rPr>
        <w:b/>
        <w:bCs/>
        <w:color w:val="6594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0FF" w:themeFill="accent1" w:themeFillTint="3F"/>
      </w:tcPr>
    </w:tblStylePr>
    <w:tblStylePr w:type="band1Horz">
      <w:tblPr/>
      <w:tcPr>
        <w:shd w:val="clear" w:color="auto" w:fill="C9F3FF" w:themeFill="accent1" w:themeFillTint="33"/>
      </w:tcPr>
    </w:tblStylePr>
  </w:style>
  <w:style w:type="paragraph" w:styleId="FootnoteText">
    <w:name w:val="footnote text"/>
    <w:basedOn w:val="Normal"/>
    <w:link w:val="FootnoteTextChar"/>
    <w:uiPriority w:val="99"/>
    <w:semiHidden/>
    <w:unhideWhenUsed/>
    <w:rsid w:val="003604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041B"/>
    <w:rPr>
      <w:rFonts w:asciiTheme="minorHAnsi" w:hAnsiTheme="minorHAnsi"/>
    </w:rPr>
  </w:style>
  <w:style w:type="character" w:styleId="FootnoteReference">
    <w:name w:val="footnote reference"/>
    <w:basedOn w:val="DefaultParagraphFont"/>
    <w:uiPriority w:val="99"/>
    <w:semiHidden/>
    <w:unhideWhenUsed/>
    <w:rsid w:val="0036041B"/>
    <w:rPr>
      <w:vertAlign w:val="superscript"/>
    </w:rPr>
  </w:style>
  <w:style w:type="table" w:customStyle="1" w:styleId="SpecTable1">
    <w:name w:val="Spec Table1"/>
    <w:basedOn w:val="TableNormal"/>
    <w:uiPriority w:val="60"/>
    <w:rsid w:val="000107A6"/>
    <w:rPr>
      <w:rFonts w:asciiTheme="minorHAnsi" w:eastAsiaTheme="minorHAnsi" w:hAnsiTheme="minorHAnsi" w:cstheme="minorBidi"/>
      <w:color w:val="008CB5" w:themeColor="accent1" w:themeShade="BF"/>
      <w:sz w:val="22"/>
      <w:szCs w:val="22"/>
    </w:rPr>
    <w:tblPr>
      <w:tblStyleRowBandSize w:val="1"/>
      <w:tblStyleColBandSize w:val="1"/>
      <w:tblInd w:w="0" w:type="dxa"/>
      <w:tblBorders>
        <w:top w:val="single" w:sz="8" w:space="0" w:color="00BCF2" w:themeColor="accent1"/>
        <w:left w:val="single" w:sz="8" w:space="0" w:color="00BCF2" w:themeColor="accent1"/>
        <w:bottom w:val="single" w:sz="8" w:space="0" w:color="00BCF2" w:themeColor="accent1"/>
        <w:right w:val="single" w:sz="8" w:space="0" w:color="00BCF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BCF2" w:themeColor="accent1"/>
          <w:bottom w:val="single" w:sz="4" w:space="0" w:color="93E7FF" w:themeColor="accent1" w:themeTint="66"/>
        </w:tcBorders>
        <w:shd w:val="clear" w:color="auto" w:fill="D8DFEC"/>
      </w:tcPr>
    </w:tblStylePr>
    <w:tblStylePr w:type="lastRow">
      <w:pPr>
        <w:spacing w:before="0" w:after="0" w:line="240" w:lineRule="auto"/>
      </w:pPr>
      <w:rPr>
        <w:b/>
        <w:bCs/>
      </w:rPr>
      <w:tblPr/>
      <w:tcPr>
        <w:tcBorders>
          <w:top w:val="single" w:sz="4" w:space="0" w:color="93E7FF" w:themeColor="accent1" w:themeTint="66"/>
          <w:left w:val="single" w:sz="8" w:space="0" w:color="00BCF2" w:themeColor="accent1"/>
          <w:bottom w:val="single" w:sz="8" w:space="0" w:color="00BCF2" w:themeColor="accent1"/>
          <w:right w:val="single" w:sz="8" w:space="0" w:color="00BCF2" w:themeColor="accent1"/>
          <w:insideH w:val="nil"/>
          <w:insideV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right w:val="nil"/>
        </w:tcBorders>
      </w:tcPr>
    </w:tblStylePr>
    <w:tblStylePr w:type="band1Horz">
      <w:tblPr/>
      <w:tcPr>
        <w:shd w:val="clear" w:color="auto" w:fill="FFFFFF" w:themeFill="background1"/>
      </w:tcPr>
    </w:tblStylePr>
    <w:tblStylePr w:type="band2Horz">
      <w:tblPr/>
      <w:tcPr>
        <w:shd w:val="clear" w:color="auto" w:fill="EBEFF5"/>
      </w:tcPr>
    </w:tblStylePr>
  </w:style>
  <w:style w:type="paragraph" w:styleId="TOCHeading">
    <w:name w:val="TOC Heading"/>
    <w:basedOn w:val="Heading1"/>
    <w:next w:val="Normal"/>
    <w:uiPriority w:val="39"/>
    <w:unhideWhenUsed/>
    <w:qFormat/>
    <w:rsid w:val="007C7D45"/>
    <w:pPr>
      <w:numPr>
        <w:numId w:val="0"/>
      </w:numPr>
      <w:pBdr>
        <w:bottom w:val="single" w:sz="4" w:space="1" w:color="005E79" w:themeColor="accent1" w:themeShade="80"/>
      </w:pBdr>
      <w:spacing w:before="480"/>
      <w:outlineLvl w:val="9"/>
    </w:pPr>
    <w:rPr>
      <w:sz w:val="32"/>
    </w:rPr>
  </w:style>
  <w:style w:type="paragraph" w:styleId="TOC1">
    <w:name w:val="toc 1"/>
    <w:basedOn w:val="Normal"/>
    <w:next w:val="Normal"/>
    <w:autoRedefine/>
    <w:uiPriority w:val="39"/>
    <w:unhideWhenUsed/>
    <w:qFormat/>
    <w:rsid w:val="00F07EE0"/>
    <w:pPr>
      <w:tabs>
        <w:tab w:val="left" w:pos="440"/>
        <w:tab w:val="right" w:leader="dot" w:pos="9990"/>
      </w:tabs>
      <w:spacing w:after="100" w:line="240" w:lineRule="auto"/>
    </w:pPr>
    <w:rPr>
      <w:rFonts w:eastAsiaTheme="minorHAnsi" w:cstheme="minorBidi"/>
      <w:szCs w:val="22"/>
    </w:rPr>
  </w:style>
  <w:style w:type="paragraph" w:styleId="TOC2">
    <w:name w:val="toc 2"/>
    <w:basedOn w:val="Normal"/>
    <w:next w:val="Normal"/>
    <w:autoRedefine/>
    <w:uiPriority w:val="39"/>
    <w:unhideWhenUsed/>
    <w:qFormat/>
    <w:rsid w:val="00A12C37"/>
    <w:pPr>
      <w:tabs>
        <w:tab w:val="left" w:pos="880"/>
        <w:tab w:val="right" w:leader="dot" w:pos="9990"/>
      </w:tabs>
      <w:spacing w:after="100"/>
      <w:ind w:left="450"/>
    </w:pPr>
    <w:rPr>
      <w:rFonts w:eastAsiaTheme="minorHAnsi" w:cstheme="minorBidi"/>
      <w:szCs w:val="22"/>
    </w:rPr>
  </w:style>
  <w:style w:type="paragraph" w:styleId="TOC3">
    <w:name w:val="toc 3"/>
    <w:basedOn w:val="Normal"/>
    <w:next w:val="Normal"/>
    <w:autoRedefine/>
    <w:uiPriority w:val="39"/>
    <w:unhideWhenUsed/>
    <w:qFormat/>
    <w:rsid w:val="007C7D45"/>
    <w:pPr>
      <w:spacing w:after="100"/>
      <w:ind w:left="440"/>
    </w:pPr>
    <w:rPr>
      <w:rFonts w:eastAsiaTheme="minorEastAsia" w:cstheme="minorBidi"/>
      <w:szCs w:val="22"/>
    </w:rPr>
  </w:style>
  <w:style w:type="table" w:styleId="MediumShading1-Accent5">
    <w:name w:val="Medium Shading 1 Accent 5"/>
    <w:basedOn w:val="TableNormal"/>
    <w:uiPriority w:val="63"/>
    <w:rsid w:val="007C7D45"/>
    <w:rPr>
      <w:rFonts w:asciiTheme="minorHAnsi" w:eastAsiaTheme="minorHAnsi" w:hAnsiTheme="minorHAnsi" w:cstheme="minorBidi"/>
      <w:sz w:val="22"/>
      <w:szCs w:val="22"/>
    </w:rPr>
    <w:tblPr>
      <w:tblStyleRowBandSize w:val="1"/>
      <w:tblStyleColBandSize w:val="1"/>
      <w:tblInd w:w="0" w:type="dxa"/>
      <w:tblBorders>
        <w:top w:val="single" w:sz="8"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single" w:sz="8" w:space="0" w:color="B975B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nil"/>
          <w:insideV w:val="nil"/>
        </w:tcBorders>
        <w:shd w:val="clear" w:color="auto" w:fill="9B4F96" w:themeFill="accent5"/>
      </w:tcPr>
    </w:tblStylePr>
    <w:tblStylePr w:type="lastRow">
      <w:pPr>
        <w:spacing w:before="0" w:after="0" w:line="240" w:lineRule="auto"/>
      </w:pPr>
      <w:rPr>
        <w:b/>
        <w:bCs/>
      </w:rPr>
      <w:tblPr/>
      <w:tcPr>
        <w:tcBorders>
          <w:top w:val="double" w:sz="6"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1E6" w:themeFill="accent5" w:themeFillTint="3F"/>
      </w:tcPr>
    </w:tblStylePr>
    <w:tblStylePr w:type="band1Horz">
      <w:tblPr/>
      <w:tcPr>
        <w:tcBorders>
          <w:insideH w:val="nil"/>
          <w:insideV w:val="nil"/>
        </w:tcBorders>
        <w:shd w:val="clear" w:color="auto" w:fill="E8D1E6" w:themeFill="accent5" w:themeFillTint="3F"/>
      </w:tcPr>
    </w:tblStylePr>
    <w:tblStylePr w:type="band2Horz">
      <w:tblPr/>
      <w:tcPr>
        <w:tcBorders>
          <w:insideH w:val="nil"/>
          <w:insideV w:val="nil"/>
        </w:tcBorders>
      </w:tcPr>
    </w:tblStylePr>
  </w:style>
  <w:style w:type="paragraph" w:styleId="Subtitle">
    <w:name w:val="Subtitle"/>
    <w:basedOn w:val="Normal"/>
    <w:next w:val="Normal"/>
    <w:link w:val="SubtitleChar"/>
    <w:uiPriority w:val="11"/>
    <w:qFormat/>
    <w:rsid w:val="00F77CA8"/>
    <w:pPr>
      <w:numPr>
        <w:ilvl w:val="1"/>
      </w:numPr>
    </w:pPr>
    <w:rPr>
      <w:rFonts w:asciiTheme="majorHAnsi" w:eastAsiaTheme="majorEastAsia" w:hAnsiTheme="majorHAnsi" w:cstheme="majorBidi"/>
      <w:i/>
      <w:iCs/>
      <w:color w:val="00BCF2" w:themeColor="accent1"/>
      <w:spacing w:val="15"/>
      <w:sz w:val="24"/>
    </w:rPr>
  </w:style>
  <w:style w:type="character" w:customStyle="1" w:styleId="SubtitleChar">
    <w:name w:val="Subtitle Char"/>
    <w:basedOn w:val="DefaultParagraphFont"/>
    <w:link w:val="Subtitle"/>
    <w:uiPriority w:val="11"/>
    <w:rsid w:val="00F77CA8"/>
    <w:rPr>
      <w:rFonts w:asciiTheme="majorHAnsi" w:eastAsiaTheme="majorEastAsia" w:hAnsiTheme="majorHAnsi" w:cstheme="majorBidi"/>
      <w:i/>
      <w:iCs/>
      <w:color w:val="00BCF2" w:themeColor="accent1"/>
      <w:spacing w:val="15"/>
      <w:sz w:val="24"/>
      <w:szCs w:val="24"/>
    </w:rPr>
  </w:style>
  <w:style w:type="table" w:customStyle="1" w:styleId="MediumShading1-Accent11">
    <w:name w:val="Medium Shading 1 - Accent 11"/>
    <w:basedOn w:val="TableNormal"/>
    <w:uiPriority w:val="63"/>
    <w:rsid w:val="007C7D45"/>
    <w:rPr>
      <w:rFonts w:asciiTheme="minorHAnsi" w:eastAsiaTheme="minorHAnsi" w:hAnsiTheme="minorHAnsi" w:cstheme="minorBidi"/>
      <w:sz w:val="22"/>
      <w:szCs w:val="22"/>
    </w:rPr>
    <w:tblPr>
      <w:tblStyleRowBandSize w:val="1"/>
      <w:tblStyleColBandSize w:val="1"/>
      <w:tblInd w:w="0" w:type="dxa"/>
      <w:tblBorders>
        <w:top w:val="single" w:sz="8"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single" w:sz="8" w:space="0" w:color="36D2F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nil"/>
          <w:insideV w:val="nil"/>
        </w:tcBorders>
        <w:shd w:val="clear" w:color="auto" w:fill="00BCF2" w:themeFill="accent1"/>
      </w:tcPr>
    </w:tblStylePr>
    <w:tblStylePr w:type="lastRow">
      <w:pPr>
        <w:spacing w:before="0" w:after="0" w:line="240" w:lineRule="auto"/>
      </w:pPr>
      <w:rPr>
        <w:b/>
        <w:bCs/>
      </w:rPr>
      <w:tblPr/>
      <w:tcPr>
        <w:tcBorders>
          <w:top w:val="double" w:sz="6"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CF0FF" w:themeFill="accent1" w:themeFillTint="3F"/>
      </w:tcPr>
    </w:tblStylePr>
    <w:tblStylePr w:type="band1Horz">
      <w:tblPr/>
      <w:tcPr>
        <w:tcBorders>
          <w:insideH w:val="nil"/>
          <w:insideV w:val="nil"/>
        </w:tcBorders>
        <w:shd w:val="clear" w:color="auto" w:fill="BCF0FF" w:themeFill="accent1" w:themeFillTint="3F"/>
      </w:tcPr>
    </w:tblStylePr>
    <w:tblStylePr w:type="band2Horz">
      <w:tblPr/>
      <w:tcPr>
        <w:tcBorders>
          <w:insideH w:val="nil"/>
          <w:insideV w:val="nil"/>
        </w:tcBorders>
      </w:tcPr>
    </w:tblStylePr>
  </w:style>
  <w:style w:type="paragraph" w:customStyle="1" w:styleId="FeatureCut">
    <w:name w:val="Feature Cut"/>
    <w:basedOn w:val="Normal"/>
    <w:link w:val="FeatureCutChar"/>
    <w:qFormat/>
    <w:rsid w:val="007C7D45"/>
    <w:pPr>
      <w:pBdr>
        <w:top w:val="single" w:sz="4" w:space="1" w:color="auto"/>
        <w:left w:val="single" w:sz="4" w:space="4" w:color="auto"/>
        <w:bottom w:val="single" w:sz="4" w:space="1" w:color="auto"/>
        <w:right w:val="single" w:sz="4" w:space="4" w:color="auto"/>
      </w:pBdr>
      <w:shd w:val="clear" w:color="auto" w:fill="FFFFCC"/>
      <w:spacing w:after="200"/>
      <w:ind w:left="432" w:right="432"/>
    </w:pPr>
    <w:rPr>
      <w:rFonts w:eastAsiaTheme="minorHAnsi" w:cstheme="minorBidi"/>
      <w:szCs w:val="22"/>
    </w:rPr>
  </w:style>
  <w:style w:type="character" w:customStyle="1" w:styleId="FeatureCutChar">
    <w:name w:val="Feature Cut Char"/>
    <w:basedOn w:val="DefaultParagraphFont"/>
    <w:link w:val="FeatureCut"/>
    <w:rsid w:val="007C7D45"/>
    <w:rPr>
      <w:rFonts w:asciiTheme="minorHAnsi" w:eastAsiaTheme="minorHAnsi" w:hAnsiTheme="minorHAnsi" w:cstheme="minorBidi"/>
      <w:sz w:val="22"/>
      <w:szCs w:val="22"/>
      <w:shd w:val="clear" w:color="auto" w:fill="FFFFCC"/>
    </w:rPr>
  </w:style>
  <w:style w:type="paragraph" w:styleId="IntenseQuote">
    <w:name w:val="Intense Quote"/>
    <w:basedOn w:val="Normal"/>
    <w:next w:val="Normal"/>
    <w:link w:val="IntenseQuoteChar"/>
    <w:uiPriority w:val="30"/>
    <w:qFormat/>
    <w:rsid w:val="000429E5"/>
    <w:pPr>
      <w:pBdr>
        <w:bottom w:val="single" w:sz="4" w:space="4" w:color="00BCF2" w:themeColor="accent1"/>
      </w:pBdr>
      <w:spacing w:before="200"/>
      <w:ind w:right="936"/>
    </w:pPr>
    <w:rPr>
      <w:b/>
      <w:bCs/>
      <w:i/>
      <w:iCs/>
      <w:color w:val="00BCF2" w:themeColor="accent1"/>
      <w:sz w:val="24"/>
    </w:rPr>
  </w:style>
  <w:style w:type="character" w:customStyle="1" w:styleId="IntenseQuoteChar">
    <w:name w:val="Intense Quote Char"/>
    <w:basedOn w:val="DefaultParagraphFont"/>
    <w:link w:val="IntenseQuote"/>
    <w:uiPriority w:val="30"/>
    <w:rsid w:val="000429E5"/>
    <w:rPr>
      <w:rFonts w:asciiTheme="minorHAnsi" w:hAnsiTheme="minorHAnsi"/>
      <w:b/>
      <w:bCs/>
      <w:i/>
      <w:iCs/>
      <w:color w:val="00BCF2" w:themeColor="accent1"/>
      <w:sz w:val="24"/>
      <w:szCs w:val="24"/>
    </w:rPr>
  </w:style>
  <w:style w:type="paragraph" w:customStyle="1" w:styleId="Heading41">
    <w:name w:val="Heading 41"/>
    <w:basedOn w:val="Heading3"/>
    <w:link w:val="heading4Char0"/>
    <w:rsid w:val="0096145D"/>
    <w:pPr>
      <w:numPr>
        <w:ilvl w:val="3"/>
      </w:numPr>
      <w:spacing w:before="120"/>
      <w:ind w:left="1800"/>
    </w:pPr>
    <w:rPr>
      <w:rFonts w:ascii="Calibri" w:hAnsi="Calibri"/>
      <w:color w:val="4E5B6F" w:themeColor="text2"/>
      <w:szCs w:val="24"/>
    </w:rPr>
  </w:style>
  <w:style w:type="character" w:customStyle="1" w:styleId="heading4Char0">
    <w:name w:val="heading 4 Char"/>
    <w:basedOn w:val="Heading3Char"/>
    <w:link w:val="Heading41"/>
    <w:rsid w:val="0096145D"/>
    <w:rPr>
      <w:rFonts w:ascii="Corbel" w:eastAsiaTheme="majorEastAsia" w:hAnsi="Corbel" w:cstheme="majorBidi"/>
      <w:bCs/>
      <w:color w:val="4E5B6F" w:themeColor="text2"/>
      <w:sz w:val="26"/>
      <w:szCs w:val="24"/>
    </w:rPr>
  </w:style>
  <w:style w:type="character" w:styleId="IntenseReference">
    <w:name w:val="Intense Reference"/>
    <w:basedOn w:val="DefaultParagraphFont"/>
    <w:uiPriority w:val="32"/>
    <w:qFormat/>
    <w:rsid w:val="00A85292"/>
    <w:rPr>
      <w:rFonts w:ascii="Corbel" w:hAnsi="Corbel"/>
      <w:b/>
      <w:bCs/>
      <w:smallCaps/>
      <w:color w:val="7FBA00" w:themeColor="accent2"/>
      <w:spacing w:val="5"/>
      <w:u w:val="single"/>
    </w:rPr>
  </w:style>
  <w:style w:type="character" w:styleId="FollowedHyperlink">
    <w:name w:val="FollowedHyperlink"/>
    <w:basedOn w:val="DefaultParagraphFont"/>
    <w:uiPriority w:val="99"/>
    <w:semiHidden/>
    <w:unhideWhenUsed/>
    <w:rsid w:val="00B72ADF"/>
    <w:rPr>
      <w:color w:val="5F7791" w:themeColor="followedHyperlink"/>
      <w:u w:val="single"/>
    </w:rPr>
  </w:style>
  <w:style w:type="character" w:styleId="SubtleReference">
    <w:name w:val="Subtle Reference"/>
    <w:basedOn w:val="DefaultParagraphFont"/>
    <w:uiPriority w:val="31"/>
    <w:qFormat/>
    <w:rsid w:val="007B5773"/>
    <w:rPr>
      <w:smallCaps/>
      <w:color w:val="7FBA00" w:themeColor="accent2"/>
      <w:u w:val="single"/>
    </w:rPr>
  </w:style>
  <w:style w:type="paragraph" w:styleId="CommentSubject">
    <w:name w:val="annotation subject"/>
    <w:basedOn w:val="CommentText"/>
    <w:next w:val="CommentText"/>
    <w:link w:val="CommentSubjectChar"/>
    <w:uiPriority w:val="99"/>
    <w:semiHidden/>
    <w:unhideWhenUsed/>
    <w:rsid w:val="007B3911"/>
    <w:pPr>
      <w:spacing w:after="120"/>
    </w:pPr>
    <w:rPr>
      <w:rFonts w:eastAsia="Calibri"/>
      <w:b/>
      <w:bCs/>
      <w:lang w:bidi="ar-SA"/>
    </w:rPr>
  </w:style>
  <w:style w:type="character" w:customStyle="1" w:styleId="CommentSubjectChar">
    <w:name w:val="Comment Subject Char"/>
    <w:basedOn w:val="CommentTextChar"/>
    <w:link w:val="CommentSubject"/>
    <w:uiPriority w:val="99"/>
    <w:semiHidden/>
    <w:rsid w:val="007B3911"/>
    <w:rPr>
      <w:rFonts w:asciiTheme="minorHAnsi" w:eastAsiaTheme="minorEastAsia" w:hAnsiTheme="minorHAnsi"/>
      <w:b/>
      <w:bCs/>
      <w:lang w:bidi="en-US"/>
    </w:rPr>
  </w:style>
  <w:style w:type="paragraph" w:styleId="NormalWeb">
    <w:name w:val="Normal (Web)"/>
    <w:basedOn w:val="Normal"/>
    <w:uiPriority w:val="99"/>
    <w:unhideWhenUsed/>
    <w:rsid w:val="000946A5"/>
    <w:pPr>
      <w:spacing w:before="100" w:beforeAutospacing="1" w:after="100" w:afterAutospacing="1" w:line="240" w:lineRule="auto"/>
    </w:pPr>
    <w:rPr>
      <w:rFonts w:ascii="Times New Roman" w:eastAsia="Times New Roman" w:hAnsi="Times New Roman"/>
      <w:sz w:val="24"/>
    </w:rPr>
  </w:style>
  <w:style w:type="paragraph" w:customStyle="1" w:styleId="Copyright">
    <w:name w:val="Copyright"/>
    <w:basedOn w:val="Normal"/>
    <w:link w:val="CopyrightChar"/>
    <w:rsid w:val="002E11F0"/>
    <w:pPr>
      <w:pBdr>
        <w:top w:val="single" w:sz="6" w:space="12" w:color="FFFFFF"/>
        <w:left w:val="single" w:sz="6" w:space="12" w:color="FFFFFF"/>
        <w:bottom w:val="single" w:sz="6" w:space="12" w:color="FFFFFF"/>
        <w:right w:val="single" w:sz="6" w:space="12" w:color="FFFFFF"/>
      </w:pBdr>
      <w:shd w:val="pct5" w:color="auto" w:fill="auto"/>
      <w:tabs>
        <w:tab w:val="left" w:pos="360"/>
      </w:tabs>
      <w:spacing w:after="240" w:line="220" w:lineRule="atLeast"/>
      <w:ind w:left="907" w:right="245"/>
      <w:jc w:val="both"/>
    </w:pPr>
    <w:rPr>
      <w:rFonts w:ascii="Arial Narrow" w:eastAsia="Times New Roman" w:hAnsi="Arial Narrow"/>
      <w:color w:val="FF0000"/>
      <w:spacing w:val="-5"/>
      <w:sz w:val="16"/>
      <w:szCs w:val="22"/>
    </w:rPr>
  </w:style>
  <w:style w:type="character" w:customStyle="1" w:styleId="CopyrightChar">
    <w:name w:val="Copyright Char"/>
    <w:basedOn w:val="DefaultParagraphFont"/>
    <w:link w:val="Copyright"/>
    <w:rsid w:val="002E11F0"/>
    <w:rPr>
      <w:rFonts w:ascii="Arial Narrow" w:eastAsia="Times New Roman" w:hAnsi="Arial Narrow"/>
      <w:color w:val="FF0000"/>
      <w:spacing w:val="-5"/>
      <w:sz w:val="16"/>
      <w:szCs w:val="22"/>
      <w:shd w:val="pct5" w:color="auto" w:fill="auto"/>
    </w:rPr>
  </w:style>
  <w:style w:type="character" w:customStyle="1" w:styleId="BodyTextChar2">
    <w:name w:val="Body Text Char2"/>
    <w:aliases w:val="Body Text Char1 Char,Body Text Char Char Char"/>
    <w:basedOn w:val="DefaultParagraphFont"/>
    <w:link w:val="BodyText"/>
    <w:locked/>
    <w:rsid w:val="00D54560"/>
    <w:rPr>
      <w:rFonts w:ascii="Arial" w:hAnsi="Arial" w:cs="Arial"/>
      <w:spacing w:val="-5"/>
    </w:rPr>
  </w:style>
  <w:style w:type="paragraph" w:styleId="BodyText">
    <w:name w:val="Body Text"/>
    <w:aliases w:val="Body Text Char1,Body Text Char Char"/>
    <w:basedOn w:val="Normal"/>
    <w:link w:val="BodyTextChar2"/>
    <w:unhideWhenUsed/>
    <w:rsid w:val="00D54560"/>
    <w:pPr>
      <w:spacing w:after="240" w:line="240" w:lineRule="atLeast"/>
      <w:ind w:left="720"/>
    </w:pPr>
    <w:rPr>
      <w:rFonts w:ascii="Arial" w:hAnsi="Arial" w:cs="Arial"/>
      <w:spacing w:val="-5"/>
      <w:sz w:val="20"/>
      <w:szCs w:val="20"/>
    </w:rPr>
  </w:style>
  <w:style w:type="character" w:customStyle="1" w:styleId="BodyTextChar">
    <w:name w:val="Body Text Char"/>
    <w:basedOn w:val="DefaultParagraphFont"/>
    <w:uiPriority w:val="99"/>
    <w:semiHidden/>
    <w:rsid w:val="00D54560"/>
    <w:rPr>
      <w:sz w:val="22"/>
      <w:szCs w:val="24"/>
    </w:rPr>
  </w:style>
  <w:style w:type="character" w:customStyle="1" w:styleId="Heading5Char">
    <w:name w:val="Heading 5 Char"/>
    <w:basedOn w:val="DefaultParagraphFont"/>
    <w:link w:val="Heading5"/>
    <w:uiPriority w:val="9"/>
    <w:semiHidden/>
    <w:rsid w:val="009F5E6A"/>
    <w:rPr>
      <w:rFonts w:asciiTheme="majorHAnsi" w:eastAsiaTheme="majorEastAsia" w:hAnsiTheme="majorHAnsi" w:cstheme="majorBidi"/>
      <w:b/>
      <w:bCs/>
      <w:color w:val="7F7F7F" w:themeColor="text1" w:themeTint="80"/>
      <w:sz w:val="22"/>
      <w:szCs w:val="22"/>
      <w:lang w:bidi="en-US"/>
    </w:rPr>
  </w:style>
  <w:style w:type="character" w:customStyle="1" w:styleId="Heading6Char">
    <w:name w:val="Heading 6 Char"/>
    <w:basedOn w:val="DefaultParagraphFont"/>
    <w:link w:val="Heading6"/>
    <w:uiPriority w:val="9"/>
    <w:semiHidden/>
    <w:rsid w:val="009F5E6A"/>
    <w:rPr>
      <w:rFonts w:asciiTheme="majorHAnsi" w:eastAsiaTheme="majorEastAsia" w:hAnsiTheme="majorHAnsi" w:cstheme="majorBidi"/>
      <w:b/>
      <w:bCs/>
      <w:i/>
      <w:iCs/>
      <w:color w:val="7F7F7F" w:themeColor="text1" w:themeTint="80"/>
      <w:sz w:val="22"/>
      <w:szCs w:val="22"/>
      <w:lang w:bidi="en-US"/>
    </w:rPr>
  </w:style>
  <w:style w:type="character" w:customStyle="1" w:styleId="Heading7Char">
    <w:name w:val="Heading 7 Char"/>
    <w:basedOn w:val="DefaultParagraphFont"/>
    <w:link w:val="Heading7"/>
    <w:uiPriority w:val="9"/>
    <w:semiHidden/>
    <w:rsid w:val="009F5E6A"/>
    <w:rPr>
      <w:rFonts w:asciiTheme="majorHAnsi" w:eastAsiaTheme="majorEastAsia" w:hAnsiTheme="majorHAnsi" w:cstheme="majorBidi"/>
      <w:i/>
      <w:iCs/>
      <w:sz w:val="22"/>
      <w:szCs w:val="22"/>
      <w:lang w:bidi="en-US"/>
    </w:rPr>
  </w:style>
  <w:style w:type="character" w:customStyle="1" w:styleId="Heading8Char">
    <w:name w:val="Heading 8 Char"/>
    <w:basedOn w:val="DefaultParagraphFont"/>
    <w:link w:val="Heading8"/>
    <w:uiPriority w:val="9"/>
    <w:semiHidden/>
    <w:rsid w:val="009F5E6A"/>
    <w:rPr>
      <w:rFonts w:asciiTheme="majorHAnsi" w:eastAsiaTheme="majorEastAsia" w:hAnsiTheme="majorHAnsi" w:cstheme="majorBidi"/>
      <w:lang w:bidi="en-US"/>
    </w:rPr>
  </w:style>
  <w:style w:type="character" w:customStyle="1" w:styleId="Heading9Char">
    <w:name w:val="Heading 9 Char"/>
    <w:basedOn w:val="DefaultParagraphFont"/>
    <w:link w:val="Heading9"/>
    <w:uiPriority w:val="9"/>
    <w:semiHidden/>
    <w:rsid w:val="009F5E6A"/>
    <w:rPr>
      <w:rFonts w:asciiTheme="majorHAnsi" w:eastAsiaTheme="majorEastAsia" w:hAnsiTheme="majorHAnsi" w:cstheme="majorBidi"/>
      <w:i/>
      <w:iCs/>
      <w:spacing w:val="5"/>
      <w:lang w:bidi="en-US"/>
    </w:rPr>
  </w:style>
  <w:style w:type="paragraph" w:customStyle="1" w:styleId="ALLCAPSBLUE">
    <w:name w:val="ALLCAPS BLUE"/>
    <w:basedOn w:val="Heading1"/>
    <w:link w:val="ALLCAPSBLUEChar"/>
    <w:qFormat/>
    <w:rsid w:val="00682598"/>
    <w:pPr>
      <w:numPr>
        <w:numId w:val="0"/>
      </w:numPr>
      <w:ind w:left="360" w:hanging="360"/>
    </w:pPr>
    <w:rPr>
      <w:color w:val="4E5B6F" w:themeColor="text2"/>
    </w:rPr>
  </w:style>
  <w:style w:type="paragraph" w:customStyle="1" w:styleId="INSERTAREA">
    <w:name w:val="INSERTAREA"/>
    <w:basedOn w:val="Title"/>
    <w:link w:val="INSERTAREAChar"/>
    <w:qFormat/>
    <w:rsid w:val="008F3F17"/>
    <w:pPr>
      <w:spacing w:after="120"/>
    </w:pPr>
    <w:rPr>
      <w:rFonts w:ascii="Calibri" w:hAnsi="Calibri"/>
      <w:color w:val="7F7F7F"/>
    </w:rPr>
  </w:style>
  <w:style w:type="character" w:customStyle="1" w:styleId="ALLCAPSBLUEChar">
    <w:name w:val="ALLCAPS BLUE Char"/>
    <w:basedOn w:val="Heading1Char"/>
    <w:link w:val="ALLCAPSBLUE"/>
    <w:rsid w:val="00682598"/>
    <w:rPr>
      <w:rFonts w:eastAsiaTheme="majorEastAsia" w:cstheme="majorBidi"/>
      <w:bCs/>
      <w:color w:val="4E5B6F" w:themeColor="text2"/>
      <w:sz w:val="36"/>
      <w:szCs w:val="28"/>
    </w:rPr>
  </w:style>
  <w:style w:type="character" w:customStyle="1" w:styleId="INSERTAREAChar">
    <w:name w:val="INSERTAREA Char"/>
    <w:basedOn w:val="TitleChar"/>
    <w:link w:val="INSERTAREA"/>
    <w:rsid w:val="008F3F17"/>
    <w:rPr>
      <w:rFonts w:ascii="Segoe UI" w:eastAsiaTheme="majorEastAsia" w:hAnsi="Segoe UI" w:cstheme="majorBidi"/>
      <w:b/>
      <w:smallCaps/>
      <w:color w:val="7F7F7F"/>
      <w:spacing w:val="5"/>
      <w:kern w:val="28"/>
      <w:sz w:val="48"/>
      <w:szCs w:val="52"/>
    </w:rPr>
  </w:style>
  <w:style w:type="table" w:customStyle="1" w:styleId="Wind8ws">
    <w:name w:val="Wind8ws"/>
    <w:basedOn w:val="TableNormal"/>
    <w:uiPriority w:val="99"/>
    <w:rsid w:val="001E6034"/>
    <w:rPr>
      <w:rFonts w:ascii="Segoe UI" w:eastAsiaTheme="minorHAnsi" w:hAnsi="Segoe UI" w:cstheme="minorBidi"/>
      <w:sz w:val="18"/>
      <w:szCs w:val="22"/>
    </w:rPr>
    <w:tblPr>
      <w:tblInd w:w="0" w:type="dxa"/>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paragraph" w:customStyle="1" w:styleId="ms-rtefontsize-3">
    <w:name w:val="ms-rtefontsize-3"/>
    <w:basedOn w:val="Normal"/>
    <w:rsid w:val="00950AC5"/>
    <w:pPr>
      <w:spacing w:before="100" w:beforeAutospacing="1" w:after="100" w:afterAutospacing="1" w:line="240" w:lineRule="auto"/>
    </w:pPr>
    <w:rPr>
      <w:rFonts w:ascii="Times New Roman" w:eastAsia="Times New Roman" w:hAnsi="Times New Roman"/>
      <w:sz w:val="24"/>
    </w:rPr>
  </w:style>
  <w:style w:type="character" w:styleId="IntenseEmphasis">
    <w:name w:val="Intense Emphasis"/>
    <w:basedOn w:val="DefaultParagraphFont"/>
    <w:uiPriority w:val="21"/>
    <w:qFormat/>
    <w:rsid w:val="001C63B9"/>
    <w:rPr>
      <w:i/>
      <w:iCs/>
      <w:color w:val="00BCF2" w:themeColor="accent1"/>
    </w:rPr>
  </w:style>
  <w:style w:type="paragraph" w:styleId="Revision">
    <w:name w:val="Revision"/>
    <w:hidden/>
    <w:uiPriority w:val="99"/>
    <w:semiHidden/>
    <w:rsid w:val="004F29B1"/>
    <w:rPr>
      <w:sz w:val="22"/>
      <w:szCs w:val="24"/>
    </w:rPr>
  </w:style>
  <w:style w:type="character" w:styleId="Emphasis">
    <w:name w:val="Emphasis"/>
    <w:basedOn w:val="DefaultParagraphFont"/>
    <w:uiPriority w:val="2"/>
    <w:qFormat/>
    <w:rsid w:val="005E2054"/>
    <w:rPr>
      <w:i/>
      <w:iCs/>
    </w:rPr>
  </w:style>
  <w:style w:type="table" w:styleId="GridTable1Light-Accent1">
    <w:name w:val="Grid Table 1 Light Accent 1"/>
    <w:basedOn w:val="TableNormal"/>
    <w:uiPriority w:val="46"/>
    <w:rsid w:val="00447FB7"/>
    <w:tblPr>
      <w:tblStyleRowBandSize w:val="1"/>
      <w:tblStyleColBandSize w:val="1"/>
      <w:tblInd w:w="0" w:type="dxa"/>
      <w:tblBorders>
        <w:top w:val="single" w:sz="4" w:space="0" w:color="93E7FF" w:themeColor="accent1" w:themeTint="66"/>
        <w:left w:val="single" w:sz="4" w:space="0" w:color="93E7FF" w:themeColor="accent1" w:themeTint="66"/>
        <w:bottom w:val="single" w:sz="4" w:space="0" w:color="93E7FF" w:themeColor="accent1" w:themeTint="66"/>
        <w:right w:val="single" w:sz="4" w:space="0" w:color="93E7FF" w:themeColor="accent1" w:themeTint="66"/>
        <w:insideH w:val="single" w:sz="4" w:space="0" w:color="93E7FF" w:themeColor="accent1" w:themeTint="66"/>
        <w:insideV w:val="single" w:sz="4" w:space="0" w:color="93E7FF" w:themeColor="accent1" w:themeTint="66"/>
      </w:tblBorders>
      <w:tblCellMar>
        <w:top w:w="0" w:type="dxa"/>
        <w:left w:w="108" w:type="dxa"/>
        <w:bottom w:w="0" w:type="dxa"/>
        <w:right w:w="108" w:type="dxa"/>
      </w:tblCellMar>
    </w:tblPr>
    <w:tblStylePr w:type="firstRow">
      <w:rPr>
        <w:b/>
        <w:bCs/>
      </w:rPr>
      <w:tblPr/>
      <w:tcPr>
        <w:tcBorders>
          <w:bottom w:val="single" w:sz="12" w:space="0" w:color="5EDBFF" w:themeColor="accent1" w:themeTint="99"/>
        </w:tcBorders>
      </w:tcPr>
    </w:tblStylePr>
    <w:tblStylePr w:type="lastRow">
      <w:rPr>
        <w:b/>
        <w:bCs/>
      </w:rPr>
      <w:tblPr/>
      <w:tcPr>
        <w:tcBorders>
          <w:top w:val="double" w:sz="2" w:space="0" w:color="5EDB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932C29"/>
    <w:rPr>
      <w:rFonts w:asciiTheme="minorHAnsi" w:eastAsiaTheme="minorHAnsi" w:hAnsiTheme="minorHAnsi" w:cstheme="minorBidi"/>
      <w:sz w:val="22"/>
      <w:szCs w:val="22"/>
    </w:rPr>
    <w:tblPr>
      <w:tblStyleRowBandSize w:val="1"/>
      <w:tblStyleColBandSize w:val="1"/>
      <w:tblInd w:w="0" w:type="dxa"/>
      <w:tblBorders>
        <w:top w:val="single" w:sz="4" w:space="0" w:color="5EDBFF" w:themeColor="accent1" w:themeTint="99"/>
        <w:left w:val="single" w:sz="4" w:space="0" w:color="5EDBFF" w:themeColor="accent1" w:themeTint="99"/>
        <w:bottom w:val="single" w:sz="4" w:space="0" w:color="5EDBFF" w:themeColor="accent1" w:themeTint="99"/>
        <w:right w:val="single" w:sz="4" w:space="0" w:color="5EDBFF" w:themeColor="accent1" w:themeTint="99"/>
        <w:insideH w:val="single" w:sz="4" w:space="0" w:color="5EDBFF" w:themeColor="accent1" w:themeTint="99"/>
        <w:insideV w:val="single" w:sz="4" w:space="0" w:color="5EDBF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BCF2" w:themeColor="accent1"/>
          <w:left w:val="single" w:sz="4" w:space="0" w:color="00BCF2" w:themeColor="accent1"/>
          <w:bottom w:val="single" w:sz="4" w:space="0" w:color="00BCF2" w:themeColor="accent1"/>
          <w:right w:val="single" w:sz="4" w:space="0" w:color="00BCF2" w:themeColor="accent1"/>
          <w:insideH w:val="nil"/>
          <w:insideV w:val="nil"/>
        </w:tcBorders>
        <w:shd w:val="clear" w:color="auto" w:fill="00BCF2" w:themeFill="accent1"/>
      </w:tcPr>
    </w:tblStylePr>
    <w:tblStylePr w:type="lastRow">
      <w:rPr>
        <w:b/>
        <w:bCs/>
      </w:rPr>
      <w:tblPr/>
      <w:tcPr>
        <w:tcBorders>
          <w:top w:val="double" w:sz="4" w:space="0" w:color="00BCF2" w:themeColor="accent1"/>
        </w:tcBorders>
      </w:tcPr>
    </w:tblStylePr>
    <w:tblStylePr w:type="firstCol">
      <w:rPr>
        <w:b/>
        <w:bCs/>
      </w:rPr>
    </w:tblStylePr>
    <w:tblStylePr w:type="lastCol">
      <w:rPr>
        <w:b/>
        <w:bCs/>
      </w:rPr>
    </w:tblStylePr>
    <w:tblStylePr w:type="band1Vert">
      <w:tblPr/>
      <w:tcPr>
        <w:shd w:val="clear" w:color="auto" w:fill="C9F3FF" w:themeFill="accent1" w:themeFillTint="33"/>
      </w:tcPr>
    </w:tblStylePr>
    <w:tblStylePr w:type="band1Horz">
      <w:tblPr/>
      <w:tcPr>
        <w:shd w:val="clear" w:color="auto" w:fill="C9F3FF" w:themeFill="accent1" w:themeFillTint="33"/>
      </w:tcPr>
    </w:tblStylePr>
  </w:style>
  <w:style w:type="character" w:customStyle="1" w:styleId="ListParagraphChar">
    <w:name w:val="List Paragraph Char"/>
    <w:basedOn w:val="DefaultParagraphFont"/>
    <w:link w:val="ListParagraph"/>
    <w:uiPriority w:val="34"/>
    <w:rsid w:val="00932C29"/>
    <w:rPr>
      <w:sz w:val="22"/>
      <w:szCs w:val="24"/>
    </w:rPr>
  </w:style>
  <w:style w:type="table" w:styleId="GridTable1Light">
    <w:name w:val="Grid Table 1 Light"/>
    <w:basedOn w:val="TableNormal"/>
    <w:uiPriority w:val="46"/>
    <w:rsid w:val="005369A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semiHidden/>
    <w:unhideWhenUsed/>
    <w:rsid w:val="009B5E4E"/>
    <w:pPr>
      <w:spacing w:after="0" w:line="240" w:lineRule="auto"/>
    </w:pPr>
    <w:rPr>
      <w:rFonts w:eastAsiaTheme="minorHAnsi" w:cstheme="minorBidi"/>
      <w:szCs w:val="21"/>
    </w:rPr>
  </w:style>
  <w:style w:type="character" w:customStyle="1" w:styleId="PlainTextChar">
    <w:name w:val="Plain Text Char"/>
    <w:basedOn w:val="DefaultParagraphFont"/>
    <w:link w:val="PlainText"/>
    <w:uiPriority w:val="99"/>
    <w:semiHidden/>
    <w:rsid w:val="009B5E4E"/>
    <w:rPr>
      <w:rFonts w:eastAsiaTheme="minorHAnsi" w:cstheme="minorBidi"/>
      <w:sz w:val="22"/>
      <w:szCs w:val="21"/>
    </w:rPr>
  </w:style>
  <w:style w:type="character" w:styleId="Strong">
    <w:name w:val="Strong"/>
    <w:basedOn w:val="DefaultParagraphFont"/>
    <w:uiPriority w:val="22"/>
    <w:qFormat/>
    <w:rsid w:val="004D32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2013">
      <w:bodyDiv w:val="1"/>
      <w:marLeft w:val="0"/>
      <w:marRight w:val="0"/>
      <w:marTop w:val="0"/>
      <w:marBottom w:val="0"/>
      <w:divBdr>
        <w:top w:val="none" w:sz="0" w:space="0" w:color="auto"/>
        <w:left w:val="none" w:sz="0" w:space="0" w:color="auto"/>
        <w:bottom w:val="none" w:sz="0" w:space="0" w:color="auto"/>
        <w:right w:val="none" w:sz="0" w:space="0" w:color="auto"/>
      </w:divBdr>
    </w:div>
    <w:div w:id="160439018">
      <w:bodyDiv w:val="1"/>
      <w:marLeft w:val="0"/>
      <w:marRight w:val="0"/>
      <w:marTop w:val="0"/>
      <w:marBottom w:val="0"/>
      <w:divBdr>
        <w:top w:val="none" w:sz="0" w:space="0" w:color="auto"/>
        <w:left w:val="none" w:sz="0" w:space="0" w:color="auto"/>
        <w:bottom w:val="none" w:sz="0" w:space="0" w:color="auto"/>
        <w:right w:val="none" w:sz="0" w:space="0" w:color="auto"/>
      </w:divBdr>
    </w:div>
    <w:div w:id="186676525">
      <w:bodyDiv w:val="1"/>
      <w:marLeft w:val="0"/>
      <w:marRight w:val="0"/>
      <w:marTop w:val="0"/>
      <w:marBottom w:val="0"/>
      <w:divBdr>
        <w:top w:val="none" w:sz="0" w:space="0" w:color="auto"/>
        <w:left w:val="none" w:sz="0" w:space="0" w:color="auto"/>
        <w:bottom w:val="none" w:sz="0" w:space="0" w:color="auto"/>
        <w:right w:val="none" w:sz="0" w:space="0" w:color="auto"/>
      </w:divBdr>
    </w:div>
    <w:div w:id="252514190">
      <w:bodyDiv w:val="1"/>
      <w:marLeft w:val="0"/>
      <w:marRight w:val="0"/>
      <w:marTop w:val="0"/>
      <w:marBottom w:val="0"/>
      <w:divBdr>
        <w:top w:val="none" w:sz="0" w:space="0" w:color="auto"/>
        <w:left w:val="none" w:sz="0" w:space="0" w:color="auto"/>
        <w:bottom w:val="none" w:sz="0" w:space="0" w:color="auto"/>
        <w:right w:val="none" w:sz="0" w:space="0" w:color="auto"/>
      </w:divBdr>
    </w:div>
    <w:div w:id="295838297">
      <w:bodyDiv w:val="1"/>
      <w:marLeft w:val="0"/>
      <w:marRight w:val="0"/>
      <w:marTop w:val="0"/>
      <w:marBottom w:val="0"/>
      <w:divBdr>
        <w:top w:val="none" w:sz="0" w:space="0" w:color="auto"/>
        <w:left w:val="none" w:sz="0" w:space="0" w:color="auto"/>
        <w:bottom w:val="none" w:sz="0" w:space="0" w:color="auto"/>
        <w:right w:val="none" w:sz="0" w:space="0" w:color="auto"/>
      </w:divBdr>
    </w:div>
    <w:div w:id="299262350">
      <w:bodyDiv w:val="1"/>
      <w:marLeft w:val="0"/>
      <w:marRight w:val="0"/>
      <w:marTop w:val="0"/>
      <w:marBottom w:val="0"/>
      <w:divBdr>
        <w:top w:val="none" w:sz="0" w:space="0" w:color="auto"/>
        <w:left w:val="none" w:sz="0" w:space="0" w:color="auto"/>
        <w:bottom w:val="none" w:sz="0" w:space="0" w:color="auto"/>
        <w:right w:val="none" w:sz="0" w:space="0" w:color="auto"/>
      </w:divBdr>
    </w:div>
    <w:div w:id="302662108">
      <w:bodyDiv w:val="1"/>
      <w:marLeft w:val="0"/>
      <w:marRight w:val="0"/>
      <w:marTop w:val="0"/>
      <w:marBottom w:val="0"/>
      <w:divBdr>
        <w:top w:val="none" w:sz="0" w:space="0" w:color="auto"/>
        <w:left w:val="none" w:sz="0" w:space="0" w:color="auto"/>
        <w:bottom w:val="none" w:sz="0" w:space="0" w:color="auto"/>
        <w:right w:val="none" w:sz="0" w:space="0" w:color="auto"/>
      </w:divBdr>
    </w:div>
    <w:div w:id="312216428">
      <w:bodyDiv w:val="1"/>
      <w:marLeft w:val="0"/>
      <w:marRight w:val="0"/>
      <w:marTop w:val="0"/>
      <w:marBottom w:val="0"/>
      <w:divBdr>
        <w:top w:val="none" w:sz="0" w:space="0" w:color="auto"/>
        <w:left w:val="none" w:sz="0" w:space="0" w:color="auto"/>
        <w:bottom w:val="none" w:sz="0" w:space="0" w:color="auto"/>
        <w:right w:val="none" w:sz="0" w:space="0" w:color="auto"/>
      </w:divBdr>
    </w:div>
    <w:div w:id="327712346">
      <w:bodyDiv w:val="1"/>
      <w:marLeft w:val="0"/>
      <w:marRight w:val="0"/>
      <w:marTop w:val="0"/>
      <w:marBottom w:val="0"/>
      <w:divBdr>
        <w:top w:val="none" w:sz="0" w:space="0" w:color="auto"/>
        <w:left w:val="none" w:sz="0" w:space="0" w:color="auto"/>
        <w:bottom w:val="none" w:sz="0" w:space="0" w:color="auto"/>
        <w:right w:val="none" w:sz="0" w:space="0" w:color="auto"/>
      </w:divBdr>
    </w:div>
    <w:div w:id="357314845">
      <w:bodyDiv w:val="1"/>
      <w:marLeft w:val="0"/>
      <w:marRight w:val="0"/>
      <w:marTop w:val="0"/>
      <w:marBottom w:val="0"/>
      <w:divBdr>
        <w:top w:val="none" w:sz="0" w:space="0" w:color="auto"/>
        <w:left w:val="none" w:sz="0" w:space="0" w:color="auto"/>
        <w:bottom w:val="none" w:sz="0" w:space="0" w:color="auto"/>
        <w:right w:val="none" w:sz="0" w:space="0" w:color="auto"/>
      </w:divBdr>
    </w:div>
    <w:div w:id="373622625">
      <w:bodyDiv w:val="1"/>
      <w:marLeft w:val="0"/>
      <w:marRight w:val="0"/>
      <w:marTop w:val="0"/>
      <w:marBottom w:val="0"/>
      <w:divBdr>
        <w:top w:val="none" w:sz="0" w:space="0" w:color="auto"/>
        <w:left w:val="none" w:sz="0" w:space="0" w:color="auto"/>
        <w:bottom w:val="none" w:sz="0" w:space="0" w:color="auto"/>
        <w:right w:val="none" w:sz="0" w:space="0" w:color="auto"/>
      </w:divBdr>
    </w:div>
    <w:div w:id="392703870">
      <w:bodyDiv w:val="1"/>
      <w:marLeft w:val="0"/>
      <w:marRight w:val="0"/>
      <w:marTop w:val="0"/>
      <w:marBottom w:val="0"/>
      <w:divBdr>
        <w:top w:val="none" w:sz="0" w:space="0" w:color="auto"/>
        <w:left w:val="none" w:sz="0" w:space="0" w:color="auto"/>
        <w:bottom w:val="none" w:sz="0" w:space="0" w:color="auto"/>
        <w:right w:val="none" w:sz="0" w:space="0" w:color="auto"/>
      </w:divBdr>
    </w:div>
    <w:div w:id="400952403">
      <w:bodyDiv w:val="1"/>
      <w:marLeft w:val="0"/>
      <w:marRight w:val="0"/>
      <w:marTop w:val="0"/>
      <w:marBottom w:val="0"/>
      <w:divBdr>
        <w:top w:val="none" w:sz="0" w:space="0" w:color="auto"/>
        <w:left w:val="none" w:sz="0" w:space="0" w:color="auto"/>
        <w:bottom w:val="none" w:sz="0" w:space="0" w:color="auto"/>
        <w:right w:val="none" w:sz="0" w:space="0" w:color="auto"/>
      </w:divBdr>
    </w:div>
    <w:div w:id="422459645">
      <w:bodyDiv w:val="1"/>
      <w:marLeft w:val="0"/>
      <w:marRight w:val="0"/>
      <w:marTop w:val="0"/>
      <w:marBottom w:val="0"/>
      <w:divBdr>
        <w:top w:val="none" w:sz="0" w:space="0" w:color="auto"/>
        <w:left w:val="none" w:sz="0" w:space="0" w:color="auto"/>
        <w:bottom w:val="none" w:sz="0" w:space="0" w:color="auto"/>
        <w:right w:val="none" w:sz="0" w:space="0" w:color="auto"/>
      </w:divBdr>
    </w:div>
    <w:div w:id="451484197">
      <w:bodyDiv w:val="1"/>
      <w:marLeft w:val="0"/>
      <w:marRight w:val="0"/>
      <w:marTop w:val="0"/>
      <w:marBottom w:val="0"/>
      <w:divBdr>
        <w:top w:val="none" w:sz="0" w:space="0" w:color="auto"/>
        <w:left w:val="none" w:sz="0" w:space="0" w:color="auto"/>
        <w:bottom w:val="none" w:sz="0" w:space="0" w:color="auto"/>
        <w:right w:val="none" w:sz="0" w:space="0" w:color="auto"/>
      </w:divBdr>
    </w:div>
    <w:div w:id="461921984">
      <w:bodyDiv w:val="1"/>
      <w:marLeft w:val="0"/>
      <w:marRight w:val="0"/>
      <w:marTop w:val="0"/>
      <w:marBottom w:val="0"/>
      <w:divBdr>
        <w:top w:val="none" w:sz="0" w:space="0" w:color="auto"/>
        <w:left w:val="none" w:sz="0" w:space="0" w:color="auto"/>
        <w:bottom w:val="none" w:sz="0" w:space="0" w:color="auto"/>
        <w:right w:val="none" w:sz="0" w:space="0" w:color="auto"/>
      </w:divBdr>
    </w:div>
    <w:div w:id="606037500">
      <w:bodyDiv w:val="1"/>
      <w:marLeft w:val="0"/>
      <w:marRight w:val="0"/>
      <w:marTop w:val="0"/>
      <w:marBottom w:val="0"/>
      <w:divBdr>
        <w:top w:val="none" w:sz="0" w:space="0" w:color="auto"/>
        <w:left w:val="none" w:sz="0" w:space="0" w:color="auto"/>
        <w:bottom w:val="none" w:sz="0" w:space="0" w:color="auto"/>
        <w:right w:val="none" w:sz="0" w:space="0" w:color="auto"/>
      </w:divBdr>
    </w:div>
    <w:div w:id="612132083">
      <w:bodyDiv w:val="1"/>
      <w:marLeft w:val="0"/>
      <w:marRight w:val="0"/>
      <w:marTop w:val="0"/>
      <w:marBottom w:val="0"/>
      <w:divBdr>
        <w:top w:val="none" w:sz="0" w:space="0" w:color="auto"/>
        <w:left w:val="none" w:sz="0" w:space="0" w:color="auto"/>
        <w:bottom w:val="none" w:sz="0" w:space="0" w:color="auto"/>
        <w:right w:val="none" w:sz="0" w:space="0" w:color="auto"/>
      </w:divBdr>
      <w:divsChild>
        <w:div w:id="1607228213">
          <w:marLeft w:val="446"/>
          <w:marRight w:val="0"/>
          <w:marTop w:val="0"/>
          <w:marBottom w:val="120"/>
          <w:divBdr>
            <w:top w:val="none" w:sz="0" w:space="0" w:color="auto"/>
            <w:left w:val="none" w:sz="0" w:space="0" w:color="auto"/>
            <w:bottom w:val="none" w:sz="0" w:space="0" w:color="auto"/>
            <w:right w:val="none" w:sz="0" w:space="0" w:color="auto"/>
          </w:divBdr>
        </w:div>
      </w:divsChild>
    </w:div>
    <w:div w:id="647443399">
      <w:bodyDiv w:val="1"/>
      <w:marLeft w:val="0"/>
      <w:marRight w:val="0"/>
      <w:marTop w:val="0"/>
      <w:marBottom w:val="0"/>
      <w:divBdr>
        <w:top w:val="none" w:sz="0" w:space="0" w:color="auto"/>
        <w:left w:val="none" w:sz="0" w:space="0" w:color="auto"/>
        <w:bottom w:val="none" w:sz="0" w:space="0" w:color="auto"/>
        <w:right w:val="none" w:sz="0" w:space="0" w:color="auto"/>
      </w:divBdr>
    </w:div>
    <w:div w:id="682900572">
      <w:bodyDiv w:val="1"/>
      <w:marLeft w:val="0"/>
      <w:marRight w:val="0"/>
      <w:marTop w:val="0"/>
      <w:marBottom w:val="0"/>
      <w:divBdr>
        <w:top w:val="none" w:sz="0" w:space="0" w:color="auto"/>
        <w:left w:val="none" w:sz="0" w:space="0" w:color="auto"/>
        <w:bottom w:val="none" w:sz="0" w:space="0" w:color="auto"/>
        <w:right w:val="none" w:sz="0" w:space="0" w:color="auto"/>
      </w:divBdr>
    </w:div>
    <w:div w:id="726611584">
      <w:bodyDiv w:val="1"/>
      <w:marLeft w:val="0"/>
      <w:marRight w:val="0"/>
      <w:marTop w:val="0"/>
      <w:marBottom w:val="0"/>
      <w:divBdr>
        <w:top w:val="none" w:sz="0" w:space="0" w:color="auto"/>
        <w:left w:val="none" w:sz="0" w:space="0" w:color="auto"/>
        <w:bottom w:val="none" w:sz="0" w:space="0" w:color="auto"/>
        <w:right w:val="none" w:sz="0" w:space="0" w:color="auto"/>
      </w:divBdr>
      <w:divsChild>
        <w:div w:id="529874974">
          <w:marLeft w:val="907"/>
          <w:marRight w:val="0"/>
          <w:marTop w:val="60"/>
          <w:marBottom w:val="0"/>
          <w:divBdr>
            <w:top w:val="none" w:sz="0" w:space="0" w:color="auto"/>
            <w:left w:val="none" w:sz="0" w:space="0" w:color="auto"/>
            <w:bottom w:val="none" w:sz="0" w:space="0" w:color="auto"/>
            <w:right w:val="none" w:sz="0" w:space="0" w:color="auto"/>
          </w:divBdr>
        </w:div>
        <w:div w:id="615215110">
          <w:marLeft w:val="1166"/>
          <w:marRight w:val="0"/>
          <w:marTop w:val="60"/>
          <w:marBottom w:val="0"/>
          <w:divBdr>
            <w:top w:val="none" w:sz="0" w:space="0" w:color="auto"/>
            <w:left w:val="none" w:sz="0" w:space="0" w:color="auto"/>
            <w:bottom w:val="none" w:sz="0" w:space="0" w:color="auto"/>
            <w:right w:val="none" w:sz="0" w:space="0" w:color="auto"/>
          </w:divBdr>
        </w:div>
        <w:div w:id="722825439">
          <w:marLeft w:val="1166"/>
          <w:marRight w:val="0"/>
          <w:marTop w:val="60"/>
          <w:marBottom w:val="0"/>
          <w:divBdr>
            <w:top w:val="none" w:sz="0" w:space="0" w:color="auto"/>
            <w:left w:val="none" w:sz="0" w:space="0" w:color="auto"/>
            <w:bottom w:val="none" w:sz="0" w:space="0" w:color="auto"/>
            <w:right w:val="none" w:sz="0" w:space="0" w:color="auto"/>
          </w:divBdr>
        </w:div>
        <w:div w:id="931358148">
          <w:marLeft w:val="907"/>
          <w:marRight w:val="0"/>
          <w:marTop w:val="60"/>
          <w:marBottom w:val="0"/>
          <w:divBdr>
            <w:top w:val="none" w:sz="0" w:space="0" w:color="auto"/>
            <w:left w:val="none" w:sz="0" w:space="0" w:color="auto"/>
            <w:bottom w:val="none" w:sz="0" w:space="0" w:color="auto"/>
            <w:right w:val="none" w:sz="0" w:space="0" w:color="auto"/>
          </w:divBdr>
        </w:div>
        <w:div w:id="1011220755">
          <w:marLeft w:val="1166"/>
          <w:marRight w:val="0"/>
          <w:marTop w:val="60"/>
          <w:marBottom w:val="0"/>
          <w:divBdr>
            <w:top w:val="none" w:sz="0" w:space="0" w:color="auto"/>
            <w:left w:val="none" w:sz="0" w:space="0" w:color="auto"/>
            <w:bottom w:val="none" w:sz="0" w:space="0" w:color="auto"/>
            <w:right w:val="none" w:sz="0" w:space="0" w:color="auto"/>
          </w:divBdr>
        </w:div>
        <w:div w:id="1093169264">
          <w:marLeft w:val="1166"/>
          <w:marRight w:val="0"/>
          <w:marTop w:val="60"/>
          <w:marBottom w:val="0"/>
          <w:divBdr>
            <w:top w:val="none" w:sz="0" w:space="0" w:color="auto"/>
            <w:left w:val="none" w:sz="0" w:space="0" w:color="auto"/>
            <w:bottom w:val="none" w:sz="0" w:space="0" w:color="auto"/>
            <w:right w:val="none" w:sz="0" w:space="0" w:color="auto"/>
          </w:divBdr>
        </w:div>
        <w:div w:id="1111585524">
          <w:marLeft w:val="1166"/>
          <w:marRight w:val="0"/>
          <w:marTop w:val="60"/>
          <w:marBottom w:val="0"/>
          <w:divBdr>
            <w:top w:val="none" w:sz="0" w:space="0" w:color="auto"/>
            <w:left w:val="none" w:sz="0" w:space="0" w:color="auto"/>
            <w:bottom w:val="none" w:sz="0" w:space="0" w:color="auto"/>
            <w:right w:val="none" w:sz="0" w:space="0" w:color="auto"/>
          </w:divBdr>
        </w:div>
        <w:div w:id="1237588021">
          <w:marLeft w:val="1166"/>
          <w:marRight w:val="0"/>
          <w:marTop w:val="60"/>
          <w:marBottom w:val="0"/>
          <w:divBdr>
            <w:top w:val="none" w:sz="0" w:space="0" w:color="auto"/>
            <w:left w:val="none" w:sz="0" w:space="0" w:color="auto"/>
            <w:bottom w:val="none" w:sz="0" w:space="0" w:color="auto"/>
            <w:right w:val="none" w:sz="0" w:space="0" w:color="auto"/>
          </w:divBdr>
        </w:div>
        <w:div w:id="1621644652">
          <w:marLeft w:val="907"/>
          <w:marRight w:val="0"/>
          <w:marTop w:val="60"/>
          <w:marBottom w:val="0"/>
          <w:divBdr>
            <w:top w:val="none" w:sz="0" w:space="0" w:color="auto"/>
            <w:left w:val="none" w:sz="0" w:space="0" w:color="auto"/>
            <w:bottom w:val="none" w:sz="0" w:space="0" w:color="auto"/>
            <w:right w:val="none" w:sz="0" w:space="0" w:color="auto"/>
          </w:divBdr>
        </w:div>
        <w:div w:id="1762332562">
          <w:marLeft w:val="907"/>
          <w:marRight w:val="0"/>
          <w:marTop w:val="60"/>
          <w:marBottom w:val="0"/>
          <w:divBdr>
            <w:top w:val="none" w:sz="0" w:space="0" w:color="auto"/>
            <w:left w:val="none" w:sz="0" w:space="0" w:color="auto"/>
            <w:bottom w:val="none" w:sz="0" w:space="0" w:color="auto"/>
            <w:right w:val="none" w:sz="0" w:space="0" w:color="auto"/>
          </w:divBdr>
        </w:div>
      </w:divsChild>
    </w:div>
    <w:div w:id="735129725">
      <w:bodyDiv w:val="1"/>
      <w:marLeft w:val="0"/>
      <w:marRight w:val="0"/>
      <w:marTop w:val="0"/>
      <w:marBottom w:val="0"/>
      <w:divBdr>
        <w:top w:val="none" w:sz="0" w:space="0" w:color="auto"/>
        <w:left w:val="none" w:sz="0" w:space="0" w:color="auto"/>
        <w:bottom w:val="none" w:sz="0" w:space="0" w:color="auto"/>
        <w:right w:val="none" w:sz="0" w:space="0" w:color="auto"/>
      </w:divBdr>
    </w:div>
    <w:div w:id="754744944">
      <w:bodyDiv w:val="1"/>
      <w:marLeft w:val="0"/>
      <w:marRight w:val="0"/>
      <w:marTop w:val="0"/>
      <w:marBottom w:val="0"/>
      <w:divBdr>
        <w:top w:val="none" w:sz="0" w:space="0" w:color="auto"/>
        <w:left w:val="none" w:sz="0" w:space="0" w:color="auto"/>
        <w:bottom w:val="none" w:sz="0" w:space="0" w:color="auto"/>
        <w:right w:val="none" w:sz="0" w:space="0" w:color="auto"/>
      </w:divBdr>
    </w:div>
    <w:div w:id="762919345">
      <w:bodyDiv w:val="1"/>
      <w:marLeft w:val="0"/>
      <w:marRight w:val="0"/>
      <w:marTop w:val="0"/>
      <w:marBottom w:val="0"/>
      <w:divBdr>
        <w:top w:val="none" w:sz="0" w:space="0" w:color="auto"/>
        <w:left w:val="none" w:sz="0" w:space="0" w:color="auto"/>
        <w:bottom w:val="none" w:sz="0" w:space="0" w:color="auto"/>
        <w:right w:val="none" w:sz="0" w:space="0" w:color="auto"/>
      </w:divBdr>
    </w:div>
    <w:div w:id="783887240">
      <w:bodyDiv w:val="1"/>
      <w:marLeft w:val="0"/>
      <w:marRight w:val="0"/>
      <w:marTop w:val="0"/>
      <w:marBottom w:val="0"/>
      <w:divBdr>
        <w:top w:val="none" w:sz="0" w:space="0" w:color="auto"/>
        <w:left w:val="none" w:sz="0" w:space="0" w:color="auto"/>
        <w:bottom w:val="none" w:sz="0" w:space="0" w:color="auto"/>
        <w:right w:val="none" w:sz="0" w:space="0" w:color="auto"/>
      </w:divBdr>
    </w:div>
    <w:div w:id="860582812">
      <w:bodyDiv w:val="1"/>
      <w:marLeft w:val="0"/>
      <w:marRight w:val="0"/>
      <w:marTop w:val="0"/>
      <w:marBottom w:val="0"/>
      <w:divBdr>
        <w:top w:val="none" w:sz="0" w:space="0" w:color="auto"/>
        <w:left w:val="none" w:sz="0" w:space="0" w:color="auto"/>
        <w:bottom w:val="none" w:sz="0" w:space="0" w:color="auto"/>
        <w:right w:val="none" w:sz="0" w:space="0" w:color="auto"/>
      </w:divBdr>
    </w:div>
    <w:div w:id="863250831">
      <w:bodyDiv w:val="1"/>
      <w:marLeft w:val="0"/>
      <w:marRight w:val="0"/>
      <w:marTop w:val="0"/>
      <w:marBottom w:val="0"/>
      <w:divBdr>
        <w:top w:val="none" w:sz="0" w:space="0" w:color="auto"/>
        <w:left w:val="none" w:sz="0" w:space="0" w:color="auto"/>
        <w:bottom w:val="none" w:sz="0" w:space="0" w:color="auto"/>
        <w:right w:val="none" w:sz="0" w:space="0" w:color="auto"/>
      </w:divBdr>
    </w:div>
    <w:div w:id="905189490">
      <w:bodyDiv w:val="1"/>
      <w:marLeft w:val="0"/>
      <w:marRight w:val="0"/>
      <w:marTop w:val="0"/>
      <w:marBottom w:val="0"/>
      <w:divBdr>
        <w:top w:val="none" w:sz="0" w:space="0" w:color="auto"/>
        <w:left w:val="none" w:sz="0" w:space="0" w:color="auto"/>
        <w:bottom w:val="none" w:sz="0" w:space="0" w:color="auto"/>
        <w:right w:val="none" w:sz="0" w:space="0" w:color="auto"/>
      </w:divBdr>
    </w:div>
    <w:div w:id="907574898">
      <w:bodyDiv w:val="1"/>
      <w:marLeft w:val="0"/>
      <w:marRight w:val="0"/>
      <w:marTop w:val="0"/>
      <w:marBottom w:val="0"/>
      <w:divBdr>
        <w:top w:val="none" w:sz="0" w:space="0" w:color="auto"/>
        <w:left w:val="none" w:sz="0" w:space="0" w:color="auto"/>
        <w:bottom w:val="none" w:sz="0" w:space="0" w:color="auto"/>
        <w:right w:val="none" w:sz="0" w:space="0" w:color="auto"/>
      </w:divBdr>
    </w:div>
    <w:div w:id="928544439">
      <w:bodyDiv w:val="1"/>
      <w:marLeft w:val="0"/>
      <w:marRight w:val="0"/>
      <w:marTop w:val="0"/>
      <w:marBottom w:val="0"/>
      <w:divBdr>
        <w:top w:val="none" w:sz="0" w:space="0" w:color="auto"/>
        <w:left w:val="none" w:sz="0" w:space="0" w:color="auto"/>
        <w:bottom w:val="none" w:sz="0" w:space="0" w:color="auto"/>
        <w:right w:val="none" w:sz="0" w:space="0" w:color="auto"/>
      </w:divBdr>
      <w:divsChild>
        <w:div w:id="355234105">
          <w:marLeft w:val="547"/>
          <w:marRight w:val="0"/>
          <w:marTop w:val="0"/>
          <w:marBottom w:val="0"/>
          <w:divBdr>
            <w:top w:val="none" w:sz="0" w:space="0" w:color="auto"/>
            <w:left w:val="none" w:sz="0" w:space="0" w:color="auto"/>
            <w:bottom w:val="none" w:sz="0" w:space="0" w:color="auto"/>
            <w:right w:val="none" w:sz="0" w:space="0" w:color="auto"/>
          </w:divBdr>
        </w:div>
      </w:divsChild>
    </w:div>
    <w:div w:id="945580446">
      <w:bodyDiv w:val="1"/>
      <w:marLeft w:val="0"/>
      <w:marRight w:val="0"/>
      <w:marTop w:val="0"/>
      <w:marBottom w:val="0"/>
      <w:divBdr>
        <w:top w:val="none" w:sz="0" w:space="0" w:color="auto"/>
        <w:left w:val="none" w:sz="0" w:space="0" w:color="auto"/>
        <w:bottom w:val="none" w:sz="0" w:space="0" w:color="auto"/>
        <w:right w:val="none" w:sz="0" w:space="0" w:color="auto"/>
      </w:divBdr>
    </w:div>
    <w:div w:id="1051197619">
      <w:bodyDiv w:val="1"/>
      <w:marLeft w:val="0"/>
      <w:marRight w:val="0"/>
      <w:marTop w:val="0"/>
      <w:marBottom w:val="0"/>
      <w:divBdr>
        <w:top w:val="none" w:sz="0" w:space="0" w:color="auto"/>
        <w:left w:val="none" w:sz="0" w:space="0" w:color="auto"/>
        <w:bottom w:val="none" w:sz="0" w:space="0" w:color="auto"/>
        <w:right w:val="none" w:sz="0" w:space="0" w:color="auto"/>
      </w:divBdr>
    </w:div>
    <w:div w:id="1071460353">
      <w:bodyDiv w:val="1"/>
      <w:marLeft w:val="0"/>
      <w:marRight w:val="0"/>
      <w:marTop w:val="0"/>
      <w:marBottom w:val="0"/>
      <w:divBdr>
        <w:top w:val="none" w:sz="0" w:space="0" w:color="auto"/>
        <w:left w:val="none" w:sz="0" w:space="0" w:color="auto"/>
        <w:bottom w:val="none" w:sz="0" w:space="0" w:color="auto"/>
        <w:right w:val="none" w:sz="0" w:space="0" w:color="auto"/>
      </w:divBdr>
    </w:div>
    <w:div w:id="1073963762">
      <w:bodyDiv w:val="1"/>
      <w:marLeft w:val="0"/>
      <w:marRight w:val="0"/>
      <w:marTop w:val="0"/>
      <w:marBottom w:val="0"/>
      <w:divBdr>
        <w:top w:val="none" w:sz="0" w:space="0" w:color="auto"/>
        <w:left w:val="none" w:sz="0" w:space="0" w:color="auto"/>
        <w:bottom w:val="none" w:sz="0" w:space="0" w:color="auto"/>
        <w:right w:val="none" w:sz="0" w:space="0" w:color="auto"/>
      </w:divBdr>
    </w:div>
    <w:div w:id="1102847170">
      <w:bodyDiv w:val="1"/>
      <w:marLeft w:val="0"/>
      <w:marRight w:val="0"/>
      <w:marTop w:val="0"/>
      <w:marBottom w:val="0"/>
      <w:divBdr>
        <w:top w:val="none" w:sz="0" w:space="0" w:color="auto"/>
        <w:left w:val="none" w:sz="0" w:space="0" w:color="auto"/>
        <w:bottom w:val="none" w:sz="0" w:space="0" w:color="auto"/>
        <w:right w:val="none" w:sz="0" w:space="0" w:color="auto"/>
      </w:divBdr>
    </w:div>
    <w:div w:id="1117069749">
      <w:bodyDiv w:val="1"/>
      <w:marLeft w:val="0"/>
      <w:marRight w:val="0"/>
      <w:marTop w:val="0"/>
      <w:marBottom w:val="0"/>
      <w:divBdr>
        <w:top w:val="none" w:sz="0" w:space="0" w:color="auto"/>
        <w:left w:val="none" w:sz="0" w:space="0" w:color="auto"/>
        <w:bottom w:val="none" w:sz="0" w:space="0" w:color="auto"/>
        <w:right w:val="none" w:sz="0" w:space="0" w:color="auto"/>
      </w:divBdr>
    </w:div>
    <w:div w:id="1127552767">
      <w:bodyDiv w:val="1"/>
      <w:marLeft w:val="0"/>
      <w:marRight w:val="0"/>
      <w:marTop w:val="0"/>
      <w:marBottom w:val="0"/>
      <w:divBdr>
        <w:top w:val="none" w:sz="0" w:space="0" w:color="auto"/>
        <w:left w:val="none" w:sz="0" w:space="0" w:color="auto"/>
        <w:bottom w:val="none" w:sz="0" w:space="0" w:color="auto"/>
        <w:right w:val="none" w:sz="0" w:space="0" w:color="auto"/>
      </w:divBdr>
      <w:divsChild>
        <w:div w:id="60562659">
          <w:marLeft w:val="1094"/>
          <w:marRight w:val="0"/>
          <w:marTop w:val="86"/>
          <w:marBottom w:val="0"/>
          <w:divBdr>
            <w:top w:val="none" w:sz="0" w:space="0" w:color="auto"/>
            <w:left w:val="none" w:sz="0" w:space="0" w:color="auto"/>
            <w:bottom w:val="none" w:sz="0" w:space="0" w:color="auto"/>
            <w:right w:val="none" w:sz="0" w:space="0" w:color="auto"/>
          </w:divBdr>
        </w:div>
        <w:div w:id="67582638">
          <w:marLeft w:val="1080"/>
          <w:marRight w:val="0"/>
          <w:marTop w:val="86"/>
          <w:marBottom w:val="0"/>
          <w:divBdr>
            <w:top w:val="none" w:sz="0" w:space="0" w:color="auto"/>
            <w:left w:val="none" w:sz="0" w:space="0" w:color="auto"/>
            <w:bottom w:val="none" w:sz="0" w:space="0" w:color="auto"/>
            <w:right w:val="none" w:sz="0" w:space="0" w:color="auto"/>
          </w:divBdr>
        </w:div>
        <w:div w:id="228075776">
          <w:marLeft w:val="1080"/>
          <w:marRight w:val="0"/>
          <w:marTop w:val="86"/>
          <w:marBottom w:val="0"/>
          <w:divBdr>
            <w:top w:val="none" w:sz="0" w:space="0" w:color="auto"/>
            <w:left w:val="none" w:sz="0" w:space="0" w:color="auto"/>
            <w:bottom w:val="none" w:sz="0" w:space="0" w:color="auto"/>
            <w:right w:val="none" w:sz="0" w:space="0" w:color="auto"/>
          </w:divBdr>
        </w:div>
        <w:div w:id="279997012">
          <w:marLeft w:val="720"/>
          <w:marRight w:val="0"/>
          <w:marTop w:val="134"/>
          <w:marBottom w:val="0"/>
          <w:divBdr>
            <w:top w:val="none" w:sz="0" w:space="0" w:color="auto"/>
            <w:left w:val="none" w:sz="0" w:space="0" w:color="auto"/>
            <w:bottom w:val="none" w:sz="0" w:space="0" w:color="auto"/>
            <w:right w:val="none" w:sz="0" w:space="0" w:color="auto"/>
          </w:divBdr>
        </w:div>
        <w:div w:id="540046943">
          <w:marLeft w:val="706"/>
          <w:marRight w:val="0"/>
          <w:marTop w:val="134"/>
          <w:marBottom w:val="0"/>
          <w:divBdr>
            <w:top w:val="none" w:sz="0" w:space="0" w:color="auto"/>
            <w:left w:val="none" w:sz="0" w:space="0" w:color="auto"/>
            <w:bottom w:val="none" w:sz="0" w:space="0" w:color="auto"/>
            <w:right w:val="none" w:sz="0" w:space="0" w:color="auto"/>
          </w:divBdr>
        </w:div>
        <w:div w:id="816385974">
          <w:marLeft w:val="1080"/>
          <w:marRight w:val="0"/>
          <w:marTop w:val="86"/>
          <w:marBottom w:val="0"/>
          <w:divBdr>
            <w:top w:val="none" w:sz="0" w:space="0" w:color="auto"/>
            <w:left w:val="none" w:sz="0" w:space="0" w:color="auto"/>
            <w:bottom w:val="none" w:sz="0" w:space="0" w:color="auto"/>
            <w:right w:val="none" w:sz="0" w:space="0" w:color="auto"/>
          </w:divBdr>
        </w:div>
        <w:div w:id="836463279">
          <w:marLeft w:val="1080"/>
          <w:marRight w:val="0"/>
          <w:marTop w:val="86"/>
          <w:marBottom w:val="0"/>
          <w:divBdr>
            <w:top w:val="none" w:sz="0" w:space="0" w:color="auto"/>
            <w:left w:val="none" w:sz="0" w:space="0" w:color="auto"/>
            <w:bottom w:val="none" w:sz="0" w:space="0" w:color="auto"/>
            <w:right w:val="none" w:sz="0" w:space="0" w:color="auto"/>
          </w:divBdr>
        </w:div>
        <w:div w:id="1102335984">
          <w:marLeft w:val="720"/>
          <w:marRight w:val="0"/>
          <w:marTop w:val="134"/>
          <w:marBottom w:val="0"/>
          <w:divBdr>
            <w:top w:val="none" w:sz="0" w:space="0" w:color="auto"/>
            <w:left w:val="none" w:sz="0" w:space="0" w:color="auto"/>
            <w:bottom w:val="none" w:sz="0" w:space="0" w:color="auto"/>
            <w:right w:val="none" w:sz="0" w:space="0" w:color="auto"/>
          </w:divBdr>
        </w:div>
        <w:div w:id="1241020230">
          <w:marLeft w:val="1094"/>
          <w:marRight w:val="0"/>
          <w:marTop w:val="86"/>
          <w:marBottom w:val="0"/>
          <w:divBdr>
            <w:top w:val="none" w:sz="0" w:space="0" w:color="auto"/>
            <w:left w:val="none" w:sz="0" w:space="0" w:color="auto"/>
            <w:bottom w:val="none" w:sz="0" w:space="0" w:color="auto"/>
            <w:right w:val="none" w:sz="0" w:space="0" w:color="auto"/>
          </w:divBdr>
        </w:div>
        <w:div w:id="1367757695">
          <w:marLeft w:val="720"/>
          <w:marRight w:val="0"/>
          <w:marTop w:val="134"/>
          <w:marBottom w:val="0"/>
          <w:divBdr>
            <w:top w:val="none" w:sz="0" w:space="0" w:color="auto"/>
            <w:left w:val="none" w:sz="0" w:space="0" w:color="auto"/>
            <w:bottom w:val="none" w:sz="0" w:space="0" w:color="auto"/>
            <w:right w:val="none" w:sz="0" w:space="0" w:color="auto"/>
          </w:divBdr>
        </w:div>
        <w:div w:id="1624386539">
          <w:marLeft w:val="1080"/>
          <w:marRight w:val="0"/>
          <w:marTop w:val="86"/>
          <w:marBottom w:val="0"/>
          <w:divBdr>
            <w:top w:val="none" w:sz="0" w:space="0" w:color="auto"/>
            <w:left w:val="none" w:sz="0" w:space="0" w:color="auto"/>
            <w:bottom w:val="none" w:sz="0" w:space="0" w:color="auto"/>
            <w:right w:val="none" w:sz="0" w:space="0" w:color="auto"/>
          </w:divBdr>
        </w:div>
        <w:div w:id="1802843391">
          <w:marLeft w:val="1080"/>
          <w:marRight w:val="0"/>
          <w:marTop w:val="86"/>
          <w:marBottom w:val="0"/>
          <w:divBdr>
            <w:top w:val="none" w:sz="0" w:space="0" w:color="auto"/>
            <w:left w:val="none" w:sz="0" w:space="0" w:color="auto"/>
            <w:bottom w:val="none" w:sz="0" w:space="0" w:color="auto"/>
            <w:right w:val="none" w:sz="0" w:space="0" w:color="auto"/>
          </w:divBdr>
        </w:div>
        <w:div w:id="1807233511">
          <w:marLeft w:val="1094"/>
          <w:marRight w:val="0"/>
          <w:marTop w:val="86"/>
          <w:marBottom w:val="0"/>
          <w:divBdr>
            <w:top w:val="none" w:sz="0" w:space="0" w:color="auto"/>
            <w:left w:val="none" w:sz="0" w:space="0" w:color="auto"/>
            <w:bottom w:val="none" w:sz="0" w:space="0" w:color="auto"/>
            <w:right w:val="none" w:sz="0" w:space="0" w:color="auto"/>
          </w:divBdr>
        </w:div>
        <w:div w:id="1952591921">
          <w:marLeft w:val="1094"/>
          <w:marRight w:val="0"/>
          <w:marTop w:val="86"/>
          <w:marBottom w:val="0"/>
          <w:divBdr>
            <w:top w:val="none" w:sz="0" w:space="0" w:color="auto"/>
            <w:left w:val="none" w:sz="0" w:space="0" w:color="auto"/>
            <w:bottom w:val="none" w:sz="0" w:space="0" w:color="auto"/>
            <w:right w:val="none" w:sz="0" w:space="0" w:color="auto"/>
          </w:divBdr>
        </w:div>
      </w:divsChild>
    </w:div>
    <w:div w:id="1135563609">
      <w:bodyDiv w:val="1"/>
      <w:marLeft w:val="0"/>
      <w:marRight w:val="0"/>
      <w:marTop w:val="0"/>
      <w:marBottom w:val="0"/>
      <w:divBdr>
        <w:top w:val="none" w:sz="0" w:space="0" w:color="auto"/>
        <w:left w:val="none" w:sz="0" w:space="0" w:color="auto"/>
        <w:bottom w:val="none" w:sz="0" w:space="0" w:color="auto"/>
        <w:right w:val="none" w:sz="0" w:space="0" w:color="auto"/>
      </w:divBdr>
    </w:div>
    <w:div w:id="1168908310">
      <w:bodyDiv w:val="1"/>
      <w:marLeft w:val="0"/>
      <w:marRight w:val="0"/>
      <w:marTop w:val="0"/>
      <w:marBottom w:val="0"/>
      <w:divBdr>
        <w:top w:val="none" w:sz="0" w:space="0" w:color="auto"/>
        <w:left w:val="none" w:sz="0" w:space="0" w:color="auto"/>
        <w:bottom w:val="none" w:sz="0" w:space="0" w:color="auto"/>
        <w:right w:val="none" w:sz="0" w:space="0" w:color="auto"/>
      </w:divBdr>
      <w:divsChild>
        <w:div w:id="2029409798">
          <w:marLeft w:val="0"/>
          <w:marRight w:val="0"/>
          <w:marTop w:val="0"/>
          <w:marBottom w:val="0"/>
          <w:divBdr>
            <w:top w:val="none" w:sz="0" w:space="0" w:color="auto"/>
            <w:left w:val="none" w:sz="0" w:space="0" w:color="auto"/>
            <w:bottom w:val="none" w:sz="0" w:space="0" w:color="auto"/>
            <w:right w:val="none" w:sz="0" w:space="0" w:color="auto"/>
          </w:divBdr>
          <w:divsChild>
            <w:div w:id="2113822506">
              <w:marLeft w:val="750"/>
              <w:marRight w:val="750"/>
              <w:marTop w:val="100"/>
              <w:marBottom w:val="0"/>
              <w:divBdr>
                <w:top w:val="none" w:sz="0" w:space="0" w:color="auto"/>
                <w:left w:val="none" w:sz="0" w:space="0" w:color="auto"/>
                <w:bottom w:val="none" w:sz="0" w:space="0" w:color="auto"/>
                <w:right w:val="none" w:sz="0" w:space="0" w:color="auto"/>
              </w:divBdr>
              <w:divsChild>
                <w:div w:id="273750775">
                  <w:marLeft w:val="0"/>
                  <w:marRight w:val="0"/>
                  <w:marTop w:val="0"/>
                  <w:marBottom w:val="0"/>
                  <w:divBdr>
                    <w:top w:val="none" w:sz="0" w:space="0" w:color="auto"/>
                    <w:left w:val="none" w:sz="0" w:space="0" w:color="auto"/>
                    <w:bottom w:val="none" w:sz="0" w:space="0" w:color="auto"/>
                    <w:right w:val="none" w:sz="0" w:space="0" w:color="auto"/>
                  </w:divBdr>
                  <w:divsChild>
                    <w:div w:id="1205825174">
                      <w:marLeft w:val="2940"/>
                      <w:marRight w:val="0"/>
                      <w:marTop w:val="0"/>
                      <w:marBottom w:val="0"/>
                      <w:divBdr>
                        <w:top w:val="none" w:sz="0" w:space="0" w:color="auto"/>
                        <w:left w:val="none" w:sz="0" w:space="0" w:color="auto"/>
                        <w:bottom w:val="none" w:sz="0" w:space="0" w:color="auto"/>
                        <w:right w:val="none" w:sz="0" w:space="0" w:color="auto"/>
                      </w:divBdr>
                      <w:divsChild>
                        <w:div w:id="1108887956">
                          <w:marLeft w:val="0"/>
                          <w:marRight w:val="0"/>
                          <w:marTop w:val="0"/>
                          <w:marBottom w:val="0"/>
                          <w:divBdr>
                            <w:top w:val="none" w:sz="0" w:space="0" w:color="auto"/>
                            <w:left w:val="none" w:sz="0" w:space="0" w:color="auto"/>
                            <w:bottom w:val="none" w:sz="0" w:space="0" w:color="auto"/>
                            <w:right w:val="none" w:sz="0" w:space="0" w:color="auto"/>
                          </w:divBdr>
                          <w:divsChild>
                            <w:div w:id="1202403911">
                              <w:marLeft w:val="0"/>
                              <w:marRight w:val="0"/>
                              <w:marTop w:val="0"/>
                              <w:marBottom w:val="0"/>
                              <w:divBdr>
                                <w:top w:val="none" w:sz="0" w:space="0" w:color="auto"/>
                                <w:left w:val="none" w:sz="0" w:space="0" w:color="auto"/>
                                <w:bottom w:val="none" w:sz="0" w:space="0" w:color="auto"/>
                                <w:right w:val="none" w:sz="0" w:space="0" w:color="auto"/>
                              </w:divBdr>
                              <w:divsChild>
                                <w:div w:id="256137417">
                                  <w:marLeft w:val="0"/>
                                  <w:marRight w:val="0"/>
                                  <w:marTop w:val="0"/>
                                  <w:marBottom w:val="0"/>
                                  <w:divBdr>
                                    <w:top w:val="none" w:sz="0" w:space="0" w:color="auto"/>
                                    <w:left w:val="none" w:sz="0" w:space="0" w:color="auto"/>
                                    <w:bottom w:val="none" w:sz="0" w:space="0" w:color="auto"/>
                                    <w:right w:val="none" w:sz="0" w:space="0" w:color="auto"/>
                                  </w:divBdr>
                                  <w:divsChild>
                                    <w:div w:id="2105177507">
                                      <w:marLeft w:val="0"/>
                                      <w:marRight w:val="0"/>
                                      <w:marTop w:val="0"/>
                                      <w:marBottom w:val="0"/>
                                      <w:divBdr>
                                        <w:top w:val="none" w:sz="0" w:space="0" w:color="auto"/>
                                        <w:left w:val="none" w:sz="0" w:space="0" w:color="auto"/>
                                        <w:bottom w:val="none" w:sz="0" w:space="0" w:color="auto"/>
                                        <w:right w:val="none" w:sz="0" w:space="0" w:color="auto"/>
                                      </w:divBdr>
                                      <w:divsChild>
                                        <w:div w:id="898058221">
                                          <w:marLeft w:val="0"/>
                                          <w:marRight w:val="0"/>
                                          <w:marTop w:val="0"/>
                                          <w:marBottom w:val="0"/>
                                          <w:divBdr>
                                            <w:top w:val="none" w:sz="0" w:space="0" w:color="auto"/>
                                            <w:left w:val="none" w:sz="0" w:space="0" w:color="auto"/>
                                            <w:bottom w:val="none" w:sz="0" w:space="0" w:color="auto"/>
                                            <w:right w:val="none" w:sz="0" w:space="0" w:color="auto"/>
                                          </w:divBdr>
                                          <w:divsChild>
                                            <w:div w:id="296224419">
                                              <w:marLeft w:val="0"/>
                                              <w:marRight w:val="0"/>
                                              <w:marTop w:val="0"/>
                                              <w:marBottom w:val="0"/>
                                              <w:divBdr>
                                                <w:top w:val="none" w:sz="0" w:space="0" w:color="auto"/>
                                                <w:left w:val="none" w:sz="0" w:space="0" w:color="auto"/>
                                                <w:bottom w:val="none" w:sz="0" w:space="0" w:color="auto"/>
                                                <w:right w:val="none" w:sz="0" w:space="0" w:color="auto"/>
                                              </w:divBdr>
                                              <w:divsChild>
                                                <w:div w:id="464275955">
                                                  <w:marLeft w:val="0"/>
                                                  <w:marRight w:val="0"/>
                                                  <w:marTop w:val="0"/>
                                                  <w:marBottom w:val="0"/>
                                                  <w:divBdr>
                                                    <w:top w:val="none" w:sz="0" w:space="0" w:color="auto"/>
                                                    <w:left w:val="none" w:sz="0" w:space="0" w:color="auto"/>
                                                    <w:bottom w:val="none" w:sz="0" w:space="0" w:color="auto"/>
                                                    <w:right w:val="none" w:sz="0" w:space="0" w:color="auto"/>
                                                  </w:divBdr>
                                                  <w:divsChild>
                                                    <w:div w:id="1111392042">
                                                      <w:marLeft w:val="0"/>
                                                      <w:marRight w:val="0"/>
                                                      <w:marTop w:val="0"/>
                                                      <w:marBottom w:val="0"/>
                                                      <w:divBdr>
                                                        <w:top w:val="none" w:sz="0" w:space="0" w:color="auto"/>
                                                        <w:left w:val="none" w:sz="0" w:space="0" w:color="auto"/>
                                                        <w:bottom w:val="none" w:sz="0" w:space="0" w:color="auto"/>
                                                        <w:right w:val="none" w:sz="0" w:space="0" w:color="auto"/>
                                                      </w:divBdr>
                                                      <w:divsChild>
                                                        <w:div w:id="2114979162">
                                                          <w:marLeft w:val="0"/>
                                                          <w:marRight w:val="0"/>
                                                          <w:marTop w:val="0"/>
                                                          <w:marBottom w:val="0"/>
                                                          <w:divBdr>
                                                            <w:top w:val="none" w:sz="0" w:space="0" w:color="auto"/>
                                                            <w:left w:val="none" w:sz="0" w:space="0" w:color="auto"/>
                                                            <w:bottom w:val="none" w:sz="0" w:space="0" w:color="auto"/>
                                                            <w:right w:val="none" w:sz="0" w:space="0" w:color="auto"/>
                                                          </w:divBdr>
                                                          <w:divsChild>
                                                            <w:div w:id="1189104805">
                                                              <w:marLeft w:val="15"/>
                                                              <w:marRight w:val="15"/>
                                                              <w:marTop w:val="15"/>
                                                              <w:marBottom w:val="15"/>
                                                              <w:divBdr>
                                                                <w:top w:val="none" w:sz="0" w:space="0" w:color="auto"/>
                                                                <w:left w:val="none" w:sz="0" w:space="0" w:color="auto"/>
                                                                <w:bottom w:val="none" w:sz="0" w:space="0" w:color="auto"/>
                                                                <w:right w:val="none" w:sz="0" w:space="0" w:color="auto"/>
                                                              </w:divBdr>
                                                              <w:divsChild>
                                                                <w:div w:id="1789354490">
                                                                  <w:marLeft w:val="0"/>
                                                                  <w:marRight w:val="0"/>
                                                                  <w:marTop w:val="0"/>
                                                                  <w:marBottom w:val="0"/>
                                                                  <w:divBdr>
                                                                    <w:top w:val="none" w:sz="0" w:space="0" w:color="auto"/>
                                                                    <w:left w:val="none" w:sz="0" w:space="0" w:color="auto"/>
                                                                    <w:bottom w:val="none" w:sz="0" w:space="0" w:color="auto"/>
                                                                    <w:right w:val="none" w:sz="0" w:space="0" w:color="auto"/>
                                                                  </w:divBdr>
                                                                  <w:divsChild>
                                                                    <w:div w:id="2220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06018517">
      <w:bodyDiv w:val="1"/>
      <w:marLeft w:val="0"/>
      <w:marRight w:val="0"/>
      <w:marTop w:val="0"/>
      <w:marBottom w:val="0"/>
      <w:divBdr>
        <w:top w:val="none" w:sz="0" w:space="0" w:color="auto"/>
        <w:left w:val="none" w:sz="0" w:space="0" w:color="auto"/>
        <w:bottom w:val="none" w:sz="0" w:space="0" w:color="auto"/>
        <w:right w:val="none" w:sz="0" w:space="0" w:color="auto"/>
      </w:divBdr>
    </w:div>
    <w:div w:id="1233151273">
      <w:bodyDiv w:val="1"/>
      <w:marLeft w:val="0"/>
      <w:marRight w:val="0"/>
      <w:marTop w:val="0"/>
      <w:marBottom w:val="0"/>
      <w:divBdr>
        <w:top w:val="none" w:sz="0" w:space="0" w:color="auto"/>
        <w:left w:val="none" w:sz="0" w:space="0" w:color="auto"/>
        <w:bottom w:val="none" w:sz="0" w:space="0" w:color="auto"/>
        <w:right w:val="none" w:sz="0" w:space="0" w:color="auto"/>
      </w:divBdr>
      <w:divsChild>
        <w:div w:id="1338003443">
          <w:marLeft w:val="0"/>
          <w:marRight w:val="0"/>
          <w:marTop w:val="0"/>
          <w:marBottom w:val="0"/>
          <w:divBdr>
            <w:top w:val="none" w:sz="0" w:space="0" w:color="auto"/>
            <w:left w:val="none" w:sz="0" w:space="0" w:color="auto"/>
            <w:bottom w:val="none" w:sz="0" w:space="0" w:color="auto"/>
            <w:right w:val="none" w:sz="0" w:space="0" w:color="auto"/>
          </w:divBdr>
          <w:divsChild>
            <w:div w:id="1760369404">
              <w:marLeft w:val="750"/>
              <w:marRight w:val="750"/>
              <w:marTop w:val="100"/>
              <w:marBottom w:val="0"/>
              <w:divBdr>
                <w:top w:val="none" w:sz="0" w:space="0" w:color="auto"/>
                <w:left w:val="none" w:sz="0" w:space="0" w:color="auto"/>
                <w:bottom w:val="none" w:sz="0" w:space="0" w:color="auto"/>
                <w:right w:val="none" w:sz="0" w:space="0" w:color="auto"/>
              </w:divBdr>
              <w:divsChild>
                <w:div w:id="1560482319">
                  <w:marLeft w:val="0"/>
                  <w:marRight w:val="0"/>
                  <w:marTop w:val="0"/>
                  <w:marBottom w:val="0"/>
                  <w:divBdr>
                    <w:top w:val="none" w:sz="0" w:space="0" w:color="auto"/>
                    <w:left w:val="none" w:sz="0" w:space="0" w:color="auto"/>
                    <w:bottom w:val="none" w:sz="0" w:space="0" w:color="auto"/>
                    <w:right w:val="none" w:sz="0" w:space="0" w:color="auto"/>
                  </w:divBdr>
                  <w:divsChild>
                    <w:div w:id="2134133698">
                      <w:marLeft w:val="2940"/>
                      <w:marRight w:val="0"/>
                      <w:marTop w:val="0"/>
                      <w:marBottom w:val="0"/>
                      <w:divBdr>
                        <w:top w:val="none" w:sz="0" w:space="0" w:color="auto"/>
                        <w:left w:val="none" w:sz="0" w:space="0" w:color="auto"/>
                        <w:bottom w:val="none" w:sz="0" w:space="0" w:color="auto"/>
                        <w:right w:val="none" w:sz="0" w:space="0" w:color="auto"/>
                      </w:divBdr>
                      <w:divsChild>
                        <w:div w:id="2033070150">
                          <w:marLeft w:val="0"/>
                          <w:marRight w:val="0"/>
                          <w:marTop w:val="0"/>
                          <w:marBottom w:val="0"/>
                          <w:divBdr>
                            <w:top w:val="none" w:sz="0" w:space="0" w:color="auto"/>
                            <w:left w:val="none" w:sz="0" w:space="0" w:color="auto"/>
                            <w:bottom w:val="none" w:sz="0" w:space="0" w:color="auto"/>
                            <w:right w:val="none" w:sz="0" w:space="0" w:color="auto"/>
                          </w:divBdr>
                          <w:divsChild>
                            <w:div w:id="570775314">
                              <w:marLeft w:val="0"/>
                              <w:marRight w:val="0"/>
                              <w:marTop w:val="0"/>
                              <w:marBottom w:val="0"/>
                              <w:divBdr>
                                <w:top w:val="none" w:sz="0" w:space="0" w:color="auto"/>
                                <w:left w:val="none" w:sz="0" w:space="0" w:color="auto"/>
                                <w:bottom w:val="none" w:sz="0" w:space="0" w:color="auto"/>
                                <w:right w:val="none" w:sz="0" w:space="0" w:color="auto"/>
                              </w:divBdr>
                              <w:divsChild>
                                <w:div w:id="1008481168">
                                  <w:marLeft w:val="0"/>
                                  <w:marRight w:val="0"/>
                                  <w:marTop w:val="0"/>
                                  <w:marBottom w:val="0"/>
                                  <w:divBdr>
                                    <w:top w:val="none" w:sz="0" w:space="0" w:color="auto"/>
                                    <w:left w:val="none" w:sz="0" w:space="0" w:color="auto"/>
                                    <w:bottom w:val="none" w:sz="0" w:space="0" w:color="auto"/>
                                    <w:right w:val="none" w:sz="0" w:space="0" w:color="auto"/>
                                  </w:divBdr>
                                  <w:divsChild>
                                    <w:div w:id="1216966825">
                                      <w:marLeft w:val="0"/>
                                      <w:marRight w:val="0"/>
                                      <w:marTop w:val="0"/>
                                      <w:marBottom w:val="0"/>
                                      <w:divBdr>
                                        <w:top w:val="none" w:sz="0" w:space="0" w:color="auto"/>
                                        <w:left w:val="none" w:sz="0" w:space="0" w:color="auto"/>
                                        <w:bottom w:val="none" w:sz="0" w:space="0" w:color="auto"/>
                                        <w:right w:val="none" w:sz="0" w:space="0" w:color="auto"/>
                                      </w:divBdr>
                                      <w:divsChild>
                                        <w:div w:id="258610009">
                                          <w:marLeft w:val="0"/>
                                          <w:marRight w:val="0"/>
                                          <w:marTop w:val="0"/>
                                          <w:marBottom w:val="0"/>
                                          <w:divBdr>
                                            <w:top w:val="none" w:sz="0" w:space="0" w:color="auto"/>
                                            <w:left w:val="none" w:sz="0" w:space="0" w:color="auto"/>
                                            <w:bottom w:val="none" w:sz="0" w:space="0" w:color="auto"/>
                                            <w:right w:val="none" w:sz="0" w:space="0" w:color="auto"/>
                                          </w:divBdr>
                                          <w:divsChild>
                                            <w:div w:id="1092237947">
                                              <w:marLeft w:val="0"/>
                                              <w:marRight w:val="0"/>
                                              <w:marTop w:val="0"/>
                                              <w:marBottom w:val="0"/>
                                              <w:divBdr>
                                                <w:top w:val="none" w:sz="0" w:space="0" w:color="auto"/>
                                                <w:left w:val="none" w:sz="0" w:space="0" w:color="auto"/>
                                                <w:bottom w:val="none" w:sz="0" w:space="0" w:color="auto"/>
                                                <w:right w:val="none" w:sz="0" w:space="0" w:color="auto"/>
                                              </w:divBdr>
                                              <w:divsChild>
                                                <w:div w:id="1928808471">
                                                  <w:marLeft w:val="0"/>
                                                  <w:marRight w:val="0"/>
                                                  <w:marTop w:val="0"/>
                                                  <w:marBottom w:val="0"/>
                                                  <w:divBdr>
                                                    <w:top w:val="none" w:sz="0" w:space="0" w:color="auto"/>
                                                    <w:left w:val="none" w:sz="0" w:space="0" w:color="auto"/>
                                                    <w:bottom w:val="none" w:sz="0" w:space="0" w:color="auto"/>
                                                    <w:right w:val="none" w:sz="0" w:space="0" w:color="auto"/>
                                                  </w:divBdr>
                                                  <w:divsChild>
                                                    <w:div w:id="1218666983">
                                                      <w:marLeft w:val="0"/>
                                                      <w:marRight w:val="0"/>
                                                      <w:marTop w:val="0"/>
                                                      <w:marBottom w:val="0"/>
                                                      <w:divBdr>
                                                        <w:top w:val="none" w:sz="0" w:space="0" w:color="auto"/>
                                                        <w:left w:val="none" w:sz="0" w:space="0" w:color="auto"/>
                                                        <w:bottom w:val="none" w:sz="0" w:space="0" w:color="auto"/>
                                                        <w:right w:val="none" w:sz="0" w:space="0" w:color="auto"/>
                                                      </w:divBdr>
                                                      <w:divsChild>
                                                        <w:div w:id="369766407">
                                                          <w:marLeft w:val="0"/>
                                                          <w:marRight w:val="0"/>
                                                          <w:marTop w:val="0"/>
                                                          <w:marBottom w:val="0"/>
                                                          <w:divBdr>
                                                            <w:top w:val="none" w:sz="0" w:space="0" w:color="auto"/>
                                                            <w:left w:val="none" w:sz="0" w:space="0" w:color="auto"/>
                                                            <w:bottom w:val="none" w:sz="0" w:space="0" w:color="auto"/>
                                                            <w:right w:val="none" w:sz="0" w:space="0" w:color="auto"/>
                                                          </w:divBdr>
                                                          <w:divsChild>
                                                            <w:div w:id="662127631">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2518252">
      <w:bodyDiv w:val="1"/>
      <w:marLeft w:val="0"/>
      <w:marRight w:val="0"/>
      <w:marTop w:val="0"/>
      <w:marBottom w:val="0"/>
      <w:divBdr>
        <w:top w:val="none" w:sz="0" w:space="0" w:color="auto"/>
        <w:left w:val="none" w:sz="0" w:space="0" w:color="auto"/>
        <w:bottom w:val="none" w:sz="0" w:space="0" w:color="auto"/>
        <w:right w:val="none" w:sz="0" w:space="0" w:color="auto"/>
      </w:divBdr>
    </w:div>
    <w:div w:id="1385636994">
      <w:bodyDiv w:val="1"/>
      <w:marLeft w:val="0"/>
      <w:marRight w:val="0"/>
      <w:marTop w:val="0"/>
      <w:marBottom w:val="0"/>
      <w:divBdr>
        <w:top w:val="none" w:sz="0" w:space="0" w:color="auto"/>
        <w:left w:val="none" w:sz="0" w:space="0" w:color="auto"/>
        <w:bottom w:val="none" w:sz="0" w:space="0" w:color="auto"/>
        <w:right w:val="none" w:sz="0" w:space="0" w:color="auto"/>
      </w:divBdr>
    </w:div>
    <w:div w:id="1429080508">
      <w:bodyDiv w:val="1"/>
      <w:marLeft w:val="0"/>
      <w:marRight w:val="0"/>
      <w:marTop w:val="0"/>
      <w:marBottom w:val="0"/>
      <w:divBdr>
        <w:top w:val="none" w:sz="0" w:space="0" w:color="auto"/>
        <w:left w:val="none" w:sz="0" w:space="0" w:color="auto"/>
        <w:bottom w:val="none" w:sz="0" w:space="0" w:color="auto"/>
        <w:right w:val="none" w:sz="0" w:space="0" w:color="auto"/>
      </w:divBdr>
      <w:divsChild>
        <w:div w:id="1758676035">
          <w:marLeft w:val="547"/>
          <w:marRight w:val="0"/>
          <w:marTop w:val="200"/>
          <w:marBottom w:val="0"/>
          <w:divBdr>
            <w:top w:val="none" w:sz="0" w:space="0" w:color="auto"/>
            <w:left w:val="none" w:sz="0" w:space="0" w:color="auto"/>
            <w:bottom w:val="none" w:sz="0" w:space="0" w:color="auto"/>
            <w:right w:val="none" w:sz="0" w:space="0" w:color="auto"/>
          </w:divBdr>
        </w:div>
      </w:divsChild>
    </w:div>
    <w:div w:id="1458798313">
      <w:bodyDiv w:val="1"/>
      <w:marLeft w:val="0"/>
      <w:marRight w:val="0"/>
      <w:marTop w:val="0"/>
      <w:marBottom w:val="0"/>
      <w:divBdr>
        <w:top w:val="none" w:sz="0" w:space="0" w:color="auto"/>
        <w:left w:val="none" w:sz="0" w:space="0" w:color="auto"/>
        <w:bottom w:val="none" w:sz="0" w:space="0" w:color="auto"/>
        <w:right w:val="none" w:sz="0" w:space="0" w:color="auto"/>
      </w:divBdr>
    </w:div>
    <w:div w:id="1462118133">
      <w:bodyDiv w:val="1"/>
      <w:marLeft w:val="0"/>
      <w:marRight w:val="0"/>
      <w:marTop w:val="0"/>
      <w:marBottom w:val="0"/>
      <w:divBdr>
        <w:top w:val="none" w:sz="0" w:space="0" w:color="auto"/>
        <w:left w:val="none" w:sz="0" w:space="0" w:color="auto"/>
        <w:bottom w:val="none" w:sz="0" w:space="0" w:color="auto"/>
        <w:right w:val="none" w:sz="0" w:space="0" w:color="auto"/>
      </w:divBdr>
    </w:div>
    <w:div w:id="1462260962">
      <w:bodyDiv w:val="1"/>
      <w:marLeft w:val="0"/>
      <w:marRight w:val="0"/>
      <w:marTop w:val="0"/>
      <w:marBottom w:val="0"/>
      <w:divBdr>
        <w:top w:val="none" w:sz="0" w:space="0" w:color="auto"/>
        <w:left w:val="none" w:sz="0" w:space="0" w:color="auto"/>
        <w:bottom w:val="none" w:sz="0" w:space="0" w:color="auto"/>
        <w:right w:val="none" w:sz="0" w:space="0" w:color="auto"/>
      </w:divBdr>
    </w:div>
    <w:div w:id="1471749628">
      <w:bodyDiv w:val="1"/>
      <w:marLeft w:val="0"/>
      <w:marRight w:val="0"/>
      <w:marTop w:val="0"/>
      <w:marBottom w:val="0"/>
      <w:divBdr>
        <w:top w:val="none" w:sz="0" w:space="0" w:color="auto"/>
        <w:left w:val="none" w:sz="0" w:space="0" w:color="auto"/>
        <w:bottom w:val="none" w:sz="0" w:space="0" w:color="auto"/>
        <w:right w:val="none" w:sz="0" w:space="0" w:color="auto"/>
      </w:divBdr>
    </w:div>
    <w:div w:id="1485509615">
      <w:bodyDiv w:val="1"/>
      <w:marLeft w:val="0"/>
      <w:marRight w:val="0"/>
      <w:marTop w:val="0"/>
      <w:marBottom w:val="0"/>
      <w:divBdr>
        <w:top w:val="none" w:sz="0" w:space="0" w:color="auto"/>
        <w:left w:val="none" w:sz="0" w:space="0" w:color="auto"/>
        <w:bottom w:val="none" w:sz="0" w:space="0" w:color="auto"/>
        <w:right w:val="none" w:sz="0" w:space="0" w:color="auto"/>
      </w:divBdr>
    </w:div>
    <w:div w:id="1498382043">
      <w:bodyDiv w:val="1"/>
      <w:marLeft w:val="0"/>
      <w:marRight w:val="0"/>
      <w:marTop w:val="0"/>
      <w:marBottom w:val="0"/>
      <w:divBdr>
        <w:top w:val="none" w:sz="0" w:space="0" w:color="auto"/>
        <w:left w:val="none" w:sz="0" w:space="0" w:color="auto"/>
        <w:bottom w:val="none" w:sz="0" w:space="0" w:color="auto"/>
        <w:right w:val="none" w:sz="0" w:space="0" w:color="auto"/>
      </w:divBdr>
    </w:div>
    <w:div w:id="1503619679">
      <w:bodyDiv w:val="1"/>
      <w:marLeft w:val="0"/>
      <w:marRight w:val="0"/>
      <w:marTop w:val="0"/>
      <w:marBottom w:val="0"/>
      <w:divBdr>
        <w:top w:val="none" w:sz="0" w:space="0" w:color="auto"/>
        <w:left w:val="none" w:sz="0" w:space="0" w:color="auto"/>
        <w:bottom w:val="none" w:sz="0" w:space="0" w:color="auto"/>
        <w:right w:val="none" w:sz="0" w:space="0" w:color="auto"/>
      </w:divBdr>
    </w:div>
    <w:div w:id="1553227403">
      <w:bodyDiv w:val="1"/>
      <w:marLeft w:val="0"/>
      <w:marRight w:val="0"/>
      <w:marTop w:val="0"/>
      <w:marBottom w:val="0"/>
      <w:divBdr>
        <w:top w:val="none" w:sz="0" w:space="0" w:color="auto"/>
        <w:left w:val="none" w:sz="0" w:space="0" w:color="auto"/>
        <w:bottom w:val="none" w:sz="0" w:space="0" w:color="auto"/>
        <w:right w:val="none" w:sz="0" w:space="0" w:color="auto"/>
      </w:divBdr>
    </w:div>
    <w:div w:id="1607498105">
      <w:bodyDiv w:val="1"/>
      <w:marLeft w:val="0"/>
      <w:marRight w:val="0"/>
      <w:marTop w:val="0"/>
      <w:marBottom w:val="0"/>
      <w:divBdr>
        <w:top w:val="none" w:sz="0" w:space="0" w:color="auto"/>
        <w:left w:val="none" w:sz="0" w:space="0" w:color="auto"/>
        <w:bottom w:val="none" w:sz="0" w:space="0" w:color="auto"/>
        <w:right w:val="none" w:sz="0" w:space="0" w:color="auto"/>
      </w:divBdr>
    </w:div>
    <w:div w:id="1631130597">
      <w:bodyDiv w:val="1"/>
      <w:marLeft w:val="0"/>
      <w:marRight w:val="0"/>
      <w:marTop w:val="0"/>
      <w:marBottom w:val="0"/>
      <w:divBdr>
        <w:top w:val="none" w:sz="0" w:space="0" w:color="auto"/>
        <w:left w:val="none" w:sz="0" w:space="0" w:color="auto"/>
        <w:bottom w:val="none" w:sz="0" w:space="0" w:color="auto"/>
        <w:right w:val="none" w:sz="0" w:space="0" w:color="auto"/>
      </w:divBdr>
    </w:div>
    <w:div w:id="1656882959">
      <w:bodyDiv w:val="1"/>
      <w:marLeft w:val="0"/>
      <w:marRight w:val="0"/>
      <w:marTop w:val="0"/>
      <w:marBottom w:val="0"/>
      <w:divBdr>
        <w:top w:val="none" w:sz="0" w:space="0" w:color="auto"/>
        <w:left w:val="none" w:sz="0" w:space="0" w:color="auto"/>
        <w:bottom w:val="none" w:sz="0" w:space="0" w:color="auto"/>
        <w:right w:val="none" w:sz="0" w:space="0" w:color="auto"/>
      </w:divBdr>
    </w:div>
    <w:div w:id="1673949600">
      <w:bodyDiv w:val="1"/>
      <w:marLeft w:val="0"/>
      <w:marRight w:val="0"/>
      <w:marTop w:val="0"/>
      <w:marBottom w:val="0"/>
      <w:divBdr>
        <w:top w:val="none" w:sz="0" w:space="0" w:color="auto"/>
        <w:left w:val="none" w:sz="0" w:space="0" w:color="auto"/>
        <w:bottom w:val="none" w:sz="0" w:space="0" w:color="auto"/>
        <w:right w:val="none" w:sz="0" w:space="0" w:color="auto"/>
      </w:divBdr>
    </w:div>
    <w:div w:id="1702512104">
      <w:bodyDiv w:val="1"/>
      <w:marLeft w:val="0"/>
      <w:marRight w:val="0"/>
      <w:marTop w:val="0"/>
      <w:marBottom w:val="0"/>
      <w:divBdr>
        <w:top w:val="none" w:sz="0" w:space="0" w:color="auto"/>
        <w:left w:val="none" w:sz="0" w:space="0" w:color="auto"/>
        <w:bottom w:val="none" w:sz="0" w:space="0" w:color="auto"/>
        <w:right w:val="none" w:sz="0" w:space="0" w:color="auto"/>
      </w:divBdr>
    </w:div>
    <w:div w:id="1709181040">
      <w:bodyDiv w:val="1"/>
      <w:marLeft w:val="0"/>
      <w:marRight w:val="0"/>
      <w:marTop w:val="0"/>
      <w:marBottom w:val="0"/>
      <w:divBdr>
        <w:top w:val="none" w:sz="0" w:space="0" w:color="auto"/>
        <w:left w:val="none" w:sz="0" w:space="0" w:color="auto"/>
        <w:bottom w:val="none" w:sz="0" w:space="0" w:color="auto"/>
        <w:right w:val="none" w:sz="0" w:space="0" w:color="auto"/>
      </w:divBdr>
    </w:div>
    <w:div w:id="1735934387">
      <w:bodyDiv w:val="1"/>
      <w:marLeft w:val="0"/>
      <w:marRight w:val="0"/>
      <w:marTop w:val="0"/>
      <w:marBottom w:val="0"/>
      <w:divBdr>
        <w:top w:val="none" w:sz="0" w:space="0" w:color="auto"/>
        <w:left w:val="none" w:sz="0" w:space="0" w:color="auto"/>
        <w:bottom w:val="none" w:sz="0" w:space="0" w:color="auto"/>
        <w:right w:val="none" w:sz="0" w:space="0" w:color="auto"/>
      </w:divBdr>
    </w:div>
    <w:div w:id="1778021633">
      <w:bodyDiv w:val="1"/>
      <w:marLeft w:val="0"/>
      <w:marRight w:val="0"/>
      <w:marTop w:val="0"/>
      <w:marBottom w:val="0"/>
      <w:divBdr>
        <w:top w:val="none" w:sz="0" w:space="0" w:color="auto"/>
        <w:left w:val="none" w:sz="0" w:space="0" w:color="auto"/>
        <w:bottom w:val="none" w:sz="0" w:space="0" w:color="auto"/>
        <w:right w:val="none" w:sz="0" w:space="0" w:color="auto"/>
      </w:divBdr>
    </w:div>
    <w:div w:id="1801531074">
      <w:bodyDiv w:val="1"/>
      <w:marLeft w:val="0"/>
      <w:marRight w:val="0"/>
      <w:marTop w:val="0"/>
      <w:marBottom w:val="0"/>
      <w:divBdr>
        <w:top w:val="none" w:sz="0" w:space="0" w:color="auto"/>
        <w:left w:val="none" w:sz="0" w:space="0" w:color="auto"/>
        <w:bottom w:val="none" w:sz="0" w:space="0" w:color="auto"/>
        <w:right w:val="none" w:sz="0" w:space="0" w:color="auto"/>
      </w:divBdr>
    </w:div>
    <w:div w:id="1802309472">
      <w:bodyDiv w:val="1"/>
      <w:marLeft w:val="0"/>
      <w:marRight w:val="0"/>
      <w:marTop w:val="0"/>
      <w:marBottom w:val="0"/>
      <w:divBdr>
        <w:top w:val="none" w:sz="0" w:space="0" w:color="auto"/>
        <w:left w:val="none" w:sz="0" w:space="0" w:color="auto"/>
        <w:bottom w:val="none" w:sz="0" w:space="0" w:color="auto"/>
        <w:right w:val="none" w:sz="0" w:space="0" w:color="auto"/>
      </w:divBdr>
    </w:div>
    <w:div w:id="1803189508">
      <w:bodyDiv w:val="1"/>
      <w:marLeft w:val="0"/>
      <w:marRight w:val="0"/>
      <w:marTop w:val="0"/>
      <w:marBottom w:val="0"/>
      <w:divBdr>
        <w:top w:val="none" w:sz="0" w:space="0" w:color="auto"/>
        <w:left w:val="none" w:sz="0" w:space="0" w:color="auto"/>
        <w:bottom w:val="none" w:sz="0" w:space="0" w:color="auto"/>
        <w:right w:val="none" w:sz="0" w:space="0" w:color="auto"/>
      </w:divBdr>
    </w:div>
    <w:div w:id="1907296433">
      <w:bodyDiv w:val="1"/>
      <w:marLeft w:val="0"/>
      <w:marRight w:val="0"/>
      <w:marTop w:val="0"/>
      <w:marBottom w:val="0"/>
      <w:divBdr>
        <w:top w:val="none" w:sz="0" w:space="0" w:color="auto"/>
        <w:left w:val="none" w:sz="0" w:space="0" w:color="auto"/>
        <w:bottom w:val="none" w:sz="0" w:space="0" w:color="auto"/>
        <w:right w:val="none" w:sz="0" w:space="0" w:color="auto"/>
      </w:divBdr>
    </w:div>
    <w:div w:id="1951812470">
      <w:bodyDiv w:val="1"/>
      <w:marLeft w:val="0"/>
      <w:marRight w:val="0"/>
      <w:marTop w:val="0"/>
      <w:marBottom w:val="0"/>
      <w:divBdr>
        <w:top w:val="none" w:sz="0" w:space="0" w:color="auto"/>
        <w:left w:val="none" w:sz="0" w:space="0" w:color="auto"/>
        <w:bottom w:val="none" w:sz="0" w:space="0" w:color="auto"/>
        <w:right w:val="none" w:sz="0" w:space="0" w:color="auto"/>
      </w:divBdr>
    </w:div>
    <w:div w:id="1980912921">
      <w:bodyDiv w:val="1"/>
      <w:marLeft w:val="0"/>
      <w:marRight w:val="0"/>
      <w:marTop w:val="0"/>
      <w:marBottom w:val="0"/>
      <w:divBdr>
        <w:top w:val="none" w:sz="0" w:space="0" w:color="auto"/>
        <w:left w:val="none" w:sz="0" w:space="0" w:color="auto"/>
        <w:bottom w:val="none" w:sz="0" w:space="0" w:color="auto"/>
        <w:right w:val="none" w:sz="0" w:space="0" w:color="auto"/>
      </w:divBdr>
    </w:div>
    <w:div w:id="2002654314">
      <w:bodyDiv w:val="1"/>
      <w:marLeft w:val="0"/>
      <w:marRight w:val="0"/>
      <w:marTop w:val="0"/>
      <w:marBottom w:val="0"/>
      <w:divBdr>
        <w:top w:val="none" w:sz="0" w:space="0" w:color="auto"/>
        <w:left w:val="none" w:sz="0" w:space="0" w:color="auto"/>
        <w:bottom w:val="none" w:sz="0" w:space="0" w:color="auto"/>
        <w:right w:val="none" w:sz="0" w:space="0" w:color="auto"/>
      </w:divBdr>
    </w:div>
    <w:div w:id="2004776379">
      <w:bodyDiv w:val="1"/>
      <w:marLeft w:val="0"/>
      <w:marRight w:val="0"/>
      <w:marTop w:val="0"/>
      <w:marBottom w:val="0"/>
      <w:divBdr>
        <w:top w:val="none" w:sz="0" w:space="0" w:color="auto"/>
        <w:left w:val="none" w:sz="0" w:space="0" w:color="auto"/>
        <w:bottom w:val="none" w:sz="0" w:space="0" w:color="auto"/>
        <w:right w:val="none" w:sz="0" w:space="0" w:color="auto"/>
      </w:divBdr>
    </w:div>
    <w:div w:id="2013490566">
      <w:bodyDiv w:val="1"/>
      <w:marLeft w:val="0"/>
      <w:marRight w:val="0"/>
      <w:marTop w:val="0"/>
      <w:marBottom w:val="0"/>
      <w:divBdr>
        <w:top w:val="none" w:sz="0" w:space="0" w:color="auto"/>
        <w:left w:val="none" w:sz="0" w:space="0" w:color="auto"/>
        <w:bottom w:val="none" w:sz="0" w:space="0" w:color="auto"/>
        <w:right w:val="none" w:sz="0" w:space="0" w:color="auto"/>
      </w:divBdr>
    </w:div>
    <w:div w:id="2013948666">
      <w:bodyDiv w:val="1"/>
      <w:marLeft w:val="0"/>
      <w:marRight w:val="0"/>
      <w:marTop w:val="0"/>
      <w:marBottom w:val="0"/>
      <w:divBdr>
        <w:top w:val="none" w:sz="0" w:space="0" w:color="auto"/>
        <w:left w:val="none" w:sz="0" w:space="0" w:color="auto"/>
        <w:bottom w:val="none" w:sz="0" w:space="0" w:color="auto"/>
        <w:right w:val="none" w:sz="0" w:space="0" w:color="auto"/>
      </w:divBdr>
    </w:div>
    <w:div w:id="2039547439">
      <w:bodyDiv w:val="1"/>
      <w:marLeft w:val="0"/>
      <w:marRight w:val="0"/>
      <w:marTop w:val="0"/>
      <w:marBottom w:val="0"/>
      <w:divBdr>
        <w:top w:val="none" w:sz="0" w:space="0" w:color="auto"/>
        <w:left w:val="none" w:sz="0" w:space="0" w:color="auto"/>
        <w:bottom w:val="none" w:sz="0" w:space="0" w:color="auto"/>
        <w:right w:val="none" w:sz="0" w:space="0" w:color="auto"/>
      </w:divBdr>
    </w:div>
    <w:div w:id="2112427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microsoft.sharepoint.com/teams/osg_threshold_specs/SitePages/Feature%20Requirements.aspx" TargetMode="External"/><Relationship Id="rId34" Type="http://schemas.openxmlformats.org/officeDocument/2006/relationships/image" Target="media/image13.png"/><Relationship Id="rId42" Type="http://schemas.openxmlformats.org/officeDocument/2006/relationships/hyperlink" Target="http://windowsblue/docs/home/Windows%20Blue%20Feature%20Docs/Inbox%20Experience%20Team%20(INX)/Apps%20for%20Creative%20Expression%20(ACE)/Photo%20Viewer/Photo%20and%20Video%20Viewer%20-%20Functional%20spec.docx?web=1" TargetMode="External"/><Relationship Id="rId47" Type="http://schemas.openxmlformats.org/officeDocument/2006/relationships/hyperlink" Target="http://msdn.microsoft.com/en-us/library/windows/apps/windows.applicationmodel.datatransfer.datapackagepropertyset.applicationname.aspx" TargetMode="External"/><Relationship Id="rId50" Type="http://schemas.openxmlformats.org/officeDocument/2006/relationships/hyperlink" Target="http://msdn.microsoft.com/en-us/library/windows/apps/windows.applicationmodel.datatransfer.datapackagepropertyset.filetypes.aspx" TargetMode="External"/><Relationship Id="rId55" Type="http://schemas.openxmlformats.org/officeDocument/2006/relationships/hyperlink" Target="https://microsoft.sharepoint.com/teams/osg_ptp/apps/photos/PM%20Library/Storing%20and%20Sharing%20Rich%20Media.pptx" TargetMode="External"/><Relationship Id="rId63" Type="http://schemas.openxmlformats.org/officeDocument/2006/relationships/hyperlink" Target="http://msdn.microsoft.com/en-us/library/windows/apps/windows.applicationmodel.datatransfer.datapackagepropertyset.applicationname.aspx" TargetMode="External"/><Relationship Id="rId68" Type="http://schemas.openxmlformats.org/officeDocument/2006/relationships/hyperlink" Target="http://msdn.microsoft.com/en-us/library/windows/apps/windows.applicationmodel.datatransfer.datapackagepropertyset.thumbnail.aspx" TargetMode="External"/><Relationship Id="rId76" Type="http://schemas.openxmlformats.org/officeDocument/2006/relationships/image" Target="media/image30.png"/><Relationship Id="rId84" Type="http://schemas.openxmlformats.org/officeDocument/2006/relationships/hyperlink" Target="http://go.microsoft.com/fwlink/?LinkID=393241" TargetMode="External"/><Relationship Id="rId89" Type="http://schemas.openxmlformats.org/officeDocument/2006/relationships/hyperlink" Target="http://go.microsoft.com/fwlink/?LinkID=393245" TargetMode="External"/><Relationship Id="rId97" Type="http://schemas.microsoft.com/office/2011/relationships/people" Target="people.xml"/><Relationship Id="rId7" Type="http://schemas.openxmlformats.org/officeDocument/2006/relationships/numbering" Target="numbering.xml"/><Relationship Id="rId71" Type="http://schemas.openxmlformats.org/officeDocument/2006/relationships/image" Target="media/image25.png"/><Relationship Id="rId92" Type="http://schemas.openxmlformats.org/officeDocument/2006/relationships/hyperlink" Target="http://go.microsoft.com/fwlink/?LinkID=393244" TargetMode="External"/><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image" Target="media/image8.png"/><Relationship Id="rId11" Type="http://schemas.openxmlformats.org/officeDocument/2006/relationships/footnotes" Target="footnote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emf"/><Relationship Id="rId45" Type="http://schemas.openxmlformats.org/officeDocument/2006/relationships/hyperlink" Target="http://portals/wpblue/blue/specstore/Blue%20Specs/Share%20Contract%20Phone%20Roadshow.pptx" TargetMode="External"/><Relationship Id="rId53" Type="http://schemas.openxmlformats.org/officeDocument/2006/relationships/hyperlink" Target="http://msdn.microsoft.com/en-us/library/windows/apps/windows.applicationmodel.datatransfer.datapackagepropertyset.title.aspx" TargetMode="External"/><Relationship Id="rId58" Type="http://schemas.openxmlformats.org/officeDocument/2006/relationships/hyperlink" Target="http://msdn.microsoft.com/en-us/library/windows/apps/xaml/hh738363.aspx" TargetMode="External"/><Relationship Id="rId66" Type="http://schemas.openxmlformats.org/officeDocument/2006/relationships/hyperlink" Target="http://msdn.microsoft.com/en-us/library/windows/apps/windows.applicationmodel.datatransfer.datapackagepropertyset.filetypes.aspx" TargetMode="External"/><Relationship Id="rId74" Type="http://schemas.openxmlformats.org/officeDocument/2006/relationships/image" Target="media/image28.png"/><Relationship Id="rId79" Type="http://schemas.openxmlformats.org/officeDocument/2006/relationships/hyperlink" Target="http://portals/wpblue/blue/teams/rm/Pages/Risks_OpenIssues.aspx" TargetMode="External"/><Relationship Id="rId87" Type="http://schemas.openxmlformats.org/officeDocument/2006/relationships/hyperlink" Target="http://go.microsoft.com/fwlink/?LinkID=393243" TargetMode="External"/><Relationship Id="rId5" Type="http://schemas.openxmlformats.org/officeDocument/2006/relationships/customXml" Target="../customXml/item5.xml"/><Relationship Id="rId61" Type="http://schemas.openxmlformats.org/officeDocument/2006/relationships/image" Target="media/image23.png"/><Relationship Id="rId82" Type="http://schemas.openxmlformats.org/officeDocument/2006/relationships/hyperlink" Target="http://go.microsoft.com/fwlink/?LinkID=393237" TargetMode="External"/><Relationship Id="rId90" Type="http://schemas.openxmlformats.org/officeDocument/2006/relationships/hyperlink" Target="http://go.microsoft.com/fwlink/?LinkID=393236" TargetMode="External"/><Relationship Id="rId95" Type="http://schemas.openxmlformats.org/officeDocument/2006/relationships/footer" Target="footer2.xml"/><Relationship Id="rId19" Type="http://schemas.microsoft.com/office/2011/relationships/commentsExtended" Target="commentsExtended.xml"/><Relationship Id="rId14" Type="http://schemas.openxmlformats.org/officeDocument/2006/relationships/diagramLayout" Target="diagrams/layout1.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windowsblue/docs/home/Windows%20Blue%20Feature%20Docs/Windows%20Services/SkyDrive%20(DRX)/PM%20Specs/M3/M3%20-%20SkyDrive%20app%20Sharing%20urls.docx?web=1" TargetMode="External"/><Relationship Id="rId48" Type="http://schemas.openxmlformats.org/officeDocument/2006/relationships/hyperlink" Target="http://msdn.microsoft.com/en-us/library/windows/apps/windows.applicationmodel.datatransfer.datapackagepropertyset.contentsourceapplicationlink.aspx" TargetMode="External"/><Relationship Id="rId56" Type="http://schemas.openxmlformats.org/officeDocument/2006/relationships/image" Target="media/image19.png"/><Relationship Id="rId64" Type="http://schemas.openxmlformats.org/officeDocument/2006/relationships/hyperlink" Target="http://msdn.microsoft.com/en-us/library/windows/apps/windows.applicationmodel.datatransfer.datapackagepropertyset.contentsourceapplicationlink.aspx" TargetMode="External"/><Relationship Id="rId69" Type="http://schemas.openxmlformats.org/officeDocument/2006/relationships/hyperlink" Target="http://msdn.microsoft.com/en-us/library/windows/apps/windows.applicationmodel.datatransfer.datapackagepropertyset.title.aspx" TargetMode="External"/><Relationship Id="rId77" Type="http://schemas.openxmlformats.org/officeDocument/2006/relationships/image" Target="media/image31.png"/><Relationship Id="rId8" Type="http://schemas.openxmlformats.org/officeDocument/2006/relationships/styles" Target="styles.xml"/><Relationship Id="rId51" Type="http://schemas.openxmlformats.org/officeDocument/2006/relationships/hyperlink" Target="http://msdn.microsoft.com/en-us/library/windows/apps/windows.applicationmodel.datatransfer.datapackagepropertyset.square30x30logo.aspx" TargetMode="External"/><Relationship Id="rId72" Type="http://schemas.openxmlformats.org/officeDocument/2006/relationships/image" Target="media/image26.png"/><Relationship Id="rId80" Type="http://schemas.openxmlformats.org/officeDocument/2006/relationships/hyperlink" Target="https://microsoft.sharepoint.com/teams/osg_threshold_specs/SitePages/Tenet.aspx" TargetMode="External"/><Relationship Id="rId85" Type="http://schemas.openxmlformats.org/officeDocument/2006/relationships/hyperlink" Target="http://go.microsoft.com/fwlink/?LinkID=393246" TargetMode="External"/><Relationship Id="rId93" Type="http://schemas.openxmlformats.org/officeDocument/2006/relationships/header" Target="header1.xm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microsoft.com/office/2007/relationships/diagramDrawing" Target="diagrams/drawing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msdn.microsoft.com/en-us/library/windows/apps/windows.applicationmodel.datatransfer.datapackagepropertyset.applicationlistinguri.aspx" TargetMode="External"/><Relationship Id="rId59" Type="http://schemas.openxmlformats.org/officeDocument/2006/relationships/image" Target="media/image21.png"/><Relationship Id="rId67" Type="http://schemas.openxmlformats.org/officeDocument/2006/relationships/hyperlink" Target="http://msdn.microsoft.com/en-us/library/windows/apps/windows.applicationmodel.datatransfer.datapackagepropertyset.square30x30logo.aspx" TargetMode="External"/><Relationship Id="rId20" Type="http://schemas.openxmlformats.org/officeDocument/2006/relationships/hyperlink" Target="https://microsoft.sharepoint.com/teams/osg_threshold_specs/SitePages/Feature%20Description.aspx" TargetMode="External"/><Relationship Id="rId41" Type="http://schemas.openxmlformats.org/officeDocument/2006/relationships/hyperlink" Target="https://microsoft.sharepoint.com/teams/osg_ptp/apps/photos/PM%20Library/Storing%20and%20Sharing%20Rich%20Media.pptx" TargetMode="External"/><Relationship Id="rId54" Type="http://schemas.openxmlformats.org/officeDocument/2006/relationships/hyperlink" Target="http://windowsblue/docs/home/Windows%20Blue%20Feature%20Docs/Inbox%20Experience%20Team%20(INX)/Apps%20for%20Creative%20Expression%20(ACE)/Photo%20Viewer/Photo%20and%20Video%20Viewer%20-%20Functional%20spec.docx?web=1" TargetMode="External"/><Relationship Id="rId62" Type="http://schemas.openxmlformats.org/officeDocument/2006/relationships/hyperlink" Target="http://msdn.microsoft.com/en-us/library/windows/apps/windows.applicationmodel.datatransfer.datapackagepropertyset.applicationlistinguri.aspx"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hyperlink" Target="http://go.microsoft.com/fwlink/?LinkID=393240" TargetMode="External"/><Relationship Id="rId88" Type="http://schemas.openxmlformats.org/officeDocument/2006/relationships/hyperlink" Target="http://go.microsoft.com/fwlink/?LinkID=393242" TargetMode="External"/><Relationship Id="rId91" Type="http://schemas.openxmlformats.org/officeDocument/2006/relationships/hyperlink" Target="http://go.microsoft.com/fwlink/?LinkID=393239"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diagramQuickStyle" Target="diagrams/quickStyle1.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msdn.microsoft.com/en-us/library/windows/apps/windows.applicationmodel.datatransfer.datapackagepropertyset.description.aspx" TargetMode="External"/><Relationship Id="rId57" Type="http://schemas.openxmlformats.org/officeDocument/2006/relationships/image" Target="media/image20.png"/><Relationship Id="rId10" Type="http://schemas.openxmlformats.org/officeDocument/2006/relationships/webSettings" Target="webSettings.xml"/><Relationship Id="rId31" Type="http://schemas.openxmlformats.org/officeDocument/2006/relationships/image" Target="media/image10.png"/><Relationship Id="rId44" Type="http://schemas.openxmlformats.org/officeDocument/2006/relationships/hyperlink" Target="http://msdn.microsoft.com/en-us/library/windows/apps/windows.applicationmodel.datatransfer.datapackagepropertyset.aspx" TargetMode="External"/><Relationship Id="rId52" Type="http://schemas.openxmlformats.org/officeDocument/2006/relationships/hyperlink" Target="http://msdn.microsoft.com/en-us/library/windows/apps/windows.applicationmodel.datatransfer.datapackagepropertyset.thumbnail.aspx" TargetMode="External"/><Relationship Id="rId60" Type="http://schemas.openxmlformats.org/officeDocument/2006/relationships/image" Target="media/image22.png"/><Relationship Id="rId65" Type="http://schemas.openxmlformats.org/officeDocument/2006/relationships/hyperlink" Target="http://msdn.microsoft.com/en-us/library/windows/apps/windows.applicationmodel.datatransfer.datapackagepropertyset.description.aspx" TargetMode="External"/><Relationship Id="rId73" Type="http://schemas.openxmlformats.org/officeDocument/2006/relationships/image" Target="media/image27.png"/><Relationship Id="rId78" Type="http://schemas.openxmlformats.org/officeDocument/2006/relationships/hyperlink" Target="https://microsoft.sharepoint.com/teams/osg_threshold_specs/SitePages/Telemetry.aspx" TargetMode="External"/><Relationship Id="rId81" Type="http://schemas.openxmlformats.org/officeDocument/2006/relationships/hyperlink" Target="http://go.microsoft.com/fwlink/?LinkID=393235" TargetMode="External"/><Relationship Id="rId86" Type="http://schemas.openxmlformats.org/officeDocument/2006/relationships/hyperlink" Target="http://go.microsoft.com/fwlink/?LinkID=393238" TargetMode="External"/><Relationship Id="rId9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diagramData" Target="diagrams/data1.xml"/><Relationship Id="rId18" Type="http://schemas.openxmlformats.org/officeDocument/2006/relationships/comments" Target="comments.xml"/><Relationship Id="rId39" Type="http://schemas.openxmlformats.org/officeDocument/2006/relationships/hyperlink" Target="https://microsoft.sharepoint.com/teams/osg_ptp/apps/photos/Shared%20Documents/PM%20Library/Threshold%20Specs/Effortless%20Organization%20and%20Rich%20Views%20Functional%20Spec.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rysu\Desktop\wm7%20re-spec\WM7%20Functional%20Spec%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9687C9-5515-4892-8327-258789DE6B48}"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0297CFE8-ED17-4454-BFAE-B24592305FF0}">
      <dgm:prSet phldrT="[Text]"/>
      <dgm:spPr/>
      <dgm:t>
        <a:bodyPr/>
        <a:lstStyle/>
        <a:p>
          <a:r>
            <a:rPr lang="en-US"/>
            <a:t>Account/Setting</a:t>
          </a:r>
        </a:p>
      </dgm:t>
    </dgm:pt>
    <dgm:pt modelId="{B6A2F588-8E85-41B8-B073-E7ACF2219724}" type="parTrans" cxnId="{E4DFFFFB-DBBD-4DB8-AC0E-049353FD7E86}">
      <dgm:prSet/>
      <dgm:spPr/>
      <dgm:t>
        <a:bodyPr/>
        <a:lstStyle/>
        <a:p>
          <a:endParaRPr lang="en-US"/>
        </a:p>
      </dgm:t>
    </dgm:pt>
    <dgm:pt modelId="{7EAE2432-CB52-4F73-93FA-A314665933CB}" type="sibTrans" cxnId="{E4DFFFFB-DBBD-4DB8-AC0E-049353FD7E86}">
      <dgm:prSet/>
      <dgm:spPr/>
      <dgm:t>
        <a:bodyPr/>
        <a:lstStyle/>
        <a:p>
          <a:endParaRPr lang="en-US"/>
        </a:p>
      </dgm:t>
    </dgm:pt>
    <dgm:pt modelId="{443691C1-26EF-4417-A85D-63E4D4E1B856}">
      <dgm:prSet phldrT="[Text]"/>
      <dgm:spPr>
        <a:solidFill>
          <a:schemeClr val="accent1"/>
        </a:solidFill>
      </dgm:spPr>
      <dgm:t>
        <a:bodyPr/>
        <a:lstStyle/>
        <a:p>
          <a:r>
            <a:rPr lang="en-US"/>
            <a:t>Exercises</a:t>
          </a:r>
        </a:p>
      </dgm:t>
    </dgm:pt>
    <dgm:pt modelId="{B36CE034-F664-4A8B-8EBD-B3C920D58014}" type="parTrans" cxnId="{0153C437-4A30-43C4-8537-BDBD655134D3}">
      <dgm:prSet/>
      <dgm:spPr/>
      <dgm:t>
        <a:bodyPr/>
        <a:lstStyle/>
        <a:p>
          <a:endParaRPr lang="en-US"/>
        </a:p>
      </dgm:t>
    </dgm:pt>
    <dgm:pt modelId="{4276D264-84E1-4F47-9288-A4489392D945}" type="sibTrans" cxnId="{0153C437-4A30-43C4-8537-BDBD655134D3}">
      <dgm:prSet/>
      <dgm:spPr/>
      <dgm:t>
        <a:bodyPr/>
        <a:lstStyle/>
        <a:p>
          <a:endParaRPr lang="en-US"/>
        </a:p>
      </dgm:t>
    </dgm:pt>
    <dgm:pt modelId="{CE7925FB-24CD-45FC-A4CA-A3626B88E6C7}">
      <dgm:prSet phldrT="[Text]"/>
      <dgm:spPr/>
      <dgm:t>
        <a:bodyPr/>
        <a:lstStyle/>
        <a:p>
          <a:r>
            <a:rPr lang="en-US"/>
            <a:t>Reporting</a:t>
          </a:r>
        </a:p>
      </dgm:t>
    </dgm:pt>
    <dgm:pt modelId="{4B972BDE-A41C-46D4-82AD-7EB331FFCA76}" type="parTrans" cxnId="{208392E9-1E64-4D9D-B68B-C1FE4B78AB07}">
      <dgm:prSet/>
      <dgm:spPr/>
      <dgm:t>
        <a:bodyPr/>
        <a:lstStyle/>
        <a:p>
          <a:endParaRPr lang="en-US"/>
        </a:p>
      </dgm:t>
    </dgm:pt>
    <dgm:pt modelId="{1294F291-525D-4BD4-8B44-286A436F637F}" type="sibTrans" cxnId="{208392E9-1E64-4D9D-B68B-C1FE4B78AB07}">
      <dgm:prSet/>
      <dgm:spPr/>
      <dgm:t>
        <a:bodyPr/>
        <a:lstStyle/>
        <a:p>
          <a:endParaRPr lang="en-US"/>
        </a:p>
      </dgm:t>
    </dgm:pt>
    <dgm:pt modelId="{1128E26D-7936-4F80-98FB-3AA336F414E7}">
      <dgm:prSet phldrT="[Text]"/>
      <dgm:spPr/>
      <dgm:t>
        <a:bodyPr/>
        <a:lstStyle/>
        <a:p>
          <a:r>
            <a:rPr lang="en-US"/>
            <a:t>Messaging</a:t>
          </a:r>
        </a:p>
      </dgm:t>
    </dgm:pt>
    <dgm:pt modelId="{1FCDC144-11B6-422E-AEA1-B848FFA06BAF}" type="parTrans" cxnId="{C754F367-973C-4619-98CB-9DAF02DDC61E}">
      <dgm:prSet/>
      <dgm:spPr/>
      <dgm:t>
        <a:bodyPr/>
        <a:lstStyle/>
        <a:p>
          <a:endParaRPr lang="en-US"/>
        </a:p>
      </dgm:t>
    </dgm:pt>
    <dgm:pt modelId="{702F74C1-22D3-46D8-8B9D-4F262D953C62}" type="sibTrans" cxnId="{C754F367-973C-4619-98CB-9DAF02DDC61E}">
      <dgm:prSet/>
      <dgm:spPr/>
      <dgm:t>
        <a:bodyPr/>
        <a:lstStyle/>
        <a:p>
          <a:endParaRPr lang="en-US"/>
        </a:p>
      </dgm:t>
    </dgm:pt>
    <dgm:pt modelId="{7B9ECE30-8216-40E6-B77B-D21999E9C951}">
      <dgm:prSet phldrT="[Text]"/>
      <dgm:spPr/>
      <dgm:t>
        <a:bodyPr/>
        <a:lstStyle/>
        <a:p>
          <a:r>
            <a:rPr lang="en-US"/>
            <a:t>Contacts</a:t>
          </a:r>
        </a:p>
      </dgm:t>
    </dgm:pt>
    <dgm:pt modelId="{45B17FF4-B2E4-4466-A968-6C49925B558B}" type="parTrans" cxnId="{D1873563-A4D2-448B-8CDB-C7F8DC0B73D4}">
      <dgm:prSet/>
      <dgm:spPr/>
      <dgm:t>
        <a:bodyPr/>
        <a:lstStyle/>
        <a:p>
          <a:endParaRPr lang="zh-CN" altLang="en-US"/>
        </a:p>
      </dgm:t>
    </dgm:pt>
    <dgm:pt modelId="{BA7AABD5-58B1-4AEB-8317-4C2A15490982}" type="sibTrans" cxnId="{D1873563-A4D2-448B-8CDB-C7F8DC0B73D4}">
      <dgm:prSet/>
      <dgm:spPr/>
      <dgm:t>
        <a:bodyPr/>
        <a:lstStyle/>
        <a:p>
          <a:endParaRPr lang="zh-CN" altLang="en-US"/>
        </a:p>
      </dgm:t>
    </dgm:pt>
    <dgm:pt modelId="{4301BE44-44B1-49E3-8B58-956114D17544}">
      <dgm:prSet phldrT="[Text]"/>
      <dgm:spPr>
        <a:solidFill>
          <a:srgbClr val="00B050"/>
        </a:solidFill>
      </dgm:spPr>
      <dgm:t>
        <a:bodyPr/>
        <a:lstStyle/>
        <a:p>
          <a:r>
            <a:rPr lang="en-US"/>
            <a:t>Teacher admin tool (PC)</a:t>
          </a:r>
        </a:p>
      </dgm:t>
    </dgm:pt>
    <dgm:pt modelId="{5869C884-07DC-4016-9D36-2004816850DE}" type="parTrans" cxnId="{29B049D9-B1F1-4C6C-B4D2-E1A3F8FC17D2}">
      <dgm:prSet/>
      <dgm:spPr/>
      <dgm:t>
        <a:bodyPr/>
        <a:lstStyle/>
        <a:p>
          <a:endParaRPr lang="fr-FR"/>
        </a:p>
      </dgm:t>
    </dgm:pt>
    <dgm:pt modelId="{A6ED840E-6E14-43C8-B632-2E5AE7F58C50}" type="sibTrans" cxnId="{29B049D9-B1F1-4C6C-B4D2-E1A3F8FC17D2}">
      <dgm:prSet/>
      <dgm:spPr/>
      <dgm:t>
        <a:bodyPr/>
        <a:lstStyle/>
        <a:p>
          <a:endParaRPr lang="fr-FR"/>
        </a:p>
      </dgm:t>
    </dgm:pt>
    <dgm:pt modelId="{62D347E0-3A21-4FD2-9E9A-FF587DFBCD42}" type="pres">
      <dgm:prSet presAssocID="{A19687C9-5515-4892-8327-258789DE6B48}" presName="diagram" presStyleCnt="0">
        <dgm:presLayoutVars>
          <dgm:dir/>
          <dgm:resizeHandles val="exact"/>
        </dgm:presLayoutVars>
      </dgm:prSet>
      <dgm:spPr/>
      <dgm:t>
        <a:bodyPr/>
        <a:lstStyle/>
        <a:p>
          <a:endParaRPr lang="en-US"/>
        </a:p>
      </dgm:t>
    </dgm:pt>
    <dgm:pt modelId="{11BF832B-95EC-4FF7-A32C-0EC687F02D89}" type="pres">
      <dgm:prSet presAssocID="{0297CFE8-ED17-4454-BFAE-B24592305FF0}" presName="node" presStyleLbl="node1" presStyleIdx="0" presStyleCnt="6">
        <dgm:presLayoutVars>
          <dgm:bulletEnabled val="1"/>
        </dgm:presLayoutVars>
      </dgm:prSet>
      <dgm:spPr/>
      <dgm:t>
        <a:bodyPr/>
        <a:lstStyle/>
        <a:p>
          <a:endParaRPr lang="en-US"/>
        </a:p>
      </dgm:t>
    </dgm:pt>
    <dgm:pt modelId="{686AF9BD-B45F-4D2B-8086-84B2FB542BE6}" type="pres">
      <dgm:prSet presAssocID="{7EAE2432-CB52-4F73-93FA-A314665933CB}" presName="sibTrans" presStyleCnt="0"/>
      <dgm:spPr/>
    </dgm:pt>
    <dgm:pt modelId="{54E22C77-47B0-48B0-BC7E-80A006A6F89C}" type="pres">
      <dgm:prSet presAssocID="{443691C1-26EF-4417-A85D-63E4D4E1B856}" presName="node" presStyleLbl="node1" presStyleIdx="1" presStyleCnt="6">
        <dgm:presLayoutVars>
          <dgm:bulletEnabled val="1"/>
        </dgm:presLayoutVars>
      </dgm:prSet>
      <dgm:spPr/>
      <dgm:t>
        <a:bodyPr/>
        <a:lstStyle/>
        <a:p>
          <a:endParaRPr lang="en-US"/>
        </a:p>
      </dgm:t>
    </dgm:pt>
    <dgm:pt modelId="{986C050B-F0F8-4006-A21D-CF7876710AE6}" type="pres">
      <dgm:prSet presAssocID="{4276D264-84E1-4F47-9288-A4489392D945}" presName="sibTrans" presStyleCnt="0"/>
      <dgm:spPr/>
    </dgm:pt>
    <dgm:pt modelId="{FEBB97DF-506C-4166-8CED-8CCF87B2AE73}" type="pres">
      <dgm:prSet presAssocID="{CE7925FB-24CD-45FC-A4CA-A3626B88E6C7}" presName="node" presStyleLbl="node1" presStyleIdx="2" presStyleCnt="6">
        <dgm:presLayoutVars>
          <dgm:bulletEnabled val="1"/>
        </dgm:presLayoutVars>
      </dgm:prSet>
      <dgm:spPr/>
      <dgm:t>
        <a:bodyPr/>
        <a:lstStyle/>
        <a:p>
          <a:endParaRPr lang="en-US"/>
        </a:p>
      </dgm:t>
    </dgm:pt>
    <dgm:pt modelId="{F87ECC29-1B3A-4DC4-9788-1652843B1CE8}" type="pres">
      <dgm:prSet presAssocID="{1294F291-525D-4BD4-8B44-286A436F637F}" presName="sibTrans" presStyleCnt="0"/>
      <dgm:spPr/>
    </dgm:pt>
    <dgm:pt modelId="{7F196682-9265-4962-BA55-F95CFEB8476E}" type="pres">
      <dgm:prSet presAssocID="{1128E26D-7936-4F80-98FB-3AA336F414E7}" presName="node" presStyleLbl="node1" presStyleIdx="3" presStyleCnt="6">
        <dgm:presLayoutVars>
          <dgm:bulletEnabled val="1"/>
        </dgm:presLayoutVars>
      </dgm:prSet>
      <dgm:spPr/>
      <dgm:t>
        <a:bodyPr/>
        <a:lstStyle/>
        <a:p>
          <a:endParaRPr lang="en-US"/>
        </a:p>
      </dgm:t>
    </dgm:pt>
    <dgm:pt modelId="{7F352B87-27E7-4A57-AD68-CF326E6510BB}" type="pres">
      <dgm:prSet presAssocID="{702F74C1-22D3-46D8-8B9D-4F262D953C62}" presName="sibTrans" presStyleCnt="0"/>
      <dgm:spPr/>
    </dgm:pt>
    <dgm:pt modelId="{E2605EB1-7933-49C9-8AC4-EA5244607190}" type="pres">
      <dgm:prSet presAssocID="{7B9ECE30-8216-40E6-B77B-D21999E9C951}" presName="node" presStyleLbl="node1" presStyleIdx="4" presStyleCnt="6">
        <dgm:presLayoutVars>
          <dgm:bulletEnabled val="1"/>
        </dgm:presLayoutVars>
      </dgm:prSet>
      <dgm:spPr/>
      <dgm:t>
        <a:bodyPr/>
        <a:lstStyle/>
        <a:p>
          <a:endParaRPr lang="zh-CN" altLang="en-US"/>
        </a:p>
      </dgm:t>
    </dgm:pt>
    <dgm:pt modelId="{16B03ABD-9BD4-47A0-ABFA-5926505A04A8}" type="pres">
      <dgm:prSet presAssocID="{BA7AABD5-58B1-4AEB-8317-4C2A15490982}" presName="sibTrans" presStyleCnt="0"/>
      <dgm:spPr/>
    </dgm:pt>
    <dgm:pt modelId="{E783F7B1-3A18-45FF-B959-799C2D28EC46}" type="pres">
      <dgm:prSet presAssocID="{4301BE44-44B1-49E3-8B58-956114D17544}" presName="node" presStyleLbl="node1" presStyleIdx="5" presStyleCnt="6">
        <dgm:presLayoutVars>
          <dgm:bulletEnabled val="1"/>
        </dgm:presLayoutVars>
      </dgm:prSet>
      <dgm:spPr/>
      <dgm:t>
        <a:bodyPr/>
        <a:lstStyle/>
        <a:p>
          <a:endParaRPr lang="fr-FR"/>
        </a:p>
      </dgm:t>
    </dgm:pt>
  </dgm:ptLst>
  <dgm:cxnLst>
    <dgm:cxn modelId="{5375CA3E-6AAE-4269-8D4C-4EEAF3D7C7F1}" type="presOf" srcId="{CE7925FB-24CD-45FC-A4CA-A3626B88E6C7}" destId="{FEBB97DF-506C-4166-8CED-8CCF87B2AE73}" srcOrd="0" destOrd="0" presId="urn:microsoft.com/office/officeart/2005/8/layout/default"/>
    <dgm:cxn modelId="{E4DFFFFB-DBBD-4DB8-AC0E-049353FD7E86}" srcId="{A19687C9-5515-4892-8327-258789DE6B48}" destId="{0297CFE8-ED17-4454-BFAE-B24592305FF0}" srcOrd="0" destOrd="0" parTransId="{B6A2F588-8E85-41B8-B073-E7ACF2219724}" sibTransId="{7EAE2432-CB52-4F73-93FA-A314665933CB}"/>
    <dgm:cxn modelId="{44FD02AE-DE5F-416F-8AF1-49019B7DBDDB}" type="presOf" srcId="{A19687C9-5515-4892-8327-258789DE6B48}" destId="{62D347E0-3A21-4FD2-9E9A-FF587DFBCD42}" srcOrd="0" destOrd="0" presId="urn:microsoft.com/office/officeart/2005/8/layout/default"/>
    <dgm:cxn modelId="{53C2DDA0-4365-4304-A711-7763B64433A5}" type="presOf" srcId="{0297CFE8-ED17-4454-BFAE-B24592305FF0}" destId="{11BF832B-95EC-4FF7-A32C-0EC687F02D89}" srcOrd="0" destOrd="0" presId="urn:microsoft.com/office/officeart/2005/8/layout/default"/>
    <dgm:cxn modelId="{67DDCC39-51E9-4569-92E9-7983EC9B2D55}" type="presOf" srcId="{443691C1-26EF-4417-A85D-63E4D4E1B856}" destId="{54E22C77-47B0-48B0-BC7E-80A006A6F89C}" srcOrd="0" destOrd="0" presId="urn:microsoft.com/office/officeart/2005/8/layout/default"/>
    <dgm:cxn modelId="{D1873563-A4D2-448B-8CDB-C7F8DC0B73D4}" srcId="{A19687C9-5515-4892-8327-258789DE6B48}" destId="{7B9ECE30-8216-40E6-B77B-D21999E9C951}" srcOrd="4" destOrd="0" parTransId="{45B17FF4-B2E4-4466-A968-6C49925B558B}" sibTransId="{BA7AABD5-58B1-4AEB-8317-4C2A15490982}"/>
    <dgm:cxn modelId="{C7517F17-DA9A-491B-B0FB-4084A05B3183}" type="presOf" srcId="{4301BE44-44B1-49E3-8B58-956114D17544}" destId="{E783F7B1-3A18-45FF-B959-799C2D28EC46}" srcOrd="0" destOrd="0" presId="urn:microsoft.com/office/officeart/2005/8/layout/default"/>
    <dgm:cxn modelId="{316FA45E-06FC-4C83-BA11-EEEA7A0F5745}" type="presOf" srcId="{7B9ECE30-8216-40E6-B77B-D21999E9C951}" destId="{E2605EB1-7933-49C9-8AC4-EA5244607190}" srcOrd="0" destOrd="0" presId="urn:microsoft.com/office/officeart/2005/8/layout/default"/>
    <dgm:cxn modelId="{208392E9-1E64-4D9D-B68B-C1FE4B78AB07}" srcId="{A19687C9-5515-4892-8327-258789DE6B48}" destId="{CE7925FB-24CD-45FC-A4CA-A3626B88E6C7}" srcOrd="2" destOrd="0" parTransId="{4B972BDE-A41C-46D4-82AD-7EB331FFCA76}" sibTransId="{1294F291-525D-4BD4-8B44-286A436F637F}"/>
    <dgm:cxn modelId="{29B049D9-B1F1-4C6C-B4D2-E1A3F8FC17D2}" srcId="{A19687C9-5515-4892-8327-258789DE6B48}" destId="{4301BE44-44B1-49E3-8B58-956114D17544}" srcOrd="5" destOrd="0" parTransId="{5869C884-07DC-4016-9D36-2004816850DE}" sibTransId="{A6ED840E-6E14-43C8-B632-2E5AE7F58C50}"/>
    <dgm:cxn modelId="{0153C437-4A30-43C4-8537-BDBD655134D3}" srcId="{A19687C9-5515-4892-8327-258789DE6B48}" destId="{443691C1-26EF-4417-A85D-63E4D4E1B856}" srcOrd="1" destOrd="0" parTransId="{B36CE034-F664-4A8B-8EBD-B3C920D58014}" sibTransId="{4276D264-84E1-4F47-9288-A4489392D945}"/>
    <dgm:cxn modelId="{C754F367-973C-4619-98CB-9DAF02DDC61E}" srcId="{A19687C9-5515-4892-8327-258789DE6B48}" destId="{1128E26D-7936-4F80-98FB-3AA336F414E7}" srcOrd="3" destOrd="0" parTransId="{1FCDC144-11B6-422E-AEA1-B848FFA06BAF}" sibTransId="{702F74C1-22D3-46D8-8B9D-4F262D953C62}"/>
    <dgm:cxn modelId="{0E500DEB-6294-4299-8F3D-BC966C5BC2FD}" type="presOf" srcId="{1128E26D-7936-4F80-98FB-3AA336F414E7}" destId="{7F196682-9265-4962-BA55-F95CFEB8476E}" srcOrd="0" destOrd="0" presId="urn:microsoft.com/office/officeart/2005/8/layout/default"/>
    <dgm:cxn modelId="{42D36855-D0C7-411C-A174-6BE3F5C7A2D4}" type="presParOf" srcId="{62D347E0-3A21-4FD2-9E9A-FF587DFBCD42}" destId="{11BF832B-95EC-4FF7-A32C-0EC687F02D89}" srcOrd="0" destOrd="0" presId="urn:microsoft.com/office/officeart/2005/8/layout/default"/>
    <dgm:cxn modelId="{F95A1885-E78D-492E-BF4E-938BC18F814F}" type="presParOf" srcId="{62D347E0-3A21-4FD2-9E9A-FF587DFBCD42}" destId="{686AF9BD-B45F-4D2B-8086-84B2FB542BE6}" srcOrd="1" destOrd="0" presId="urn:microsoft.com/office/officeart/2005/8/layout/default"/>
    <dgm:cxn modelId="{DCCCC184-F983-4893-97ED-48FC384A1E35}" type="presParOf" srcId="{62D347E0-3A21-4FD2-9E9A-FF587DFBCD42}" destId="{54E22C77-47B0-48B0-BC7E-80A006A6F89C}" srcOrd="2" destOrd="0" presId="urn:microsoft.com/office/officeart/2005/8/layout/default"/>
    <dgm:cxn modelId="{CD810876-B9E4-45D2-A680-2430A3214879}" type="presParOf" srcId="{62D347E0-3A21-4FD2-9E9A-FF587DFBCD42}" destId="{986C050B-F0F8-4006-A21D-CF7876710AE6}" srcOrd="3" destOrd="0" presId="urn:microsoft.com/office/officeart/2005/8/layout/default"/>
    <dgm:cxn modelId="{F3B2002C-FFD2-45AA-B2EE-A740D0B43BAD}" type="presParOf" srcId="{62D347E0-3A21-4FD2-9E9A-FF587DFBCD42}" destId="{FEBB97DF-506C-4166-8CED-8CCF87B2AE73}" srcOrd="4" destOrd="0" presId="urn:microsoft.com/office/officeart/2005/8/layout/default"/>
    <dgm:cxn modelId="{AECD02E3-6876-4A3F-8387-16D50FA33778}" type="presParOf" srcId="{62D347E0-3A21-4FD2-9E9A-FF587DFBCD42}" destId="{F87ECC29-1B3A-4DC4-9788-1652843B1CE8}" srcOrd="5" destOrd="0" presId="urn:microsoft.com/office/officeart/2005/8/layout/default"/>
    <dgm:cxn modelId="{007F8ED8-EBF8-44D6-B8EB-E68E2510C535}" type="presParOf" srcId="{62D347E0-3A21-4FD2-9E9A-FF587DFBCD42}" destId="{7F196682-9265-4962-BA55-F95CFEB8476E}" srcOrd="6" destOrd="0" presId="urn:microsoft.com/office/officeart/2005/8/layout/default"/>
    <dgm:cxn modelId="{05EB9BA4-1E78-4D43-8B54-E7C25C045A56}" type="presParOf" srcId="{62D347E0-3A21-4FD2-9E9A-FF587DFBCD42}" destId="{7F352B87-27E7-4A57-AD68-CF326E6510BB}" srcOrd="7" destOrd="0" presId="urn:microsoft.com/office/officeart/2005/8/layout/default"/>
    <dgm:cxn modelId="{CAD9D266-CC1C-4A9A-94F5-4DDEC0B9EA75}" type="presParOf" srcId="{62D347E0-3A21-4FD2-9E9A-FF587DFBCD42}" destId="{E2605EB1-7933-49C9-8AC4-EA5244607190}" srcOrd="8" destOrd="0" presId="urn:microsoft.com/office/officeart/2005/8/layout/default"/>
    <dgm:cxn modelId="{88EB14B8-111E-4651-B966-E654710A208E}" type="presParOf" srcId="{62D347E0-3A21-4FD2-9E9A-FF587DFBCD42}" destId="{16B03ABD-9BD4-47A0-ABFA-5926505A04A8}" srcOrd="9" destOrd="0" presId="urn:microsoft.com/office/officeart/2005/8/layout/default"/>
    <dgm:cxn modelId="{14B41E91-DC7B-49B7-88A0-5B600E7D253C}" type="presParOf" srcId="{62D347E0-3A21-4FD2-9E9A-FF587DFBCD42}" destId="{E783F7B1-3A18-45FF-B959-799C2D28EC46}" srcOrd="10" destOrd="0" presId="urn:microsoft.com/office/officeart/2005/8/layout/defaul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BF832B-95EC-4FF7-A32C-0EC687F02D89}">
      <dsp:nvSpPr>
        <dsp:cNvPr id="0" name=""/>
        <dsp:cNvSpPr/>
      </dsp:nvSpPr>
      <dsp:spPr>
        <a:xfrm>
          <a:off x="0" y="79105"/>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Account/Setting</a:t>
          </a:r>
        </a:p>
      </dsp:txBody>
      <dsp:txXfrm>
        <a:off x="0" y="79105"/>
        <a:ext cx="975101" cy="585060"/>
      </dsp:txXfrm>
    </dsp:sp>
    <dsp:sp modelId="{54E22C77-47B0-48B0-BC7E-80A006A6F89C}">
      <dsp:nvSpPr>
        <dsp:cNvPr id="0" name=""/>
        <dsp:cNvSpPr/>
      </dsp:nvSpPr>
      <dsp:spPr>
        <a:xfrm>
          <a:off x="1072611" y="79105"/>
          <a:ext cx="975101" cy="585060"/>
        </a:xfrm>
        <a:prstGeom prst="rect">
          <a:avLst/>
        </a:prstGeom>
        <a:solidFill>
          <a:schemeClr val="accent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Exercises</a:t>
          </a:r>
        </a:p>
      </dsp:txBody>
      <dsp:txXfrm>
        <a:off x="1072611" y="79105"/>
        <a:ext cx="975101" cy="585060"/>
      </dsp:txXfrm>
    </dsp:sp>
    <dsp:sp modelId="{FEBB97DF-506C-4166-8CED-8CCF87B2AE73}">
      <dsp:nvSpPr>
        <dsp:cNvPr id="0" name=""/>
        <dsp:cNvSpPr/>
      </dsp:nvSpPr>
      <dsp:spPr>
        <a:xfrm>
          <a:off x="2145223" y="79105"/>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Reporting</a:t>
          </a:r>
        </a:p>
      </dsp:txBody>
      <dsp:txXfrm>
        <a:off x="2145223" y="79105"/>
        <a:ext cx="975101" cy="585060"/>
      </dsp:txXfrm>
    </dsp:sp>
    <dsp:sp modelId="{7F196682-9265-4962-BA55-F95CFEB8476E}">
      <dsp:nvSpPr>
        <dsp:cNvPr id="0" name=""/>
        <dsp:cNvSpPr/>
      </dsp:nvSpPr>
      <dsp:spPr>
        <a:xfrm>
          <a:off x="0" y="761677"/>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Messaging</a:t>
          </a:r>
        </a:p>
      </dsp:txBody>
      <dsp:txXfrm>
        <a:off x="0" y="761677"/>
        <a:ext cx="975101" cy="585060"/>
      </dsp:txXfrm>
    </dsp:sp>
    <dsp:sp modelId="{E2605EB1-7933-49C9-8AC4-EA5244607190}">
      <dsp:nvSpPr>
        <dsp:cNvPr id="0" name=""/>
        <dsp:cNvSpPr/>
      </dsp:nvSpPr>
      <dsp:spPr>
        <a:xfrm>
          <a:off x="1072611" y="761677"/>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Contacts</a:t>
          </a:r>
        </a:p>
      </dsp:txBody>
      <dsp:txXfrm>
        <a:off x="1072611" y="761677"/>
        <a:ext cx="975101" cy="585060"/>
      </dsp:txXfrm>
    </dsp:sp>
    <dsp:sp modelId="{E783F7B1-3A18-45FF-B959-799C2D28EC46}">
      <dsp:nvSpPr>
        <dsp:cNvPr id="0" name=""/>
        <dsp:cNvSpPr/>
      </dsp:nvSpPr>
      <dsp:spPr>
        <a:xfrm>
          <a:off x="2145223" y="761677"/>
          <a:ext cx="975101" cy="585060"/>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Teacher admin tool (PC)</a:t>
          </a:r>
        </a:p>
      </dsp:txBody>
      <dsp:txXfrm>
        <a:off x="2145223" y="761677"/>
        <a:ext cx="975101" cy="58506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to">
      <a:dk1>
        <a:sysClr val="windowText" lastClr="000000"/>
      </a:dk1>
      <a:lt1>
        <a:sysClr val="window" lastClr="FFFFFF"/>
      </a:lt1>
      <a:dk2>
        <a:srgbClr val="4E5B6F"/>
      </a:dk2>
      <a:lt2>
        <a:srgbClr val="D6ECFF"/>
      </a:lt2>
      <a:accent1>
        <a:srgbClr val="00BCF2"/>
      </a:accent1>
      <a:accent2>
        <a:srgbClr val="7FBA00"/>
      </a:accent2>
      <a:accent3>
        <a:srgbClr val="FFAF00"/>
      </a:accent3>
      <a:accent4>
        <a:srgbClr val="00D8CC"/>
      </a:accent4>
      <a:accent5>
        <a:srgbClr val="9B4F96"/>
      </a:accent5>
      <a:accent6>
        <a:srgbClr val="E81123"/>
      </a:accent6>
      <a:hlink>
        <a:srgbClr val="00BCF2"/>
      </a:hlink>
      <a:folHlink>
        <a:srgbClr val="5F7791"/>
      </a:folHlink>
    </a:clrScheme>
    <a:fontScheme name="Windows Phone">
      <a:majorFont>
        <a:latin typeface="Segoe UI Semibold"/>
        <a:ea typeface=""/>
        <a:cs typeface=""/>
      </a:majorFont>
      <a:minorFont>
        <a:latin typeface="Segoe UI Semi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C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documentManagement>
    <Doc_x0020_Type xmlns="4683f06b-4c4c-4d68-952c-eb1a4324a675">Functional Spec</Doc_x0020_Type>
    <Owner xmlns="230e9df3-be65-4c73-a93b-d1236ebd677e">
      <UserInfo>
        <DisplayName>Malini Jagannadhan</DisplayName>
        <AccountId>294</AccountId>
        <AccountType/>
      </UserInfo>
    </Owner>
    <Area_x0020_Path xmlns="67602500-67af-4179-b320-d4f90cf4ceec">PC, Tablet &amp; Phone\Apps\Photos</Area_x0020_Path>
    <Milestone xmlns="4683f06b-4c4c-4d68-952c-eb1a4324a675">M1</Milestone>
    <Doc_x0020_Status xmlns="4683f06b-4c4c-4d68-952c-eb1a4324a675">Full draft</Doc_x0020_Status>
    <TFS_x0020_Feature_x0020_ID xmlns="4683f06b-4c4c-4d68-952c-eb1a4324a675" xsi:nil="true"/>
    <Release xmlns="67602500-67af-4179-b320-d4f90cf4ceec">Threshold</Release>
    <Shared_x0020_with xmlns="67602500-67af-4179-b320-d4f90cf4ceec">
      <UserInfo>
        <DisplayName/>
        <AccountId xsi:nil="true"/>
        <AccountType/>
      </UserInfo>
    </Shared_x0020_with>
    <TaxKeywordTaxHTField xmlns="230e9df3-be65-4c73-a93b-d1236ebd677e">
      <Terms xmlns="http://schemas.microsoft.com/office/infopath/2007/PartnerControls">
        <TermInfo xmlns="http://schemas.microsoft.com/office/infopath/2007/PartnerControls">
          <TermName xmlns="http://schemas.microsoft.com/office/infopath/2007/PartnerControls">Spec</TermName>
          <TermId xmlns="http://schemas.microsoft.com/office/infopath/2007/PartnerControls">64f29de5-6f2a-4487-84b4-2897a3ef1cf1</TermId>
        </TermInfo>
        <TermInfo xmlns="http://schemas.microsoft.com/office/infopath/2007/PartnerControls">
          <TermName xmlns="http://schemas.microsoft.com/office/infopath/2007/PartnerControls">Template</TermName>
          <TermId xmlns="http://schemas.microsoft.com/office/infopath/2007/PartnerControls">24ac1567-9941-4364-b69b-decc9e3c5ce6</TermId>
        </TermInfo>
        <TermInfo xmlns="http://schemas.microsoft.com/office/infopath/2007/PartnerControls">
          <TermName xmlns="http://schemas.microsoft.com/office/infopath/2007/PartnerControls">Functional</TermName>
          <TermId xmlns="http://schemas.microsoft.com/office/infopath/2007/PartnerControls">11111111-1111-1111-1111-111111111111</TermId>
        </TermInfo>
      </Terms>
    </TaxKeywordTaxHTField>
    <TaxCatchAll xmlns="230e9df3-be65-4c73-a93b-d1236ebd677e">
      <Value>12</Value>
      <Value>15</Value>
      <Value>5</Value>
    </TaxCatchAl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overPageProperties xmlns="http://schemas.microsoft.com/office/2006/coverPageProps">
  <PublishDate>2008-02-06T00:00:00</PublishDate>
  <Abstract>Immersive gaming experience on WM7</Abstract>
  <CompanyAddress/>
  <CompanyPhone/>
  <CompanyFax/>
  <CompanyEmail/>
</CoverPage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1340CC2E447704FB5D5ED47BC16B02B" ma:contentTypeVersion="15" ma:contentTypeDescription="Create a new document." ma:contentTypeScope="" ma:versionID="8eaa1c9c3267d6c5db883d0d90799404">
  <xsd:schema xmlns:xsd="http://www.w3.org/2001/XMLSchema" xmlns:xs="http://www.w3.org/2001/XMLSchema" xmlns:p="http://schemas.microsoft.com/office/2006/metadata/properties" xmlns:ns3="230e9df3-be65-4c73-a93b-d1236ebd677e" xmlns:ns4="4683f06b-4c4c-4d68-952c-eb1a4324a675" xmlns:ns5="67602500-67af-4179-b320-d4f90cf4ceec" xmlns:ns6="b637b77e-865a-4a52-9df5-d63e326e88f7" targetNamespace="http://schemas.microsoft.com/office/2006/metadata/properties" ma:root="true" ma:fieldsID="2c30c3e49c110165be231850f2019bc9" ns3:_="" ns4:_="" ns5:_="" ns6:_="">
    <xsd:import namespace="230e9df3-be65-4c73-a93b-d1236ebd677e"/>
    <xsd:import namespace="4683f06b-4c4c-4d68-952c-eb1a4324a675"/>
    <xsd:import namespace="67602500-67af-4179-b320-d4f90cf4ceec"/>
    <xsd:import namespace="b637b77e-865a-4a52-9df5-d63e326e88f7"/>
    <xsd:element name="properties">
      <xsd:complexType>
        <xsd:sequence>
          <xsd:element name="documentManagement">
            <xsd:complexType>
              <xsd:all>
                <xsd:element ref="ns3:Owner" minOccurs="0"/>
                <xsd:element ref="ns4:Doc_x0020_Type"/>
                <xsd:element ref="ns4:Milestone"/>
                <xsd:element ref="ns4:TFS_x0020_Feature_x0020_ID" minOccurs="0"/>
                <xsd:element ref="ns4:Doc_x0020_Status"/>
                <xsd:element ref="ns5:Release"/>
                <xsd:element ref="ns5:Area_x0020_Path"/>
                <xsd:element ref="ns6:SharedWithUsers" minOccurs="0"/>
                <xsd:element ref="ns5:Shared_x0020_with" minOccurs="0"/>
                <xsd:element ref="ns3:TaxKeywordTaxHTField"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Owner" ma:index="9" nillable="true" ma:displayName="Owner" ma:indexed="true" ma:list="UserInfo" ma:SharePointGroup="0" ma:internalName="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axKeywordTaxHTField" ma:index="19" nillable="true" ma:taxonomy="true" ma:internalName="TaxKeywordTaxHTField" ma:taxonomyFieldName="TaxKeyword" ma:displayName="SpecStor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TaxCatchAll" ma:index="20" nillable="true" ma:displayName="Taxonomy Catch All Column" ma:hidden="true" ma:list="{a57119cb-8d93-46a8-9c19-82100ba512e0}" ma:internalName="TaxCatchAll" ma:showField="CatchAllData" ma:web="b637b77e-865a-4a52-9df5-d63e326e88f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683f06b-4c4c-4d68-952c-eb1a4324a675" elementFormDefault="qualified">
    <xsd:import namespace="http://schemas.microsoft.com/office/2006/documentManagement/types"/>
    <xsd:import namespace="http://schemas.microsoft.com/office/infopath/2007/PartnerControls"/>
    <xsd:element name="Doc_x0020_Type" ma:index="10" ma:displayName="Doc Type" ma:default="Other" ma:description="Type of the Doc" ma:format="Dropdown" ma:indexed="true" ma:internalName="Doc_x0020_Type">
      <xsd:simpleType>
        <xsd:restriction base="dms:Choice">
          <xsd:enumeration value="Other"/>
          <xsd:enumeration value="Functional Spec"/>
          <xsd:enumeration value="Dev Design Spec"/>
          <xsd:enumeration value="Test Design Spec"/>
          <xsd:enumeration value="Architectural Spec"/>
          <xsd:enumeration value="API Spec"/>
          <xsd:enumeration value="Threat Model"/>
          <xsd:enumeration value="Combined Spec"/>
        </xsd:restriction>
      </xsd:simpleType>
    </xsd:element>
    <xsd:element name="Milestone" ma:index="11" ma:displayName="Milestone" ma:default="MQ" ma:format="Dropdown" ma:indexed="true" ma:internalName="Milestone">
      <xsd:simpleType>
        <xsd:restriction base="dms:Choice">
          <xsd:enumeration value="MQ"/>
          <xsd:enumeration value="M1"/>
          <xsd:enumeration value="M2"/>
        </xsd:restriction>
      </xsd:simpleType>
    </xsd:element>
    <xsd:element name="TFS_x0020_Feature_x0020_ID" ma:index="12" nillable="true" ma:displayName="TFS Feature ID" ma:internalName="TFS_x0020_Feature_x0020_ID">
      <xsd:simpleType>
        <xsd:restriction base="dms:Text">
          <xsd:maxLength value="255"/>
        </xsd:restriction>
      </xsd:simpleType>
    </xsd:element>
    <xsd:element name="Doc_x0020_Status" ma:index="13" ma:displayName="Doc Status" ma:default="Placeholder" ma:format="Dropdown" ma:indexed="true" ma:internalName="Doc_x0020_Status">
      <xsd:simpleType>
        <xsd:restriction base="dms:Choice">
          <xsd:enumeration value="Placeholder"/>
          <xsd:enumeration value="OnePage draft"/>
          <xsd:enumeration value="OnePage in review"/>
          <xsd:enumeration value="Full draft"/>
          <xsd:enumeration value="Full in review"/>
          <xsd:enumeration value="Signed off"/>
          <xsd:enumeration value="Cut"/>
          <xsd:enumeration value="Deprecated"/>
          <xsd:enumeration value="Ready for SE"/>
          <xsd:enumeration value="In review by SE"/>
          <xsd:enumeration value="Signed off by SE"/>
        </xsd:restriction>
      </xsd:simpleType>
    </xsd:element>
  </xsd:schema>
  <xsd:schema xmlns:xsd="http://www.w3.org/2001/XMLSchema" xmlns:xs="http://www.w3.org/2001/XMLSchema" xmlns:dms="http://schemas.microsoft.com/office/2006/documentManagement/types" xmlns:pc="http://schemas.microsoft.com/office/infopath/2007/PartnerControls" targetNamespace="67602500-67af-4179-b320-d4f90cf4ceec" elementFormDefault="qualified">
    <xsd:import namespace="http://schemas.microsoft.com/office/2006/documentManagement/types"/>
    <xsd:import namespace="http://schemas.microsoft.com/office/infopath/2007/PartnerControls"/>
    <xsd:element name="Release" ma:index="14" ma:displayName="Release" ma:default="Threshold" ma:description="Threshold" ma:format="Dropdown" ma:internalName="Release">
      <xsd:simpleType>
        <xsd:restriction base="dms:Choice">
          <xsd:enumeration value="Threshold"/>
        </xsd:restriction>
      </xsd:simpleType>
    </xsd:element>
    <xsd:element name="Area_x0020_Path" ma:index="15" ma:displayName="Area Path" ma:format="Dropdown" ma:indexed="true" ma:internalName="Area_x0020_Path">
      <xsd:simpleType>
        <xsd:restriction base="dms:Choice">
          <xsd:enumeration value="Common Core"/>
          <xsd:enumeration value="Common Core\Arcadia"/>
          <xsd:enumeration value="Common Core\Arcadia\ArcadiaFun"/>
          <xsd:enumeration value="Common Core\Arcadia\CEB"/>
          <xsd:enumeration value="Common Core\Arcadia\Clients"/>
          <xsd:enumeration value="Common Core\Arcadia\LSDC"/>
          <xsd:enumeration value="Common Core\Arcadia\Services"/>
          <xsd:enumeration value="Common Core\Arcadia\Streamer"/>
          <xsd:enumeration value="Common Core\BnB"/>
          <xsd:enumeration value="Common Core\BnB\BnBFun"/>
          <xsd:enumeration value="Common Core\BnB\Build"/>
          <xsd:enumeration value="Common Core\BnB\CoreEng"/>
          <xsd:enumeration value="Common Core\BnB\CoreOps"/>
          <xsd:enumeration value="Common Core\BnB\CS"/>
          <xsd:enumeration value="Common Core\BnB\DEE"/>
          <xsd:enumeration value="Common Core\BnB\EX"/>
          <xsd:enumeration value="Common Core\BnB\HYP"/>
          <xsd:enumeration value="Common Core\BnB\HYP\DDC-Dynamic Datacenter"/>
          <xsd:enumeration value="Common Core\BnB\HYP\HVX-Hypervisor"/>
          <xsd:enumeration value="Common Core\BnB\HYP\MVM-Modern VM"/>
          <xsd:enumeration value="Common Core\BnB\HYP\PME-Platform Management and Extensibility"/>
          <xsd:enumeration value="Common Core\BnB\HYP\RMS-Resource Management and Security"/>
          <xsd:enumeration value="Common Core\BnB\HYP\SVX-Storage Virtualization"/>
          <xsd:enumeration value="Common Core\BnB\KPG"/>
          <xsd:enumeration value="Common Core\BnB\KPG\CP"/>
          <xsd:enumeration value="Common Core\BnB\KPG\CS"/>
          <xsd:enumeration value="Common Core\BnB\KPG\CSS"/>
          <xsd:enumeration value="Common Core\BnB\KPG\EE"/>
          <xsd:enumeration value="Common Core\BnB\KPG\KC"/>
          <xsd:enumeration value="Common Core\BnB\KPG\MCS"/>
          <xsd:enumeration value="Common Core\BnB\Midori"/>
          <xsd:enumeration value="Common Core\BnB\Open"/>
          <xsd:enumeration value="Common Core\BnB\QBI"/>
          <xsd:enumeration value="Common Core\BnB\TEX"/>
          <xsd:enumeration value="Common Core\CoreArch"/>
          <xsd:enumeration value="Common Core\CXE"/>
          <xsd:enumeration value="Common Core\CXE\Compliance"/>
          <xsd:enumeration value="Common Core\CXE\Phone"/>
          <xsd:enumeration value="Common Core\CXE\Windows"/>
          <xsd:enumeration value="Common Core\D2O"/>
          <xsd:enumeration value="Common Core\DCP"/>
          <xsd:enumeration value="Common Core\DCP\Cpub"/>
          <xsd:enumeration value="Common Core\DCP\DAA"/>
          <xsd:enumeration value="Common Core\DCP\DesignPerf"/>
          <xsd:enumeration value="Common Core\DCP\IoT"/>
          <xsd:enumeration value="Common Core\DCP\PPI"/>
          <xsd:enumeration value="Common Core\DCP\PTP"/>
          <xsd:enumeration value="Common Core\DCP\Services"/>
          <xsd:enumeration value="Common Core\DCP\Wearables"/>
          <xsd:enumeration value="Common Core\DCP\Xbox"/>
          <xsd:enumeration value="Common Core\DEP"/>
          <xsd:enumeration value="Common Core\DEP\AppModel"/>
          <xsd:enumeration value="Common Core\DEP\Comp"/>
          <xsd:enumeration value="Common Core\DEP\DART"/>
          <xsd:enumeration value="Common Core\DEP\DART\API and Base Types"/>
          <xsd:enumeration value="Common Core\DEP\DART\Debugging and System Inspectors"/>
          <xsd:enumeration value="Common Core\DEP\DART\Enterprise Platform"/>
          <xsd:enumeration value="Common Core\DEP\DART\Global Foundations"/>
          <xsd:enumeration value="Common Core\DEP\DART\Runtime and Convergence"/>
          <xsd:enumeration value="Common Core\DEP\DART\Tools"/>
          <xsd:enumeration value="Common Core\DEP\DEPFun"/>
          <xsd:enumeration value="Common Core\DEP\DEPMobile"/>
          <xsd:enumeration value="Common Core\DEP\DevPlat"/>
          <xsd:enumeration value="Common Core\DEP\ENF"/>
          <xsd:enumeration value="Common Core\DEP\EnterprisePlat"/>
          <xsd:enumeration value="Common Core\DEP\IEPlat"/>
          <xsd:enumeration value="Common Core\DEP\InputPlat"/>
          <xsd:enumeration value="Common Core\DEP\Interact"/>
          <xsd:enumeration value="Common Core\DEP\Web"/>
          <xsd:enumeration value="Common Core\DEP\XAML"/>
          <xsd:enumeration value="Common Core\EnS"/>
          <xsd:enumeration value="Common Core\EnS\CLS"/>
          <xsd:enumeration value="Common Core\EnS\Compat"/>
          <xsd:enumeration value="Common Core\EnS\CSPA"/>
          <xsd:enumeration value="Common Core\EnS\DevSec"/>
          <xsd:enumeration value="Common Core\EnS\EMProdS"/>
          <xsd:enumeration value="Common Core\EnS\FED"/>
          <xsd:enumeration value="Common Core\EnS\FunDatES"/>
          <xsd:enumeration value="Common Core\EnS\GRC"/>
          <xsd:enumeration value="Common Core\EnS\IDS"/>
          <xsd:enumeration value="Common Core\EnS\LAD"/>
          <xsd:enumeration value="Common Core\EnS\Mgmt"/>
          <xsd:enumeration value="Common Core\EnS\Mgmt\DMC"/>
          <xsd:enumeration value="Common Core\EnS\Mgmt\DMP"/>
          <xsd:enumeration value="Common Core\EnS\Mgmt\ISDP"/>
          <xsd:enumeration value="Common Core\EnS\Mgmt\MUSE"/>
          <xsd:enumeration value="Common Core\EnS\OSSec"/>
          <xsd:enumeration value="Common Core\EnS\SecAssure"/>
          <xsd:enumeration value="Common Core\EnS\SecOps"/>
          <xsd:enumeration value="Common Core\FUN"/>
          <xsd:enumeration value="Common Core\FUN\CDE"/>
          <xsd:enumeration value="Common Core\FUN\DA"/>
          <xsd:enumeration value="Common Core\FUN\DII"/>
          <xsd:enumeration value="Common Core\FUN\IDT"/>
          <xsd:enumeration value="Common Core\FUN\PH"/>
          <xsd:enumeration value="Common Core\FUN\SWAT"/>
          <xsd:enumeration value="Common Core\PCE"/>
          <xsd:enumeration value="Common Core\PCE\CE"/>
          <xsd:enumeration value="Common Core\PCE\DR"/>
          <xsd:enumeration value="Common Core\PCE\Loc"/>
          <xsd:enumeration value="Common Core\PCE\MI"/>
          <xsd:enumeration value="Common Core\PCE\O3"/>
          <xsd:enumeration value="Common Core\PCE\PE"/>
          <xsd:enumeration value="Common Core\PCE\SiComp"/>
          <xsd:enumeration value="Common Core\PCE\TAS"/>
          <xsd:enumeration value="Common Core\SiGMa"/>
          <xsd:enumeration value="Common Core\SiGMa\1PD"/>
          <xsd:enumeration value="Common Core\SiGMa\1PD\General"/>
          <xsd:enumeration value="Common Core\SiGMa\EPIX"/>
          <xsd:enumeration value="Common Core\SiGMa\EPIX\CASE"/>
          <xsd:enumeration value="Common Core\SiGMa\EPIX\Device Foundation"/>
          <xsd:enumeration value="Common Core\SiGMa\EPIX\Driver Quality Tools"/>
          <xsd:enumeration value="Common Core\SiGMa\EPIX\DSP"/>
          <xsd:enumeration value="Common Core\SiGMa\EPIX\Hardware Lab Kit"/>
          <xsd:enumeration value="Common Core\SiGMa\EPIX\Manufacturing E2E"/>
          <xsd:enumeration value="Common Core\SiGMa\EPIX\Physical Hardware Assessment"/>
          <xsd:enumeration value="Common Core\SiGMa\EPIX\Quality Initiatives Leadership"/>
          <xsd:enumeration value="Common Core\SiGMa\EPIX\Windows Driver Foundation"/>
          <xsd:enumeration value="Common Core\SiGMa\EPIX\Windows Driver Kit"/>
          <xsd:enumeration value="Common Core\SiGMa\GRFX\"/>
          <xsd:enumeration value="Common Core\SiGMa\GRFX\API Layers"/>
          <xsd:enumeration value="Common Core\SiGMa\GRFX\Desktop Graphics Enablement"/>
          <xsd:enumeration value="Common Core\SiGMa\GRFX\Devices, Systems, Partner Engagement"/>
          <xsd:enumeration value="Common Core\SiGMa\GRFX\Direct 2D"/>
          <xsd:enumeration value="Common Core\SiGMa\GRFX\Direct 3D"/>
          <xsd:enumeration value="Common Core\SiGMa\GRFX\DirectImage"/>
          <xsd:enumeration value="Common Core\SiGMa\GRFX\DirectWrite"/>
          <xsd:enumeration value="Common Core\SiGMa\GRFX\Display Kernel"/>
          <xsd:enumeration value="Common Core\SiGMa\GRFX\Graphics IHV Customer Segment"/>
          <xsd:enumeration value="Common Core\SiGMa\GRFX\Graphics ISV Software Developer Experience"/>
          <xsd:enumeration value="Common Core\SiGMa\GRFX\Graphics Kernel"/>
          <xsd:enumeration value="Common Core\SiGMa\GRFX\Graphics Tools"/>
          <xsd:enumeration value="Common Core\SiGMa\GRFX\HLSL"/>
          <xsd:enumeration value="Common Core\SiGMa\GRFX\New Graphics Technology"/>
          <xsd:enumeration value="Common Core\SiGMa\GRFX\OpenGL"/>
          <xsd:enumeration value="Common Core\SiGMa\GRFX\WARP"/>
          <xsd:enumeration value="Common Core\SiGMa\GRFX\Windows Imaging Component"/>
          <xsd:enumeration value="Common Core\SiGMa\Media"/>
          <xsd:enumeration value="Common Core\SiGMa\Media\Ca$H"/>
          <xsd:enumeration value="Common Core\SiGMa\Media\Ca$H\Capture Core"/>
          <xsd:enumeration value="Common Core\SiGMa\Media\Ca$H\Capture Experiences"/>
          <xsd:enumeration value="Common Core\SiGMa\Media\Ca$H\Capture Foundation"/>
          <xsd:enumeration value="Common Core\SiGMa\Media\Ca$H\Connect and Share"/>
          <xsd:enumeration value="Common Core\SiGMa\Media\Ca$H\Media Editing"/>
          <xsd:enumeration value="Common Core\SiGMa\Media\CLaW"/>
          <xsd:enumeration value="Common Core\SiGMa\Media\CLaW\Audio Content Listening"/>
          <xsd:enumeration value="Common Core\SiGMa\Media\CLaW\Audio Hardware Exposed"/>
          <xsd:enumeration value="Common Core\SiGMa\Media\CLaW\Connected Media Devices"/>
          <xsd:enumeration value="Common Core\SiGMa\Media\CLaW\Devices Video Experiences"/>
          <xsd:enumeration value="Common Core\SiGMa\Media\CLaW\Online Video Experiences"/>
          <xsd:enumeration value="Common Core\SiGMa\Media\CLaW\Seamless Media Experiences"/>
          <xsd:enumeration value="Common Core\SiGMa\Media\Core"/>
          <xsd:enumeration value="Common Core\SiGMa\Media\Core\Audio Pipeline"/>
          <xsd:enumeration value="Common Core\SiGMa\Media\Core\Audio Silicon"/>
          <xsd:enumeration value="Common Core\SiGMa\Media\Core\Camera Pipeline"/>
          <xsd:enumeration value="Common Core\SiGMa\Media\Core\Media Pipeline"/>
          <xsd:enumeration value="Common Core\SiGMa\Media\Core\Xbox"/>
          <xsd:enumeration value="Common Core\SiGMa\Media\Platform"/>
          <xsd:enumeration value="Common Core\SiGMa\Media\Platform\Camera and Computational Photography"/>
          <xsd:enumeration value="Common Core\SiGMa\Media\Platform\Codecs"/>
          <xsd:enumeration value="Common Core\SiGMa\Media\Platform\Create and Edit"/>
          <xsd:enumeration value="Common Core\SiGMa\Media\Platform\Playback"/>
          <xsd:enumeration value="Common Core\SiGMa\Media\Platform\Sharing"/>
          <xsd:enumeration value="Common Core\SiGMa\Quality"/>
          <xsd:enumeration value="Common Core\SiGMa\Quality\SiGMaFun"/>
          <xsd:enumeration value="Common Core\SiGMa\Quality\SiGMaFun\Flighting and Data Generation"/>
          <xsd:enumeration value="Common Core\SiGMa\Quality\SiGMaFun\IVS Data Analysis and Visualization"/>
          <xsd:enumeration value="Common Core\SiGMa\Quality\SiGMaFun\Quality Gates"/>
          <xsd:enumeration value="Common Core\SiGMa\Quality\SiGMaFun\SiGMa Data Analysis and Visualization"/>
          <xsd:enumeration value="Common Core\SiGMa\Quality\SiGMaFun\Strategic Technology Engagement Partner"/>
          <xsd:enumeration value="Common Core\SiGMa\SiArch"/>
          <xsd:enumeration value="Common Core\SiGMa\SiArch\WinSAS"/>
          <xsd:enumeration value="Common Core\SiGMa\SiPlat"/>
          <xsd:enumeration value="Common Core\SiGMa\SiPlat\Bluetooth"/>
          <xsd:enumeration value="Common Core\SiGMa\SiPlat\Bluetooth\APIs"/>
          <xsd:enumeration value="Common Core\SiGMa\SiPlat\Bluetooth\Audio"/>
          <xsd:enumeration value="Common Core\SiGMa\SiPlat\Bluetooth\Core"/>
          <xsd:enumeration value="Common Core\SiGMa\SiPlat\Bluetooth\Other"/>
          <xsd:enumeration value="Common Core\SiGMa\SiPlat\Bluetooth\Services"/>
          <xsd:enumeration value="Common Core\SiGMa\SiPlat\Buses"/>
          <xsd:enumeration value="Common Core\SiGMa\SiPlat\Buses\Input Drivers"/>
          <xsd:enumeration value="Common Core\SiGMa\SiPlat\Buses\Legacy"/>
          <xsd:enumeration value="Common Core\SiGMa\SiPlat\Buses\SPB - Simple Peripheral Buses"/>
          <xsd:enumeration value="Common Core\SiGMa\SiPlat\Buses\USB"/>
          <xsd:enumeration value="Common Core\SiGMa\SiPlat\Chassis Spec"/>
          <xsd:enumeration value="Common Core\SiGMa\SiPlat\Intel"/>
          <xsd:enumeration value="Common Core\SiGMa\SiPlat\Qualcomm"/>
          <xsd:enumeration value="Common Core\SiGMa\SiPlat\Quality Tools"/>
          <xsd:enumeration value="Common Core\SiGMa\SiPlat\Sensors"/>
          <xsd:enumeration value="Common Core\SNaP"/>
          <xsd:enumeration value="Common Core\SNaP\CEC"/>
          <xsd:enumeration value="Common Core\SNaP\CSP"/>
          <xsd:enumeration value="Common Core\SNaP\DFM"/>
          <xsd:enumeration value="Common Core\SNaP\Dnet"/>
          <xsd:enumeration value="Common Core\SNaP\Dnet\DPT-Data Path and Transports"/>
          <xsd:enumeration value="Common Core\SNaP\Dnet\Merchant Silicon Integration"/>
          <xsd:enumeration value="Common Core\SNaP\Dnet\NDP-Network Driver Platform"/>
          <xsd:enumeration value="Common Core\SNaP\Dnet\NDP-Network Driver Platform"/>
          <xsd:enumeration value="Common Core\SNaP\Dnet\Network Appliances"/>
          <xsd:enumeration value="Common Core\SNaP\Dnet\Network Controller Experience"/>
          <xsd:enumeration value="Common Core\SNaP\Dnet\Network Security"/>
          <xsd:enumeration value="Common Core\SNaP\Dnet\Network Virtualization"/>
          <xsd:enumeration value="Common Core\SNaP\Dnet\Network Virtualization"/>
          <xsd:enumeration value="Common Core\SNaP\Dnet\Seamless Connectivity"/>
          <xsd:enumeration value="Common Core\SNaP\MobCon"/>
          <xsd:enumeration value="Common Core\SNaP\MobCon\Cellular Core"/>
          <xsd:enumeration value="Common Core\SNaP\MobCon\Connection Manager and Data Usage"/>
          <xsd:enumeration value="Common Core\SNaP\MobCon\Legacy"/>
          <xsd:enumeration value="Common Core\SNaP\MobCon\Location"/>
          <xsd:enumeration value="Common Core\SNaP\MobCon\NFC"/>
          <xsd:enumeration value="Common Core\SNaP\Peripherals"/>
          <xsd:enumeration value="Common Core\SNaP\Peripherals\3DPrint"/>
          <xsd:enumeration value="Common Core\SNaP\Peripherals\Discovery"/>
          <xsd:enumeration value="Common Core\SNaP\Peripherals\Print"/>
          <xsd:enumeration value="Common Core\SNaP\Peripherals\SCP"/>
          <xsd:enumeration value="Common Core\SNaP\SFP"/>
          <xsd:enumeration value="Common Core\SNaP\SFP\Consumer Storage"/>
          <xsd:enumeration value="Common Core\SNaP\SFP\Core File Systems"/>
          <xsd:enumeration value="Common Core\SNaP\SFP\File History"/>
          <xsd:enumeration value="Common Core\SNaP\SFP\Inbox Storage Device Drivers"/>
          <xsd:enumeration value="Common Core\SNaP\SFP\ReFS"/>
          <xsd:enumeration value="Common Core\SNaP\SFP\Stateless Device Platform"/>
          <xsd:enumeration value="Common Core\SNaP\SFP\Storage Core"/>
          <xsd:enumeration value="Common Core\SNaP\SFP\Storage Spaces"/>
          <xsd:enumeration value="Common Core\SNaP\SFP\System Management And APIs"/>
          <xsd:enumeration value="Common Core\SNaP\SNaPFun"/>
          <xsd:enumeration value="Common Core\SNaP\SPT"/>
          <xsd:enumeration value="Common Core\SNaP\Web Protocols"/>
          <xsd:enumeration value="Common Core\SNaP\Web Protocols\WinHTTP"/>
          <xsd:enumeration value="Common Core\SNaP\Web Protocols\HTTP.SYS"/>
          <xsd:enumeration value="Common Core\SNaP\Web Protocols\WebIO"/>
          <xsd:enumeration value="Common Core\SNaP\Web Protocols\WinInet"/>
          <xsd:enumeration value="Common Core\SNaP\WiCore"/>
          <xsd:enumeration value="Common Core\SNaP\Wicore\3rd Party WiFi Drivers"/>
          <xsd:enumeration value="Common Core\SNaP\Wicore\802.1x"/>
          <xsd:enumeration value="Common Core\SNaP\Wicore\BranchCache"/>
          <xsd:enumeration value="Common Core\SNaP\Wicore\BTPAN"/>
          <xsd:enumeration value="Common Core\SNaP\Wicore\Data Usage and Subscription Management"/>
          <xsd:enumeration value="Common Core\SNaP\Wicore\DNS Client"/>
          <xsd:enumeration value="Common Core\SNaP\Wicore\Dot3"/>
          <xsd:enumeration value="Common Core\SNaP\Wicore\EAP"/>
          <xsd:enumeration value="Common Core\SNaP\Wicore\HTTP"/>
          <xsd:enumeration value="Common Core\SNaP\Wicore\NDX - Network Developer Experience"/>
          <xsd:enumeration value="Common Core\SNaP\Wicore\Netman"/>
          <xsd:enumeration value="Common Core\SNaP\Wicore\Network Identification"/>
          <xsd:enumeration value="Common Core\SNaP\Wicore\P2P"/>
          <xsd:enumeration value="Common Core\SNaP\Wicore\Proximity Platform"/>
          <xsd:enumeration value="Common Core\SNaP\Wicore\Test Tools"/>
          <xsd:enumeration value="Common Core\SNaP\Wicore\Tethering"/>
          <xsd:enumeration value="Common Core\SNaP\Wicore\Wifi Direct"/>
          <xsd:enumeration value="Common Core\SNaP\Wicore\Wi-Fi Hotspots"/>
          <xsd:enumeration value="Common Core\SNaP\Wicore\Windows Connect Now (WCN)"/>
          <xsd:enumeration value="Common Core\SNaP\Wicore\Windows Connection Manager (WCM)"/>
          <xsd:enumeration value="Common Core\SNaP\Wicore\Wireless Display"/>
          <xsd:enumeration value="Common Core\SNaP\Wicore\Wireless LAN (WLAN)"/>
          <xsd:enumeration value="Internet of Things"/>
          <xsd:enumeration value="Internet of Things\Car"/>
          <xsd:enumeration value="Internet of Things\Client"/>
          <xsd:enumeration value="Internet of Things\CXE"/>
          <xsd:enumeration value="Internet of Things\IoTFun"/>
          <xsd:enumeration value="Internet of Things\IoTPlanning"/>
          <xsd:enumeration value="Internet of Things\Services"/>
          <xsd:enumeration value="OS Services\Marketplace"/>
          <xsd:enumeration value="OS Services\Marketplace\DCE"/>
          <xsd:enumeration value="OS Services\Marketplace\DSP"/>
          <xsd:enumeration value="OS Services\Marketplace\DSX"/>
          <xsd:enumeration value="OS Services\Marketplace\M$"/>
          <xsd:enumeration value="OS Services\Marketplace\ME"/>
          <xsd:enumeration value="OS Services\Marketplace\MP"/>
          <xsd:enumeration value="OS Services\Marketplace\PSI"/>
          <xsd:enumeration value="OS Services\Marketplace\Rec"/>
          <xsd:enumeration value="OS Services\Marketplace\SE"/>
          <xsd:enumeration value="OS Services\Marketplace\SMC"/>
          <xsd:enumeration value="OS Services\MEM"/>
          <xsd:enumeration value="OS Services\MEM\MSA"/>
          <xsd:enumeration value="OS Services\MEM\MSA\Account Experience"/>
          <xsd:enumeration value="OS Services\MEM\MSA\Client and Apps"/>
          <xsd:enumeration value="OS Services\MEM\MSA\Infrastructure and Storage"/>
          <xsd:enumeration value="OS Services\MEM\MSA\Login Experience"/>
          <xsd:enumeration value="OS Services\MEM\MSA\Protection"/>
          <xsd:enumeration value="OS Services\MEM\MSA\Protocols and Identity"/>
          <xsd:enumeration value="OS Services\MEM\MSA\Quality"/>
          <xsd:enumeration value="OS Services\MEM\MSA\Service Engineering"/>
          <xsd:enumeration value="OS Services\MEM\MAC"/>
          <xsd:enumeration value="OS Services\MEM\MOE"/>
          <xsd:enumeration value="OS Services\MEM\NIC"/>
          <xsd:enumeration value="OS Services\MEM\PFD"/>
          <xsd:enumeration value="OS Services\MEM\SE"/>
          <xsd:enumeration value="OS Services\MEM\SPMI"/>
          <xsd:enumeration value="OS Services\PAD"/>
          <xsd:enumeration value="OS Services\PAD\DnA"/>
          <xsd:enumeration value="OS Services\PAD\DnA\Depth BI"/>
          <xsd:enumeration value="OS Services\PAD\DnA\Depth BI\Developer"/>
          <xsd:enumeration value="OS Services\PAD\DnA\Depth BI\Device"/>
          <xsd:enumeration value="OS Services\PAD\ES"/>
          <xsd:enumeration value="OS Services\PAD\OD"/>
          <xsd:enumeration value="OS Services\PAD\SE"/>
          <xsd:enumeration value="PC, Tablet &amp; Phone"/>
          <xsd:enumeration value="PC, Tablet &amp; Phone\Apps"/>
          <xsd:enumeration value="PC, Tablet &amp; Phone\Apps\AppsComms"/>
          <xsd:enumeration value="PC, Tablet &amp; Phone\Apps\AppsFun"/>
          <xsd:enumeration value="PC, Tablet &amp; Phone\Apps\IEApp"/>
          <xsd:enumeration value="PC, Tablet &amp; Phone\Apps\IEApp\ADX"/>
          <xsd:enumeration value="PC, Tablet &amp; Phone\Apps\IEApp\AXE"/>
          <xsd:enumeration value="PC, Tablet &amp; Phone\Apps\IEApp\COR"/>
          <xsd:enumeration value="PC, Tablet &amp; Phone\Apps\IEApp\MFX"/>
          <xsd:enumeration value="PC, Tablet &amp; Phone\Apps\IEApp\PFX"/>
          <xsd:enumeration value="PC, Tablet &amp; Phone\Apps\IEApp\SIX"/>
          <xsd:enumeration value="PC, Tablet &amp; Phone\Apps\Maps"/>
          <xsd:enumeration value="PC, Tablet &amp; Phone\Apps\Photos"/>
          <xsd:enumeration value="PC, Tablet &amp; Phone\Apps\StratApps"/>
          <xsd:enumeration value="PC, Tablet &amp; Phone\Shell"/>
          <xsd:enumeration value="PC, Tablet &amp; Phone\Shell\AIE"/>
          <xsd:enumeration value="PC, Tablet &amp; Phone\Shell\CDE"/>
          <xsd:enumeration value="PC, Tablet &amp; Phone\Shell\COIN"/>
          <xsd:enumeration value="PC, Tablet &amp; Phone\Shell\Cortana"/>
          <xsd:enumeration value="PC, Tablet &amp; Phone\Shell\Cortana\PEZ"/>
          <xsd:enumeration value="PC, Tablet &amp; Phone\Shell\Cortana\PIZ"/>
          <xsd:enumeration value="PC, Tablet &amp; Phone\Shell\DICE"/>
          <xsd:enumeration value="PC, Tablet &amp; Phone\Shell\DUE"/>
          <xsd:enumeration value="PC, Tablet &amp; Phone\Shell\MOB"/>
          <xsd:enumeration value="PC, Tablet &amp; Phone\Shell\ShellFun"/>
          <xsd:enumeration value="PC, Tablet &amp; Phone\Shell\STIG"/>
          <xsd:enumeration value="PC, Tablet &amp; Phone\Shell\STIG\Talking"/>
          <xsd:enumeration value="PC, Tablet &amp; Phone\Shell\STIG\Typing"/>
          <xsd:enumeration value="PC, Tablet &amp; Phone\Shell\STIG\Writing"/>
          <xsd:enumeration value="Xbox &amp; TV"/>
          <xsd:enumeration value="Xbox &amp; TV\XboxOne"/>
          <xsd:enumeration value="Xbox &amp; TV\XboxOne\HEMI"/>
          <xsd:enumeration value="Xbox &amp; TV\XboxOne\NUI"/>
          <xsd:enumeration value="Xbox &amp; TV\XboxOne\Platform"/>
          <xsd:enumeration value="Xbox &amp; TV\XboxOne\Shell"/>
          <xsd:enumeration value="Xbox &amp; TV\XboxOne\Vesper"/>
          <xsd:enumeration value="Xbox &amp; TV\XboxServices\ES"/>
          <xsd:enumeration value="Xbox &amp; TV\XboxServices\SLS"/>
        </xsd:restriction>
      </xsd:simpleType>
    </xsd:element>
    <xsd:element name="Shared_x0020_with" ma:index="17" nillable="true" ma:displayName="Shared with" ma:list="UserInfo" ma:SearchPeopleOnly="false" ma:SharePointGroup="0" ma:internalName="Shared_x0020_with"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637b77e-865a-4a52-9df5-d63e326e88f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8" ma:displayName="Keyword"/>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A92153-FCF9-4C97-B3F8-73A846C3F15B}">
  <ds:schemaRefs>
    <ds:schemaRef ds:uri="http://schemas.microsoft.com/office/2006/metadata/properties"/>
    <ds:schemaRef ds:uri="4683f06b-4c4c-4d68-952c-eb1a4324a675"/>
    <ds:schemaRef ds:uri="230e9df3-be65-4c73-a93b-d1236ebd677e"/>
    <ds:schemaRef ds:uri="67602500-67af-4179-b320-d4f90cf4ceec"/>
    <ds:schemaRef ds:uri="http://schemas.microsoft.com/office/infopath/2007/PartnerControls"/>
  </ds:schemaRefs>
</ds:datastoreItem>
</file>

<file path=customXml/itemProps2.xml><?xml version="1.0" encoding="utf-8"?>
<ds:datastoreItem xmlns:ds="http://schemas.openxmlformats.org/officeDocument/2006/customXml" ds:itemID="{460D5089-4376-416D-9067-03D0F910C107}">
  <ds:schemaRefs>
    <ds:schemaRef ds:uri="http://schemas.microsoft.com/sharepoint/v3/contenttype/forms"/>
  </ds:schemaRefs>
</ds:datastoreItem>
</file>

<file path=customXml/itemProps3.xml><?xml version="1.0" encoding="utf-8"?>
<ds:datastoreItem xmlns:ds="http://schemas.openxmlformats.org/officeDocument/2006/customXml" ds:itemID="{F1920B1D-70E1-4FD5-870A-FD1CD717242E}">
  <ds:schemaRefs>
    <ds:schemaRef ds:uri="http://schemas.microsoft.com/office/2006/coverPageProps"/>
  </ds:schemaRefs>
</ds:datastoreItem>
</file>

<file path=customXml/itemProps4.xml><?xml version="1.0" encoding="utf-8"?>
<ds:datastoreItem xmlns:ds="http://schemas.openxmlformats.org/officeDocument/2006/customXml" ds:itemID="{C4FFE7E2-48EE-4200-96E0-35391C03EC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4683f06b-4c4c-4d68-952c-eb1a4324a675"/>
    <ds:schemaRef ds:uri="67602500-67af-4179-b320-d4f90cf4ceec"/>
    <ds:schemaRef ds:uri="b637b77e-865a-4a52-9df5-d63e326e88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41212EC-AF56-40FF-8CE9-DC1A86522017}">
  <ds:schemaRefs>
    <ds:schemaRef ds:uri="http://schemas.openxmlformats.org/officeDocument/2006/bibliography"/>
  </ds:schemaRefs>
</ds:datastoreItem>
</file>

<file path=customXml/itemProps6.xml><?xml version="1.0" encoding="utf-8"?>
<ds:datastoreItem xmlns:ds="http://schemas.openxmlformats.org/officeDocument/2006/customXml" ds:itemID="{8CF0BE60-3C14-47B9-8D62-31540C5FC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WM7 Functional Spec Template.dotx</Template>
  <TotalTime>3255</TotalTime>
  <Pages>1</Pages>
  <Words>12812</Words>
  <Characters>70472</Characters>
  <Application>Microsoft Office Word</Application>
  <DocSecurity>0</DocSecurity>
  <Lines>587</Lines>
  <Paragraphs>166</Paragraphs>
  <ScaleCrop>false</ScaleCrop>
  <HeadingPairs>
    <vt:vector size="2" baseType="variant">
      <vt:variant>
        <vt:lpstr>Title</vt:lpstr>
      </vt:variant>
      <vt:variant>
        <vt:i4>1</vt:i4>
      </vt:variant>
    </vt:vector>
  </HeadingPairs>
  <TitlesOfParts>
    <vt:vector size="1" baseType="lpstr">
      <vt:lpstr>OSG THRESHOLD FUNC SPEC TEMPLATE</vt:lpstr>
    </vt:vector>
  </TitlesOfParts>
  <Company>Microsoft Confidential</Company>
  <LinksUpToDate>false</LinksUpToDate>
  <CharactersWithSpaces>83118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OSG THRESHOLD FUNC SPEC TEMPLATE</dc:title>
  <dc:subject/>
  <dc:creator>Malini Jagannadhan</dc:creator>
  <cp:keywords>Template, Spec, Functional</cp:keywords>
  <dc:description/>
  <cp:lastModifiedBy>吴斐</cp:lastModifiedBy>
  <cp:revision>15</cp:revision>
  <cp:lastPrinted>2014-07-30T06:46:00Z</cp:lastPrinted>
  <dcterms:created xsi:type="dcterms:W3CDTF">2014-07-23T00:27:00Z</dcterms:created>
  <dcterms:modified xsi:type="dcterms:W3CDTF">2014-09-16T22:19:00Z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tical Area">
    <vt:lpwstr>Game</vt:lpwstr>
  </property>
  <property fmtid="{D5CDD505-2E9C-101B-9397-08002B2CF9AE}" pid="3" name="Horizontal Area">
    <vt:lpwstr>SocialMarket PlaceClientServer</vt:lpwstr>
  </property>
  <property fmtid="{D5CDD505-2E9C-101B-9397-08002B2CF9AE}" pid="4" name="Phase">
    <vt:lpwstr>Phase 2</vt:lpwstr>
  </property>
  <property fmtid="{D5CDD505-2E9C-101B-9397-08002B2CF9AE}" pid="5" name="ContentTypeId">
    <vt:lpwstr>0x01010071340CC2E447704FB5D5ED47BC16B02B</vt:lpwstr>
  </property>
  <property fmtid="{D5CDD505-2E9C-101B-9397-08002B2CF9AE}" pid="6" name="Dev Cost">
    <vt:lpwstr>Large</vt:lpwstr>
  </property>
  <property fmtid="{D5CDD505-2E9C-101B-9397-08002B2CF9AE}" pid="7" name="Cost">
    <vt:lpwstr>Large</vt:lpwstr>
  </property>
  <property fmtid="{D5CDD505-2E9C-101B-9397-08002B2CF9AE}" pid="8" name="_dlc_DocIdItemGuid">
    <vt:lpwstr>236a191e-ee36-4f4f-b4b7-2139443822a2</vt:lpwstr>
  </property>
  <property fmtid="{D5CDD505-2E9C-101B-9397-08002B2CF9AE}" pid="9" name="TaxKeyword">
    <vt:lpwstr>12;#Spec|64f29de5-6f2a-4487-84b4-2897a3ef1cf1;#5;#Template|24ac1567-9941-4364-b69b-decc9e3c5ce6;#15;#Functional|11111111-1111-1111-1111-111111111111</vt:lpwstr>
  </property>
  <property fmtid="{D5CDD505-2E9C-101B-9397-08002B2CF9AE}" pid="10" name="Doc Type">
    <vt:lpwstr>Functional Spec</vt:lpwstr>
  </property>
  <property fmtid="{D5CDD505-2E9C-101B-9397-08002B2CF9AE}" pid="11" name="Owner">
    <vt:lpwstr>294;#Malini Jagannadhan</vt:lpwstr>
  </property>
  <property fmtid="{D5CDD505-2E9C-101B-9397-08002B2CF9AE}" pid="12" name="Area Path">
    <vt:lpwstr>PC, Tablet &amp; Phone\Apps\Photos</vt:lpwstr>
  </property>
  <property fmtid="{D5CDD505-2E9C-101B-9397-08002B2CF9AE}" pid="13" name="Milestone">
    <vt:lpwstr>M1</vt:lpwstr>
  </property>
  <property fmtid="{D5CDD505-2E9C-101B-9397-08002B2CF9AE}" pid="14" name="Doc Status">
    <vt:lpwstr>Full draft</vt:lpwstr>
  </property>
  <property fmtid="{D5CDD505-2E9C-101B-9397-08002B2CF9AE}" pid="15" name="TFS Feature ID">
    <vt:lpwstr/>
  </property>
  <property fmtid="{D5CDD505-2E9C-101B-9397-08002B2CF9AE}" pid="16" name="Release">
    <vt:lpwstr>Threshold</vt:lpwstr>
  </property>
  <property fmtid="{D5CDD505-2E9C-101B-9397-08002B2CF9AE}" pid="17" name="Shared with">
    <vt:lpwstr/>
  </property>
  <property fmtid="{D5CDD505-2E9C-101B-9397-08002B2CF9AE}" pid="18" name="TaxKeywordTaxHTField">
    <vt:lpwstr>Spec|64f29de5-6f2a-4487-84b4-2897a3ef1cf1;Template|24ac1567-9941-4364-b69b-decc9e3c5ce6;Functional|11111111-1111-1111-1111-111111111111</vt:lpwstr>
  </property>
  <property fmtid="{D5CDD505-2E9C-101B-9397-08002B2CF9AE}" pid="19" name="TaxCatchAll">
    <vt:lpwstr>12;#;#15;#;#5;#</vt:lpwstr>
  </property>
</Properties>
</file>