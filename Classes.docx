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7E165" w14:textId="759EAFF0" w:rsidR="006E55B4" w:rsidRPr="006E55B4" w:rsidRDefault="006E55B4" w:rsidP="00932C29">
      <w:pPr>
        <w:pStyle w:val="Title"/>
        <w:spacing w:after="120"/>
        <w:rPr>
          <w:rFonts w:ascii="Calibri" w:hAnsi="Calibri"/>
          <w:color w:val="FF0000"/>
          <w:sz w:val="72"/>
          <w:szCs w:val="72"/>
        </w:rPr>
      </w:pPr>
      <w:r>
        <w:rPr>
          <w:rFonts w:ascii="Calibri" w:hAnsi="Calibri"/>
          <w:color w:val="FF0000"/>
          <w:sz w:val="72"/>
          <w:szCs w:val="72"/>
        </w:rPr>
        <w:t>draft: work in progress</w:t>
      </w:r>
    </w:p>
    <w:p w14:paraId="4A617888" w14:textId="067E7B30" w:rsidR="00932C29" w:rsidRDefault="009E69C1" w:rsidP="00932C29">
      <w:pPr>
        <w:pStyle w:val="INSERTAREA"/>
      </w:pPr>
      <w:r>
        <w:t xml:space="preserve"> </w:t>
      </w:r>
      <w:r w:rsidR="00932C29">
        <w:t>[</w:t>
      </w:r>
      <w:r w:rsidR="000E308B">
        <w:t>Classes</w:t>
      </w:r>
      <w:r w:rsidR="00932C29">
        <w:t>]</w:t>
      </w:r>
    </w:p>
    <w:p w14:paraId="1859C935" w14:textId="3BF221EE" w:rsidR="00932C29" w:rsidRDefault="00932C29" w:rsidP="00932C29">
      <w:pPr>
        <w:pStyle w:val="INSERTAREA"/>
      </w:pPr>
      <w:r w:rsidRPr="003D574B">
        <w:rPr>
          <w:color w:val="7FBA31"/>
        </w:rPr>
        <w:t>functional</w:t>
      </w:r>
      <w:r>
        <w:t xml:space="preserve"> specification </w:t>
      </w:r>
    </w:p>
    <w:p w14:paraId="56A7331E" w14:textId="634DB729" w:rsidR="00BD10F4" w:rsidRDefault="00BD10F4" w:rsidP="00DF7F81">
      <w:pPr>
        <w:pStyle w:val="Heading1"/>
        <w:numPr>
          <w:ilvl w:val="0"/>
          <w:numId w:val="3"/>
        </w:numPr>
      </w:pPr>
      <w:bookmarkStart w:id="0" w:name="_Toc338666982"/>
      <w:r>
        <w:t>Executive Summary</w:t>
      </w:r>
      <w:bookmarkEnd w:id="0"/>
    </w:p>
    <w:p w14:paraId="0ECA2221" w14:textId="166E6864" w:rsidR="006B15D7" w:rsidRDefault="00914A8D" w:rsidP="00914A8D">
      <w:pPr>
        <w:pStyle w:val="Heading2"/>
        <w:rPr>
          <w:rFonts w:eastAsia="宋体"/>
          <w:lang w:eastAsia="zh-CN"/>
        </w:rPr>
      </w:pPr>
      <w:r>
        <w:rPr>
          <w:rFonts w:eastAsia="宋体" w:hint="eastAsia"/>
          <w:lang w:eastAsia="zh-CN"/>
        </w:rPr>
        <w:t xml:space="preserve"> Background</w:t>
      </w:r>
    </w:p>
    <w:p w14:paraId="7CE484DE" w14:textId="077B6C78" w:rsidR="00443368" w:rsidRPr="000E308B" w:rsidRDefault="000E308B" w:rsidP="000E308B">
      <w:hyperlink r:id="rId13" w:history="1">
        <w:r w:rsidR="009E69C1" w:rsidRPr="000E308B">
          <w:rPr>
            <w:rStyle w:val="Hyperlink"/>
          </w:rPr>
          <w:t>A</w:t>
        </w:r>
        <w:r w:rsidR="00443368" w:rsidRPr="000E308B">
          <w:rPr>
            <w:rStyle w:val="Hyperlink"/>
          </w:rPr>
          <w:t>l</w:t>
        </w:r>
        <w:r w:rsidR="006B15D7" w:rsidRPr="000E308B">
          <w:rPr>
            <w:rStyle w:val="Hyperlink"/>
          </w:rPr>
          <w:t xml:space="preserve">liance </w:t>
        </w:r>
        <w:r w:rsidR="009E69C1" w:rsidRPr="000E308B">
          <w:rPr>
            <w:rStyle w:val="Hyperlink"/>
          </w:rPr>
          <w:t>F</w:t>
        </w:r>
        <w:r w:rsidR="006B15D7" w:rsidRPr="000E308B">
          <w:rPr>
            <w:rStyle w:val="Hyperlink"/>
          </w:rPr>
          <w:t>rancaise</w:t>
        </w:r>
        <w:r w:rsidR="009E69C1" w:rsidRPr="000E308B">
          <w:rPr>
            <w:rStyle w:val="Hyperlink"/>
          </w:rPr>
          <w:t xml:space="preserve"> </w:t>
        </w:r>
        <w:r w:rsidR="00692CE4" w:rsidRPr="000E308B">
          <w:rPr>
            <w:rStyle w:val="Hyperlink"/>
          </w:rPr>
          <w:t xml:space="preserve">de </w:t>
        </w:r>
        <w:r w:rsidR="00443368" w:rsidRPr="000E308B">
          <w:rPr>
            <w:rStyle w:val="Hyperlink"/>
          </w:rPr>
          <w:t>Shanghai</w:t>
        </w:r>
      </w:hyperlink>
      <w:r w:rsidR="00443368">
        <w:t xml:space="preserve"> </w:t>
      </w:r>
      <w:r w:rsidRPr="00F209B9">
        <w:rPr>
          <w:szCs w:val="22"/>
        </w:rPr>
        <w:t xml:space="preserve">provides general courses for French following 10 level curriculum </w:t>
      </w:r>
      <w:r w:rsidRPr="00F209B9">
        <w:rPr>
          <w:rFonts w:cs="Arial"/>
          <w:spacing w:val="15"/>
          <w:szCs w:val="22"/>
        </w:rPr>
        <w:t>based on the Common European Framework of Reference for Languages (CEFRL). Assessment is mandatory in General French curricula. It has 4 parts, which are: reading, listening, writing and speaking</w:t>
      </w:r>
      <w:r w:rsidR="00D50B69">
        <w:rPr>
          <w:rFonts w:cs="Arial"/>
          <w:color w:val="FFFFFF"/>
          <w:spacing w:val="15"/>
          <w:sz w:val="18"/>
          <w:szCs w:val="18"/>
        </w:rPr>
        <w:t>.</w:t>
      </w:r>
    </w:p>
    <w:p w14:paraId="488D262B" w14:textId="48F00FFA" w:rsidR="00443368" w:rsidRDefault="000E308B" w:rsidP="006526C1">
      <w:pPr>
        <w:pStyle w:val="ListParagraph"/>
        <w:numPr>
          <w:ilvl w:val="0"/>
          <w:numId w:val="45"/>
        </w:numPr>
      </w:pPr>
      <w:r>
        <w:t xml:space="preserve">Basic user: Breakthrough (A1.1 and A1.2), Elementary (A2.1 and A 2.2). </w:t>
      </w:r>
    </w:p>
    <w:p w14:paraId="3CA1BD11" w14:textId="23DF0773" w:rsidR="000E308B" w:rsidRDefault="000E308B" w:rsidP="006526C1">
      <w:pPr>
        <w:pStyle w:val="ListParagraph"/>
        <w:numPr>
          <w:ilvl w:val="0"/>
          <w:numId w:val="45"/>
        </w:numPr>
      </w:pPr>
      <w:r>
        <w:t>Independent user: Intermediate (B1.1, B1.2, B1.3) and Upper intermediate (B2.1, B2.2, B2.3)</w:t>
      </w:r>
    </w:p>
    <w:p w14:paraId="3E2D8B30" w14:textId="1893E204" w:rsidR="000E308B" w:rsidRDefault="000E308B" w:rsidP="000E308B">
      <w:pPr>
        <w:jc w:val="center"/>
      </w:pPr>
      <w:r>
        <w:rPr>
          <w:noProof/>
          <w:lang w:val="fr-FR" w:eastAsia="zh-CN"/>
        </w:rPr>
        <w:drawing>
          <wp:inline distT="0" distB="0" distL="0" distR="0" wp14:anchorId="7C5262CE" wp14:editId="3B49CCD5">
            <wp:extent cx="2229275" cy="28095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7215" cy="2819569"/>
                    </a:xfrm>
                    <a:prstGeom prst="rect">
                      <a:avLst/>
                    </a:prstGeom>
                  </pic:spPr>
                </pic:pic>
              </a:graphicData>
            </a:graphic>
          </wp:inline>
        </w:drawing>
      </w:r>
    </w:p>
    <w:p w14:paraId="5FD73876" w14:textId="3AA3A6B7" w:rsidR="000E308B" w:rsidRPr="000E308B" w:rsidRDefault="000E308B" w:rsidP="000E308B">
      <w:pPr>
        <w:rPr>
          <w:spacing w:val="15"/>
          <w:sz w:val="18"/>
          <w:szCs w:val="18"/>
        </w:rPr>
      </w:pPr>
      <w:r>
        <w:t xml:space="preserve">There are 5 sessions per year. Each session lasts either 2 months or 4 months. </w:t>
      </w:r>
    </w:p>
    <w:p w14:paraId="4170C64E" w14:textId="505BB7B7" w:rsidR="00443368" w:rsidRPr="000E308B" w:rsidRDefault="000E308B" w:rsidP="000E308B">
      <w:pPr>
        <w:jc w:val="center"/>
      </w:pPr>
      <w:r>
        <w:rPr>
          <w:noProof/>
          <w:lang w:val="fr-FR" w:eastAsia="zh-CN"/>
        </w:rPr>
        <w:drawing>
          <wp:inline distT="0" distB="0" distL="0" distR="0" wp14:anchorId="69A3C271" wp14:editId="4905A959">
            <wp:extent cx="3248994" cy="1481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4063" cy="1488252"/>
                    </a:xfrm>
                    <a:prstGeom prst="rect">
                      <a:avLst/>
                    </a:prstGeom>
                  </pic:spPr>
                </pic:pic>
              </a:graphicData>
            </a:graphic>
          </wp:inline>
        </w:drawing>
      </w:r>
    </w:p>
    <w:p w14:paraId="24A7715D" w14:textId="46B4B6A1" w:rsidR="00914A8D" w:rsidRDefault="00914A8D" w:rsidP="00914A8D">
      <w:pPr>
        <w:pStyle w:val="Heading2"/>
      </w:pPr>
      <w:r>
        <w:rPr>
          <w:rFonts w:eastAsia="宋体" w:hint="eastAsia"/>
          <w:lang w:eastAsia="zh-CN"/>
        </w:rPr>
        <w:t>Proposal</w:t>
      </w:r>
    </w:p>
    <w:p w14:paraId="773A3D30" w14:textId="2E329130" w:rsidR="0056580B" w:rsidRDefault="00914A8D" w:rsidP="004D218E">
      <w:r>
        <w:t>W</w:t>
      </w:r>
      <w:r w:rsidR="0056580B">
        <w:t xml:space="preserve">e will </w:t>
      </w:r>
      <w:r w:rsidR="005E1E21">
        <w:t>re-design exercises sharing experience between teachers and students to:</w:t>
      </w:r>
    </w:p>
    <w:p w14:paraId="6A2B5204" w14:textId="7B8158CF" w:rsidR="005E1E21" w:rsidRPr="005E1E21" w:rsidRDefault="00692CE4" w:rsidP="006526C1">
      <w:pPr>
        <w:pStyle w:val="ListParagraph"/>
        <w:numPr>
          <w:ilvl w:val="0"/>
          <w:numId w:val="46"/>
        </w:numPr>
        <w:rPr>
          <w:highlight w:val="yellow"/>
        </w:rPr>
      </w:pPr>
      <w:r>
        <w:rPr>
          <w:highlight w:val="yellow"/>
        </w:rPr>
        <w:lastRenderedPageBreak/>
        <w:t>Facilitate</w:t>
      </w:r>
      <w:r w:rsidR="005E1E21" w:rsidRPr="005E1E21">
        <w:rPr>
          <w:highlight w:val="yellow"/>
        </w:rPr>
        <w:t xml:space="preserve"> students access to exercises materials</w:t>
      </w:r>
      <w:r>
        <w:rPr>
          <w:highlight w:val="yellow"/>
        </w:rPr>
        <w:t xml:space="preserve">: </w:t>
      </w:r>
      <w:r w:rsidR="005E1E21" w:rsidRPr="005E1E21">
        <w:rPr>
          <w:highlight w:val="yellow"/>
        </w:rPr>
        <w:t># download compared to Yunio</w:t>
      </w:r>
      <w:r>
        <w:rPr>
          <w:highlight w:val="yellow"/>
        </w:rPr>
        <w:t>, #students perform exercises</w:t>
      </w:r>
    </w:p>
    <w:p w14:paraId="0294453E" w14:textId="3FD01953" w:rsidR="005E1E21" w:rsidRPr="005E1E21" w:rsidRDefault="005E1E21" w:rsidP="006526C1">
      <w:pPr>
        <w:pStyle w:val="ListParagraph"/>
        <w:numPr>
          <w:ilvl w:val="0"/>
          <w:numId w:val="46"/>
        </w:numPr>
        <w:rPr>
          <w:highlight w:val="yellow"/>
        </w:rPr>
      </w:pPr>
      <w:r w:rsidRPr="005E1E21">
        <w:rPr>
          <w:highlight w:val="yellow"/>
        </w:rPr>
        <w:t xml:space="preserve">Increase students confidence to pass exam: participate # =&gt; </w:t>
      </w:r>
    </w:p>
    <w:p w14:paraId="3ECFEE5A" w14:textId="2D685481" w:rsidR="005E1E21" w:rsidRDefault="005E1E21" w:rsidP="006526C1">
      <w:pPr>
        <w:pStyle w:val="ListParagraph"/>
        <w:numPr>
          <w:ilvl w:val="0"/>
          <w:numId w:val="46"/>
        </w:numPr>
        <w:rPr>
          <w:highlight w:val="yellow"/>
        </w:rPr>
      </w:pPr>
      <w:r w:rsidRPr="005E1E21">
        <w:rPr>
          <w:highlight w:val="yellow"/>
        </w:rPr>
        <w:t>Increase students exam notes: =&gt;</w:t>
      </w:r>
    </w:p>
    <w:p w14:paraId="01DB5968" w14:textId="16F741BB" w:rsidR="00F0621F" w:rsidRPr="00F0621F" w:rsidRDefault="00F0621F" w:rsidP="00F0621F">
      <w:pPr>
        <w:rPr>
          <w:lang w:eastAsia="zh-CN"/>
        </w:rPr>
      </w:pPr>
      <w:r w:rsidRPr="00F0621F">
        <w:rPr>
          <w:rFonts w:hint="eastAsia"/>
          <w:lang w:eastAsia="zh-CN"/>
        </w:rPr>
        <w:t>W</w:t>
      </w:r>
      <w:r w:rsidRPr="00F0621F">
        <w:rPr>
          <w:lang w:eastAsia="zh-CN"/>
        </w:rPr>
        <w:t xml:space="preserve">e will support Android phones at the moment. </w:t>
      </w:r>
    </w:p>
    <w:p w14:paraId="536C5619" w14:textId="1F692211" w:rsidR="003E4CDF" w:rsidRDefault="0033099B" w:rsidP="003E4CDF">
      <w:pPr>
        <w:ind w:leftChars="64" w:left="141"/>
        <w:jc w:val="both"/>
      </w:pPr>
      <w:r>
        <w:t xml:space="preserve">We will develop a learning assistant app for AF teachers by breaking down into 4 components. We might cover Messaging in another spec. We will have one version to cover Teachers persona, and the other version to cover Students persona. </w:t>
      </w:r>
    </w:p>
    <w:p w14:paraId="392FDA17" w14:textId="77777777" w:rsidR="006F5C23" w:rsidRDefault="003E4CDF" w:rsidP="003E4CDF">
      <w:pPr>
        <w:ind w:left="360"/>
        <w:jc w:val="both"/>
      </w:pPr>
      <w:r>
        <w:rPr>
          <w:noProof/>
          <w:lang w:val="fr-FR" w:eastAsia="zh-CN"/>
        </w:rPr>
        <w:drawing>
          <wp:inline distT="0" distB="0" distL="0" distR="0" wp14:anchorId="0CCDA7FA" wp14:editId="2BDE8801">
            <wp:extent cx="3120325" cy="1425844"/>
            <wp:effectExtent l="38100" t="0" r="2349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5166029" w14:textId="66DC0458" w:rsidR="009E7538" w:rsidRDefault="009E7538" w:rsidP="009E7538">
      <w:pPr>
        <w:jc w:val="both"/>
      </w:pPr>
      <w:r>
        <w:t>This spec focuses on Contacts experiences. Students and teachers registration flow are as below:</w:t>
      </w:r>
    </w:p>
    <w:p w14:paraId="1E16AC48" w14:textId="030B4D70" w:rsidR="009E7538" w:rsidRDefault="009E7538" w:rsidP="009E7538">
      <w:pPr>
        <w:jc w:val="both"/>
      </w:pPr>
      <w:r>
        <w:rPr>
          <w:noProof/>
          <w:lang w:val="fr-FR" w:eastAsia="zh-CN"/>
        </w:rPr>
        <w:drawing>
          <wp:inline distT="0" distB="0" distL="0" distR="0" wp14:anchorId="63A678C2" wp14:editId="7FDCE057">
            <wp:extent cx="5486400" cy="3200400"/>
            <wp:effectExtent l="1905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69D7259" w14:textId="13144C08" w:rsidR="006F5C23" w:rsidRDefault="006F5C23" w:rsidP="003E4CDF">
      <w:pPr>
        <w:ind w:left="360"/>
        <w:jc w:val="both"/>
      </w:pPr>
    </w:p>
    <w:p w14:paraId="1576EC40" w14:textId="0E521989" w:rsidR="00914A8D" w:rsidRDefault="00914A8D" w:rsidP="00914A8D">
      <w:pPr>
        <w:pStyle w:val="Heading2"/>
        <w:rPr>
          <w:lang w:eastAsia="zh-CN"/>
        </w:rPr>
      </w:pPr>
      <w:r>
        <w:rPr>
          <w:rFonts w:hint="eastAsia"/>
          <w:lang w:eastAsia="zh-CN"/>
        </w:rPr>
        <w:lastRenderedPageBreak/>
        <w:t>High-level schedule</w:t>
      </w:r>
    </w:p>
    <w:p w14:paraId="681660D8" w14:textId="73273B30" w:rsidR="003E4CDF" w:rsidRDefault="00F0621F" w:rsidP="004937B3">
      <w:pPr>
        <w:jc w:val="both"/>
        <w:rPr>
          <w:lang w:eastAsia="zh-CN"/>
        </w:rPr>
      </w:pPr>
      <w:r>
        <w:t>Each semester lasts for 19 weeks not including holiday</w:t>
      </w:r>
      <w:r w:rsidR="00AE2312">
        <w:t xml:space="preserve">. Our release will be based on </w:t>
      </w:r>
      <w:r>
        <w:t xml:space="preserve">AF </w:t>
      </w:r>
      <w:r w:rsidR="00AE2312">
        <w:t xml:space="preserve">semester schedule. M1 </w:t>
      </w:r>
      <w:r>
        <w:t xml:space="preserve">(milestone 1) </w:t>
      </w:r>
      <w:r w:rsidR="00AE2312">
        <w:t xml:space="preserve">refers to the </w:t>
      </w:r>
      <w:r w:rsidR="004937B3">
        <w:t xml:space="preserve">semester September </w:t>
      </w:r>
      <w:r>
        <w:t>20</w:t>
      </w:r>
      <w:r w:rsidRPr="00F0621F">
        <w:rPr>
          <w:vertAlign w:val="superscript"/>
        </w:rPr>
        <w:t>th</w:t>
      </w:r>
      <w:r>
        <w:t xml:space="preserve"> 2014 </w:t>
      </w:r>
      <w:r w:rsidR="004937B3">
        <w:t xml:space="preserve">– </w:t>
      </w:r>
      <w:r>
        <w:t>Feb.</w:t>
      </w:r>
      <w:r w:rsidR="004937B3">
        <w:t xml:space="preserve"> </w:t>
      </w:r>
      <w:r>
        <w:t>1</w:t>
      </w:r>
      <w:r w:rsidRPr="00F0621F">
        <w:rPr>
          <w:vertAlign w:val="superscript"/>
        </w:rPr>
        <w:t>st</w:t>
      </w:r>
      <w:r>
        <w:t xml:space="preserve"> 2015</w:t>
      </w:r>
      <w:r w:rsidR="00E37D79">
        <w:t xml:space="preserve">. </w:t>
      </w:r>
      <w:r w:rsidR="00914A8D" w:rsidRPr="00E37D79">
        <w:rPr>
          <w:lang w:eastAsia="zh-CN"/>
        </w:rPr>
        <w:t>M2</w:t>
      </w:r>
      <w:r>
        <w:rPr>
          <w:lang w:eastAsia="zh-CN"/>
        </w:rPr>
        <w:t xml:space="preserve"> refers to the semester from Feb</w:t>
      </w:r>
      <w:r w:rsidR="00914A8D" w:rsidRPr="00E37D79">
        <w:rPr>
          <w:lang w:eastAsia="zh-CN"/>
        </w:rPr>
        <w:t xml:space="preserve">. – </w:t>
      </w:r>
      <w:r>
        <w:rPr>
          <w:lang w:eastAsia="zh-CN"/>
        </w:rPr>
        <w:t>May</w:t>
      </w:r>
      <w:r w:rsidR="00914A8D" w:rsidRPr="00E37D79">
        <w:rPr>
          <w:lang w:eastAsia="zh-CN"/>
        </w:rPr>
        <w:t xml:space="preserve"> </w:t>
      </w:r>
      <w:r w:rsidR="00AE2312">
        <w:rPr>
          <w:lang w:eastAsia="zh-CN"/>
        </w:rPr>
        <w:t>2015</w:t>
      </w:r>
      <w:r w:rsidR="00914A8D" w:rsidRPr="00E37D79">
        <w:rPr>
          <w:lang w:eastAsia="zh-CN"/>
        </w:rPr>
        <w:t xml:space="preserve">. </w:t>
      </w:r>
      <w:r w:rsidR="00AE2312">
        <w:rPr>
          <w:lang w:eastAsia="zh-CN"/>
        </w:rPr>
        <w:t>M3 refers to the semester May – August 2015.</w:t>
      </w:r>
    </w:p>
    <w:p w14:paraId="6B871B41" w14:textId="6D77AB61" w:rsidR="00AE2312" w:rsidRDefault="00F0621F" w:rsidP="004937B3">
      <w:pPr>
        <w:jc w:val="both"/>
        <w:rPr>
          <w:lang w:eastAsia="zh-CN"/>
        </w:rPr>
      </w:pPr>
      <w:r>
        <w:rPr>
          <w:rFonts w:hint="eastAsia"/>
          <w:lang w:eastAsia="zh-CN"/>
        </w:rPr>
        <w:t>For M1 schedule</w:t>
      </w:r>
    </w:p>
    <w:p w14:paraId="106BD855" w14:textId="564E630D" w:rsidR="004937B3" w:rsidRDefault="004937B3" w:rsidP="004937B3">
      <w:pPr>
        <w:pStyle w:val="ListParagraph"/>
        <w:numPr>
          <w:ilvl w:val="0"/>
          <w:numId w:val="54"/>
        </w:numPr>
        <w:jc w:val="both"/>
      </w:pPr>
      <w:r>
        <w:rPr>
          <w:lang w:eastAsia="zh-CN"/>
        </w:rPr>
        <w:t>Oct. 1</w:t>
      </w:r>
      <w:r w:rsidRPr="004937B3">
        <w:rPr>
          <w:vertAlign w:val="superscript"/>
          <w:lang w:eastAsia="zh-CN"/>
        </w:rPr>
        <w:t>st</w:t>
      </w:r>
      <w:r>
        <w:rPr>
          <w:lang w:eastAsia="zh-CN"/>
        </w:rPr>
        <w:t xml:space="preserve">: self-host </w:t>
      </w:r>
      <w:r w:rsidR="00F0621F">
        <w:rPr>
          <w:lang w:eastAsia="zh-CN"/>
        </w:rPr>
        <w:t xml:space="preserve">build ready for internal testing purpose. </w:t>
      </w:r>
    </w:p>
    <w:p w14:paraId="240CEA7F" w14:textId="4316A1EA" w:rsidR="004937B3" w:rsidRDefault="004937B3" w:rsidP="004937B3">
      <w:pPr>
        <w:pStyle w:val="ListParagraph"/>
        <w:numPr>
          <w:ilvl w:val="0"/>
          <w:numId w:val="54"/>
        </w:numPr>
        <w:jc w:val="both"/>
      </w:pPr>
      <w:r>
        <w:rPr>
          <w:rFonts w:hint="eastAsia"/>
          <w:lang w:eastAsia="zh-CN"/>
        </w:rPr>
        <w:t>Oct. 1</w:t>
      </w:r>
      <w:r w:rsidRPr="004937B3">
        <w:rPr>
          <w:rFonts w:hint="eastAsia"/>
          <w:vertAlign w:val="superscript"/>
          <w:lang w:eastAsia="zh-CN"/>
        </w:rPr>
        <w:t>st</w:t>
      </w:r>
      <w:r>
        <w:rPr>
          <w:rFonts w:hint="eastAsia"/>
          <w:lang w:eastAsia="zh-CN"/>
        </w:rPr>
        <w:t xml:space="preserve"> </w:t>
      </w:r>
      <w:r>
        <w:rPr>
          <w:lang w:eastAsia="zh-CN"/>
        </w:rPr>
        <w:t>– Oct. 15</w:t>
      </w:r>
      <w:r w:rsidRPr="004937B3">
        <w:rPr>
          <w:vertAlign w:val="superscript"/>
          <w:lang w:eastAsia="zh-CN"/>
        </w:rPr>
        <w:t>th</w:t>
      </w:r>
      <w:r>
        <w:rPr>
          <w:lang w:eastAsia="zh-CN"/>
        </w:rPr>
        <w:t xml:space="preserve">: 1) self-hosting with internal participants. </w:t>
      </w:r>
      <w:r w:rsidR="00914A8D">
        <w:rPr>
          <w:lang w:eastAsia="zh-CN"/>
        </w:rPr>
        <w:t>2) Metric data auto-collection</w:t>
      </w:r>
      <w:r w:rsidR="00F0621F">
        <w:rPr>
          <w:lang w:eastAsia="zh-CN"/>
        </w:rPr>
        <w:t xml:space="preserve"> coding</w:t>
      </w:r>
      <w:r w:rsidR="00914A8D">
        <w:rPr>
          <w:lang w:eastAsia="zh-CN"/>
        </w:rPr>
        <w:t>, 3</w:t>
      </w:r>
      <w:r>
        <w:rPr>
          <w:lang w:eastAsia="zh-CN"/>
        </w:rPr>
        <w:t xml:space="preserve">) Feedback collection tool </w:t>
      </w:r>
      <w:r w:rsidR="00F0621F">
        <w:rPr>
          <w:lang w:eastAsia="zh-CN"/>
        </w:rPr>
        <w:t xml:space="preserve">coding so that </w:t>
      </w:r>
      <w:r>
        <w:rPr>
          <w:lang w:eastAsia="zh-CN"/>
        </w:rPr>
        <w:t xml:space="preserve">students/teachers </w:t>
      </w:r>
      <w:r w:rsidR="00F0621F">
        <w:rPr>
          <w:lang w:eastAsia="zh-CN"/>
        </w:rPr>
        <w:t>can</w:t>
      </w:r>
      <w:r w:rsidRPr="004937B3">
        <w:rPr>
          <w:lang w:eastAsia="zh-CN"/>
        </w:rPr>
        <w:t xml:space="preserve"> report issues directly </w:t>
      </w:r>
      <w:r>
        <w:rPr>
          <w:lang w:eastAsia="zh-CN"/>
        </w:rPr>
        <w:t>from their phone</w:t>
      </w:r>
      <w:r w:rsidR="00F0621F">
        <w:rPr>
          <w:lang w:eastAsia="zh-CN"/>
        </w:rPr>
        <w:t>s</w:t>
      </w:r>
      <w:r>
        <w:rPr>
          <w:lang w:eastAsia="zh-CN"/>
        </w:rPr>
        <w:t>.</w:t>
      </w:r>
    </w:p>
    <w:p w14:paraId="143A0505" w14:textId="05033188" w:rsidR="004937B3" w:rsidRDefault="004937B3" w:rsidP="004937B3">
      <w:pPr>
        <w:pStyle w:val="ListParagraph"/>
        <w:numPr>
          <w:ilvl w:val="0"/>
          <w:numId w:val="54"/>
        </w:numPr>
        <w:jc w:val="both"/>
      </w:pPr>
      <w:r>
        <w:rPr>
          <w:lang w:eastAsia="zh-CN"/>
        </w:rPr>
        <w:t>Oct. 31</w:t>
      </w:r>
      <w:r w:rsidRPr="004937B3">
        <w:rPr>
          <w:vertAlign w:val="superscript"/>
          <w:lang w:eastAsia="zh-CN"/>
        </w:rPr>
        <w:t>st</w:t>
      </w:r>
      <w:r>
        <w:rPr>
          <w:lang w:eastAsia="zh-CN"/>
        </w:rPr>
        <w:t xml:space="preserve"> : </w:t>
      </w:r>
      <w:r w:rsidR="00F0621F">
        <w:rPr>
          <w:lang w:eastAsia="zh-CN"/>
        </w:rPr>
        <w:t xml:space="preserve">beta </w:t>
      </w:r>
      <w:r>
        <w:rPr>
          <w:lang w:eastAsia="zh-CN"/>
        </w:rPr>
        <w:t>release with Feedback collection tool</w:t>
      </w:r>
    </w:p>
    <w:p w14:paraId="389075B8" w14:textId="45163102" w:rsidR="004937B3" w:rsidRDefault="004937B3" w:rsidP="004937B3">
      <w:pPr>
        <w:pStyle w:val="ListParagraph"/>
        <w:numPr>
          <w:ilvl w:val="0"/>
          <w:numId w:val="54"/>
        </w:numPr>
        <w:jc w:val="both"/>
        <w:rPr>
          <w:highlight w:val="yellow"/>
        </w:rPr>
      </w:pPr>
      <w:r>
        <w:rPr>
          <w:lang w:eastAsia="zh-CN"/>
        </w:rPr>
        <w:t>Nov. 1</w:t>
      </w:r>
      <w:r w:rsidRPr="004937B3">
        <w:rPr>
          <w:vertAlign w:val="superscript"/>
          <w:lang w:eastAsia="zh-CN"/>
        </w:rPr>
        <w:t>st</w:t>
      </w:r>
      <w:r w:rsidR="00F0621F">
        <w:rPr>
          <w:lang w:eastAsia="zh-CN"/>
        </w:rPr>
        <w:t xml:space="preserve"> – Feb. 1</w:t>
      </w:r>
      <w:r w:rsidR="00F0621F" w:rsidRPr="00F0621F">
        <w:rPr>
          <w:vertAlign w:val="superscript"/>
          <w:lang w:eastAsia="zh-CN"/>
        </w:rPr>
        <w:t>st</w:t>
      </w:r>
      <w:r>
        <w:rPr>
          <w:lang w:eastAsia="zh-CN"/>
        </w:rPr>
        <w:t xml:space="preserve">: beta release </w:t>
      </w:r>
      <w:r w:rsidR="00F0621F">
        <w:rPr>
          <w:lang w:eastAsia="zh-CN"/>
        </w:rPr>
        <w:t>for</w:t>
      </w:r>
      <w:r>
        <w:rPr>
          <w:lang w:eastAsia="zh-CN"/>
        </w:rPr>
        <w:t xml:space="preserve"> AF A1.1 students and</w:t>
      </w:r>
      <w:bookmarkStart w:id="1" w:name="_GoBack"/>
      <w:bookmarkEnd w:id="1"/>
      <w:r>
        <w:rPr>
          <w:lang w:eastAsia="zh-CN"/>
        </w:rPr>
        <w:t xml:space="preserve"> teacher. </w:t>
      </w:r>
      <w:r w:rsidRPr="004937B3">
        <w:rPr>
          <w:highlight w:val="yellow"/>
          <w:lang w:eastAsia="zh-CN"/>
        </w:rPr>
        <w:t xml:space="preserve">(can we roll out App </w:t>
      </w:r>
      <w:r>
        <w:rPr>
          <w:highlight w:val="yellow"/>
          <w:lang w:eastAsia="zh-CN"/>
        </w:rPr>
        <w:t>update</w:t>
      </w:r>
      <w:r w:rsidRPr="004937B3">
        <w:rPr>
          <w:highlight w:val="yellow"/>
          <w:lang w:eastAsia="zh-CN"/>
        </w:rPr>
        <w:t xml:space="preserve"> </w:t>
      </w:r>
      <w:r w:rsidR="00F0621F">
        <w:rPr>
          <w:highlight w:val="yellow"/>
          <w:lang w:eastAsia="zh-CN"/>
        </w:rPr>
        <w:t xml:space="preserve">whenever we wish to fix important bugs for example. </w:t>
      </w:r>
      <w:r w:rsidRPr="004937B3">
        <w:rPr>
          <w:highlight w:val="yellow"/>
          <w:lang w:eastAsia="zh-CN"/>
        </w:rPr>
        <w:t>)</w:t>
      </w:r>
    </w:p>
    <w:p w14:paraId="66691DEA" w14:textId="14AD9641" w:rsidR="00F0621F" w:rsidRPr="00F0621F" w:rsidRDefault="00F0621F" w:rsidP="004937B3">
      <w:pPr>
        <w:pStyle w:val="ListParagraph"/>
        <w:numPr>
          <w:ilvl w:val="0"/>
          <w:numId w:val="54"/>
        </w:numPr>
        <w:jc w:val="both"/>
      </w:pPr>
      <w:r w:rsidRPr="00F0621F">
        <w:rPr>
          <w:lang w:eastAsia="zh-CN"/>
        </w:rPr>
        <w:t>First week of January: su</w:t>
      </w:r>
      <w:r>
        <w:rPr>
          <w:lang w:eastAsia="zh-CN"/>
        </w:rPr>
        <w:t>rvey with students and teacher.</w:t>
      </w:r>
    </w:p>
    <w:p w14:paraId="12995055" w14:textId="63519305" w:rsidR="004937B3" w:rsidRDefault="004937B3" w:rsidP="00914A8D">
      <w:pPr>
        <w:ind w:firstLine="420"/>
        <w:jc w:val="both"/>
        <w:rPr>
          <w:highlight w:val="yellow"/>
          <w:lang w:eastAsia="zh-CN"/>
        </w:rPr>
      </w:pPr>
      <w:r>
        <w:rPr>
          <w:rFonts w:hint="eastAsia"/>
          <w:highlight w:val="yellow"/>
          <w:lang w:eastAsia="zh-CN"/>
        </w:rPr>
        <w:t xml:space="preserve">How can we triage and track issues reported from students/teachers. </w:t>
      </w:r>
      <w:r w:rsidR="00E37D79">
        <w:rPr>
          <w:highlight w:val="yellow"/>
          <w:lang w:eastAsia="zh-CN"/>
        </w:rPr>
        <w:t>Is there an existing 3</w:t>
      </w:r>
      <w:r w:rsidR="00E37D79" w:rsidRPr="00E37D79">
        <w:rPr>
          <w:highlight w:val="yellow"/>
          <w:vertAlign w:val="superscript"/>
          <w:lang w:eastAsia="zh-CN"/>
        </w:rPr>
        <w:t>rd</w:t>
      </w:r>
      <w:r w:rsidR="00F0621F">
        <w:rPr>
          <w:highlight w:val="yellow"/>
          <w:lang w:eastAsia="zh-CN"/>
        </w:rPr>
        <w:t xml:space="preserve"> party open source tool</w:t>
      </w:r>
      <w:r w:rsidR="00E37D79">
        <w:rPr>
          <w:highlight w:val="yellow"/>
          <w:lang w:eastAsia="zh-CN"/>
        </w:rPr>
        <w:t>?</w:t>
      </w:r>
    </w:p>
    <w:p w14:paraId="75D41E6E" w14:textId="19D5D10C" w:rsidR="002D7334" w:rsidRPr="00F806B7" w:rsidRDefault="004C30BD" w:rsidP="00FC7169">
      <w:pPr>
        <w:pStyle w:val="Heading1"/>
        <w:numPr>
          <w:ilvl w:val="0"/>
          <w:numId w:val="3"/>
        </w:numPr>
      </w:pPr>
      <w:bookmarkStart w:id="2" w:name="_Toc338666983"/>
      <w:r>
        <w:t xml:space="preserve">Scenario </w:t>
      </w:r>
      <w:r w:rsidR="00BD10F4">
        <w:t>Goals &amp; Non-Goals</w:t>
      </w:r>
      <w:bookmarkEnd w:id="2"/>
    </w:p>
    <w:p w14:paraId="3B54A89C" w14:textId="77777777" w:rsidR="00820248" w:rsidRDefault="00BD10F4" w:rsidP="00DF7F81">
      <w:pPr>
        <w:pStyle w:val="Heading2"/>
        <w:numPr>
          <w:ilvl w:val="1"/>
          <w:numId w:val="3"/>
        </w:numPr>
      </w:pPr>
      <w:bookmarkStart w:id="3" w:name="_Toc338666984"/>
      <w:r w:rsidRPr="004106EE">
        <w:t>Goals</w:t>
      </w:r>
      <w:bookmarkEnd w:id="3"/>
    </w:p>
    <w:p w14:paraId="120603AD" w14:textId="412AE008" w:rsidR="00820248" w:rsidRDefault="00692CE4" w:rsidP="005C5E04">
      <w:pPr>
        <w:pStyle w:val="Heading2"/>
        <w:numPr>
          <w:ilvl w:val="0"/>
          <w:numId w:val="0"/>
        </w:numPr>
        <w:ind w:left="360"/>
      </w:pPr>
      <w:r>
        <w:t xml:space="preserve">Following </w:t>
      </w:r>
      <w:r w:rsidR="0033099B">
        <w:t>are goals for teacher persona</w:t>
      </w:r>
      <w:r>
        <w:t xml:space="preserve">. Definition of priority are: Pri1 must have, </w:t>
      </w:r>
      <w:r w:rsidR="005C5E04">
        <w:t>p</w:t>
      </w:r>
      <w:r>
        <w:t xml:space="preserve">riority2 </w:t>
      </w:r>
      <w:r w:rsidR="005C5E04">
        <w:t>n</w:t>
      </w:r>
      <w:r>
        <w:t>ice to have</w:t>
      </w:r>
      <w:r w:rsidR="005C5E04">
        <w:t xml:space="preserve">, and Priority 3 ok to </w:t>
      </w:r>
      <w:r w:rsidR="0033099B">
        <w:t>cut</w:t>
      </w:r>
      <w:r w:rsidR="005C5E04">
        <w:t xml:space="preserve">. </w:t>
      </w:r>
    </w:p>
    <w:tbl>
      <w:tblPr>
        <w:tblStyle w:val="Wind8ws"/>
        <w:tblW w:w="9810" w:type="dxa"/>
        <w:tblInd w:w="720" w:type="dxa"/>
        <w:tblLook w:val="04A0" w:firstRow="1" w:lastRow="0" w:firstColumn="1" w:lastColumn="0" w:noHBand="0" w:noVBand="1"/>
      </w:tblPr>
      <w:tblGrid>
        <w:gridCol w:w="8730"/>
        <w:gridCol w:w="1080"/>
      </w:tblGrid>
      <w:tr w:rsidR="00820248" w14:paraId="1AFD81B0" w14:textId="77777777" w:rsidTr="00446EDA">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0BC7BFCB" w14:textId="55F1C00C" w:rsidR="00820248" w:rsidRPr="001C301F" w:rsidRDefault="00820248" w:rsidP="00F806B7">
            <w:pPr>
              <w:spacing w:after="0"/>
              <w:rPr>
                <w:rFonts w:cs="Segoe UI"/>
                <w:b w:val="0"/>
                <w:bCs/>
                <w:szCs w:val="20"/>
              </w:rPr>
            </w:pPr>
            <w:r>
              <w:rPr>
                <w:rFonts w:cs="Segoe UI"/>
                <w:b w:val="0"/>
                <w:bCs/>
                <w:szCs w:val="20"/>
              </w:rPr>
              <w:t>Goals for Teachers</w:t>
            </w:r>
          </w:p>
        </w:tc>
        <w:tc>
          <w:tcPr>
            <w:tcW w:w="1080" w:type="dxa"/>
            <w:tcMar>
              <w:top w:w="58" w:type="dxa"/>
              <w:bottom w:w="58" w:type="dxa"/>
            </w:tcMar>
          </w:tcPr>
          <w:p w14:paraId="09158E37" w14:textId="77777777" w:rsidR="00820248" w:rsidRPr="001C301F" w:rsidRDefault="00820248" w:rsidP="00446EDA">
            <w:pPr>
              <w:spacing w:after="0"/>
              <w:rPr>
                <w:rFonts w:cs="Segoe UI"/>
                <w:b w:val="0"/>
                <w:bCs/>
                <w:szCs w:val="20"/>
              </w:rPr>
            </w:pPr>
            <w:r w:rsidRPr="001C301F">
              <w:rPr>
                <w:rFonts w:cs="Segoe UI"/>
                <w:b w:val="0"/>
                <w:bCs/>
                <w:szCs w:val="20"/>
              </w:rPr>
              <w:t>Priority</w:t>
            </w:r>
          </w:p>
        </w:tc>
      </w:tr>
      <w:tr w:rsidR="00820248" w14:paraId="126F2946" w14:textId="77777777" w:rsidTr="00446EDA">
        <w:tc>
          <w:tcPr>
            <w:tcW w:w="8730" w:type="dxa"/>
            <w:tcMar>
              <w:top w:w="58" w:type="dxa"/>
              <w:bottom w:w="58" w:type="dxa"/>
            </w:tcMar>
          </w:tcPr>
          <w:p w14:paraId="0A650F23" w14:textId="45610F93" w:rsidR="00820248" w:rsidRPr="00FF2E1F" w:rsidRDefault="00820248" w:rsidP="009222D2">
            <w:pPr>
              <w:spacing w:after="0"/>
              <w:rPr>
                <w:sz w:val="20"/>
                <w:szCs w:val="20"/>
              </w:rPr>
            </w:pPr>
            <w:r>
              <w:rPr>
                <w:sz w:val="20"/>
                <w:szCs w:val="20"/>
              </w:rPr>
              <w:t xml:space="preserve">Teacher can </w:t>
            </w:r>
            <w:r w:rsidR="009222D2">
              <w:rPr>
                <w:sz w:val="20"/>
                <w:szCs w:val="20"/>
              </w:rPr>
              <w:t>add a contact (student) to a class</w:t>
            </w:r>
          </w:p>
        </w:tc>
        <w:tc>
          <w:tcPr>
            <w:tcW w:w="1080" w:type="dxa"/>
            <w:tcMar>
              <w:top w:w="58" w:type="dxa"/>
              <w:bottom w:w="58" w:type="dxa"/>
            </w:tcMar>
          </w:tcPr>
          <w:p w14:paraId="62026F27" w14:textId="77777777" w:rsidR="00820248" w:rsidRPr="00FF2E1F" w:rsidRDefault="00820248" w:rsidP="00446EDA">
            <w:pPr>
              <w:spacing w:after="0"/>
              <w:rPr>
                <w:sz w:val="20"/>
                <w:szCs w:val="20"/>
              </w:rPr>
            </w:pPr>
            <w:r w:rsidRPr="00FF2E1F">
              <w:rPr>
                <w:sz w:val="20"/>
                <w:szCs w:val="20"/>
              </w:rPr>
              <w:t>1</w:t>
            </w:r>
          </w:p>
        </w:tc>
      </w:tr>
      <w:tr w:rsidR="00820248" w14:paraId="632F86C7" w14:textId="77777777" w:rsidTr="00446EDA">
        <w:tc>
          <w:tcPr>
            <w:tcW w:w="8730" w:type="dxa"/>
            <w:tcMar>
              <w:top w:w="58" w:type="dxa"/>
              <w:bottom w:w="58" w:type="dxa"/>
            </w:tcMar>
          </w:tcPr>
          <w:p w14:paraId="4D8F30CE" w14:textId="7520E058" w:rsidR="00820248" w:rsidRDefault="00820248" w:rsidP="00446EDA">
            <w:pPr>
              <w:spacing w:after="0"/>
              <w:rPr>
                <w:sz w:val="20"/>
                <w:szCs w:val="20"/>
              </w:rPr>
            </w:pPr>
            <w:r>
              <w:rPr>
                <w:sz w:val="20"/>
                <w:szCs w:val="20"/>
              </w:rPr>
              <w:t>Teacher can edit his profile info registered at AF</w:t>
            </w:r>
          </w:p>
        </w:tc>
        <w:tc>
          <w:tcPr>
            <w:tcW w:w="1080" w:type="dxa"/>
            <w:tcMar>
              <w:top w:w="58" w:type="dxa"/>
              <w:bottom w:w="58" w:type="dxa"/>
            </w:tcMar>
          </w:tcPr>
          <w:p w14:paraId="09502887" w14:textId="77777777" w:rsidR="00820248" w:rsidRPr="00FF2E1F" w:rsidRDefault="00820248" w:rsidP="00446EDA">
            <w:pPr>
              <w:spacing w:after="0"/>
              <w:rPr>
                <w:sz w:val="20"/>
                <w:szCs w:val="20"/>
              </w:rPr>
            </w:pPr>
            <w:r>
              <w:rPr>
                <w:sz w:val="20"/>
                <w:szCs w:val="20"/>
              </w:rPr>
              <w:t>2</w:t>
            </w:r>
          </w:p>
        </w:tc>
      </w:tr>
      <w:tr w:rsidR="00CD48BD" w14:paraId="1F88BD68" w14:textId="77777777" w:rsidTr="00446EDA">
        <w:trPr>
          <w:trHeight w:val="144"/>
        </w:trPr>
        <w:tc>
          <w:tcPr>
            <w:tcW w:w="8730" w:type="dxa"/>
            <w:tcMar>
              <w:top w:w="58" w:type="dxa"/>
              <w:bottom w:w="58" w:type="dxa"/>
            </w:tcMar>
          </w:tcPr>
          <w:p w14:paraId="4A7511A3" w14:textId="3FDC2CD5" w:rsidR="00CD48BD" w:rsidRDefault="00CD48BD" w:rsidP="00F42014">
            <w:pPr>
              <w:spacing w:after="0"/>
              <w:rPr>
                <w:sz w:val="20"/>
                <w:szCs w:val="20"/>
              </w:rPr>
            </w:pPr>
            <w:r>
              <w:rPr>
                <w:sz w:val="20"/>
                <w:szCs w:val="20"/>
              </w:rPr>
              <w:t>Teacher can create</w:t>
            </w:r>
            <w:r w:rsidR="00DE0424">
              <w:rPr>
                <w:sz w:val="20"/>
                <w:szCs w:val="20"/>
              </w:rPr>
              <w:t>/rename/delete</w:t>
            </w:r>
            <w:r>
              <w:rPr>
                <w:sz w:val="20"/>
                <w:szCs w:val="20"/>
              </w:rPr>
              <w:t xml:space="preserve"> a group for exercises</w:t>
            </w:r>
            <w:r w:rsidR="008A2848">
              <w:rPr>
                <w:sz w:val="20"/>
                <w:szCs w:val="20"/>
              </w:rPr>
              <w:t xml:space="preserve"> or historical exams</w:t>
            </w:r>
            <w:r w:rsidR="00733205">
              <w:rPr>
                <w:sz w:val="20"/>
                <w:szCs w:val="20"/>
              </w:rPr>
              <w:t>.</w:t>
            </w:r>
          </w:p>
          <w:p w14:paraId="301F67C1" w14:textId="77777777"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w:t>
            </w:r>
            <w:r>
              <w:rPr>
                <w:rFonts w:eastAsia="宋体" w:hint="eastAsia"/>
                <w:sz w:val="20"/>
                <w:szCs w:val="20"/>
                <w:lang w:eastAsia="zh-CN"/>
              </w:rPr>
              <w:t xml:space="preserve">ne </w:t>
            </w:r>
            <w:r>
              <w:rPr>
                <w:rFonts w:eastAsia="宋体"/>
                <w:sz w:val="20"/>
                <w:szCs w:val="20"/>
                <w:lang w:eastAsia="zh-CN"/>
              </w:rPr>
              <w:t>group of exercise refers to a course level</w:t>
            </w:r>
          </w:p>
          <w:p w14:paraId="1C1CE1CA" w14:textId="2F6F955D"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One group of historical exams refers to an official exam at AF given a year/date</w:t>
            </w:r>
          </w:p>
        </w:tc>
        <w:tc>
          <w:tcPr>
            <w:tcW w:w="1080" w:type="dxa"/>
            <w:tcMar>
              <w:top w:w="58" w:type="dxa"/>
              <w:bottom w:w="58" w:type="dxa"/>
            </w:tcMar>
          </w:tcPr>
          <w:p w14:paraId="1B0EBD81" w14:textId="60469D94" w:rsidR="00CD48BD" w:rsidRDefault="00CD48BD" w:rsidP="00446EDA">
            <w:pPr>
              <w:spacing w:after="0"/>
              <w:rPr>
                <w:sz w:val="20"/>
                <w:szCs w:val="20"/>
              </w:rPr>
            </w:pPr>
            <w:r>
              <w:rPr>
                <w:sz w:val="20"/>
                <w:szCs w:val="20"/>
              </w:rPr>
              <w:t>1</w:t>
            </w:r>
          </w:p>
        </w:tc>
      </w:tr>
      <w:tr w:rsidR="00820248" w14:paraId="12017034" w14:textId="77777777" w:rsidTr="00446EDA">
        <w:trPr>
          <w:trHeight w:val="144"/>
        </w:trPr>
        <w:tc>
          <w:tcPr>
            <w:tcW w:w="8730" w:type="dxa"/>
            <w:tcMar>
              <w:top w:w="58" w:type="dxa"/>
              <w:bottom w:w="58" w:type="dxa"/>
            </w:tcMar>
          </w:tcPr>
          <w:p w14:paraId="315261ED" w14:textId="7760FC10" w:rsidR="00820248" w:rsidRPr="00DB6F88" w:rsidRDefault="00446EDA" w:rsidP="00CD48BD">
            <w:pPr>
              <w:spacing w:after="0"/>
              <w:rPr>
                <w:sz w:val="20"/>
                <w:szCs w:val="20"/>
              </w:rPr>
            </w:pPr>
            <w:r>
              <w:rPr>
                <w:sz w:val="20"/>
                <w:szCs w:val="20"/>
              </w:rPr>
              <w:t xml:space="preserve">Teacher can </w:t>
            </w:r>
            <w:r w:rsidR="00F42014">
              <w:rPr>
                <w:sz w:val="20"/>
                <w:szCs w:val="20"/>
              </w:rPr>
              <w:t>bulk upload</w:t>
            </w:r>
            <w:r w:rsidR="00CD48BD">
              <w:rPr>
                <w:sz w:val="20"/>
                <w:szCs w:val="20"/>
              </w:rPr>
              <w:t xml:space="preserve"> several </w:t>
            </w:r>
            <w:r>
              <w:rPr>
                <w:sz w:val="20"/>
                <w:szCs w:val="20"/>
              </w:rPr>
              <w:t>exerc</w:t>
            </w:r>
            <w:r w:rsidR="00F42014">
              <w:rPr>
                <w:sz w:val="20"/>
                <w:szCs w:val="20"/>
              </w:rPr>
              <w:t xml:space="preserve">ises </w:t>
            </w:r>
            <w:r w:rsidR="00CD48BD">
              <w:rPr>
                <w:sz w:val="20"/>
                <w:szCs w:val="20"/>
              </w:rPr>
              <w:t xml:space="preserve">to a group </w:t>
            </w:r>
            <w:r w:rsidR="00F42014" w:rsidRPr="00F42014">
              <w:rPr>
                <w:sz w:val="20"/>
                <w:szCs w:val="20"/>
                <w:highlight w:val="yellow"/>
              </w:rPr>
              <w:t>from PC (or other approach</w:t>
            </w:r>
            <w:r w:rsidR="00F806B7">
              <w:rPr>
                <w:sz w:val="20"/>
                <w:szCs w:val="20"/>
                <w:highlight w:val="yellow"/>
              </w:rPr>
              <w:t>?</w:t>
            </w:r>
            <w:r w:rsidR="00F42014" w:rsidRPr="00F42014">
              <w:rPr>
                <w:sz w:val="20"/>
                <w:szCs w:val="20"/>
                <w:highlight w:val="yellow"/>
              </w:rPr>
              <w:t>)</w:t>
            </w:r>
          </w:p>
        </w:tc>
        <w:tc>
          <w:tcPr>
            <w:tcW w:w="1080" w:type="dxa"/>
            <w:tcMar>
              <w:top w:w="58" w:type="dxa"/>
              <w:bottom w:w="58" w:type="dxa"/>
            </w:tcMar>
          </w:tcPr>
          <w:p w14:paraId="40838E93" w14:textId="3D36C8FC" w:rsidR="00820248" w:rsidRPr="001C301F" w:rsidRDefault="00F42014" w:rsidP="00446EDA">
            <w:pPr>
              <w:spacing w:after="0"/>
              <w:rPr>
                <w:sz w:val="20"/>
                <w:szCs w:val="20"/>
              </w:rPr>
            </w:pPr>
            <w:r>
              <w:rPr>
                <w:sz w:val="20"/>
                <w:szCs w:val="20"/>
              </w:rPr>
              <w:t>2</w:t>
            </w:r>
          </w:p>
        </w:tc>
      </w:tr>
      <w:tr w:rsidR="00446EDA" w14:paraId="6D27CB9C" w14:textId="77777777" w:rsidTr="00446EDA">
        <w:trPr>
          <w:trHeight w:val="144"/>
        </w:trPr>
        <w:tc>
          <w:tcPr>
            <w:tcW w:w="8730" w:type="dxa"/>
            <w:tcMar>
              <w:top w:w="58" w:type="dxa"/>
              <w:bottom w:w="58" w:type="dxa"/>
            </w:tcMar>
          </w:tcPr>
          <w:p w14:paraId="249A95B5" w14:textId="6E3C5329" w:rsidR="00446EDA" w:rsidRDefault="00CD48BD" w:rsidP="00CD48BD">
            <w:pPr>
              <w:spacing w:after="0"/>
              <w:rPr>
                <w:sz w:val="20"/>
                <w:szCs w:val="20"/>
              </w:rPr>
            </w:pPr>
            <w:r>
              <w:rPr>
                <w:sz w:val="20"/>
                <w:szCs w:val="20"/>
              </w:rPr>
              <w:t>Teacher can upload one</w:t>
            </w:r>
            <w:r w:rsidR="003659A9">
              <w:rPr>
                <w:sz w:val="20"/>
                <w:szCs w:val="20"/>
              </w:rPr>
              <w:t xml:space="preserve"> exercise </w:t>
            </w:r>
            <w:r>
              <w:rPr>
                <w:sz w:val="20"/>
                <w:szCs w:val="20"/>
              </w:rPr>
              <w:t xml:space="preserve">to a group </w:t>
            </w:r>
            <w:r w:rsidR="00F806B7" w:rsidRPr="00F42014">
              <w:rPr>
                <w:sz w:val="20"/>
                <w:szCs w:val="20"/>
                <w:highlight w:val="yellow"/>
              </w:rPr>
              <w:t>from PC (or other approach</w:t>
            </w:r>
            <w:r w:rsidR="00F806B7">
              <w:rPr>
                <w:sz w:val="20"/>
                <w:szCs w:val="20"/>
                <w:highlight w:val="yellow"/>
              </w:rPr>
              <w:t>?</w:t>
            </w:r>
            <w:r w:rsidR="00F806B7" w:rsidRPr="00F42014">
              <w:rPr>
                <w:sz w:val="20"/>
                <w:szCs w:val="20"/>
                <w:highlight w:val="yellow"/>
              </w:rPr>
              <w:t>)</w:t>
            </w:r>
          </w:p>
        </w:tc>
        <w:tc>
          <w:tcPr>
            <w:tcW w:w="1080" w:type="dxa"/>
            <w:tcMar>
              <w:top w:w="58" w:type="dxa"/>
              <w:bottom w:w="58" w:type="dxa"/>
            </w:tcMar>
          </w:tcPr>
          <w:p w14:paraId="596E07A3" w14:textId="0E4CD4D6" w:rsidR="00446EDA" w:rsidRDefault="00F42014" w:rsidP="00446EDA">
            <w:pPr>
              <w:spacing w:after="0"/>
              <w:rPr>
                <w:sz w:val="20"/>
                <w:szCs w:val="20"/>
              </w:rPr>
            </w:pPr>
            <w:r>
              <w:rPr>
                <w:sz w:val="20"/>
                <w:szCs w:val="20"/>
              </w:rPr>
              <w:t>1</w:t>
            </w:r>
          </w:p>
        </w:tc>
      </w:tr>
      <w:tr w:rsidR="00F42014" w14:paraId="78936A8B" w14:textId="77777777" w:rsidTr="00446EDA">
        <w:trPr>
          <w:trHeight w:val="144"/>
        </w:trPr>
        <w:tc>
          <w:tcPr>
            <w:tcW w:w="8730" w:type="dxa"/>
            <w:tcMar>
              <w:top w:w="58" w:type="dxa"/>
              <w:bottom w:w="58" w:type="dxa"/>
            </w:tcMar>
          </w:tcPr>
          <w:p w14:paraId="1EEC987C" w14:textId="2BFB390B" w:rsidR="00F42014" w:rsidRDefault="00F42014" w:rsidP="004C2C74">
            <w:pPr>
              <w:spacing w:after="0"/>
              <w:rPr>
                <w:sz w:val="20"/>
                <w:szCs w:val="20"/>
              </w:rPr>
            </w:pPr>
            <w:r>
              <w:rPr>
                <w:sz w:val="20"/>
                <w:szCs w:val="20"/>
              </w:rPr>
              <w:t xml:space="preserve">Teacher can select exercises </w:t>
            </w:r>
            <w:r w:rsidR="004C2C74">
              <w:rPr>
                <w:sz w:val="20"/>
                <w:szCs w:val="20"/>
              </w:rPr>
              <w:t>within</w:t>
            </w:r>
            <w:r w:rsidR="00CD48BD">
              <w:rPr>
                <w:sz w:val="20"/>
                <w:szCs w:val="20"/>
              </w:rPr>
              <w:t xml:space="preserve"> a group </w:t>
            </w:r>
            <w:r>
              <w:rPr>
                <w:sz w:val="20"/>
                <w:szCs w:val="20"/>
              </w:rPr>
              <w:t>to distribute to his students</w:t>
            </w:r>
          </w:p>
        </w:tc>
        <w:tc>
          <w:tcPr>
            <w:tcW w:w="1080" w:type="dxa"/>
            <w:tcMar>
              <w:top w:w="58" w:type="dxa"/>
              <w:bottom w:w="58" w:type="dxa"/>
            </w:tcMar>
          </w:tcPr>
          <w:p w14:paraId="75A290A1" w14:textId="7E4B91E4" w:rsidR="00F42014" w:rsidRDefault="00F42014" w:rsidP="00446EDA">
            <w:pPr>
              <w:spacing w:after="0"/>
              <w:rPr>
                <w:sz w:val="20"/>
                <w:szCs w:val="20"/>
              </w:rPr>
            </w:pPr>
            <w:r>
              <w:rPr>
                <w:sz w:val="20"/>
                <w:szCs w:val="20"/>
              </w:rPr>
              <w:t>1</w:t>
            </w:r>
          </w:p>
        </w:tc>
      </w:tr>
      <w:tr w:rsidR="00F42014" w14:paraId="4AD0FFBE" w14:textId="77777777" w:rsidTr="00446EDA">
        <w:trPr>
          <w:trHeight w:val="144"/>
        </w:trPr>
        <w:tc>
          <w:tcPr>
            <w:tcW w:w="8730" w:type="dxa"/>
            <w:tcMar>
              <w:top w:w="58" w:type="dxa"/>
              <w:bottom w:w="58" w:type="dxa"/>
            </w:tcMar>
          </w:tcPr>
          <w:p w14:paraId="758B6F11" w14:textId="075F4AB8" w:rsidR="00F42014" w:rsidRDefault="00F42014" w:rsidP="006E4513">
            <w:pPr>
              <w:spacing w:after="0"/>
              <w:rPr>
                <w:sz w:val="20"/>
                <w:szCs w:val="20"/>
              </w:rPr>
            </w:pPr>
            <w:r>
              <w:rPr>
                <w:sz w:val="20"/>
                <w:szCs w:val="20"/>
              </w:rPr>
              <w:t>Teacher can select group</w:t>
            </w:r>
            <w:r w:rsidR="006E4513">
              <w:rPr>
                <w:sz w:val="20"/>
                <w:szCs w:val="20"/>
              </w:rPr>
              <w:t>s</w:t>
            </w:r>
            <w:r>
              <w:rPr>
                <w:sz w:val="20"/>
                <w:szCs w:val="20"/>
              </w:rPr>
              <w:t xml:space="preserve"> o</w:t>
            </w:r>
            <w:r w:rsidR="006E4513">
              <w:rPr>
                <w:sz w:val="20"/>
                <w:szCs w:val="20"/>
              </w:rPr>
              <w:t>f</w:t>
            </w:r>
            <w:r>
              <w:rPr>
                <w:sz w:val="20"/>
                <w:szCs w:val="20"/>
              </w:rPr>
              <w:t xml:space="preserve"> exercises to</w:t>
            </w:r>
            <w:r w:rsidR="006E4513">
              <w:rPr>
                <w:sz w:val="20"/>
                <w:szCs w:val="20"/>
              </w:rPr>
              <w:t xml:space="preserve"> </w:t>
            </w:r>
            <w:r>
              <w:rPr>
                <w:sz w:val="20"/>
                <w:szCs w:val="20"/>
              </w:rPr>
              <w:t>distribute to his students</w:t>
            </w:r>
          </w:p>
        </w:tc>
        <w:tc>
          <w:tcPr>
            <w:tcW w:w="1080" w:type="dxa"/>
            <w:tcMar>
              <w:top w:w="58" w:type="dxa"/>
              <w:bottom w:w="58" w:type="dxa"/>
            </w:tcMar>
          </w:tcPr>
          <w:p w14:paraId="0130DE68" w14:textId="60BAE714" w:rsidR="00F42014" w:rsidRDefault="00F42014" w:rsidP="00446EDA">
            <w:pPr>
              <w:spacing w:after="0"/>
              <w:rPr>
                <w:sz w:val="20"/>
                <w:szCs w:val="20"/>
              </w:rPr>
            </w:pPr>
            <w:r>
              <w:rPr>
                <w:sz w:val="20"/>
                <w:szCs w:val="20"/>
              </w:rPr>
              <w:t>2</w:t>
            </w:r>
          </w:p>
        </w:tc>
      </w:tr>
      <w:tr w:rsidR="00F42014" w14:paraId="6277EB23" w14:textId="77777777" w:rsidTr="00446EDA">
        <w:trPr>
          <w:trHeight w:val="144"/>
        </w:trPr>
        <w:tc>
          <w:tcPr>
            <w:tcW w:w="8730" w:type="dxa"/>
            <w:tcMar>
              <w:top w:w="58" w:type="dxa"/>
              <w:bottom w:w="58" w:type="dxa"/>
            </w:tcMar>
          </w:tcPr>
          <w:p w14:paraId="1F4E2D35" w14:textId="1FE1214E" w:rsidR="00F42014" w:rsidRDefault="00F42014" w:rsidP="00DE0424">
            <w:pPr>
              <w:spacing w:after="0"/>
              <w:rPr>
                <w:sz w:val="20"/>
                <w:szCs w:val="20"/>
              </w:rPr>
            </w:pPr>
            <w:r>
              <w:rPr>
                <w:sz w:val="20"/>
                <w:szCs w:val="20"/>
              </w:rPr>
              <w:t xml:space="preserve">Teacher can </w:t>
            </w:r>
            <w:r w:rsidR="006E4513">
              <w:rPr>
                <w:sz w:val="20"/>
                <w:szCs w:val="20"/>
              </w:rPr>
              <w:t xml:space="preserve">upload </w:t>
            </w:r>
            <w:r w:rsidR="00DE0424">
              <w:rPr>
                <w:sz w:val="20"/>
                <w:szCs w:val="20"/>
              </w:rPr>
              <w:t xml:space="preserve">one </w:t>
            </w:r>
            <w:r>
              <w:rPr>
                <w:sz w:val="20"/>
                <w:szCs w:val="20"/>
              </w:rPr>
              <w:t>historical exam</w:t>
            </w:r>
          </w:p>
        </w:tc>
        <w:tc>
          <w:tcPr>
            <w:tcW w:w="1080" w:type="dxa"/>
            <w:tcMar>
              <w:top w:w="58" w:type="dxa"/>
              <w:bottom w:w="58" w:type="dxa"/>
            </w:tcMar>
          </w:tcPr>
          <w:p w14:paraId="15290A2C" w14:textId="06232D75" w:rsidR="00F42014" w:rsidRDefault="00F42014" w:rsidP="00446EDA">
            <w:pPr>
              <w:spacing w:after="0"/>
              <w:rPr>
                <w:sz w:val="20"/>
                <w:szCs w:val="20"/>
              </w:rPr>
            </w:pPr>
            <w:r>
              <w:rPr>
                <w:sz w:val="20"/>
                <w:szCs w:val="20"/>
              </w:rPr>
              <w:t>1</w:t>
            </w:r>
          </w:p>
        </w:tc>
      </w:tr>
      <w:tr w:rsidR="006E4513" w14:paraId="072E959A" w14:textId="77777777" w:rsidTr="00446EDA">
        <w:trPr>
          <w:trHeight w:val="144"/>
        </w:trPr>
        <w:tc>
          <w:tcPr>
            <w:tcW w:w="8730" w:type="dxa"/>
            <w:tcMar>
              <w:top w:w="58" w:type="dxa"/>
              <w:bottom w:w="58" w:type="dxa"/>
            </w:tcMar>
          </w:tcPr>
          <w:p w14:paraId="5DD3487D" w14:textId="7CBC1DC8" w:rsidR="006E4513" w:rsidRDefault="006E4513" w:rsidP="006E4513">
            <w:pPr>
              <w:spacing w:after="0"/>
              <w:rPr>
                <w:sz w:val="20"/>
                <w:szCs w:val="20"/>
              </w:rPr>
            </w:pPr>
            <w:r>
              <w:rPr>
                <w:sz w:val="20"/>
                <w:szCs w:val="20"/>
              </w:rPr>
              <w:t xml:space="preserve">Teacher can </w:t>
            </w:r>
            <w:r w:rsidR="00DE0424">
              <w:rPr>
                <w:sz w:val="20"/>
                <w:szCs w:val="20"/>
              </w:rPr>
              <w:t xml:space="preserve">bulk upload </w:t>
            </w:r>
            <w:r>
              <w:rPr>
                <w:sz w:val="20"/>
                <w:szCs w:val="20"/>
              </w:rPr>
              <w:t>historical exams</w:t>
            </w:r>
          </w:p>
        </w:tc>
        <w:tc>
          <w:tcPr>
            <w:tcW w:w="1080" w:type="dxa"/>
            <w:tcMar>
              <w:top w:w="58" w:type="dxa"/>
              <w:bottom w:w="58" w:type="dxa"/>
            </w:tcMar>
          </w:tcPr>
          <w:p w14:paraId="0D90CDA9" w14:textId="01865516" w:rsidR="006E4513" w:rsidRDefault="006E4513" w:rsidP="00446EDA">
            <w:pPr>
              <w:spacing w:after="0"/>
              <w:rPr>
                <w:sz w:val="20"/>
                <w:szCs w:val="20"/>
              </w:rPr>
            </w:pPr>
            <w:r>
              <w:rPr>
                <w:sz w:val="20"/>
                <w:szCs w:val="20"/>
              </w:rPr>
              <w:t>2</w:t>
            </w:r>
          </w:p>
        </w:tc>
      </w:tr>
      <w:tr w:rsidR="00820248" w14:paraId="4F718CC0" w14:textId="77777777" w:rsidTr="00446EDA">
        <w:trPr>
          <w:trHeight w:val="144"/>
        </w:trPr>
        <w:tc>
          <w:tcPr>
            <w:tcW w:w="8730" w:type="dxa"/>
            <w:tcMar>
              <w:top w:w="58" w:type="dxa"/>
              <w:bottom w:w="58" w:type="dxa"/>
            </w:tcMar>
          </w:tcPr>
          <w:p w14:paraId="5C3A235A" w14:textId="46F922E8" w:rsidR="006E4513" w:rsidRPr="004C30BD" w:rsidRDefault="00446EDA" w:rsidP="00F806B7">
            <w:pPr>
              <w:spacing w:after="0"/>
              <w:rPr>
                <w:sz w:val="20"/>
                <w:szCs w:val="20"/>
              </w:rPr>
            </w:pPr>
            <w:r>
              <w:rPr>
                <w:sz w:val="20"/>
                <w:szCs w:val="20"/>
              </w:rPr>
              <w:t>Teacher</w:t>
            </w:r>
            <w:r w:rsidR="00820248">
              <w:rPr>
                <w:sz w:val="20"/>
                <w:szCs w:val="20"/>
              </w:rPr>
              <w:t xml:space="preserve"> can see </w:t>
            </w:r>
            <w:r w:rsidR="006E4513">
              <w:rPr>
                <w:sz w:val="20"/>
                <w:szCs w:val="20"/>
              </w:rPr>
              <w:t xml:space="preserve">statistic data </w:t>
            </w:r>
            <w:r w:rsidR="00F806B7">
              <w:rPr>
                <w:sz w:val="20"/>
                <w:szCs w:val="20"/>
              </w:rPr>
              <w:t>about students participation</w:t>
            </w:r>
          </w:p>
        </w:tc>
        <w:tc>
          <w:tcPr>
            <w:tcW w:w="1080" w:type="dxa"/>
            <w:tcMar>
              <w:top w:w="58" w:type="dxa"/>
              <w:bottom w:w="58" w:type="dxa"/>
            </w:tcMar>
          </w:tcPr>
          <w:p w14:paraId="3D6B10D5" w14:textId="77777777" w:rsidR="00820248" w:rsidRDefault="00820248" w:rsidP="00446EDA">
            <w:pPr>
              <w:spacing w:after="0"/>
              <w:rPr>
                <w:sz w:val="20"/>
                <w:szCs w:val="20"/>
              </w:rPr>
            </w:pPr>
            <w:r>
              <w:rPr>
                <w:sz w:val="20"/>
                <w:szCs w:val="20"/>
              </w:rPr>
              <w:t>1</w:t>
            </w:r>
          </w:p>
        </w:tc>
      </w:tr>
      <w:tr w:rsidR="00F806B7" w14:paraId="2AF2DE60" w14:textId="77777777" w:rsidTr="00446EDA">
        <w:trPr>
          <w:trHeight w:val="144"/>
        </w:trPr>
        <w:tc>
          <w:tcPr>
            <w:tcW w:w="8730" w:type="dxa"/>
            <w:tcMar>
              <w:top w:w="58" w:type="dxa"/>
              <w:bottom w:w="58" w:type="dxa"/>
            </w:tcMar>
          </w:tcPr>
          <w:p w14:paraId="565A508D" w14:textId="4249D11B" w:rsidR="00F806B7" w:rsidRDefault="00F806B7" w:rsidP="00F806B7">
            <w:pPr>
              <w:spacing w:after="0"/>
              <w:rPr>
                <w:sz w:val="20"/>
                <w:szCs w:val="20"/>
              </w:rPr>
            </w:pPr>
            <w:r>
              <w:rPr>
                <w:sz w:val="20"/>
                <w:szCs w:val="20"/>
              </w:rPr>
              <w:lastRenderedPageBreak/>
              <w:t>Teacher can see statistic data about exercise scores</w:t>
            </w:r>
          </w:p>
        </w:tc>
        <w:tc>
          <w:tcPr>
            <w:tcW w:w="1080" w:type="dxa"/>
            <w:tcMar>
              <w:top w:w="58" w:type="dxa"/>
              <w:bottom w:w="58" w:type="dxa"/>
            </w:tcMar>
          </w:tcPr>
          <w:p w14:paraId="61D1067D" w14:textId="24E7D68C" w:rsidR="00F806B7" w:rsidRDefault="00F806B7" w:rsidP="00446EDA">
            <w:pPr>
              <w:spacing w:after="0"/>
              <w:rPr>
                <w:sz w:val="20"/>
                <w:szCs w:val="20"/>
              </w:rPr>
            </w:pPr>
            <w:r>
              <w:rPr>
                <w:sz w:val="20"/>
                <w:szCs w:val="20"/>
              </w:rPr>
              <w:t>1</w:t>
            </w:r>
          </w:p>
        </w:tc>
      </w:tr>
      <w:tr w:rsidR="00F806B7" w14:paraId="0BCC74B2" w14:textId="77777777" w:rsidTr="00446EDA">
        <w:trPr>
          <w:trHeight w:val="144"/>
        </w:trPr>
        <w:tc>
          <w:tcPr>
            <w:tcW w:w="8730" w:type="dxa"/>
            <w:tcMar>
              <w:top w:w="58" w:type="dxa"/>
              <w:bottom w:w="58" w:type="dxa"/>
            </w:tcMar>
          </w:tcPr>
          <w:p w14:paraId="0E45D87D" w14:textId="3DA57A1A" w:rsidR="00F806B7" w:rsidRDefault="00F806B7" w:rsidP="00F806B7">
            <w:pPr>
              <w:spacing w:after="0"/>
              <w:rPr>
                <w:sz w:val="20"/>
                <w:szCs w:val="20"/>
              </w:rPr>
            </w:pPr>
            <w:r>
              <w:rPr>
                <w:sz w:val="20"/>
                <w:szCs w:val="20"/>
              </w:rPr>
              <w:t>Teacher can modify an exercise</w:t>
            </w:r>
          </w:p>
        </w:tc>
        <w:tc>
          <w:tcPr>
            <w:tcW w:w="1080" w:type="dxa"/>
            <w:tcMar>
              <w:top w:w="58" w:type="dxa"/>
              <w:bottom w:w="58" w:type="dxa"/>
            </w:tcMar>
          </w:tcPr>
          <w:p w14:paraId="288EDD4C" w14:textId="1049FC15" w:rsidR="00F806B7" w:rsidRDefault="00F806B7" w:rsidP="00446EDA">
            <w:pPr>
              <w:spacing w:after="0"/>
              <w:rPr>
                <w:sz w:val="20"/>
                <w:szCs w:val="20"/>
              </w:rPr>
            </w:pPr>
            <w:r>
              <w:rPr>
                <w:sz w:val="20"/>
                <w:szCs w:val="20"/>
              </w:rPr>
              <w:t>1</w:t>
            </w:r>
          </w:p>
        </w:tc>
      </w:tr>
      <w:tr w:rsidR="00446EDA" w14:paraId="4BA7F4AE" w14:textId="77777777" w:rsidTr="00446EDA">
        <w:trPr>
          <w:trHeight w:val="144"/>
        </w:trPr>
        <w:tc>
          <w:tcPr>
            <w:tcW w:w="8730" w:type="dxa"/>
            <w:tcMar>
              <w:top w:w="58" w:type="dxa"/>
              <w:bottom w:w="58" w:type="dxa"/>
            </w:tcMar>
          </w:tcPr>
          <w:p w14:paraId="4DD10C72" w14:textId="4D5F95FC" w:rsidR="00446EDA" w:rsidRDefault="00446EDA" w:rsidP="00DE0424">
            <w:pPr>
              <w:spacing w:after="0"/>
              <w:rPr>
                <w:sz w:val="20"/>
                <w:szCs w:val="20"/>
              </w:rPr>
            </w:pPr>
            <w:r>
              <w:rPr>
                <w:sz w:val="20"/>
                <w:szCs w:val="20"/>
              </w:rPr>
              <w:t>Teacher can delete exercise</w:t>
            </w:r>
            <w:r w:rsidR="00DE0424">
              <w:rPr>
                <w:sz w:val="20"/>
                <w:szCs w:val="20"/>
              </w:rPr>
              <w:t>s</w:t>
            </w:r>
            <w:r w:rsidR="00CD48BD">
              <w:rPr>
                <w:sz w:val="20"/>
                <w:szCs w:val="20"/>
              </w:rPr>
              <w:t xml:space="preserve"> from a group</w:t>
            </w:r>
          </w:p>
        </w:tc>
        <w:tc>
          <w:tcPr>
            <w:tcW w:w="1080" w:type="dxa"/>
            <w:tcMar>
              <w:top w:w="58" w:type="dxa"/>
              <w:bottom w:w="58" w:type="dxa"/>
            </w:tcMar>
          </w:tcPr>
          <w:p w14:paraId="67D75A16" w14:textId="18E1E341" w:rsidR="00446EDA" w:rsidRDefault="00F42014" w:rsidP="00446EDA">
            <w:pPr>
              <w:spacing w:after="0"/>
              <w:rPr>
                <w:sz w:val="20"/>
                <w:szCs w:val="20"/>
              </w:rPr>
            </w:pPr>
            <w:r>
              <w:rPr>
                <w:sz w:val="20"/>
                <w:szCs w:val="20"/>
              </w:rPr>
              <w:t>2</w:t>
            </w:r>
          </w:p>
        </w:tc>
      </w:tr>
      <w:tr w:rsidR="00F42014" w14:paraId="6BC85327" w14:textId="77777777" w:rsidTr="00446EDA">
        <w:trPr>
          <w:trHeight w:val="144"/>
        </w:trPr>
        <w:tc>
          <w:tcPr>
            <w:tcW w:w="8730" w:type="dxa"/>
            <w:tcMar>
              <w:top w:w="58" w:type="dxa"/>
              <w:bottom w:w="58" w:type="dxa"/>
            </w:tcMar>
          </w:tcPr>
          <w:p w14:paraId="72370C23" w14:textId="0D5BF20C" w:rsidR="00F42014" w:rsidRDefault="00F42014" w:rsidP="00F806B7">
            <w:pPr>
              <w:spacing w:after="0"/>
              <w:rPr>
                <w:sz w:val="20"/>
                <w:szCs w:val="20"/>
              </w:rPr>
            </w:pPr>
            <w:r>
              <w:rPr>
                <w:sz w:val="20"/>
                <w:szCs w:val="20"/>
              </w:rPr>
              <w:t>Teacher can receive a</w:t>
            </w:r>
            <w:r w:rsidR="0085062B">
              <w:rPr>
                <w:sz w:val="20"/>
                <w:szCs w:val="20"/>
              </w:rPr>
              <w:t>n</w:t>
            </w:r>
            <w:r>
              <w:rPr>
                <w:sz w:val="20"/>
                <w:szCs w:val="20"/>
              </w:rPr>
              <w:t xml:space="preserve"> </w:t>
            </w:r>
            <w:r w:rsidR="0085062B">
              <w:rPr>
                <w:sz w:val="20"/>
                <w:szCs w:val="20"/>
              </w:rPr>
              <w:t xml:space="preserve">offline </w:t>
            </w:r>
            <w:r w:rsidR="00F806B7">
              <w:rPr>
                <w:sz w:val="20"/>
                <w:szCs w:val="20"/>
              </w:rPr>
              <w:t>message</w:t>
            </w:r>
            <w:r>
              <w:rPr>
                <w:sz w:val="20"/>
                <w:szCs w:val="20"/>
              </w:rPr>
              <w:t xml:space="preserve"> </w:t>
            </w:r>
            <w:r w:rsidR="00F806B7">
              <w:rPr>
                <w:sz w:val="20"/>
                <w:szCs w:val="20"/>
              </w:rPr>
              <w:t xml:space="preserve">with a </w:t>
            </w:r>
            <w:r>
              <w:rPr>
                <w:sz w:val="20"/>
                <w:szCs w:val="20"/>
              </w:rPr>
              <w:t xml:space="preserve">specific exercise </w:t>
            </w:r>
            <w:r w:rsidR="00F806B7">
              <w:rPr>
                <w:sz w:val="20"/>
                <w:szCs w:val="20"/>
              </w:rPr>
              <w:t>attached from student</w:t>
            </w:r>
          </w:p>
        </w:tc>
        <w:tc>
          <w:tcPr>
            <w:tcW w:w="1080" w:type="dxa"/>
            <w:tcMar>
              <w:top w:w="58" w:type="dxa"/>
              <w:bottom w:w="58" w:type="dxa"/>
            </w:tcMar>
          </w:tcPr>
          <w:p w14:paraId="44D99F7D" w14:textId="63E96787" w:rsidR="00F42014" w:rsidRDefault="00F42014" w:rsidP="00446EDA">
            <w:pPr>
              <w:spacing w:after="0"/>
              <w:rPr>
                <w:sz w:val="20"/>
                <w:szCs w:val="20"/>
              </w:rPr>
            </w:pPr>
            <w:r>
              <w:rPr>
                <w:sz w:val="20"/>
                <w:szCs w:val="20"/>
              </w:rPr>
              <w:t>2</w:t>
            </w:r>
          </w:p>
        </w:tc>
      </w:tr>
      <w:tr w:rsidR="00F42014" w14:paraId="47581A5B" w14:textId="77777777" w:rsidTr="00446EDA">
        <w:trPr>
          <w:trHeight w:val="144"/>
        </w:trPr>
        <w:tc>
          <w:tcPr>
            <w:tcW w:w="8730" w:type="dxa"/>
            <w:tcMar>
              <w:top w:w="58" w:type="dxa"/>
              <w:bottom w:w="58" w:type="dxa"/>
            </w:tcMar>
          </w:tcPr>
          <w:p w14:paraId="46987CAE" w14:textId="3BC52A07" w:rsidR="00F42014" w:rsidRDefault="00F42014" w:rsidP="00446EDA">
            <w:pPr>
              <w:spacing w:after="0"/>
              <w:rPr>
                <w:sz w:val="20"/>
                <w:szCs w:val="20"/>
              </w:rPr>
            </w:pPr>
            <w:r>
              <w:rPr>
                <w:sz w:val="20"/>
                <w:szCs w:val="20"/>
              </w:rPr>
              <w:t xml:space="preserve">Teacher can reply back to </w:t>
            </w:r>
            <w:r w:rsidR="0085062B">
              <w:rPr>
                <w:sz w:val="20"/>
                <w:szCs w:val="20"/>
              </w:rPr>
              <w:t xml:space="preserve">one </w:t>
            </w:r>
            <w:r>
              <w:rPr>
                <w:sz w:val="20"/>
                <w:szCs w:val="20"/>
              </w:rPr>
              <w:t xml:space="preserve">student as </w:t>
            </w:r>
            <w:r w:rsidR="0085062B">
              <w:rPr>
                <w:sz w:val="20"/>
                <w:szCs w:val="20"/>
              </w:rPr>
              <w:t xml:space="preserve">private </w:t>
            </w:r>
            <w:r>
              <w:rPr>
                <w:sz w:val="20"/>
                <w:szCs w:val="20"/>
              </w:rPr>
              <w:t>message</w:t>
            </w:r>
          </w:p>
        </w:tc>
        <w:tc>
          <w:tcPr>
            <w:tcW w:w="1080" w:type="dxa"/>
            <w:tcMar>
              <w:top w:w="58" w:type="dxa"/>
              <w:bottom w:w="58" w:type="dxa"/>
            </w:tcMar>
          </w:tcPr>
          <w:p w14:paraId="62F40B08" w14:textId="3267088D" w:rsidR="00F42014" w:rsidRDefault="00F42014" w:rsidP="00446EDA">
            <w:pPr>
              <w:spacing w:after="0"/>
              <w:rPr>
                <w:sz w:val="20"/>
                <w:szCs w:val="20"/>
              </w:rPr>
            </w:pPr>
            <w:r>
              <w:rPr>
                <w:sz w:val="20"/>
                <w:szCs w:val="20"/>
              </w:rPr>
              <w:t>2</w:t>
            </w:r>
          </w:p>
        </w:tc>
      </w:tr>
      <w:tr w:rsidR="00F806B7" w14:paraId="35B813CD" w14:textId="77777777" w:rsidTr="00446EDA">
        <w:trPr>
          <w:trHeight w:val="144"/>
        </w:trPr>
        <w:tc>
          <w:tcPr>
            <w:tcW w:w="8730" w:type="dxa"/>
            <w:tcMar>
              <w:top w:w="58" w:type="dxa"/>
              <w:bottom w:w="58" w:type="dxa"/>
            </w:tcMar>
          </w:tcPr>
          <w:p w14:paraId="56C693B0" w14:textId="71DC6873" w:rsidR="00F806B7" w:rsidRDefault="00F806B7" w:rsidP="00446EDA">
            <w:pPr>
              <w:spacing w:after="0"/>
              <w:rPr>
                <w:sz w:val="20"/>
                <w:szCs w:val="20"/>
              </w:rPr>
            </w:pPr>
            <w:r>
              <w:rPr>
                <w:sz w:val="20"/>
                <w:szCs w:val="20"/>
              </w:rPr>
              <w:t>Teacher can forward a message to another student</w:t>
            </w:r>
          </w:p>
        </w:tc>
        <w:tc>
          <w:tcPr>
            <w:tcW w:w="1080" w:type="dxa"/>
            <w:tcMar>
              <w:top w:w="58" w:type="dxa"/>
              <w:bottom w:w="58" w:type="dxa"/>
            </w:tcMar>
          </w:tcPr>
          <w:p w14:paraId="1B1CAA25" w14:textId="2FA000D6" w:rsidR="00F806B7" w:rsidRDefault="00F806B7" w:rsidP="00446EDA">
            <w:pPr>
              <w:spacing w:after="0"/>
              <w:rPr>
                <w:sz w:val="20"/>
                <w:szCs w:val="20"/>
              </w:rPr>
            </w:pPr>
            <w:r>
              <w:rPr>
                <w:sz w:val="20"/>
                <w:szCs w:val="20"/>
              </w:rPr>
              <w:t>2</w:t>
            </w:r>
          </w:p>
        </w:tc>
      </w:tr>
      <w:tr w:rsidR="0085062B" w14:paraId="73AFA460" w14:textId="77777777" w:rsidTr="00446EDA">
        <w:trPr>
          <w:trHeight w:val="144"/>
        </w:trPr>
        <w:tc>
          <w:tcPr>
            <w:tcW w:w="8730" w:type="dxa"/>
            <w:tcMar>
              <w:top w:w="58" w:type="dxa"/>
              <w:bottom w:w="58" w:type="dxa"/>
            </w:tcMar>
          </w:tcPr>
          <w:p w14:paraId="0AA7EB41" w14:textId="079508F8" w:rsidR="0085062B" w:rsidRDefault="0085062B" w:rsidP="00F806B7">
            <w:pPr>
              <w:spacing w:after="0"/>
              <w:rPr>
                <w:sz w:val="20"/>
                <w:szCs w:val="20"/>
              </w:rPr>
            </w:pPr>
            <w:r>
              <w:rPr>
                <w:sz w:val="20"/>
                <w:szCs w:val="20"/>
              </w:rPr>
              <w:t xml:space="preserve">Teacher can forward a </w:t>
            </w:r>
            <w:r w:rsidR="00F806B7">
              <w:rPr>
                <w:sz w:val="20"/>
                <w:szCs w:val="20"/>
              </w:rPr>
              <w:t>message to all students</w:t>
            </w:r>
          </w:p>
        </w:tc>
        <w:tc>
          <w:tcPr>
            <w:tcW w:w="1080" w:type="dxa"/>
            <w:tcMar>
              <w:top w:w="58" w:type="dxa"/>
              <w:bottom w:w="58" w:type="dxa"/>
            </w:tcMar>
          </w:tcPr>
          <w:p w14:paraId="66F8D927" w14:textId="24E111C7" w:rsidR="0085062B" w:rsidRDefault="0085062B" w:rsidP="00446EDA">
            <w:pPr>
              <w:spacing w:after="0"/>
              <w:rPr>
                <w:sz w:val="20"/>
                <w:szCs w:val="20"/>
              </w:rPr>
            </w:pPr>
            <w:r>
              <w:rPr>
                <w:sz w:val="20"/>
                <w:szCs w:val="20"/>
              </w:rPr>
              <w:t>2</w:t>
            </w:r>
          </w:p>
        </w:tc>
      </w:tr>
      <w:tr w:rsidR="0085062B" w14:paraId="10929DD9" w14:textId="77777777" w:rsidTr="00446EDA">
        <w:trPr>
          <w:trHeight w:val="144"/>
        </w:trPr>
        <w:tc>
          <w:tcPr>
            <w:tcW w:w="8730" w:type="dxa"/>
            <w:tcMar>
              <w:top w:w="58" w:type="dxa"/>
              <w:bottom w:w="58" w:type="dxa"/>
            </w:tcMar>
          </w:tcPr>
          <w:p w14:paraId="0B1B9464" w14:textId="284CCB5D" w:rsidR="0085062B" w:rsidRDefault="0085062B" w:rsidP="00446EDA">
            <w:pPr>
              <w:spacing w:after="0"/>
              <w:rPr>
                <w:sz w:val="20"/>
                <w:szCs w:val="20"/>
              </w:rPr>
            </w:pPr>
            <w:r>
              <w:rPr>
                <w:sz w:val="20"/>
                <w:szCs w:val="20"/>
              </w:rPr>
              <w:t>Teacher can select if students can see correct answers after completing whole series</w:t>
            </w:r>
            <w:r w:rsidR="00F806B7">
              <w:rPr>
                <w:sz w:val="20"/>
                <w:szCs w:val="20"/>
              </w:rPr>
              <w:t xml:space="preserve"> or not</w:t>
            </w:r>
          </w:p>
        </w:tc>
        <w:tc>
          <w:tcPr>
            <w:tcW w:w="1080" w:type="dxa"/>
            <w:tcMar>
              <w:top w:w="58" w:type="dxa"/>
              <w:bottom w:w="58" w:type="dxa"/>
            </w:tcMar>
          </w:tcPr>
          <w:p w14:paraId="3C187022" w14:textId="758136AA" w:rsidR="0085062B" w:rsidRDefault="0085062B" w:rsidP="00446EDA">
            <w:pPr>
              <w:spacing w:after="0"/>
              <w:rPr>
                <w:sz w:val="20"/>
                <w:szCs w:val="20"/>
              </w:rPr>
            </w:pPr>
            <w:r>
              <w:rPr>
                <w:sz w:val="20"/>
                <w:szCs w:val="20"/>
              </w:rPr>
              <w:t>2</w:t>
            </w:r>
          </w:p>
        </w:tc>
      </w:tr>
      <w:tr w:rsidR="00325442" w14:paraId="3352DE28" w14:textId="77777777" w:rsidTr="00446EDA">
        <w:trPr>
          <w:trHeight w:val="144"/>
        </w:trPr>
        <w:tc>
          <w:tcPr>
            <w:tcW w:w="8730" w:type="dxa"/>
            <w:tcMar>
              <w:top w:w="58" w:type="dxa"/>
              <w:bottom w:w="58" w:type="dxa"/>
            </w:tcMar>
          </w:tcPr>
          <w:p w14:paraId="1EB22360" w14:textId="555A8652" w:rsidR="00325442" w:rsidRDefault="00325442" w:rsidP="00446EDA">
            <w:pPr>
              <w:spacing w:after="0"/>
              <w:rPr>
                <w:sz w:val="20"/>
                <w:szCs w:val="20"/>
              </w:rPr>
            </w:pPr>
            <w:r>
              <w:rPr>
                <w:sz w:val="20"/>
                <w:szCs w:val="20"/>
              </w:rPr>
              <w:t xml:space="preserve">Teacher can receive a general message </w:t>
            </w:r>
            <w:r w:rsidR="00F806B7">
              <w:rPr>
                <w:sz w:val="20"/>
                <w:szCs w:val="20"/>
              </w:rPr>
              <w:t xml:space="preserve">without attachment </w:t>
            </w:r>
            <w:r>
              <w:rPr>
                <w:sz w:val="20"/>
                <w:szCs w:val="20"/>
              </w:rPr>
              <w:t>from student</w:t>
            </w:r>
          </w:p>
        </w:tc>
        <w:tc>
          <w:tcPr>
            <w:tcW w:w="1080" w:type="dxa"/>
            <w:tcMar>
              <w:top w:w="58" w:type="dxa"/>
              <w:bottom w:w="58" w:type="dxa"/>
            </w:tcMar>
          </w:tcPr>
          <w:p w14:paraId="3303C96B" w14:textId="3A52004E" w:rsidR="00325442" w:rsidRDefault="00325442" w:rsidP="00446EDA">
            <w:pPr>
              <w:spacing w:after="0"/>
              <w:rPr>
                <w:sz w:val="20"/>
                <w:szCs w:val="20"/>
              </w:rPr>
            </w:pPr>
            <w:r>
              <w:rPr>
                <w:sz w:val="20"/>
                <w:szCs w:val="20"/>
              </w:rPr>
              <w:t>3</w:t>
            </w:r>
          </w:p>
        </w:tc>
      </w:tr>
      <w:tr w:rsidR="0085062B" w14:paraId="5A84A044" w14:textId="77777777" w:rsidTr="00446EDA">
        <w:trPr>
          <w:trHeight w:val="144"/>
        </w:trPr>
        <w:tc>
          <w:tcPr>
            <w:tcW w:w="8730" w:type="dxa"/>
            <w:tcMar>
              <w:top w:w="58" w:type="dxa"/>
              <w:bottom w:w="58" w:type="dxa"/>
            </w:tcMar>
          </w:tcPr>
          <w:p w14:paraId="1B15C936" w14:textId="18FEF7A9" w:rsidR="0085062B" w:rsidRDefault="0085062B" w:rsidP="00446EDA">
            <w:pPr>
              <w:spacing w:after="0"/>
              <w:rPr>
                <w:sz w:val="20"/>
                <w:szCs w:val="20"/>
              </w:rPr>
            </w:pPr>
            <w:r>
              <w:rPr>
                <w:sz w:val="20"/>
                <w:szCs w:val="20"/>
              </w:rPr>
              <w:t>Teacher can save his comment to a given exercise</w:t>
            </w:r>
          </w:p>
        </w:tc>
        <w:tc>
          <w:tcPr>
            <w:tcW w:w="1080" w:type="dxa"/>
            <w:tcMar>
              <w:top w:w="58" w:type="dxa"/>
              <w:bottom w:w="58" w:type="dxa"/>
            </w:tcMar>
          </w:tcPr>
          <w:p w14:paraId="2DD4DF3B" w14:textId="086FC732" w:rsidR="0085062B" w:rsidRDefault="0085062B" w:rsidP="00446EDA">
            <w:pPr>
              <w:spacing w:after="0"/>
              <w:rPr>
                <w:sz w:val="20"/>
                <w:szCs w:val="20"/>
              </w:rPr>
            </w:pPr>
            <w:r>
              <w:rPr>
                <w:sz w:val="20"/>
                <w:szCs w:val="20"/>
              </w:rPr>
              <w:t>3</w:t>
            </w:r>
          </w:p>
        </w:tc>
      </w:tr>
      <w:tr w:rsidR="00627876" w14:paraId="206BB0E4" w14:textId="77777777" w:rsidTr="00446EDA">
        <w:trPr>
          <w:trHeight w:val="144"/>
        </w:trPr>
        <w:tc>
          <w:tcPr>
            <w:tcW w:w="8730" w:type="dxa"/>
            <w:tcMar>
              <w:top w:w="58" w:type="dxa"/>
              <w:bottom w:w="58" w:type="dxa"/>
            </w:tcMar>
          </w:tcPr>
          <w:p w14:paraId="1BD3ABCD" w14:textId="77428EB7" w:rsidR="00627876" w:rsidRDefault="00627876" w:rsidP="00446EDA">
            <w:pPr>
              <w:spacing w:after="0"/>
              <w:rPr>
                <w:sz w:val="20"/>
                <w:szCs w:val="20"/>
              </w:rPr>
            </w:pPr>
            <w:r>
              <w:rPr>
                <w:sz w:val="20"/>
                <w:szCs w:val="20"/>
              </w:rPr>
              <w:t>Teacher can randomly generate pseudo-exam</w:t>
            </w:r>
            <w:r w:rsidR="00145F05">
              <w:rPr>
                <w:sz w:val="20"/>
                <w:szCs w:val="20"/>
              </w:rPr>
              <w:t>s</w:t>
            </w:r>
            <w:r>
              <w:rPr>
                <w:sz w:val="20"/>
                <w:szCs w:val="20"/>
              </w:rPr>
              <w:t xml:space="preserve"> </w:t>
            </w:r>
            <w:r>
              <w:rPr>
                <w:sz w:val="20"/>
                <w:szCs w:val="20"/>
              </w:rPr>
              <w:t>模拟考卷</w:t>
            </w:r>
            <w:r>
              <w:rPr>
                <w:rFonts w:eastAsia="宋体" w:hint="eastAsia"/>
                <w:sz w:val="20"/>
                <w:szCs w:val="20"/>
                <w:lang w:eastAsia="zh-CN"/>
              </w:rPr>
              <w:t xml:space="preserve"> </w:t>
            </w:r>
            <w:r>
              <w:rPr>
                <w:sz w:val="20"/>
                <w:szCs w:val="20"/>
              </w:rPr>
              <w:t>from existing historical exams</w:t>
            </w:r>
          </w:p>
        </w:tc>
        <w:tc>
          <w:tcPr>
            <w:tcW w:w="1080" w:type="dxa"/>
            <w:tcMar>
              <w:top w:w="58" w:type="dxa"/>
              <w:bottom w:w="58" w:type="dxa"/>
            </w:tcMar>
          </w:tcPr>
          <w:p w14:paraId="22729285" w14:textId="0CDFD5AD" w:rsidR="00627876" w:rsidRDefault="00F806B7" w:rsidP="00446EDA">
            <w:pPr>
              <w:spacing w:after="0"/>
              <w:rPr>
                <w:sz w:val="20"/>
                <w:szCs w:val="20"/>
              </w:rPr>
            </w:pPr>
            <w:r>
              <w:rPr>
                <w:sz w:val="20"/>
                <w:szCs w:val="20"/>
              </w:rPr>
              <w:t>2</w:t>
            </w:r>
          </w:p>
        </w:tc>
      </w:tr>
      <w:tr w:rsidR="00F806B7" w14:paraId="01E99D98" w14:textId="77777777" w:rsidTr="00446EDA">
        <w:trPr>
          <w:trHeight w:val="144"/>
        </w:trPr>
        <w:tc>
          <w:tcPr>
            <w:tcW w:w="8730" w:type="dxa"/>
            <w:tcMar>
              <w:top w:w="58" w:type="dxa"/>
              <w:bottom w:w="58" w:type="dxa"/>
            </w:tcMar>
          </w:tcPr>
          <w:p w14:paraId="499D610E" w14:textId="6709B59E" w:rsidR="00F806B7" w:rsidRDefault="00F806B7" w:rsidP="00DE0424">
            <w:pPr>
              <w:spacing w:after="0"/>
              <w:rPr>
                <w:sz w:val="20"/>
                <w:szCs w:val="20"/>
              </w:rPr>
            </w:pPr>
            <w:r>
              <w:rPr>
                <w:sz w:val="20"/>
                <w:szCs w:val="20"/>
              </w:rPr>
              <w:t>Teacher can recall back exercises distributed to students</w:t>
            </w:r>
          </w:p>
        </w:tc>
        <w:tc>
          <w:tcPr>
            <w:tcW w:w="1080" w:type="dxa"/>
            <w:tcMar>
              <w:top w:w="58" w:type="dxa"/>
              <w:bottom w:w="58" w:type="dxa"/>
            </w:tcMar>
          </w:tcPr>
          <w:p w14:paraId="35A123DD" w14:textId="1DFFC3C7" w:rsidR="00F806B7" w:rsidRDefault="00F806B7" w:rsidP="00446EDA">
            <w:pPr>
              <w:spacing w:after="0"/>
              <w:rPr>
                <w:sz w:val="20"/>
                <w:szCs w:val="20"/>
              </w:rPr>
            </w:pPr>
            <w:r>
              <w:rPr>
                <w:sz w:val="20"/>
                <w:szCs w:val="20"/>
              </w:rPr>
              <w:t>2</w:t>
            </w:r>
          </w:p>
        </w:tc>
      </w:tr>
      <w:tr w:rsidR="00FB03D1" w14:paraId="11B01AFB" w14:textId="77777777" w:rsidTr="00446EDA">
        <w:trPr>
          <w:trHeight w:val="144"/>
        </w:trPr>
        <w:tc>
          <w:tcPr>
            <w:tcW w:w="8730" w:type="dxa"/>
            <w:tcMar>
              <w:top w:w="58" w:type="dxa"/>
              <w:bottom w:w="58" w:type="dxa"/>
            </w:tcMar>
          </w:tcPr>
          <w:p w14:paraId="20946ADF" w14:textId="41C701B5" w:rsidR="00FB03D1" w:rsidRPr="00FB03D1" w:rsidRDefault="00FB03D1" w:rsidP="00DE0424">
            <w:pPr>
              <w:spacing w:after="0"/>
              <w:rPr>
                <w:rFonts w:eastAsia="宋体"/>
                <w:sz w:val="20"/>
                <w:szCs w:val="20"/>
                <w:highlight w:val="yellow"/>
                <w:lang w:eastAsia="zh-CN"/>
              </w:rPr>
            </w:pPr>
            <w:r w:rsidRPr="00FB03D1">
              <w:rPr>
                <w:rFonts w:eastAsia="宋体"/>
                <w:sz w:val="20"/>
                <w:szCs w:val="20"/>
                <w:highlight w:val="yellow"/>
                <w:lang w:eastAsia="zh-CN"/>
              </w:rPr>
              <w:t>T</w:t>
            </w:r>
            <w:r w:rsidRPr="00FB03D1">
              <w:rPr>
                <w:rFonts w:eastAsia="宋体" w:hint="eastAsia"/>
                <w:sz w:val="20"/>
                <w:szCs w:val="20"/>
                <w:highlight w:val="yellow"/>
                <w:lang w:eastAsia="zh-CN"/>
              </w:rPr>
              <w:t xml:space="preserve">eacher </w:t>
            </w:r>
            <w:r w:rsidRPr="00FB03D1">
              <w:rPr>
                <w:rFonts w:eastAsia="宋体"/>
                <w:sz w:val="20"/>
                <w:szCs w:val="20"/>
                <w:highlight w:val="yellow"/>
                <w:lang w:eastAsia="zh-CN"/>
              </w:rPr>
              <w:t>can use scanner or camera to upload exercises (to be covered in Auto-upload spec)</w:t>
            </w:r>
          </w:p>
        </w:tc>
        <w:tc>
          <w:tcPr>
            <w:tcW w:w="1080" w:type="dxa"/>
            <w:tcMar>
              <w:top w:w="58" w:type="dxa"/>
              <w:bottom w:w="58" w:type="dxa"/>
            </w:tcMar>
          </w:tcPr>
          <w:p w14:paraId="78D4AAF9" w14:textId="148808D1" w:rsidR="00FB03D1" w:rsidRPr="00FB03D1" w:rsidRDefault="00FB03D1" w:rsidP="00446EDA">
            <w:pPr>
              <w:spacing w:after="0"/>
              <w:rPr>
                <w:rFonts w:eastAsia="宋体"/>
                <w:sz w:val="20"/>
                <w:szCs w:val="20"/>
                <w:lang w:eastAsia="zh-CN"/>
              </w:rPr>
            </w:pPr>
            <w:r w:rsidRPr="00FB03D1">
              <w:rPr>
                <w:rFonts w:eastAsia="宋体" w:hint="eastAsia"/>
                <w:sz w:val="20"/>
                <w:szCs w:val="20"/>
                <w:highlight w:val="yellow"/>
                <w:lang w:eastAsia="zh-CN"/>
              </w:rPr>
              <w:t>2</w:t>
            </w:r>
          </w:p>
        </w:tc>
      </w:tr>
    </w:tbl>
    <w:p w14:paraId="0BFF0C4A" w14:textId="5A531A75" w:rsidR="00880EDA" w:rsidRDefault="0033099B" w:rsidP="0033099B">
      <w:pPr>
        <w:pStyle w:val="Heading2"/>
        <w:numPr>
          <w:ilvl w:val="0"/>
          <w:numId w:val="0"/>
        </w:numPr>
        <w:ind w:left="360"/>
      </w:pPr>
      <w:r>
        <w:t xml:space="preserve">Following are goals for student persona. Definition of priority are: Pri1 must have, priority2 nice to have, and Priority 3 ok to cut. </w:t>
      </w:r>
    </w:p>
    <w:tbl>
      <w:tblPr>
        <w:tblStyle w:val="Wind8ws"/>
        <w:tblW w:w="9810" w:type="dxa"/>
        <w:tblInd w:w="720" w:type="dxa"/>
        <w:tblLook w:val="04A0" w:firstRow="1" w:lastRow="0" w:firstColumn="1" w:lastColumn="0" w:noHBand="0" w:noVBand="1"/>
      </w:tblPr>
      <w:tblGrid>
        <w:gridCol w:w="8730"/>
        <w:gridCol w:w="1080"/>
      </w:tblGrid>
      <w:tr w:rsidR="00880EDA" w14:paraId="39DAD0CF" w14:textId="77777777" w:rsidTr="00E0772E">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6D11B15F" w14:textId="396301E6" w:rsidR="00880EDA" w:rsidRPr="001C301F" w:rsidRDefault="00880EDA" w:rsidP="00F806B7">
            <w:pPr>
              <w:spacing w:after="0"/>
              <w:rPr>
                <w:rFonts w:cs="Segoe UI"/>
                <w:b w:val="0"/>
                <w:bCs/>
                <w:szCs w:val="20"/>
              </w:rPr>
            </w:pPr>
            <w:r>
              <w:rPr>
                <w:rFonts w:cs="Segoe UI"/>
                <w:b w:val="0"/>
                <w:bCs/>
                <w:szCs w:val="20"/>
              </w:rPr>
              <w:t>Goal</w:t>
            </w:r>
            <w:r w:rsidR="008471B7">
              <w:rPr>
                <w:rFonts w:cs="Segoe UI"/>
                <w:b w:val="0"/>
                <w:bCs/>
                <w:szCs w:val="20"/>
              </w:rPr>
              <w:t>s</w:t>
            </w:r>
            <w:r w:rsidR="00820248">
              <w:rPr>
                <w:rFonts w:cs="Segoe UI"/>
                <w:b w:val="0"/>
                <w:bCs/>
                <w:szCs w:val="20"/>
              </w:rPr>
              <w:t xml:space="preserve"> for Students</w:t>
            </w:r>
          </w:p>
        </w:tc>
        <w:tc>
          <w:tcPr>
            <w:tcW w:w="1080" w:type="dxa"/>
            <w:tcMar>
              <w:top w:w="58" w:type="dxa"/>
              <w:bottom w:w="58" w:type="dxa"/>
            </w:tcMar>
          </w:tcPr>
          <w:p w14:paraId="3BC619DC" w14:textId="77777777" w:rsidR="00880EDA" w:rsidRPr="001C301F" w:rsidRDefault="00880EDA" w:rsidP="00A72BA6">
            <w:pPr>
              <w:spacing w:after="0"/>
              <w:rPr>
                <w:rFonts w:cs="Segoe UI"/>
                <w:b w:val="0"/>
                <w:bCs/>
                <w:szCs w:val="20"/>
              </w:rPr>
            </w:pPr>
            <w:r w:rsidRPr="001C301F">
              <w:rPr>
                <w:rFonts w:cs="Segoe UI"/>
                <w:b w:val="0"/>
                <w:bCs/>
                <w:szCs w:val="20"/>
              </w:rPr>
              <w:t>Priority</w:t>
            </w:r>
          </w:p>
        </w:tc>
      </w:tr>
      <w:tr w:rsidR="00AD4BB5" w14:paraId="573A17DA" w14:textId="77777777" w:rsidTr="00E0772E">
        <w:tc>
          <w:tcPr>
            <w:tcW w:w="8730" w:type="dxa"/>
            <w:tcMar>
              <w:top w:w="58" w:type="dxa"/>
              <w:bottom w:w="58" w:type="dxa"/>
            </w:tcMar>
          </w:tcPr>
          <w:p w14:paraId="6C1DC949" w14:textId="0A820B9E" w:rsidR="00AD4BB5" w:rsidRPr="00FF2E1F" w:rsidRDefault="00747219" w:rsidP="00F806B7">
            <w:pPr>
              <w:spacing w:after="0"/>
              <w:rPr>
                <w:sz w:val="20"/>
                <w:szCs w:val="20"/>
              </w:rPr>
            </w:pPr>
            <w:r>
              <w:rPr>
                <w:sz w:val="20"/>
                <w:szCs w:val="20"/>
              </w:rPr>
              <w:t>Student can sign in with his email account or phone # registered at AF</w:t>
            </w:r>
            <w:r w:rsidR="00111326">
              <w:rPr>
                <w:sz w:val="20"/>
                <w:szCs w:val="20"/>
              </w:rPr>
              <w:t xml:space="preserve">, </w:t>
            </w:r>
            <w:r w:rsidR="00823053">
              <w:rPr>
                <w:sz w:val="20"/>
                <w:szCs w:val="20"/>
              </w:rPr>
              <w:t>and set a password</w:t>
            </w:r>
          </w:p>
        </w:tc>
        <w:tc>
          <w:tcPr>
            <w:tcW w:w="1080" w:type="dxa"/>
            <w:tcMar>
              <w:top w:w="58" w:type="dxa"/>
              <w:bottom w:w="58" w:type="dxa"/>
            </w:tcMar>
          </w:tcPr>
          <w:p w14:paraId="4DBFEED4" w14:textId="1B3B8BCE" w:rsidR="00AD4BB5" w:rsidRPr="00FF2E1F" w:rsidRDefault="0093025F" w:rsidP="00A72BA6">
            <w:pPr>
              <w:spacing w:after="0"/>
              <w:rPr>
                <w:sz w:val="20"/>
                <w:szCs w:val="20"/>
              </w:rPr>
            </w:pPr>
            <w:r w:rsidRPr="00FF2E1F">
              <w:rPr>
                <w:sz w:val="20"/>
                <w:szCs w:val="20"/>
              </w:rPr>
              <w:t>1</w:t>
            </w:r>
          </w:p>
        </w:tc>
      </w:tr>
      <w:tr w:rsidR="00823053" w14:paraId="7FC3E45A" w14:textId="77777777" w:rsidTr="00E0772E">
        <w:tc>
          <w:tcPr>
            <w:tcW w:w="8730" w:type="dxa"/>
            <w:tcMar>
              <w:top w:w="58" w:type="dxa"/>
              <w:bottom w:w="58" w:type="dxa"/>
            </w:tcMar>
          </w:tcPr>
          <w:p w14:paraId="3B8A03EB" w14:textId="0D883641" w:rsidR="00823053" w:rsidRDefault="00823053" w:rsidP="005E1E21">
            <w:pPr>
              <w:spacing w:after="0"/>
              <w:rPr>
                <w:sz w:val="20"/>
                <w:szCs w:val="20"/>
              </w:rPr>
            </w:pPr>
            <w:r>
              <w:rPr>
                <w:sz w:val="20"/>
                <w:szCs w:val="20"/>
              </w:rPr>
              <w:t xml:space="preserve">Student </w:t>
            </w:r>
            <w:r w:rsidR="005E1E21">
              <w:rPr>
                <w:sz w:val="20"/>
                <w:szCs w:val="20"/>
              </w:rPr>
              <w:t>can edit his profile info registered at AF</w:t>
            </w:r>
          </w:p>
        </w:tc>
        <w:tc>
          <w:tcPr>
            <w:tcW w:w="1080" w:type="dxa"/>
            <w:tcMar>
              <w:top w:w="58" w:type="dxa"/>
              <w:bottom w:w="58" w:type="dxa"/>
            </w:tcMar>
          </w:tcPr>
          <w:p w14:paraId="38C52FB4" w14:textId="17B1B425" w:rsidR="00823053" w:rsidRPr="00FF2E1F" w:rsidRDefault="005E1E21" w:rsidP="00A72BA6">
            <w:pPr>
              <w:spacing w:after="0"/>
              <w:rPr>
                <w:sz w:val="20"/>
                <w:szCs w:val="20"/>
              </w:rPr>
            </w:pPr>
            <w:r>
              <w:rPr>
                <w:sz w:val="20"/>
                <w:szCs w:val="20"/>
              </w:rPr>
              <w:t>2</w:t>
            </w:r>
          </w:p>
        </w:tc>
      </w:tr>
      <w:tr w:rsidR="00880EDA" w14:paraId="2CFA37F2" w14:textId="77777777" w:rsidTr="00E0772E">
        <w:trPr>
          <w:trHeight w:val="144"/>
        </w:trPr>
        <w:tc>
          <w:tcPr>
            <w:tcW w:w="8730" w:type="dxa"/>
            <w:tcMar>
              <w:top w:w="58" w:type="dxa"/>
              <w:bottom w:w="58" w:type="dxa"/>
            </w:tcMar>
          </w:tcPr>
          <w:p w14:paraId="22F78104" w14:textId="7A82C470" w:rsidR="00DB6F88" w:rsidRPr="00DB6F88" w:rsidRDefault="00747219" w:rsidP="004C2C74">
            <w:pPr>
              <w:spacing w:after="0"/>
              <w:rPr>
                <w:sz w:val="20"/>
                <w:szCs w:val="20"/>
              </w:rPr>
            </w:pPr>
            <w:r>
              <w:rPr>
                <w:sz w:val="20"/>
                <w:szCs w:val="20"/>
              </w:rPr>
              <w:t xml:space="preserve">Student can </w:t>
            </w:r>
            <w:r w:rsidR="00F806B7">
              <w:rPr>
                <w:sz w:val="20"/>
                <w:szCs w:val="20"/>
              </w:rPr>
              <w:t xml:space="preserve">select </w:t>
            </w:r>
            <w:r w:rsidR="004C2C74">
              <w:rPr>
                <w:sz w:val="20"/>
                <w:szCs w:val="20"/>
              </w:rPr>
              <w:t xml:space="preserve">an </w:t>
            </w:r>
            <w:r w:rsidR="005E1E21">
              <w:rPr>
                <w:sz w:val="20"/>
                <w:szCs w:val="20"/>
              </w:rPr>
              <w:t>exercise</w:t>
            </w:r>
            <w:r w:rsidR="004C2C74">
              <w:rPr>
                <w:sz w:val="20"/>
                <w:szCs w:val="20"/>
              </w:rPr>
              <w:t xml:space="preserve"> group or a historical exam</w:t>
            </w:r>
            <w:r w:rsidR="005E1E21">
              <w:rPr>
                <w:sz w:val="20"/>
                <w:szCs w:val="20"/>
              </w:rPr>
              <w:t xml:space="preserve"> to do</w:t>
            </w:r>
          </w:p>
        </w:tc>
        <w:tc>
          <w:tcPr>
            <w:tcW w:w="1080" w:type="dxa"/>
            <w:tcMar>
              <w:top w:w="58" w:type="dxa"/>
              <w:bottom w:w="58" w:type="dxa"/>
            </w:tcMar>
          </w:tcPr>
          <w:p w14:paraId="5AACA9C8" w14:textId="2BE947BE" w:rsidR="00880EDA" w:rsidRPr="001C301F" w:rsidRDefault="008471B7" w:rsidP="00A72BA6">
            <w:pPr>
              <w:spacing w:after="0"/>
              <w:rPr>
                <w:sz w:val="20"/>
                <w:szCs w:val="20"/>
              </w:rPr>
            </w:pPr>
            <w:r>
              <w:rPr>
                <w:sz w:val="20"/>
                <w:szCs w:val="20"/>
              </w:rPr>
              <w:t>1</w:t>
            </w:r>
          </w:p>
        </w:tc>
      </w:tr>
      <w:tr w:rsidR="0062094F" w14:paraId="0E3BB50E" w14:textId="77777777" w:rsidTr="00E0772E">
        <w:trPr>
          <w:trHeight w:val="144"/>
        </w:trPr>
        <w:tc>
          <w:tcPr>
            <w:tcW w:w="8730" w:type="dxa"/>
            <w:tcMar>
              <w:top w:w="58" w:type="dxa"/>
              <w:bottom w:w="58" w:type="dxa"/>
            </w:tcMar>
          </w:tcPr>
          <w:p w14:paraId="408798CA" w14:textId="05B6EECF" w:rsidR="00A8280D" w:rsidRPr="00111326" w:rsidRDefault="005E1E21" w:rsidP="00F806B7">
            <w:pPr>
              <w:spacing w:after="0"/>
              <w:rPr>
                <w:sz w:val="20"/>
                <w:szCs w:val="20"/>
              </w:rPr>
            </w:pPr>
            <w:r>
              <w:rPr>
                <w:sz w:val="20"/>
                <w:szCs w:val="20"/>
              </w:rPr>
              <w:t xml:space="preserve">Student can see </w:t>
            </w:r>
            <w:r w:rsidR="00F806B7">
              <w:rPr>
                <w:sz w:val="20"/>
                <w:szCs w:val="20"/>
              </w:rPr>
              <w:t>which</w:t>
            </w:r>
            <w:r>
              <w:rPr>
                <w:sz w:val="20"/>
                <w:szCs w:val="20"/>
              </w:rPr>
              <w:t xml:space="preserve"> exercises he </w:t>
            </w:r>
            <w:r w:rsidR="00820248">
              <w:rPr>
                <w:sz w:val="20"/>
                <w:szCs w:val="20"/>
              </w:rPr>
              <w:t>has completed</w:t>
            </w:r>
            <w:r w:rsidR="00F806B7">
              <w:rPr>
                <w:sz w:val="20"/>
                <w:szCs w:val="20"/>
              </w:rPr>
              <w:t xml:space="preserve"> </w:t>
            </w:r>
            <w:r w:rsidR="004C2C74">
              <w:rPr>
                <w:sz w:val="20"/>
                <w:szCs w:val="20"/>
              </w:rPr>
              <w:t xml:space="preserve">within a group </w:t>
            </w:r>
            <w:r w:rsidR="00F806B7">
              <w:rPr>
                <w:sz w:val="20"/>
                <w:szCs w:val="20"/>
              </w:rPr>
              <w:t>(historical exercises)</w:t>
            </w:r>
          </w:p>
        </w:tc>
        <w:tc>
          <w:tcPr>
            <w:tcW w:w="1080" w:type="dxa"/>
            <w:tcMar>
              <w:top w:w="58" w:type="dxa"/>
              <w:bottom w:w="58" w:type="dxa"/>
            </w:tcMar>
          </w:tcPr>
          <w:p w14:paraId="2CFD5892" w14:textId="121138E6" w:rsidR="0062094F" w:rsidRDefault="00F806B7" w:rsidP="00D55CA4">
            <w:pPr>
              <w:spacing w:after="0"/>
              <w:rPr>
                <w:sz w:val="20"/>
                <w:szCs w:val="20"/>
              </w:rPr>
            </w:pPr>
            <w:r>
              <w:rPr>
                <w:sz w:val="20"/>
                <w:szCs w:val="20"/>
              </w:rPr>
              <w:t>2</w:t>
            </w:r>
          </w:p>
        </w:tc>
      </w:tr>
      <w:tr w:rsidR="00F806B7" w14:paraId="6D086390" w14:textId="77777777" w:rsidTr="00E0772E">
        <w:trPr>
          <w:trHeight w:val="144"/>
        </w:trPr>
        <w:tc>
          <w:tcPr>
            <w:tcW w:w="8730" w:type="dxa"/>
            <w:tcMar>
              <w:top w:w="58" w:type="dxa"/>
              <w:bottom w:w="58" w:type="dxa"/>
            </w:tcMar>
          </w:tcPr>
          <w:p w14:paraId="1A492C48" w14:textId="119E8C52" w:rsidR="00F806B7" w:rsidRDefault="00F806B7" w:rsidP="00111326">
            <w:pPr>
              <w:spacing w:after="0"/>
              <w:rPr>
                <w:sz w:val="20"/>
                <w:szCs w:val="20"/>
              </w:rPr>
            </w:pPr>
            <w:r>
              <w:rPr>
                <w:sz w:val="20"/>
                <w:szCs w:val="20"/>
              </w:rPr>
              <w:t>Student can see which exercises he has not yet completed</w:t>
            </w:r>
            <w:r w:rsidR="004C2C74">
              <w:rPr>
                <w:sz w:val="20"/>
                <w:szCs w:val="20"/>
              </w:rPr>
              <w:t xml:space="preserve"> within a group</w:t>
            </w:r>
          </w:p>
        </w:tc>
        <w:tc>
          <w:tcPr>
            <w:tcW w:w="1080" w:type="dxa"/>
            <w:tcMar>
              <w:top w:w="58" w:type="dxa"/>
              <w:bottom w:w="58" w:type="dxa"/>
            </w:tcMar>
          </w:tcPr>
          <w:p w14:paraId="04347F68" w14:textId="7B0D5F41" w:rsidR="00F806B7" w:rsidRDefault="00F806B7" w:rsidP="00D55CA4">
            <w:pPr>
              <w:spacing w:after="0"/>
              <w:rPr>
                <w:sz w:val="20"/>
                <w:szCs w:val="20"/>
              </w:rPr>
            </w:pPr>
            <w:r>
              <w:rPr>
                <w:sz w:val="20"/>
                <w:szCs w:val="20"/>
              </w:rPr>
              <w:t>1</w:t>
            </w:r>
          </w:p>
        </w:tc>
      </w:tr>
      <w:tr w:rsidR="00823053" w14:paraId="347D2EE6" w14:textId="77777777" w:rsidTr="00E0772E">
        <w:trPr>
          <w:trHeight w:val="144"/>
        </w:trPr>
        <w:tc>
          <w:tcPr>
            <w:tcW w:w="8730" w:type="dxa"/>
            <w:tcMar>
              <w:top w:w="58" w:type="dxa"/>
              <w:bottom w:w="58" w:type="dxa"/>
            </w:tcMar>
          </w:tcPr>
          <w:p w14:paraId="693CA4CD" w14:textId="1B91EA98" w:rsidR="00823053" w:rsidRDefault="00820248" w:rsidP="004C2C74">
            <w:pPr>
              <w:spacing w:after="0"/>
              <w:rPr>
                <w:sz w:val="20"/>
                <w:szCs w:val="20"/>
              </w:rPr>
            </w:pPr>
            <w:r>
              <w:rPr>
                <w:sz w:val="20"/>
                <w:szCs w:val="20"/>
              </w:rPr>
              <w:t xml:space="preserve">Student can see </w:t>
            </w:r>
            <w:r w:rsidR="004C2C74">
              <w:rPr>
                <w:sz w:val="20"/>
                <w:szCs w:val="20"/>
              </w:rPr>
              <w:t xml:space="preserve">highlights on </w:t>
            </w:r>
            <w:r>
              <w:rPr>
                <w:sz w:val="20"/>
                <w:szCs w:val="20"/>
              </w:rPr>
              <w:t xml:space="preserve">new exercises </w:t>
            </w:r>
            <w:r w:rsidR="00F806B7">
              <w:rPr>
                <w:sz w:val="20"/>
                <w:szCs w:val="20"/>
              </w:rPr>
              <w:t>distributed</w:t>
            </w:r>
            <w:r>
              <w:rPr>
                <w:sz w:val="20"/>
                <w:szCs w:val="20"/>
              </w:rPr>
              <w:t xml:space="preserve"> from teacher</w:t>
            </w:r>
          </w:p>
        </w:tc>
        <w:tc>
          <w:tcPr>
            <w:tcW w:w="1080" w:type="dxa"/>
            <w:tcMar>
              <w:top w:w="58" w:type="dxa"/>
              <w:bottom w:w="58" w:type="dxa"/>
            </w:tcMar>
          </w:tcPr>
          <w:p w14:paraId="568B2E54" w14:textId="49A8E012" w:rsidR="00823053" w:rsidRDefault="00F806B7" w:rsidP="00D55CA4">
            <w:pPr>
              <w:spacing w:after="0"/>
              <w:rPr>
                <w:sz w:val="20"/>
                <w:szCs w:val="20"/>
              </w:rPr>
            </w:pPr>
            <w:r>
              <w:rPr>
                <w:sz w:val="20"/>
                <w:szCs w:val="20"/>
              </w:rPr>
              <w:t>1</w:t>
            </w:r>
          </w:p>
        </w:tc>
      </w:tr>
      <w:tr w:rsidR="00325442" w14:paraId="5DA730B5" w14:textId="77777777" w:rsidTr="00E0772E">
        <w:trPr>
          <w:trHeight w:val="144"/>
        </w:trPr>
        <w:tc>
          <w:tcPr>
            <w:tcW w:w="8730" w:type="dxa"/>
            <w:tcMar>
              <w:top w:w="58" w:type="dxa"/>
              <w:bottom w:w="58" w:type="dxa"/>
            </w:tcMar>
          </w:tcPr>
          <w:p w14:paraId="3F8E1867" w14:textId="47E184A3" w:rsidR="00325442" w:rsidRDefault="00325442" w:rsidP="00111326">
            <w:pPr>
              <w:spacing w:after="0"/>
              <w:rPr>
                <w:sz w:val="20"/>
                <w:szCs w:val="20"/>
              </w:rPr>
            </w:pPr>
            <w:r>
              <w:rPr>
                <w:sz w:val="20"/>
                <w:szCs w:val="20"/>
              </w:rPr>
              <w:t>Student can get push notification at his mobile</w:t>
            </w:r>
            <w:r w:rsidR="004C2C74">
              <w:rPr>
                <w:sz w:val="20"/>
                <w:szCs w:val="20"/>
              </w:rPr>
              <w:t xml:space="preserve"> with new exercises</w:t>
            </w:r>
          </w:p>
        </w:tc>
        <w:tc>
          <w:tcPr>
            <w:tcW w:w="1080" w:type="dxa"/>
            <w:tcMar>
              <w:top w:w="58" w:type="dxa"/>
              <w:bottom w:w="58" w:type="dxa"/>
            </w:tcMar>
          </w:tcPr>
          <w:p w14:paraId="494B0261" w14:textId="00BE8232" w:rsidR="00325442" w:rsidRDefault="00325442" w:rsidP="00D55CA4">
            <w:pPr>
              <w:spacing w:after="0"/>
              <w:rPr>
                <w:sz w:val="20"/>
                <w:szCs w:val="20"/>
              </w:rPr>
            </w:pPr>
            <w:r>
              <w:rPr>
                <w:sz w:val="20"/>
                <w:szCs w:val="20"/>
              </w:rPr>
              <w:t>2</w:t>
            </w:r>
          </w:p>
        </w:tc>
      </w:tr>
      <w:tr w:rsidR="00111326" w14:paraId="246D52F4" w14:textId="77777777" w:rsidTr="00E0772E">
        <w:trPr>
          <w:trHeight w:val="144"/>
        </w:trPr>
        <w:tc>
          <w:tcPr>
            <w:tcW w:w="8730" w:type="dxa"/>
            <w:tcMar>
              <w:top w:w="58" w:type="dxa"/>
              <w:bottom w:w="58" w:type="dxa"/>
            </w:tcMar>
          </w:tcPr>
          <w:p w14:paraId="60E75DDF" w14:textId="67430E12" w:rsidR="00111326" w:rsidRDefault="00820248" w:rsidP="00111326">
            <w:pPr>
              <w:spacing w:after="0"/>
              <w:rPr>
                <w:sz w:val="20"/>
                <w:szCs w:val="20"/>
              </w:rPr>
            </w:pPr>
            <w:r>
              <w:rPr>
                <w:sz w:val="20"/>
                <w:szCs w:val="20"/>
              </w:rPr>
              <w:t>Student can answer exercises easily on the phone</w:t>
            </w:r>
            <w:r w:rsidR="00446EDA">
              <w:rPr>
                <w:sz w:val="20"/>
                <w:szCs w:val="20"/>
              </w:rPr>
              <w:t xml:space="preserve"> (with less gestures)</w:t>
            </w:r>
          </w:p>
        </w:tc>
        <w:tc>
          <w:tcPr>
            <w:tcW w:w="1080" w:type="dxa"/>
            <w:tcMar>
              <w:top w:w="58" w:type="dxa"/>
              <w:bottom w:w="58" w:type="dxa"/>
            </w:tcMar>
          </w:tcPr>
          <w:p w14:paraId="27092215" w14:textId="4957679B" w:rsidR="00111326" w:rsidRDefault="00111326" w:rsidP="00D55CA4">
            <w:pPr>
              <w:spacing w:after="0"/>
              <w:rPr>
                <w:sz w:val="20"/>
                <w:szCs w:val="20"/>
              </w:rPr>
            </w:pPr>
            <w:r>
              <w:rPr>
                <w:sz w:val="20"/>
                <w:szCs w:val="20"/>
              </w:rPr>
              <w:t>1</w:t>
            </w:r>
          </w:p>
        </w:tc>
      </w:tr>
      <w:tr w:rsidR="008A61F6" w14:paraId="0E3F4B2E" w14:textId="77777777" w:rsidTr="00E0772E">
        <w:trPr>
          <w:trHeight w:val="144"/>
        </w:trPr>
        <w:tc>
          <w:tcPr>
            <w:tcW w:w="8730" w:type="dxa"/>
            <w:tcMar>
              <w:top w:w="58" w:type="dxa"/>
              <w:bottom w:w="58" w:type="dxa"/>
            </w:tcMar>
          </w:tcPr>
          <w:p w14:paraId="5FA688A4" w14:textId="65A4A19E" w:rsidR="008A61F6" w:rsidRDefault="00820248" w:rsidP="00446EDA">
            <w:pPr>
              <w:spacing w:after="0"/>
              <w:rPr>
                <w:sz w:val="20"/>
                <w:szCs w:val="20"/>
              </w:rPr>
            </w:pPr>
            <w:r>
              <w:rPr>
                <w:sz w:val="20"/>
                <w:szCs w:val="20"/>
              </w:rPr>
              <w:t xml:space="preserve">Student can answer exercises easily on </w:t>
            </w:r>
            <w:r w:rsidR="00446EDA">
              <w:rPr>
                <w:sz w:val="20"/>
                <w:szCs w:val="20"/>
              </w:rPr>
              <w:t>Tablet</w:t>
            </w:r>
            <w:r w:rsidR="00F806B7">
              <w:rPr>
                <w:sz w:val="20"/>
                <w:szCs w:val="20"/>
              </w:rPr>
              <w:t xml:space="preserve"> (or </w:t>
            </w:r>
            <w:r w:rsidR="00F42014">
              <w:rPr>
                <w:sz w:val="20"/>
                <w:szCs w:val="20"/>
              </w:rPr>
              <w:t>the app will zoom</w:t>
            </w:r>
            <w:r w:rsidR="00F806B7">
              <w:rPr>
                <w:sz w:val="20"/>
                <w:szCs w:val="20"/>
              </w:rPr>
              <w:t xml:space="preserve"> on tablet</w:t>
            </w:r>
            <w:r w:rsidR="00F42014">
              <w:rPr>
                <w:sz w:val="20"/>
                <w:szCs w:val="20"/>
              </w:rPr>
              <w:t>)</w:t>
            </w:r>
          </w:p>
        </w:tc>
        <w:tc>
          <w:tcPr>
            <w:tcW w:w="1080" w:type="dxa"/>
            <w:tcMar>
              <w:top w:w="58" w:type="dxa"/>
              <w:bottom w:w="58" w:type="dxa"/>
            </w:tcMar>
          </w:tcPr>
          <w:p w14:paraId="12D4F172" w14:textId="256F723C" w:rsidR="008A61F6" w:rsidRDefault="00820248" w:rsidP="0093025F">
            <w:pPr>
              <w:spacing w:after="0"/>
              <w:rPr>
                <w:sz w:val="20"/>
                <w:szCs w:val="20"/>
              </w:rPr>
            </w:pPr>
            <w:r>
              <w:rPr>
                <w:sz w:val="20"/>
                <w:szCs w:val="20"/>
              </w:rPr>
              <w:t>2</w:t>
            </w:r>
          </w:p>
        </w:tc>
      </w:tr>
      <w:tr w:rsidR="00111326" w14:paraId="0EB1C033" w14:textId="77777777" w:rsidTr="00E0772E">
        <w:trPr>
          <w:trHeight w:val="144"/>
        </w:trPr>
        <w:tc>
          <w:tcPr>
            <w:tcW w:w="8730" w:type="dxa"/>
            <w:tcMar>
              <w:top w:w="58" w:type="dxa"/>
              <w:bottom w:w="58" w:type="dxa"/>
            </w:tcMar>
          </w:tcPr>
          <w:p w14:paraId="3668D62A" w14:textId="1E9345C3" w:rsidR="00111326" w:rsidRDefault="00111326" w:rsidP="00DE0424">
            <w:pPr>
              <w:spacing w:after="0"/>
              <w:rPr>
                <w:sz w:val="20"/>
                <w:szCs w:val="20"/>
              </w:rPr>
            </w:pPr>
            <w:r>
              <w:rPr>
                <w:sz w:val="20"/>
                <w:szCs w:val="20"/>
              </w:rPr>
              <w:t xml:space="preserve">Student can </w:t>
            </w:r>
            <w:r w:rsidR="00820248">
              <w:rPr>
                <w:sz w:val="20"/>
                <w:szCs w:val="20"/>
              </w:rPr>
              <w:t>see his score</w:t>
            </w:r>
            <w:r w:rsidR="00446EDA">
              <w:rPr>
                <w:sz w:val="20"/>
                <w:szCs w:val="20"/>
              </w:rPr>
              <w:t xml:space="preserve"> </w:t>
            </w:r>
            <w:r w:rsidR="00F42014">
              <w:rPr>
                <w:sz w:val="20"/>
                <w:szCs w:val="20"/>
              </w:rPr>
              <w:t>after completing</w:t>
            </w:r>
            <w:r w:rsidR="00DE0424">
              <w:rPr>
                <w:sz w:val="20"/>
                <w:szCs w:val="20"/>
              </w:rPr>
              <w:t xml:space="preserve"> a group </w:t>
            </w:r>
            <w:r w:rsidR="00F42014">
              <w:rPr>
                <w:sz w:val="20"/>
                <w:szCs w:val="20"/>
              </w:rPr>
              <w:t>of exercises</w:t>
            </w:r>
          </w:p>
        </w:tc>
        <w:tc>
          <w:tcPr>
            <w:tcW w:w="1080" w:type="dxa"/>
            <w:tcMar>
              <w:top w:w="58" w:type="dxa"/>
              <w:bottom w:w="58" w:type="dxa"/>
            </w:tcMar>
          </w:tcPr>
          <w:p w14:paraId="6EECD4EF" w14:textId="7C7FDCA2" w:rsidR="00111326" w:rsidRDefault="00111326" w:rsidP="0093025F">
            <w:pPr>
              <w:spacing w:after="0"/>
              <w:rPr>
                <w:sz w:val="20"/>
                <w:szCs w:val="20"/>
              </w:rPr>
            </w:pPr>
            <w:r>
              <w:rPr>
                <w:sz w:val="20"/>
                <w:szCs w:val="20"/>
              </w:rPr>
              <w:t>1</w:t>
            </w:r>
          </w:p>
        </w:tc>
      </w:tr>
      <w:tr w:rsidR="0093025F" w14:paraId="55505677" w14:textId="77777777" w:rsidTr="00E0772E">
        <w:trPr>
          <w:trHeight w:val="144"/>
        </w:trPr>
        <w:tc>
          <w:tcPr>
            <w:tcW w:w="8730" w:type="dxa"/>
            <w:tcMar>
              <w:top w:w="58" w:type="dxa"/>
              <w:bottom w:w="58" w:type="dxa"/>
            </w:tcMar>
          </w:tcPr>
          <w:p w14:paraId="46F630A5" w14:textId="558B7D17" w:rsidR="0093025F" w:rsidRPr="00DE0424" w:rsidRDefault="00820248" w:rsidP="00DE0424">
            <w:pPr>
              <w:spacing w:after="0"/>
              <w:rPr>
                <w:sz w:val="20"/>
                <w:szCs w:val="20"/>
                <w:highlight w:val="yellow"/>
              </w:rPr>
            </w:pPr>
            <w:r w:rsidRPr="00DE0424">
              <w:rPr>
                <w:sz w:val="20"/>
                <w:szCs w:val="20"/>
                <w:highlight w:val="yellow"/>
              </w:rPr>
              <w:t>Student</w:t>
            </w:r>
            <w:r w:rsidR="00111326" w:rsidRPr="00DE0424">
              <w:rPr>
                <w:sz w:val="20"/>
                <w:szCs w:val="20"/>
                <w:highlight w:val="yellow"/>
              </w:rPr>
              <w:t xml:space="preserve"> can </w:t>
            </w:r>
            <w:r w:rsidRPr="00DE0424">
              <w:rPr>
                <w:sz w:val="20"/>
                <w:szCs w:val="20"/>
                <w:highlight w:val="yellow"/>
              </w:rPr>
              <w:t>re</w:t>
            </w:r>
            <w:r w:rsidR="00E37D79">
              <w:rPr>
                <w:sz w:val="20"/>
                <w:szCs w:val="20"/>
                <w:highlight w:val="yellow"/>
              </w:rPr>
              <w:t>-</w:t>
            </w:r>
            <w:r w:rsidRPr="00DE0424">
              <w:rPr>
                <w:sz w:val="20"/>
                <w:szCs w:val="20"/>
                <w:highlight w:val="yellow"/>
              </w:rPr>
              <w:t>play</w:t>
            </w:r>
            <w:r w:rsidR="00DE0424" w:rsidRPr="00DE0424">
              <w:rPr>
                <w:sz w:val="20"/>
                <w:szCs w:val="20"/>
                <w:highlight w:val="yellow"/>
              </w:rPr>
              <w:t xml:space="preserve"> </w:t>
            </w:r>
            <w:r w:rsidRPr="00DE0424">
              <w:rPr>
                <w:sz w:val="20"/>
                <w:szCs w:val="20"/>
                <w:highlight w:val="yellow"/>
              </w:rPr>
              <w:t>exercise</w:t>
            </w:r>
            <w:r w:rsidR="00446EDA" w:rsidRPr="00DE0424">
              <w:rPr>
                <w:sz w:val="20"/>
                <w:szCs w:val="20"/>
                <w:highlight w:val="yellow"/>
              </w:rPr>
              <w:t>s</w:t>
            </w:r>
            <w:r w:rsidR="00F806B7" w:rsidRPr="00DE0424">
              <w:rPr>
                <w:sz w:val="20"/>
                <w:szCs w:val="20"/>
                <w:highlight w:val="yellow"/>
              </w:rPr>
              <w:t xml:space="preserve"> from beginning</w:t>
            </w:r>
            <w:r w:rsidR="00DE0424" w:rsidRPr="00DE0424">
              <w:rPr>
                <w:sz w:val="20"/>
                <w:szCs w:val="20"/>
                <w:highlight w:val="yellow"/>
              </w:rPr>
              <w:t>???</w:t>
            </w:r>
          </w:p>
        </w:tc>
        <w:tc>
          <w:tcPr>
            <w:tcW w:w="1080" w:type="dxa"/>
            <w:tcMar>
              <w:top w:w="58" w:type="dxa"/>
              <w:bottom w:w="58" w:type="dxa"/>
            </w:tcMar>
          </w:tcPr>
          <w:p w14:paraId="6DB50A12" w14:textId="7B3B0BAF" w:rsidR="0093025F" w:rsidRDefault="00F806B7" w:rsidP="0093025F">
            <w:pPr>
              <w:spacing w:after="0"/>
              <w:rPr>
                <w:sz w:val="20"/>
                <w:szCs w:val="20"/>
              </w:rPr>
            </w:pPr>
            <w:r w:rsidRPr="00DE0424">
              <w:rPr>
                <w:sz w:val="20"/>
                <w:szCs w:val="20"/>
                <w:highlight w:val="yellow"/>
              </w:rPr>
              <w:t>2</w:t>
            </w:r>
          </w:p>
        </w:tc>
      </w:tr>
      <w:tr w:rsidR="00F806B7" w14:paraId="5444B91A" w14:textId="77777777" w:rsidTr="00E0772E">
        <w:trPr>
          <w:trHeight w:val="144"/>
        </w:trPr>
        <w:tc>
          <w:tcPr>
            <w:tcW w:w="8730" w:type="dxa"/>
            <w:tcMar>
              <w:top w:w="58" w:type="dxa"/>
              <w:bottom w:w="58" w:type="dxa"/>
            </w:tcMar>
          </w:tcPr>
          <w:p w14:paraId="1210BFC6" w14:textId="6B7E066A" w:rsidR="00F806B7" w:rsidRDefault="00F806B7" w:rsidP="00820248">
            <w:pPr>
              <w:spacing w:after="0"/>
              <w:rPr>
                <w:sz w:val="20"/>
                <w:szCs w:val="20"/>
              </w:rPr>
            </w:pPr>
            <w:r>
              <w:rPr>
                <w:sz w:val="20"/>
                <w:szCs w:val="20"/>
              </w:rPr>
              <w:t>Student can resume exercises</w:t>
            </w:r>
          </w:p>
        </w:tc>
        <w:tc>
          <w:tcPr>
            <w:tcW w:w="1080" w:type="dxa"/>
            <w:tcMar>
              <w:top w:w="58" w:type="dxa"/>
              <w:bottom w:w="58" w:type="dxa"/>
            </w:tcMar>
          </w:tcPr>
          <w:p w14:paraId="2799D9C9" w14:textId="5CC906E5" w:rsidR="00F806B7" w:rsidRDefault="00F806B7" w:rsidP="0093025F">
            <w:pPr>
              <w:spacing w:after="0"/>
              <w:rPr>
                <w:sz w:val="20"/>
                <w:szCs w:val="20"/>
              </w:rPr>
            </w:pPr>
            <w:r>
              <w:rPr>
                <w:sz w:val="20"/>
                <w:szCs w:val="20"/>
              </w:rPr>
              <w:t>1</w:t>
            </w:r>
          </w:p>
        </w:tc>
      </w:tr>
      <w:tr w:rsidR="008420AC" w14:paraId="761DB8A5" w14:textId="77777777" w:rsidTr="00E0772E">
        <w:trPr>
          <w:trHeight w:val="144"/>
        </w:trPr>
        <w:tc>
          <w:tcPr>
            <w:tcW w:w="8730" w:type="dxa"/>
            <w:tcMar>
              <w:top w:w="58" w:type="dxa"/>
              <w:bottom w:w="58" w:type="dxa"/>
            </w:tcMar>
          </w:tcPr>
          <w:p w14:paraId="2760C9BF" w14:textId="634EF091" w:rsidR="008420AC" w:rsidRDefault="008420AC" w:rsidP="004C2C74">
            <w:pPr>
              <w:spacing w:after="0"/>
              <w:rPr>
                <w:sz w:val="20"/>
                <w:szCs w:val="20"/>
              </w:rPr>
            </w:pPr>
            <w:r>
              <w:rPr>
                <w:sz w:val="20"/>
                <w:szCs w:val="20"/>
              </w:rPr>
              <w:t xml:space="preserve">Student </w:t>
            </w:r>
            <w:r w:rsidR="004C2C74">
              <w:rPr>
                <w:sz w:val="20"/>
                <w:szCs w:val="20"/>
              </w:rPr>
              <w:t>exercise status</w:t>
            </w:r>
            <w:r w:rsidR="00F806B7">
              <w:rPr>
                <w:sz w:val="20"/>
                <w:szCs w:val="20"/>
              </w:rPr>
              <w:t xml:space="preserve"> can roam to another device</w:t>
            </w:r>
          </w:p>
        </w:tc>
        <w:tc>
          <w:tcPr>
            <w:tcW w:w="1080" w:type="dxa"/>
            <w:tcMar>
              <w:top w:w="58" w:type="dxa"/>
              <w:bottom w:w="58" w:type="dxa"/>
            </w:tcMar>
          </w:tcPr>
          <w:p w14:paraId="47287502" w14:textId="016F0D24" w:rsidR="008420AC" w:rsidRDefault="00DE0424" w:rsidP="0093025F">
            <w:pPr>
              <w:spacing w:after="0"/>
              <w:rPr>
                <w:sz w:val="20"/>
                <w:szCs w:val="20"/>
              </w:rPr>
            </w:pPr>
            <w:r>
              <w:rPr>
                <w:sz w:val="20"/>
                <w:szCs w:val="20"/>
              </w:rPr>
              <w:t>3</w:t>
            </w:r>
          </w:p>
        </w:tc>
      </w:tr>
      <w:tr w:rsidR="00111326" w14:paraId="4F05CEF3" w14:textId="77777777" w:rsidTr="00E0772E">
        <w:trPr>
          <w:trHeight w:val="144"/>
        </w:trPr>
        <w:tc>
          <w:tcPr>
            <w:tcW w:w="8730" w:type="dxa"/>
            <w:tcMar>
              <w:top w:w="58" w:type="dxa"/>
              <w:bottom w:w="58" w:type="dxa"/>
            </w:tcMar>
          </w:tcPr>
          <w:p w14:paraId="163B4202" w14:textId="666FE748" w:rsidR="00111326" w:rsidRDefault="00111326" w:rsidP="00DE0424">
            <w:pPr>
              <w:spacing w:after="0"/>
              <w:rPr>
                <w:sz w:val="20"/>
                <w:szCs w:val="20"/>
              </w:rPr>
            </w:pPr>
            <w:r>
              <w:rPr>
                <w:sz w:val="20"/>
                <w:szCs w:val="20"/>
              </w:rPr>
              <w:lastRenderedPageBreak/>
              <w:t xml:space="preserve">Student can </w:t>
            </w:r>
            <w:r w:rsidR="00DE0424">
              <w:rPr>
                <w:sz w:val="20"/>
                <w:szCs w:val="20"/>
              </w:rPr>
              <w:t>send questions related to</w:t>
            </w:r>
            <w:r w:rsidR="003127E1">
              <w:rPr>
                <w:sz w:val="20"/>
                <w:szCs w:val="20"/>
              </w:rPr>
              <w:t xml:space="preserve"> an </w:t>
            </w:r>
            <w:r w:rsidR="00F42014">
              <w:rPr>
                <w:sz w:val="20"/>
                <w:szCs w:val="20"/>
              </w:rPr>
              <w:t>exercise</w:t>
            </w:r>
            <w:r w:rsidR="003127E1">
              <w:rPr>
                <w:sz w:val="20"/>
                <w:szCs w:val="20"/>
              </w:rPr>
              <w:t xml:space="preserve"> </w:t>
            </w:r>
            <w:r w:rsidR="00F42014">
              <w:rPr>
                <w:sz w:val="20"/>
                <w:szCs w:val="20"/>
              </w:rPr>
              <w:t>to teacher</w:t>
            </w:r>
            <w:r w:rsidR="00DE0424">
              <w:rPr>
                <w:sz w:val="20"/>
                <w:szCs w:val="20"/>
              </w:rPr>
              <w:t xml:space="preserve"> thru message</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7A5FF9F9" w14:textId="547FADE1" w:rsidR="00111326" w:rsidRDefault="00111326" w:rsidP="0093025F">
            <w:pPr>
              <w:spacing w:after="0"/>
              <w:rPr>
                <w:sz w:val="20"/>
                <w:szCs w:val="20"/>
              </w:rPr>
            </w:pPr>
            <w:r>
              <w:rPr>
                <w:sz w:val="20"/>
                <w:szCs w:val="20"/>
              </w:rPr>
              <w:t>2</w:t>
            </w:r>
          </w:p>
        </w:tc>
      </w:tr>
      <w:tr w:rsidR="003127E1" w14:paraId="0AB4AE8B" w14:textId="77777777" w:rsidTr="00E0772E">
        <w:trPr>
          <w:trHeight w:val="144"/>
        </w:trPr>
        <w:tc>
          <w:tcPr>
            <w:tcW w:w="8730" w:type="dxa"/>
            <w:tcMar>
              <w:top w:w="58" w:type="dxa"/>
              <w:bottom w:w="58" w:type="dxa"/>
            </w:tcMar>
          </w:tcPr>
          <w:p w14:paraId="7A3E1040" w14:textId="047D81B1" w:rsidR="003127E1" w:rsidRDefault="003127E1" w:rsidP="003127E1">
            <w:pPr>
              <w:spacing w:after="0"/>
              <w:rPr>
                <w:sz w:val="20"/>
                <w:szCs w:val="20"/>
              </w:rPr>
            </w:pPr>
            <w:r>
              <w:rPr>
                <w:sz w:val="20"/>
                <w:szCs w:val="20"/>
              </w:rPr>
              <w:t>Student can send a message to teacher</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3A0270F8" w14:textId="0D107E67" w:rsidR="003127E1" w:rsidRDefault="003127E1" w:rsidP="0093025F">
            <w:pPr>
              <w:spacing w:after="0"/>
              <w:rPr>
                <w:sz w:val="20"/>
                <w:szCs w:val="20"/>
              </w:rPr>
            </w:pPr>
            <w:r>
              <w:rPr>
                <w:sz w:val="20"/>
                <w:szCs w:val="20"/>
              </w:rPr>
              <w:t>3</w:t>
            </w:r>
          </w:p>
        </w:tc>
      </w:tr>
      <w:tr w:rsidR="003C30E5" w14:paraId="4D0C3415" w14:textId="77777777" w:rsidTr="00E0772E">
        <w:trPr>
          <w:trHeight w:val="144"/>
        </w:trPr>
        <w:tc>
          <w:tcPr>
            <w:tcW w:w="8730" w:type="dxa"/>
            <w:tcMar>
              <w:top w:w="58" w:type="dxa"/>
              <w:bottom w:w="58" w:type="dxa"/>
            </w:tcMar>
          </w:tcPr>
          <w:p w14:paraId="1036C7B6" w14:textId="01F51212" w:rsidR="003C30E5" w:rsidRDefault="003C30E5" w:rsidP="00F42014">
            <w:pPr>
              <w:spacing w:after="0"/>
              <w:rPr>
                <w:sz w:val="20"/>
                <w:szCs w:val="20"/>
              </w:rPr>
            </w:pPr>
            <w:r>
              <w:rPr>
                <w:sz w:val="20"/>
                <w:szCs w:val="20"/>
              </w:rPr>
              <w:t>Student can export exercises (to PDF, Word, then to print these exercises out)</w:t>
            </w:r>
          </w:p>
          <w:p w14:paraId="2D707B9B" w14:textId="4CD8B762" w:rsidR="003C30E5" w:rsidRPr="003C30E5" w:rsidRDefault="003127E1" w:rsidP="006526C1">
            <w:pPr>
              <w:pStyle w:val="ListParagraph"/>
              <w:numPr>
                <w:ilvl w:val="0"/>
                <w:numId w:val="47"/>
              </w:numPr>
              <w:spacing w:after="0"/>
              <w:rPr>
                <w:sz w:val="20"/>
                <w:szCs w:val="20"/>
              </w:rPr>
            </w:pPr>
            <w:r>
              <w:rPr>
                <w:sz w:val="20"/>
                <w:szCs w:val="20"/>
              </w:rPr>
              <w:t>Need to clarify in use of term that these exercises should not be used for business purpose</w:t>
            </w:r>
          </w:p>
        </w:tc>
        <w:tc>
          <w:tcPr>
            <w:tcW w:w="1080" w:type="dxa"/>
            <w:tcMar>
              <w:top w:w="58" w:type="dxa"/>
              <w:bottom w:w="58" w:type="dxa"/>
            </w:tcMar>
          </w:tcPr>
          <w:p w14:paraId="4F42B450" w14:textId="7570C2FB" w:rsidR="003C30E5" w:rsidRDefault="003C30E5" w:rsidP="0093025F">
            <w:pPr>
              <w:spacing w:after="0"/>
              <w:rPr>
                <w:sz w:val="20"/>
                <w:szCs w:val="20"/>
              </w:rPr>
            </w:pPr>
            <w:r>
              <w:rPr>
                <w:sz w:val="20"/>
                <w:szCs w:val="20"/>
              </w:rPr>
              <w:t>3</w:t>
            </w:r>
          </w:p>
        </w:tc>
      </w:tr>
      <w:tr w:rsidR="00325442" w14:paraId="22756C69" w14:textId="77777777" w:rsidTr="00E0772E">
        <w:trPr>
          <w:trHeight w:val="144"/>
        </w:trPr>
        <w:tc>
          <w:tcPr>
            <w:tcW w:w="8730" w:type="dxa"/>
            <w:tcMar>
              <w:top w:w="58" w:type="dxa"/>
              <w:bottom w:w="58" w:type="dxa"/>
            </w:tcMar>
          </w:tcPr>
          <w:p w14:paraId="314DAC13" w14:textId="006BE820" w:rsidR="00325442" w:rsidRDefault="00325442" w:rsidP="00F42014">
            <w:pPr>
              <w:spacing w:after="0"/>
              <w:rPr>
                <w:sz w:val="20"/>
                <w:szCs w:val="20"/>
              </w:rPr>
            </w:pPr>
            <w:r>
              <w:rPr>
                <w:sz w:val="20"/>
                <w:szCs w:val="20"/>
              </w:rPr>
              <w:t>Student can see how long time he takes to complete a series of exercise</w:t>
            </w:r>
          </w:p>
        </w:tc>
        <w:tc>
          <w:tcPr>
            <w:tcW w:w="1080" w:type="dxa"/>
            <w:tcMar>
              <w:top w:w="58" w:type="dxa"/>
              <w:bottom w:w="58" w:type="dxa"/>
            </w:tcMar>
          </w:tcPr>
          <w:p w14:paraId="0BCF156B" w14:textId="46B4D616" w:rsidR="00325442" w:rsidRDefault="00325442" w:rsidP="0093025F">
            <w:pPr>
              <w:spacing w:after="0"/>
              <w:rPr>
                <w:sz w:val="20"/>
                <w:szCs w:val="20"/>
              </w:rPr>
            </w:pPr>
            <w:r>
              <w:rPr>
                <w:sz w:val="20"/>
                <w:szCs w:val="20"/>
              </w:rPr>
              <w:t>3</w:t>
            </w:r>
          </w:p>
        </w:tc>
      </w:tr>
      <w:tr w:rsidR="00627876" w14:paraId="0283C0A0" w14:textId="77777777" w:rsidTr="00E0772E">
        <w:trPr>
          <w:trHeight w:val="144"/>
        </w:trPr>
        <w:tc>
          <w:tcPr>
            <w:tcW w:w="8730" w:type="dxa"/>
            <w:tcMar>
              <w:top w:w="58" w:type="dxa"/>
              <w:bottom w:w="58" w:type="dxa"/>
            </w:tcMar>
          </w:tcPr>
          <w:p w14:paraId="1BA1C346" w14:textId="52B33F9F" w:rsidR="00627876" w:rsidRDefault="00627876" w:rsidP="00F42014">
            <w:pPr>
              <w:spacing w:after="0"/>
              <w:rPr>
                <w:sz w:val="20"/>
                <w:szCs w:val="20"/>
              </w:rPr>
            </w:pPr>
            <w:r>
              <w:rPr>
                <w:sz w:val="20"/>
                <w:szCs w:val="20"/>
              </w:rPr>
              <w:t>Student can save exercises to favorite</w:t>
            </w:r>
          </w:p>
        </w:tc>
        <w:tc>
          <w:tcPr>
            <w:tcW w:w="1080" w:type="dxa"/>
            <w:tcMar>
              <w:top w:w="58" w:type="dxa"/>
              <w:bottom w:w="58" w:type="dxa"/>
            </w:tcMar>
          </w:tcPr>
          <w:p w14:paraId="27CD1AA4" w14:textId="6F9014FF" w:rsidR="00627876" w:rsidRDefault="00DE0424" w:rsidP="0093025F">
            <w:pPr>
              <w:spacing w:after="0"/>
              <w:rPr>
                <w:sz w:val="20"/>
                <w:szCs w:val="20"/>
              </w:rPr>
            </w:pPr>
            <w:r>
              <w:rPr>
                <w:sz w:val="20"/>
                <w:szCs w:val="20"/>
              </w:rPr>
              <w:t>3</w:t>
            </w:r>
          </w:p>
        </w:tc>
      </w:tr>
    </w:tbl>
    <w:p w14:paraId="56A73327" w14:textId="275E663E" w:rsidR="00BD10F4" w:rsidRDefault="00BD10F4" w:rsidP="00DF7F81">
      <w:pPr>
        <w:pStyle w:val="Heading2"/>
        <w:numPr>
          <w:ilvl w:val="1"/>
          <w:numId w:val="3"/>
        </w:numPr>
      </w:pPr>
      <w:bookmarkStart w:id="4" w:name="_Toc338666985"/>
      <w:r>
        <w:t>Non-Goals</w:t>
      </w:r>
      <w:bookmarkEnd w:id="4"/>
    </w:p>
    <w:p w14:paraId="64BC2E8A" w14:textId="77777777" w:rsidR="008471B7" w:rsidRDefault="008471B7" w:rsidP="008471B7"/>
    <w:tbl>
      <w:tblPr>
        <w:tblStyle w:val="Wind8ws"/>
        <w:tblW w:w="9792" w:type="dxa"/>
        <w:tblInd w:w="720" w:type="dxa"/>
        <w:tblLayout w:type="fixed"/>
        <w:tblLook w:val="04A0" w:firstRow="1" w:lastRow="0" w:firstColumn="1" w:lastColumn="0" w:noHBand="0" w:noVBand="1"/>
      </w:tblPr>
      <w:tblGrid>
        <w:gridCol w:w="4410"/>
        <w:gridCol w:w="5382"/>
      </w:tblGrid>
      <w:tr w:rsidR="00C83DAB" w14:paraId="23DE1ABD" w14:textId="72FAD400" w:rsidTr="34F7685D">
        <w:trPr>
          <w:cnfStyle w:val="100000000000" w:firstRow="1" w:lastRow="0" w:firstColumn="0" w:lastColumn="0" w:oddVBand="0" w:evenVBand="0" w:oddHBand="0" w:evenHBand="0" w:firstRowFirstColumn="0" w:firstRowLastColumn="0" w:lastRowFirstColumn="0" w:lastRowLastColumn="0"/>
        </w:trPr>
        <w:tc>
          <w:tcPr>
            <w:tcW w:w="4410" w:type="dxa"/>
            <w:tcMar>
              <w:top w:w="58" w:type="dxa"/>
              <w:bottom w:w="58" w:type="dxa"/>
            </w:tcMar>
          </w:tcPr>
          <w:p w14:paraId="4ADACBB4" w14:textId="0C571163" w:rsidR="00C83DAB" w:rsidRPr="001C301F" w:rsidRDefault="00C83DAB" w:rsidP="00A72BA6">
            <w:pPr>
              <w:spacing w:after="0"/>
              <w:ind w:left="360"/>
              <w:rPr>
                <w:rFonts w:cs="Segoe UI"/>
                <w:b w:val="0"/>
                <w:bCs/>
                <w:szCs w:val="20"/>
              </w:rPr>
            </w:pPr>
            <w:r>
              <w:rPr>
                <w:rFonts w:cs="Segoe UI"/>
                <w:b w:val="0"/>
                <w:bCs/>
                <w:szCs w:val="20"/>
              </w:rPr>
              <w:t>Non-Goals</w:t>
            </w:r>
          </w:p>
        </w:tc>
        <w:tc>
          <w:tcPr>
            <w:tcW w:w="5382" w:type="dxa"/>
          </w:tcPr>
          <w:p w14:paraId="1BA3E988" w14:textId="78619EF1" w:rsidR="00C83DAB" w:rsidRDefault="00446EDA" w:rsidP="00A72BA6">
            <w:pPr>
              <w:spacing w:after="0"/>
              <w:ind w:left="360"/>
              <w:rPr>
                <w:rFonts w:cs="Segoe UI"/>
                <w:b w:val="0"/>
                <w:bCs/>
                <w:szCs w:val="20"/>
              </w:rPr>
            </w:pPr>
            <w:r>
              <w:rPr>
                <w:rFonts w:cs="Segoe UI"/>
                <w:b w:val="0"/>
                <w:bCs/>
                <w:szCs w:val="20"/>
              </w:rPr>
              <w:t>Comment</w:t>
            </w:r>
          </w:p>
        </w:tc>
      </w:tr>
      <w:tr w:rsidR="00C97D69" w14:paraId="5C5AE9EB" w14:textId="77777777" w:rsidTr="34F7685D">
        <w:trPr>
          <w:trHeight w:val="144"/>
        </w:trPr>
        <w:tc>
          <w:tcPr>
            <w:tcW w:w="4410" w:type="dxa"/>
            <w:tcMar>
              <w:top w:w="58" w:type="dxa"/>
              <w:bottom w:w="58" w:type="dxa"/>
            </w:tcMar>
          </w:tcPr>
          <w:p w14:paraId="1EC9673B" w14:textId="03991F1C" w:rsidR="00C97D69" w:rsidRDefault="00A81375" w:rsidP="00841913">
            <w:pPr>
              <w:spacing w:after="0"/>
              <w:rPr>
                <w:sz w:val="20"/>
                <w:szCs w:val="20"/>
              </w:rPr>
            </w:pPr>
            <w:r>
              <w:rPr>
                <w:sz w:val="20"/>
                <w:szCs w:val="20"/>
              </w:rPr>
              <w:t>Non-AF students scenarios</w:t>
            </w:r>
          </w:p>
        </w:tc>
        <w:tc>
          <w:tcPr>
            <w:tcW w:w="5382" w:type="dxa"/>
          </w:tcPr>
          <w:p w14:paraId="2F8A0126" w14:textId="38F100F4" w:rsidR="00C97D69" w:rsidRDefault="00446EDA" w:rsidP="0033099B">
            <w:pPr>
              <w:spacing w:after="0"/>
              <w:rPr>
                <w:sz w:val="20"/>
                <w:szCs w:val="20"/>
              </w:rPr>
            </w:pPr>
            <w:r>
              <w:rPr>
                <w:sz w:val="20"/>
                <w:szCs w:val="20"/>
              </w:rPr>
              <w:t>We do not target public students</w:t>
            </w:r>
            <w:r w:rsidR="0033099B">
              <w:rPr>
                <w:sz w:val="20"/>
                <w:szCs w:val="20"/>
              </w:rPr>
              <w:t>, only students registered at AF</w:t>
            </w:r>
            <w:r>
              <w:rPr>
                <w:sz w:val="20"/>
                <w:szCs w:val="20"/>
              </w:rPr>
              <w:t xml:space="preserve">. </w:t>
            </w:r>
          </w:p>
        </w:tc>
      </w:tr>
      <w:tr w:rsidR="00C97D69" w:rsidRPr="00A81375" w14:paraId="7056B3BC" w14:textId="77777777" w:rsidTr="34F7685D">
        <w:trPr>
          <w:trHeight w:val="144"/>
        </w:trPr>
        <w:tc>
          <w:tcPr>
            <w:tcW w:w="4410" w:type="dxa"/>
            <w:tcMar>
              <w:top w:w="58" w:type="dxa"/>
              <w:bottom w:w="58" w:type="dxa"/>
            </w:tcMar>
          </w:tcPr>
          <w:p w14:paraId="5958429E" w14:textId="634ABDF6" w:rsidR="00C97D69" w:rsidRPr="00A81375" w:rsidRDefault="00F42014" w:rsidP="00F806B7">
            <w:pPr>
              <w:spacing w:after="0"/>
              <w:rPr>
                <w:sz w:val="20"/>
                <w:szCs w:val="20"/>
                <w:lang w:eastAsia="zh-CN"/>
              </w:rPr>
            </w:pPr>
            <w:r>
              <w:rPr>
                <w:rFonts w:ascii="微软雅黑" w:eastAsia="微软雅黑" w:hAnsi="微软雅黑" w:cs="微软雅黑" w:hint="eastAsia"/>
                <w:sz w:val="20"/>
                <w:szCs w:val="20"/>
              </w:rPr>
              <w:t>口语</w:t>
            </w:r>
            <w:r w:rsidR="00E37D79">
              <w:rPr>
                <w:rFonts w:ascii="微软雅黑" w:eastAsia="微软雅黑" w:hAnsi="微软雅黑" w:cs="微软雅黑" w:hint="eastAsia"/>
                <w:sz w:val="20"/>
                <w:szCs w:val="20"/>
                <w:lang w:eastAsia="zh-CN"/>
              </w:rPr>
              <w:t xml:space="preserve"> exercise </w:t>
            </w:r>
          </w:p>
        </w:tc>
        <w:tc>
          <w:tcPr>
            <w:tcW w:w="5382" w:type="dxa"/>
          </w:tcPr>
          <w:p w14:paraId="2A0080B7" w14:textId="219A7818" w:rsidR="00C97D69" w:rsidRPr="00A81375" w:rsidRDefault="00F42014" w:rsidP="00F806B7">
            <w:pPr>
              <w:spacing w:after="0"/>
              <w:rPr>
                <w:sz w:val="20"/>
                <w:szCs w:val="20"/>
              </w:rPr>
            </w:pPr>
            <w:r>
              <w:rPr>
                <w:sz w:val="20"/>
                <w:szCs w:val="20"/>
              </w:rPr>
              <w:t xml:space="preserve">We </w:t>
            </w:r>
            <w:r w:rsidR="00446EDA">
              <w:rPr>
                <w:sz w:val="20"/>
                <w:szCs w:val="20"/>
              </w:rPr>
              <w:t xml:space="preserve">will look into </w:t>
            </w:r>
            <w:r w:rsidR="0033099B">
              <w:rPr>
                <w:sz w:val="20"/>
                <w:szCs w:val="20"/>
              </w:rPr>
              <w:t>this scenario l</w:t>
            </w:r>
            <w:r>
              <w:rPr>
                <w:sz w:val="20"/>
                <w:szCs w:val="20"/>
              </w:rPr>
              <w:t xml:space="preserve">ater. </w:t>
            </w:r>
          </w:p>
        </w:tc>
      </w:tr>
      <w:tr w:rsidR="004C30BD" w:rsidRPr="00A81375" w14:paraId="7B945CA5" w14:textId="77777777" w:rsidTr="34F7685D">
        <w:trPr>
          <w:trHeight w:val="144"/>
        </w:trPr>
        <w:tc>
          <w:tcPr>
            <w:tcW w:w="4410" w:type="dxa"/>
            <w:tcMar>
              <w:top w:w="58" w:type="dxa"/>
              <w:bottom w:w="58" w:type="dxa"/>
            </w:tcMar>
          </w:tcPr>
          <w:p w14:paraId="68A424AF" w14:textId="03BF2058" w:rsidR="004C30BD" w:rsidRPr="008420AC" w:rsidRDefault="004C30BD" w:rsidP="000157F0">
            <w:pPr>
              <w:spacing w:after="0"/>
              <w:rPr>
                <w:rFonts w:eastAsia="宋体"/>
                <w:sz w:val="20"/>
                <w:szCs w:val="20"/>
                <w:lang w:eastAsia="zh-CN"/>
              </w:rPr>
            </w:pPr>
            <w:r>
              <w:rPr>
                <w:sz w:val="20"/>
                <w:szCs w:val="20"/>
              </w:rPr>
              <w:t>写作题</w:t>
            </w:r>
          </w:p>
        </w:tc>
        <w:tc>
          <w:tcPr>
            <w:tcW w:w="5382" w:type="dxa"/>
          </w:tcPr>
          <w:p w14:paraId="7C203B6A" w14:textId="301B47B3" w:rsidR="004C30BD" w:rsidRDefault="00692CE4" w:rsidP="004C30BD">
            <w:pPr>
              <w:spacing w:after="0"/>
              <w:rPr>
                <w:sz w:val="20"/>
                <w:szCs w:val="20"/>
              </w:rPr>
            </w:pPr>
            <w:r>
              <w:rPr>
                <w:sz w:val="20"/>
                <w:szCs w:val="20"/>
              </w:rPr>
              <w:t xml:space="preserve">We will look into </w:t>
            </w:r>
            <w:r w:rsidR="0033099B">
              <w:rPr>
                <w:sz w:val="20"/>
                <w:szCs w:val="20"/>
              </w:rPr>
              <w:t xml:space="preserve">this </w:t>
            </w:r>
            <w:r>
              <w:rPr>
                <w:sz w:val="20"/>
                <w:szCs w:val="20"/>
              </w:rPr>
              <w:t>scenario later.</w:t>
            </w:r>
          </w:p>
        </w:tc>
      </w:tr>
      <w:tr w:rsidR="00692CE4" w:rsidRPr="004C2C74" w14:paraId="6E7545A8" w14:textId="77777777" w:rsidTr="34F7685D">
        <w:trPr>
          <w:trHeight w:val="144"/>
        </w:trPr>
        <w:tc>
          <w:tcPr>
            <w:tcW w:w="4410" w:type="dxa"/>
            <w:tcMar>
              <w:top w:w="58" w:type="dxa"/>
              <w:bottom w:w="58" w:type="dxa"/>
            </w:tcMar>
          </w:tcPr>
          <w:p w14:paraId="4473EEBA" w14:textId="3DFDF0EF" w:rsidR="00692CE4" w:rsidRPr="004C2C74" w:rsidRDefault="00692CE4" w:rsidP="000157F0">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Diffuse course </w:t>
            </w:r>
            <w:r w:rsidR="0033099B">
              <w:rPr>
                <w:rFonts w:eastAsia="宋体"/>
                <w:sz w:val="20"/>
                <w:szCs w:val="20"/>
                <w:highlight w:val="yellow"/>
                <w:lang w:eastAsia="zh-CN"/>
              </w:rPr>
              <w:t xml:space="preserve">record </w:t>
            </w:r>
            <w:r w:rsidRPr="004C2C74">
              <w:rPr>
                <w:rFonts w:eastAsia="宋体" w:hint="eastAsia"/>
                <w:sz w:val="20"/>
                <w:szCs w:val="20"/>
                <w:highlight w:val="yellow"/>
                <w:lang w:eastAsia="zh-CN"/>
              </w:rPr>
              <w:t>thru Video format</w:t>
            </w:r>
          </w:p>
        </w:tc>
        <w:tc>
          <w:tcPr>
            <w:tcW w:w="5382" w:type="dxa"/>
          </w:tcPr>
          <w:p w14:paraId="2E9A3F25" w14:textId="35FBC8B1" w:rsidR="00692CE4" w:rsidRPr="004C2C74" w:rsidRDefault="004C2C74"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sidR="0033099B">
              <w:rPr>
                <w:rFonts w:eastAsia="宋体"/>
                <w:sz w:val="20"/>
                <w:szCs w:val="20"/>
                <w:highlight w:val="yellow"/>
                <w:lang w:eastAsia="zh-CN"/>
              </w:rPr>
              <w:t>considered later</w:t>
            </w:r>
            <w:r w:rsidR="00E37D79">
              <w:rPr>
                <w:rFonts w:eastAsia="宋体"/>
                <w:sz w:val="20"/>
                <w:szCs w:val="20"/>
                <w:highlight w:val="yellow"/>
                <w:lang w:eastAsia="zh-CN"/>
              </w:rPr>
              <w:t>, in another spec.</w:t>
            </w:r>
          </w:p>
        </w:tc>
      </w:tr>
      <w:tr w:rsidR="004C2C74" w:rsidRPr="00A81375" w14:paraId="6126081E" w14:textId="77777777" w:rsidTr="34F7685D">
        <w:trPr>
          <w:trHeight w:val="144"/>
        </w:trPr>
        <w:tc>
          <w:tcPr>
            <w:tcW w:w="4410" w:type="dxa"/>
            <w:tcMar>
              <w:top w:w="58" w:type="dxa"/>
              <w:bottom w:w="58" w:type="dxa"/>
            </w:tcMar>
          </w:tcPr>
          <w:p w14:paraId="5515EA6E" w14:textId="0B125259" w:rsidR="004C2C74" w:rsidRPr="004C2C74" w:rsidRDefault="004C2C74" w:rsidP="000157F0">
            <w:pPr>
              <w:spacing w:after="0"/>
              <w:rPr>
                <w:rFonts w:eastAsia="宋体"/>
                <w:sz w:val="20"/>
                <w:szCs w:val="20"/>
                <w:highlight w:val="yellow"/>
                <w:lang w:eastAsia="zh-CN"/>
              </w:rPr>
            </w:pPr>
            <w:r w:rsidRPr="004C2C74">
              <w:rPr>
                <w:rFonts w:eastAsia="宋体" w:hint="eastAsia"/>
                <w:sz w:val="20"/>
                <w:szCs w:val="20"/>
                <w:highlight w:val="yellow"/>
                <w:lang w:eastAsia="zh-CN"/>
              </w:rPr>
              <w:t>Messaging</w:t>
            </w:r>
          </w:p>
        </w:tc>
        <w:tc>
          <w:tcPr>
            <w:tcW w:w="5382" w:type="dxa"/>
          </w:tcPr>
          <w:p w14:paraId="44CF5614" w14:textId="58EDE5F0" w:rsidR="004C2C74" w:rsidRPr="004C2C74" w:rsidRDefault="004C2C74" w:rsidP="004C30BD">
            <w:pPr>
              <w:spacing w:after="0"/>
              <w:rPr>
                <w:rFonts w:eastAsia="宋体"/>
                <w:sz w:val="20"/>
                <w:szCs w:val="20"/>
                <w:lang w:eastAsia="zh-CN"/>
              </w:rPr>
            </w:pPr>
            <w:r w:rsidRPr="004C2C74">
              <w:rPr>
                <w:rFonts w:eastAsia="宋体" w:hint="eastAsia"/>
                <w:sz w:val="20"/>
                <w:szCs w:val="20"/>
                <w:highlight w:val="yellow"/>
                <w:lang w:eastAsia="zh-CN"/>
              </w:rPr>
              <w:t>To be covered in another Spec?</w:t>
            </w:r>
          </w:p>
        </w:tc>
      </w:tr>
      <w:tr w:rsidR="0033099B" w:rsidRPr="00A81375" w14:paraId="14E15D64" w14:textId="77777777" w:rsidTr="34F7685D">
        <w:trPr>
          <w:trHeight w:val="144"/>
        </w:trPr>
        <w:tc>
          <w:tcPr>
            <w:tcW w:w="4410" w:type="dxa"/>
            <w:tcMar>
              <w:top w:w="58" w:type="dxa"/>
              <w:bottom w:w="58" w:type="dxa"/>
            </w:tcMar>
          </w:tcPr>
          <w:p w14:paraId="044D030D" w14:textId="705C2E47" w:rsidR="0033099B" w:rsidRPr="0033099B" w:rsidRDefault="0033099B" w:rsidP="000157F0">
            <w:pPr>
              <w:spacing w:after="0"/>
              <w:rPr>
                <w:rFonts w:eastAsia="宋体"/>
                <w:sz w:val="20"/>
                <w:szCs w:val="20"/>
                <w:highlight w:val="yellow"/>
                <w:lang w:eastAsia="zh-CN"/>
              </w:rPr>
            </w:pPr>
            <w:r>
              <w:rPr>
                <w:rFonts w:eastAsia="宋体"/>
                <w:sz w:val="20"/>
                <w:szCs w:val="20"/>
                <w:highlight w:val="yellow"/>
                <w:lang w:eastAsia="zh-CN"/>
              </w:rPr>
              <w:t xml:space="preserve">Real time 1:1 </w:t>
            </w:r>
            <w:r>
              <w:rPr>
                <w:rFonts w:eastAsia="宋体" w:hint="eastAsia"/>
                <w:sz w:val="20"/>
                <w:szCs w:val="20"/>
                <w:highlight w:val="yellow"/>
                <w:lang w:eastAsia="zh-CN"/>
              </w:rPr>
              <w:t xml:space="preserve">course between </w:t>
            </w:r>
            <w:r>
              <w:rPr>
                <w:rFonts w:eastAsia="宋体"/>
                <w:sz w:val="20"/>
                <w:szCs w:val="20"/>
                <w:highlight w:val="yellow"/>
                <w:lang w:eastAsia="zh-CN"/>
              </w:rPr>
              <w:t>teacher and student</w:t>
            </w:r>
          </w:p>
        </w:tc>
        <w:tc>
          <w:tcPr>
            <w:tcW w:w="5382" w:type="dxa"/>
          </w:tcPr>
          <w:p w14:paraId="6269E832" w14:textId="77777777" w:rsidR="0033099B" w:rsidRDefault="0033099B"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Pr>
                <w:rFonts w:eastAsia="宋体"/>
                <w:sz w:val="20"/>
                <w:szCs w:val="20"/>
                <w:highlight w:val="yellow"/>
                <w:lang w:eastAsia="zh-CN"/>
              </w:rPr>
              <w:t>considered later</w:t>
            </w:r>
            <w:r w:rsidR="00E37D79">
              <w:rPr>
                <w:rFonts w:eastAsia="宋体"/>
                <w:sz w:val="20"/>
                <w:szCs w:val="20"/>
                <w:highlight w:val="yellow"/>
                <w:lang w:eastAsia="zh-CN"/>
              </w:rPr>
              <w:t>, in another spec</w:t>
            </w:r>
          </w:p>
          <w:p w14:paraId="197ABE40" w14:textId="56487D4D" w:rsidR="00F0621F" w:rsidRPr="004C2C74" w:rsidRDefault="00F0621F" w:rsidP="0033099B">
            <w:pPr>
              <w:spacing w:after="0"/>
              <w:rPr>
                <w:sz w:val="20"/>
                <w:szCs w:val="20"/>
                <w:highlight w:val="yellow"/>
                <w:lang w:eastAsia="zh-CN"/>
              </w:rPr>
            </w:pPr>
          </w:p>
        </w:tc>
      </w:tr>
      <w:tr w:rsidR="00F0621F" w:rsidRPr="00A81375" w14:paraId="18E525FC" w14:textId="77777777" w:rsidTr="34F7685D">
        <w:trPr>
          <w:trHeight w:val="144"/>
        </w:trPr>
        <w:tc>
          <w:tcPr>
            <w:tcW w:w="4410" w:type="dxa"/>
            <w:tcMar>
              <w:top w:w="58" w:type="dxa"/>
              <w:bottom w:w="58" w:type="dxa"/>
            </w:tcMar>
          </w:tcPr>
          <w:p w14:paraId="79910C64" w14:textId="738B8688" w:rsidR="00F0621F" w:rsidRPr="00F0621F" w:rsidRDefault="00F0621F" w:rsidP="000157F0">
            <w:pPr>
              <w:spacing w:after="0"/>
              <w:rPr>
                <w:rFonts w:eastAsia="宋体"/>
                <w:sz w:val="20"/>
                <w:szCs w:val="20"/>
                <w:highlight w:val="yellow"/>
                <w:lang w:eastAsia="zh-CN"/>
              </w:rPr>
            </w:pPr>
            <w:r>
              <w:rPr>
                <w:rFonts w:eastAsia="宋体"/>
                <w:sz w:val="20"/>
                <w:szCs w:val="20"/>
                <w:highlight w:val="yellow"/>
                <w:lang w:eastAsia="zh-CN"/>
              </w:rPr>
              <w:t>N</w:t>
            </w:r>
            <w:r>
              <w:rPr>
                <w:rFonts w:eastAsia="宋体" w:hint="eastAsia"/>
                <w:sz w:val="20"/>
                <w:szCs w:val="20"/>
                <w:highlight w:val="yellow"/>
                <w:lang w:eastAsia="zh-CN"/>
              </w:rPr>
              <w:t>on-</w:t>
            </w:r>
            <w:r>
              <w:rPr>
                <w:rFonts w:eastAsia="宋体"/>
                <w:sz w:val="20"/>
                <w:szCs w:val="20"/>
                <w:highlight w:val="yellow"/>
                <w:lang w:eastAsia="zh-CN"/>
              </w:rPr>
              <w:t>Android platform</w:t>
            </w:r>
          </w:p>
        </w:tc>
        <w:tc>
          <w:tcPr>
            <w:tcW w:w="5382" w:type="dxa"/>
          </w:tcPr>
          <w:p w14:paraId="4C955B87" w14:textId="4AB4FBD4" w:rsidR="00F0621F" w:rsidRPr="00F0621F" w:rsidRDefault="00F0621F" w:rsidP="0033099B">
            <w:pPr>
              <w:spacing w:after="0"/>
              <w:rPr>
                <w:rFonts w:eastAsia="宋体"/>
                <w:sz w:val="20"/>
                <w:szCs w:val="20"/>
                <w:highlight w:val="yellow"/>
                <w:lang w:eastAsia="zh-CN"/>
              </w:rPr>
            </w:pPr>
            <w:r>
              <w:rPr>
                <w:rFonts w:eastAsia="宋体" w:hint="eastAsia"/>
                <w:sz w:val="20"/>
                <w:szCs w:val="20"/>
                <w:highlight w:val="yellow"/>
                <w:lang w:eastAsia="zh-CN"/>
              </w:rPr>
              <w:t>To be considered later based on market share</w:t>
            </w:r>
          </w:p>
        </w:tc>
      </w:tr>
    </w:tbl>
    <w:p w14:paraId="2E69BA5C" w14:textId="40780C4B" w:rsidR="006C2571" w:rsidRPr="00795C85" w:rsidRDefault="00BD10F4" w:rsidP="00795C85">
      <w:pPr>
        <w:pStyle w:val="Heading1"/>
        <w:rPr>
          <w:rStyle w:val="Hyperlink"/>
          <w:color w:val="00BCF2"/>
          <w:u w:val="none"/>
        </w:rPr>
      </w:pPr>
      <w:bookmarkStart w:id="5" w:name="_Toc338667002"/>
      <w:r>
        <w:t>Functional Requirements (High-Level)</w:t>
      </w:r>
      <w:bookmarkEnd w:id="5"/>
      <w:r w:rsidR="00936443">
        <w:t xml:space="preserve"> for Pri1 scenarios</w:t>
      </w:r>
    </w:p>
    <w:p w14:paraId="4BCB2468" w14:textId="7B0DC8E9" w:rsidR="00733205" w:rsidRDefault="00936443" w:rsidP="00936443">
      <w:pPr>
        <w:pStyle w:val="Heading2"/>
        <w:rPr>
          <w:rStyle w:val="Hyperlink"/>
          <w:u w:val="none"/>
        </w:rPr>
      </w:pPr>
      <w:r>
        <w:rPr>
          <w:rStyle w:val="Hyperlink"/>
          <w:u w:val="none"/>
        </w:rPr>
        <w:t xml:space="preserve"> </w:t>
      </w:r>
      <w:r w:rsidR="00733205">
        <w:rPr>
          <w:rStyle w:val="Hyperlink"/>
          <w:u w:val="none"/>
        </w:rPr>
        <w:t>General requirements for App</w:t>
      </w:r>
    </w:p>
    <w:tbl>
      <w:tblPr>
        <w:tblStyle w:val="Wind8ws"/>
        <w:tblW w:w="9770" w:type="dxa"/>
        <w:tblInd w:w="720" w:type="dxa"/>
        <w:tblLayout w:type="fixed"/>
        <w:tblLook w:val="04A0" w:firstRow="1" w:lastRow="0" w:firstColumn="1" w:lastColumn="0" w:noHBand="0" w:noVBand="1"/>
      </w:tblPr>
      <w:tblGrid>
        <w:gridCol w:w="331"/>
        <w:gridCol w:w="4979"/>
        <w:gridCol w:w="774"/>
        <w:gridCol w:w="709"/>
        <w:gridCol w:w="2977"/>
      </w:tblGrid>
      <w:tr w:rsidR="00733205" w:rsidRPr="00BB55DE" w14:paraId="3BA70170" w14:textId="77777777" w:rsidTr="00E37D79">
        <w:trPr>
          <w:cnfStyle w:val="100000000000" w:firstRow="1" w:lastRow="0" w:firstColumn="0" w:lastColumn="0" w:oddVBand="0" w:evenVBand="0" w:oddHBand="0" w:evenHBand="0" w:firstRowFirstColumn="0" w:firstRowLastColumn="0" w:lastRowFirstColumn="0" w:lastRowLastColumn="0"/>
        </w:trPr>
        <w:tc>
          <w:tcPr>
            <w:tcW w:w="9770" w:type="dxa"/>
            <w:gridSpan w:val="5"/>
            <w:shd w:val="clear" w:color="auto" w:fill="B3BCCA" w:themeFill="text2" w:themeFillTint="66"/>
          </w:tcPr>
          <w:p w14:paraId="4AC32674" w14:textId="3C63D736" w:rsidR="00733205" w:rsidRPr="00733205" w:rsidRDefault="0033099B" w:rsidP="003E4CDF">
            <w:pPr>
              <w:spacing w:after="0"/>
              <w:rPr>
                <w:rFonts w:cs="Segoe UI"/>
                <w:bCs/>
                <w:sz w:val="18"/>
                <w:szCs w:val="18"/>
              </w:rPr>
            </w:pPr>
            <w:r>
              <w:rPr>
                <w:rFonts w:cs="Segoe UI"/>
                <w:bCs/>
                <w:color w:val="auto"/>
                <w:sz w:val="18"/>
                <w:szCs w:val="18"/>
              </w:rPr>
              <w:t xml:space="preserve">App </w:t>
            </w:r>
            <w:r w:rsidR="00733205" w:rsidRPr="00733205">
              <w:rPr>
                <w:rFonts w:cs="Segoe UI"/>
                <w:bCs/>
                <w:color w:val="auto"/>
                <w:sz w:val="18"/>
                <w:szCs w:val="18"/>
              </w:rPr>
              <w:t>Setting</w:t>
            </w:r>
          </w:p>
        </w:tc>
      </w:tr>
      <w:tr w:rsidR="00733205" w:rsidRPr="002B0034" w14:paraId="1B686027" w14:textId="77777777" w:rsidTr="00E37D79">
        <w:tc>
          <w:tcPr>
            <w:tcW w:w="331" w:type="dxa"/>
            <w:tcMar>
              <w:top w:w="58" w:type="dxa"/>
              <w:bottom w:w="58" w:type="dxa"/>
            </w:tcMar>
          </w:tcPr>
          <w:p w14:paraId="10EF029A"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3C438A6A" w14:textId="061DF168" w:rsidR="00733205" w:rsidRPr="002B0034" w:rsidRDefault="00E37D79" w:rsidP="00E37D79">
            <w:pPr>
              <w:spacing w:after="0"/>
              <w:rPr>
                <w:rFonts w:cs="Segoe UI"/>
                <w:bCs/>
                <w:sz w:val="18"/>
                <w:szCs w:val="18"/>
              </w:rPr>
            </w:pPr>
            <w:r>
              <w:rPr>
                <w:rFonts w:cs="Segoe UI"/>
                <w:bCs/>
                <w:sz w:val="18"/>
                <w:szCs w:val="18"/>
              </w:rPr>
              <w:t>Font setting (font and font size)</w:t>
            </w:r>
          </w:p>
        </w:tc>
        <w:tc>
          <w:tcPr>
            <w:tcW w:w="774" w:type="dxa"/>
          </w:tcPr>
          <w:p w14:paraId="0621CE64" w14:textId="77777777" w:rsidR="00733205" w:rsidRPr="002B0034" w:rsidRDefault="00733205" w:rsidP="003E4CDF">
            <w:pPr>
              <w:spacing w:after="0"/>
              <w:rPr>
                <w:rFonts w:cs="Segoe UI"/>
                <w:bCs/>
                <w:sz w:val="18"/>
                <w:szCs w:val="18"/>
              </w:rPr>
            </w:pPr>
          </w:p>
        </w:tc>
        <w:tc>
          <w:tcPr>
            <w:tcW w:w="709" w:type="dxa"/>
          </w:tcPr>
          <w:p w14:paraId="59F7898D" w14:textId="77777777" w:rsidR="00733205" w:rsidRPr="002B0034" w:rsidRDefault="00733205" w:rsidP="003E4CDF">
            <w:pPr>
              <w:spacing w:after="0"/>
              <w:rPr>
                <w:rFonts w:cs="Segoe UI"/>
                <w:bCs/>
                <w:sz w:val="18"/>
                <w:szCs w:val="18"/>
              </w:rPr>
            </w:pPr>
            <w:r>
              <w:rPr>
                <w:rFonts w:cs="Segoe UI"/>
                <w:bCs/>
                <w:sz w:val="18"/>
                <w:szCs w:val="18"/>
              </w:rPr>
              <w:t>3</w:t>
            </w:r>
          </w:p>
        </w:tc>
        <w:tc>
          <w:tcPr>
            <w:tcW w:w="2977" w:type="dxa"/>
          </w:tcPr>
          <w:p w14:paraId="0864BB0C" w14:textId="2BC5ECE2" w:rsidR="00733205" w:rsidRPr="00E37D79" w:rsidRDefault="00E37D79" w:rsidP="00E37D79">
            <w:pPr>
              <w:spacing w:after="0"/>
              <w:rPr>
                <w:rFonts w:eastAsia="宋体" w:cs="Segoe UI"/>
                <w:bCs/>
                <w:sz w:val="18"/>
                <w:szCs w:val="18"/>
                <w:lang w:eastAsia="zh-CN"/>
              </w:rPr>
            </w:pPr>
            <w:r>
              <w:rPr>
                <w:rFonts w:eastAsia="宋体" w:cs="Segoe UI" w:hint="eastAsia"/>
                <w:bCs/>
                <w:sz w:val="18"/>
                <w:szCs w:val="18"/>
                <w:lang w:eastAsia="zh-CN"/>
              </w:rPr>
              <w:t xml:space="preserve">Can be </w:t>
            </w:r>
            <w:r>
              <w:rPr>
                <w:rFonts w:eastAsia="宋体" w:cs="Segoe UI"/>
                <w:bCs/>
                <w:sz w:val="18"/>
                <w:szCs w:val="18"/>
                <w:lang w:eastAsia="zh-CN"/>
              </w:rPr>
              <w:t xml:space="preserve">Pri2 </w:t>
            </w:r>
            <w:r>
              <w:rPr>
                <w:rFonts w:eastAsia="宋体" w:cs="Segoe UI" w:hint="eastAsia"/>
                <w:bCs/>
                <w:sz w:val="18"/>
                <w:szCs w:val="18"/>
                <w:lang w:eastAsia="zh-CN"/>
              </w:rPr>
              <w:t xml:space="preserve">for elder teachers. </w:t>
            </w:r>
          </w:p>
        </w:tc>
      </w:tr>
      <w:tr w:rsidR="00733205" w:rsidRPr="00BB55DE" w14:paraId="145E9CE0" w14:textId="77777777" w:rsidTr="00E37D79">
        <w:trPr>
          <w:trHeight w:val="184"/>
        </w:trPr>
        <w:tc>
          <w:tcPr>
            <w:tcW w:w="331" w:type="dxa"/>
            <w:tcMar>
              <w:top w:w="58" w:type="dxa"/>
              <w:bottom w:w="58" w:type="dxa"/>
            </w:tcMar>
          </w:tcPr>
          <w:p w14:paraId="0E3D72C4" w14:textId="77777777" w:rsidR="00733205" w:rsidRDefault="00733205" w:rsidP="003E4CDF">
            <w:pPr>
              <w:spacing w:after="0"/>
              <w:rPr>
                <w:rFonts w:cs="Segoe UI"/>
                <w:bCs/>
                <w:sz w:val="18"/>
                <w:szCs w:val="18"/>
              </w:rPr>
            </w:pPr>
          </w:p>
        </w:tc>
        <w:tc>
          <w:tcPr>
            <w:tcW w:w="4979" w:type="dxa"/>
            <w:tcMar>
              <w:top w:w="58" w:type="dxa"/>
              <w:bottom w:w="58" w:type="dxa"/>
            </w:tcMar>
          </w:tcPr>
          <w:p w14:paraId="3DB72D2F" w14:textId="77777777" w:rsidR="00733205" w:rsidRDefault="0033099B" w:rsidP="003E4CDF">
            <w:pPr>
              <w:spacing w:after="0"/>
              <w:rPr>
                <w:sz w:val="18"/>
                <w:szCs w:val="18"/>
              </w:rPr>
            </w:pPr>
            <w:r>
              <w:rPr>
                <w:sz w:val="18"/>
                <w:szCs w:val="18"/>
              </w:rPr>
              <w:t>UI language (Chinese/</w:t>
            </w:r>
            <w:r w:rsidR="00733205">
              <w:rPr>
                <w:sz w:val="18"/>
                <w:szCs w:val="18"/>
              </w:rPr>
              <w:t>French</w:t>
            </w:r>
            <w:r>
              <w:rPr>
                <w:sz w:val="18"/>
                <w:szCs w:val="18"/>
              </w:rPr>
              <w:t>/English</w:t>
            </w:r>
            <w:r w:rsidR="00733205">
              <w:rPr>
                <w:sz w:val="18"/>
                <w:szCs w:val="18"/>
              </w:rPr>
              <w:t>)</w:t>
            </w:r>
          </w:p>
          <w:p w14:paraId="66687E53" w14:textId="174F005A" w:rsidR="0033099B" w:rsidRPr="0033099B" w:rsidRDefault="0033099B" w:rsidP="0033099B">
            <w:pPr>
              <w:pStyle w:val="ListParagraph"/>
              <w:numPr>
                <w:ilvl w:val="0"/>
                <w:numId w:val="47"/>
              </w:numPr>
              <w:spacing w:after="0"/>
              <w:rPr>
                <w:sz w:val="18"/>
                <w:szCs w:val="18"/>
              </w:rPr>
            </w:pPr>
            <w:r w:rsidRPr="00E37D79">
              <w:rPr>
                <w:rFonts w:eastAsia="宋体"/>
                <w:sz w:val="18"/>
                <w:szCs w:val="18"/>
                <w:highlight w:val="yellow"/>
                <w:lang w:eastAsia="zh-CN"/>
              </w:rPr>
              <w:t>By default: b</w:t>
            </w:r>
            <w:r w:rsidRPr="00E37D79">
              <w:rPr>
                <w:rFonts w:eastAsia="宋体" w:hint="eastAsia"/>
                <w:sz w:val="18"/>
                <w:szCs w:val="18"/>
                <w:highlight w:val="yellow"/>
                <w:lang w:eastAsia="zh-CN"/>
              </w:rPr>
              <w:t xml:space="preserve">e </w:t>
            </w:r>
            <w:r w:rsidRPr="00E37D79">
              <w:rPr>
                <w:rFonts w:eastAsia="宋体"/>
                <w:sz w:val="18"/>
                <w:szCs w:val="18"/>
                <w:highlight w:val="yellow"/>
                <w:lang w:eastAsia="zh-CN"/>
              </w:rPr>
              <w:t>aligned with Phone languages</w:t>
            </w:r>
          </w:p>
        </w:tc>
        <w:tc>
          <w:tcPr>
            <w:tcW w:w="774" w:type="dxa"/>
          </w:tcPr>
          <w:p w14:paraId="51C32E09" w14:textId="77777777" w:rsidR="00733205" w:rsidRDefault="00733205" w:rsidP="003E4CDF">
            <w:pPr>
              <w:spacing w:after="0"/>
              <w:rPr>
                <w:rFonts w:cs="Segoe UI"/>
                <w:bCs/>
                <w:sz w:val="18"/>
                <w:szCs w:val="18"/>
              </w:rPr>
            </w:pPr>
          </w:p>
        </w:tc>
        <w:tc>
          <w:tcPr>
            <w:tcW w:w="709" w:type="dxa"/>
          </w:tcPr>
          <w:p w14:paraId="47CA0116" w14:textId="77777777" w:rsidR="00733205" w:rsidRDefault="00733205" w:rsidP="003E4CDF">
            <w:pPr>
              <w:spacing w:after="0"/>
              <w:rPr>
                <w:rFonts w:cs="Segoe UI"/>
                <w:bCs/>
                <w:sz w:val="18"/>
                <w:szCs w:val="18"/>
              </w:rPr>
            </w:pPr>
            <w:r>
              <w:rPr>
                <w:rFonts w:cs="Segoe UI"/>
                <w:bCs/>
                <w:sz w:val="18"/>
                <w:szCs w:val="18"/>
              </w:rPr>
              <w:t>1</w:t>
            </w:r>
          </w:p>
        </w:tc>
        <w:tc>
          <w:tcPr>
            <w:tcW w:w="2977" w:type="dxa"/>
          </w:tcPr>
          <w:p w14:paraId="534FD05B" w14:textId="047D08C2" w:rsid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w:t>
            </w:r>
            <w:r>
              <w:rPr>
                <w:rFonts w:eastAsia="宋体" w:cs="Segoe UI"/>
                <w:bCs/>
                <w:sz w:val="18"/>
                <w:szCs w:val="18"/>
                <w:lang w:eastAsia="zh-CN"/>
              </w:rPr>
              <w:t>1: provide default setting</w:t>
            </w:r>
          </w:p>
          <w:p w14:paraId="2B987F76" w14:textId="10121D58" w:rsidR="00733205" w:rsidRPr="004937B3" w:rsidRDefault="00E37D79" w:rsidP="003E4CDF">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allow users to customize</w:t>
            </w:r>
          </w:p>
        </w:tc>
      </w:tr>
      <w:tr w:rsidR="00733205" w:rsidRPr="00BB55DE" w14:paraId="53913E57" w14:textId="77777777" w:rsidTr="00E37D79">
        <w:trPr>
          <w:trHeight w:val="220"/>
        </w:trPr>
        <w:tc>
          <w:tcPr>
            <w:tcW w:w="331" w:type="dxa"/>
            <w:tcMar>
              <w:top w:w="58" w:type="dxa"/>
              <w:bottom w:w="58" w:type="dxa"/>
            </w:tcMar>
          </w:tcPr>
          <w:p w14:paraId="0CB4EA09" w14:textId="77777777" w:rsidR="00733205" w:rsidRDefault="00733205" w:rsidP="003E4CDF">
            <w:pPr>
              <w:spacing w:after="0"/>
              <w:rPr>
                <w:rFonts w:cs="Segoe UI"/>
                <w:bCs/>
                <w:sz w:val="18"/>
                <w:szCs w:val="18"/>
              </w:rPr>
            </w:pPr>
          </w:p>
        </w:tc>
        <w:tc>
          <w:tcPr>
            <w:tcW w:w="4979" w:type="dxa"/>
            <w:tcMar>
              <w:top w:w="58" w:type="dxa"/>
              <w:bottom w:w="58" w:type="dxa"/>
            </w:tcMar>
          </w:tcPr>
          <w:p w14:paraId="138318A4" w14:textId="77777777" w:rsidR="00733205" w:rsidRDefault="00733205" w:rsidP="003E4CDF">
            <w:pPr>
              <w:spacing w:after="0"/>
              <w:rPr>
                <w:sz w:val="18"/>
                <w:szCs w:val="18"/>
              </w:rPr>
            </w:pPr>
            <w:r>
              <w:rPr>
                <w:sz w:val="18"/>
                <w:szCs w:val="18"/>
              </w:rPr>
              <w:t>Background picture</w:t>
            </w:r>
          </w:p>
        </w:tc>
        <w:tc>
          <w:tcPr>
            <w:tcW w:w="774" w:type="dxa"/>
          </w:tcPr>
          <w:p w14:paraId="2754F5FD" w14:textId="77777777" w:rsidR="00733205" w:rsidRDefault="00733205" w:rsidP="003E4CDF">
            <w:pPr>
              <w:spacing w:after="0"/>
              <w:rPr>
                <w:rFonts w:cs="Segoe UI"/>
                <w:bCs/>
                <w:sz w:val="18"/>
                <w:szCs w:val="18"/>
              </w:rPr>
            </w:pPr>
          </w:p>
        </w:tc>
        <w:tc>
          <w:tcPr>
            <w:tcW w:w="709" w:type="dxa"/>
          </w:tcPr>
          <w:p w14:paraId="016DBD69" w14:textId="77777777" w:rsidR="00733205" w:rsidRDefault="00733205" w:rsidP="003E4CDF">
            <w:pPr>
              <w:spacing w:after="0"/>
              <w:rPr>
                <w:rFonts w:cs="Segoe UI"/>
                <w:bCs/>
                <w:sz w:val="18"/>
                <w:szCs w:val="18"/>
              </w:rPr>
            </w:pPr>
            <w:r>
              <w:rPr>
                <w:rFonts w:cs="Segoe UI"/>
                <w:bCs/>
                <w:sz w:val="18"/>
                <w:szCs w:val="18"/>
              </w:rPr>
              <w:t>3</w:t>
            </w:r>
          </w:p>
        </w:tc>
        <w:tc>
          <w:tcPr>
            <w:tcW w:w="2977" w:type="dxa"/>
          </w:tcPr>
          <w:p w14:paraId="6A081818" w14:textId="77777777" w:rsidR="00733205" w:rsidRDefault="00733205" w:rsidP="003E4CDF">
            <w:pPr>
              <w:spacing w:after="0"/>
              <w:rPr>
                <w:rFonts w:cs="Segoe UI"/>
                <w:bCs/>
                <w:sz w:val="18"/>
                <w:szCs w:val="18"/>
              </w:rPr>
            </w:pPr>
          </w:p>
        </w:tc>
      </w:tr>
      <w:tr w:rsidR="00733205" w:rsidRPr="00BB55DE" w14:paraId="0A6385AD" w14:textId="77777777" w:rsidTr="00E37D79">
        <w:trPr>
          <w:trHeight w:val="294"/>
        </w:trPr>
        <w:tc>
          <w:tcPr>
            <w:tcW w:w="331" w:type="dxa"/>
            <w:tcMar>
              <w:top w:w="58" w:type="dxa"/>
              <w:bottom w:w="58" w:type="dxa"/>
            </w:tcMar>
          </w:tcPr>
          <w:p w14:paraId="06116AF2" w14:textId="77777777" w:rsidR="00733205" w:rsidRDefault="00733205" w:rsidP="003E4CDF">
            <w:pPr>
              <w:spacing w:after="0"/>
              <w:rPr>
                <w:rFonts w:cs="Segoe UI"/>
                <w:bCs/>
                <w:sz w:val="18"/>
                <w:szCs w:val="18"/>
              </w:rPr>
            </w:pPr>
          </w:p>
        </w:tc>
        <w:tc>
          <w:tcPr>
            <w:tcW w:w="4979" w:type="dxa"/>
            <w:tcMar>
              <w:top w:w="58" w:type="dxa"/>
              <w:bottom w:w="58" w:type="dxa"/>
            </w:tcMar>
          </w:tcPr>
          <w:p w14:paraId="6540897F" w14:textId="77777777" w:rsidR="00733205" w:rsidRDefault="00733205" w:rsidP="003E4CDF">
            <w:pPr>
              <w:spacing w:after="0"/>
              <w:rPr>
                <w:sz w:val="18"/>
                <w:szCs w:val="18"/>
              </w:rPr>
            </w:pPr>
            <w:r>
              <w:rPr>
                <w:sz w:val="18"/>
                <w:szCs w:val="18"/>
              </w:rPr>
              <w:t>Term of usage</w:t>
            </w:r>
          </w:p>
        </w:tc>
        <w:tc>
          <w:tcPr>
            <w:tcW w:w="774" w:type="dxa"/>
          </w:tcPr>
          <w:p w14:paraId="77E7C731" w14:textId="77777777" w:rsidR="00733205" w:rsidRDefault="00733205" w:rsidP="003E4CDF">
            <w:pPr>
              <w:spacing w:after="0"/>
              <w:rPr>
                <w:rFonts w:cs="Segoe UI"/>
                <w:bCs/>
                <w:sz w:val="18"/>
                <w:szCs w:val="18"/>
              </w:rPr>
            </w:pPr>
          </w:p>
        </w:tc>
        <w:tc>
          <w:tcPr>
            <w:tcW w:w="709" w:type="dxa"/>
          </w:tcPr>
          <w:p w14:paraId="11D19EE3" w14:textId="77777777" w:rsidR="00733205" w:rsidRDefault="00733205" w:rsidP="003E4CDF">
            <w:pPr>
              <w:spacing w:after="0"/>
              <w:rPr>
                <w:rFonts w:cs="Segoe UI"/>
                <w:bCs/>
                <w:sz w:val="18"/>
                <w:szCs w:val="18"/>
              </w:rPr>
            </w:pPr>
            <w:r>
              <w:rPr>
                <w:rFonts w:cs="Segoe UI"/>
                <w:bCs/>
                <w:sz w:val="18"/>
                <w:szCs w:val="18"/>
              </w:rPr>
              <w:t>2</w:t>
            </w:r>
          </w:p>
        </w:tc>
        <w:tc>
          <w:tcPr>
            <w:tcW w:w="2977" w:type="dxa"/>
          </w:tcPr>
          <w:p w14:paraId="31C91626" w14:textId="77777777" w:rsidR="00733205" w:rsidRDefault="00733205" w:rsidP="003E4CDF">
            <w:pPr>
              <w:spacing w:after="0"/>
              <w:rPr>
                <w:rFonts w:cs="Segoe UI"/>
                <w:bCs/>
                <w:sz w:val="18"/>
                <w:szCs w:val="18"/>
              </w:rPr>
            </w:pPr>
          </w:p>
        </w:tc>
      </w:tr>
      <w:tr w:rsidR="00733205" w:rsidRPr="00BB55DE" w14:paraId="12CEC12D" w14:textId="77777777" w:rsidTr="00E37D79">
        <w:trPr>
          <w:trHeight w:val="276"/>
        </w:trPr>
        <w:tc>
          <w:tcPr>
            <w:tcW w:w="331" w:type="dxa"/>
            <w:tcMar>
              <w:top w:w="58" w:type="dxa"/>
              <w:bottom w:w="58" w:type="dxa"/>
            </w:tcMar>
          </w:tcPr>
          <w:p w14:paraId="270BF778" w14:textId="77777777" w:rsidR="00733205" w:rsidRDefault="00733205" w:rsidP="003E4CDF">
            <w:pPr>
              <w:spacing w:after="0"/>
              <w:rPr>
                <w:rFonts w:cs="Segoe UI"/>
                <w:bCs/>
                <w:sz w:val="18"/>
                <w:szCs w:val="18"/>
              </w:rPr>
            </w:pPr>
          </w:p>
        </w:tc>
        <w:tc>
          <w:tcPr>
            <w:tcW w:w="4979" w:type="dxa"/>
            <w:tcMar>
              <w:top w:w="58" w:type="dxa"/>
              <w:bottom w:w="58" w:type="dxa"/>
            </w:tcMar>
          </w:tcPr>
          <w:p w14:paraId="11218439" w14:textId="4C7029C4" w:rsidR="00733205" w:rsidRDefault="00733205" w:rsidP="003E4CDF">
            <w:pPr>
              <w:spacing w:after="0"/>
              <w:rPr>
                <w:sz w:val="18"/>
                <w:szCs w:val="18"/>
              </w:rPr>
            </w:pPr>
            <w:r>
              <w:rPr>
                <w:sz w:val="18"/>
                <w:szCs w:val="18"/>
              </w:rPr>
              <w:t>Help and Feedbacks</w:t>
            </w:r>
            <w:r w:rsidR="00E37D79">
              <w:rPr>
                <w:sz w:val="18"/>
                <w:szCs w:val="18"/>
              </w:rPr>
              <w:t xml:space="preserve"> collection</w:t>
            </w:r>
          </w:p>
        </w:tc>
        <w:tc>
          <w:tcPr>
            <w:tcW w:w="774" w:type="dxa"/>
          </w:tcPr>
          <w:p w14:paraId="4DDA3913" w14:textId="77777777" w:rsidR="00733205" w:rsidRDefault="00733205" w:rsidP="003E4CDF">
            <w:pPr>
              <w:spacing w:after="0"/>
              <w:rPr>
                <w:rFonts w:cs="Segoe UI"/>
                <w:bCs/>
                <w:sz w:val="18"/>
                <w:szCs w:val="18"/>
              </w:rPr>
            </w:pPr>
          </w:p>
        </w:tc>
        <w:tc>
          <w:tcPr>
            <w:tcW w:w="709" w:type="dxa"/>
          </w:tcPr>
          <w:p w14:paraId="47CC7AD9" w14:textId="278DE6DC" w:rsidR="00733205" w:rsidRDefault="00E37D79" w:rsidP="003E4CDF">
            <w:pPr>
              <w:spacing w:after="0"/>
              <w:rPr>
                <w:rFonts w:cs="Segoe UI"/>
                <w:bCs/>
                <w:sz w:val="18"/>
                <w:szCs w:val="18"/>
              </w:rPr>
            </w:pPr>
            <w:r>
              <w:rPr>
                <w:rFonts w:cs="Segoe UI"/>
                <w:bCs/>
                <w:sz w:val="18"/>
                <w:szCs w:val="18"/>
              </w:rPr>
              <w:t>1</w:t>
            </w:r>
          </w:p>
        </w:tc>
        <w:tc>
          <w:tcPr>
            <w:tcW w:w="2977" w:type="dxa"/>
          </w:tcPr>
          <w:p w14:paraId="0A91B4B9" w14:textId="77106E9B"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BB55DE" w14:paraId="43FC856D" w14:textId="77777777" w:rsidTr="00E37D79">
        <w:tc>
          <w:tcPr>
            <w:tcW w:w="9770" w:type="dxa"/>
            <w:gridSpan w:val="5"/>
            <w:shd w:val="clear" w:color="auto" w:fill="B3BCCA" w:themeFill="text2" w:themeFillTint="66"/>
          </w:tcPr>
          <w:p w14:paraId="163D2D38" w14:textId="1945B908" w:rsidR="00733205" w:rsidRPr="00BB55DE" w:rsidRDefault="00733205" w:rsidP="003E4CDF">
            <w:pPr>
              <w:spacing w:after="0"/>
              <w:rPr>
                <w:rFonts w:cs="Segoe UI"/>
                <w:b/>
                <w:bCs/>
                <w:sz w:val="18"/>
                <w:szCs w:val="18"/>
              </w:rPr>
            </w:pPr>
            <w:r>
              <w:rPr>
                <w:rFonts w:cs="Segoe UI"/>
                <w:b/>
                <w:bCs/>
                <w:sz w:val="18"/>
                <w:szCs w:val="18"/>
              </w:rPr>
              <w:t>Installation</w:t>
            </w:r>
            <w:r w:rsidR="00E37D79">
              <w:rPr>
                <w:rFonts w:cs="Segoe UI"/>
                <w:b/>
                <w:bCs/>
                <w:sz w:val="18"/>
                <w:szCs w:val="18"/>
              </w:rPr>
              <w:t xml:space="preserve"> (on Android only)</w:t>
            </w:r>
          </w:p>
        </w:tc>
      </w:tr>
      <w:tr w:rsidR="00733205" w:rsidRPr="002B0034" w14:paraId="1789173B" w14:textId="77777777" w:rsidTr="00E37D79">
        <w:tc>
          <w:tcPr>
            <w:tcW w:w="331" w:type="dxa"/>
            <w:tcMar>
              <w:top w:w="58" w:type="dxa"/>
              <w:bottom w:w="58" w:type="dxa"/>
            </w:tcMar>
          </w:tcPr>
          <w:p w14:paraId="49977665"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0A49BA02" w14:textId="77777777" w:rsidR="0033099B" w:rsidRDefault="00733205" w:rsidP="003E4CDF">
            <w:pPr>
              <w:spacing w:after="0"/>
              <w:rPr>
                <w:rFonts w:cs="Segoe UI"/>
                <w:bCs/>
                <w:sz w:val="18"/>
                <w:szCs w:val="18"/>
              </w:rPr>
            </w:pPr>
            <w:r>
              <w:rPr>
                <w:rFonts w:cs="Segoe UI"/>
                <w:bCs/>
                <w:sz w:val="18"/>
                <w:szCs w:val="18"/>
              </w:rPr>
              <w:t>Install on mobile phone</w:t>
            </w:r>
            <w:r w:rsidR="0033099B">
              <w:rPr>
                <w:rFonts w:cs="Segoe UI"/>
                <w:bCs/>
                <w:sz w:val="18"/>
                <w:szCs w:val="18"/>
              </w:rPr>
              <w:t xml:space="preserve"> at first time </w:t>
            </w:r>
          </w:p>
          <w:p w14:paraId="172CA62B" w14:textId="0626CAFB" w:rsidR="0033099B" w:rsidRDefault="00E37D79" w:rsidP="0033099B">
            <w:pPr>
              <w:pStyle w:val="ListParagraph"/>
              <w:numPr>
                <w:ilvl w:val="0"/>
                <w:numId w:val="47"/>
              </w:numPr>
              <w:spacing w:after="0"/>
              <w:rPr>
                <w:rFonts w:cs="Segoe UI"/>
                <w:bCs/>
                <w:sz w:val="18"/>
                <w:szCs w:val="18"/>
              </w:rPr>
            </w:pPr>
            <w:r>
              <w:rPr>
                <w:rFonts w:cs="Segoe UI"/>
                <w:bCs/>
                <w:sz w:val="18"/>
                <w:szCs w:val="18"/>
              </w:rPr>
              <w:t>D</w:t>
            </w:r>
            <w:r w:rsidR="0033099B" w:rsidRPr="0033099B">
              <w:rPr>
                <w:rFonts w:cs="Segoe UI"/>
                <w:bCs/>
                <w:sz w:val="18"/>
                <w:szCs w:val="18"/>
              </w:rPr>
              <w:t xml:space="preserve">efault install on the phone. </w:t>
            </w:r>
          </w:p>
          <w:p w14:paraId="52A5EBB0" w14:textId="4CD723F7" w:rsidR="00733205" w:rsidRPr="0033099B" w:rsidRDefault="0033099B" w:rsidP="0033099B">
            <w:pPr>
              <w:pStyle w:val="ListParagraph"/>
              <w:numPr>
                <w:ilvl w:val="0"/>
                <w:numId w:val="47"/>
              </w:numPr>
              <w:spacing w:after="0"/>
              <w:rPr>
                <w:rFonts w:cs="Segoe UI"/>
                <w:bCs/>
                <w:sz w:val="18"/>
                <w:szCs w:val="18"/>
              </w:rPr>
            </w:pPr>
            <w:r w:rsidRPr="0033099B">
              <w:rPr>
                <w:rFonts w:cs="Segoe UI"/>
                <w:bCs/>
                <w:sz w:val="18"/>
                <w:szCs w:val="18"/>
              </w:rPr>
              <w:t>Data storage based on phone setting</w:t>
            </w:r>
          </w:p>
        </w:tc>
        <w:tc>
          <w:tcPr>
            <w:tcW w:w="774" w:type="dxa"/>
          </w:tcPr>
          <w:p w14:paraId="424FA776" w14:textId="77777777" w:rsidR="00733205" w:rsidRPr="002B0034" w:rsidRDefault="00733205" w:rsidP="003E4CDF">
            <w:pPr>
              <w:spacing w:after="0"/>
              <w:rPr>
                <w:rFonts w:cs="Segoe UI"/>
                <w:bCs/>
                <w:sz w:val="18"/>
                <w:szCs w:val="18"/>
              </w:rPr>
            </w:pPr>
          </w:p>
        </w:tc>
        <w:tc>
          <w:tcPr>
            <w:tcW w:w="709" w:type="dxa"/>
          </w:tcPr>
          <w:p w14:paraId="04D8429F" w14:textId="262CCE6C" w:rsidR="00733205" w:rsidRPr="002B0034" w:rsidRDefault="00733205" w:rsidP="003E4CDF">
            <w:pPr>
              <w:spacing w:after="0"/>
              <w:rPr>
                <w:rFonts w:cs="Segoe UI"/>
                <w:bCs/>
                <w:sz w:val="18"/>
                <w:szCs w:val="18"/>
              </w:rPr>
            </w:pPr>
            <w:r>
              <w:rPr>
                <w:rFonts w:cs="Segoe UI"/>
                <w:bCs/>
                <w:sz w:val="18"/>
                <w:szCs w:val="18"/>
              </w:rPr>
              <w:t>1</w:t>
            </w:r>
          </w:p>
        </w:tc>
        <w:tc>
          <w:tcPr>
            <w:tcW w:w="2977" w:type="dxa"/>
          </w:tcPr>
          <w:p w14:paraId="29BA0071" w14:textId="77777777" w:rsidR="00733205"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r>
              <w:rPr>
                <w:rFonts w:eastAsia="宋体" w:cs="Segoe UI"/>
                <w:bCs/>
                <w:sz w:val="18"/>
                <w:szCs w:val="18"/>
                <w:lang w:eastAsia="zh-CN"/>
              </w:rPr>
              <w:t>: default setting</w:t>
            </w:r>
          </w:p>
          <w:p w14:paraId="77807EB0" w14:textId="655BEA1E" w:rsidR="00E37D79" w:rsidRPr="00E37D79" w:rsidRDefault="00E37D79" w:rsidP="003E4CDF">
            <w:pPr>
              <w:spacing w:after="0"/>
              <w:rPr>
                <w:rFonts w:eastAsia="宋体" w:cs="Segoe UI"/>
                <w:bCs/>
                <w:sz w:val="18"/>
                <w:szCs w:val="18"/>
                <w:lang w:eastAsia="zh-CN"/>
              </w:rPr>
            </w:pPr>
            <w:r>
              <w:rPr>
                <w:rFonts w:eastAsia="宋体" w:cs="Segoe UI"/>
                <w:bCs/>
                <w:sz w:val="18"/>
                <w:szCs w:val="18"/>
                <w:lang w:eastAsia="zh-CN"/>
              </w:rPr>
              <w:t>M2/M3: allow users to choose where to install: phone or SD card</w:t>
            </w:r>
          </w:p>
        </w:tc>
      </w:tr>
      <w:tr w:rsidR="00733205" w:rsidRPr="00BB55DE" w14:paraId="568DF96F" w14:textId="77777777" w:rsidTr="00E37D79">
        <w:trPr>
          <w:trHeight w:val="184"/>
        </w:trPr>
        <w:tc>
          <w:tcPr>
            <w:tcW w:w="331" w:type="dxa"/>
            <w:tcMar>
              <w:top w:w="58" w:type="dxa"/>
              <w:bottom w:w="58" w:type="dxa"/>
            </w:tcMar>
          </w:tcPr>
          <w:p w14:paraId="014CFE7D" w14:textId="5FAFBDCC" w:rsidR="00733205" w:rsidRDefault="00733205" w:rsidP="003E4CDF">
            <w:pPr>
              <w:spacing w:after="0"/>
              <w:rPr>
                <w:rFonts w:cs="Segoe UI"/>
                <w:bCs/>
                <w:sz w:val="18"/>
                <w:szCs w:val="18"/>
              </w:rPr>
            </w:pPr>
          </w:p>
        </w:tc>
        <w:tc>
          <w:tcPr>
            <w:tcW w:w="4979" w:type="dxa"/>
            <w:tcMar>
              <w:top w:w="58" w:type="dxa"/>
              <w:bottom w:w="58" w:type="dxa"/>
            </w:tcMar>
          </w:tcPr>
          <w:p w14:paraId="01CBC2E7" w14:textId="1AAEBBB5" w:rsidR="00733205" w:rsidRDefault="00733205" w:rsidP="0033099B">
            <w:pPr>
              <w:spacing w:after="0"/>
              <w:rPr>
                <w:sz w:val="18"/>
                <w:szCs w:val="18"/>
              </w:rPr>
            </w:pPr>
            <w:r>
              <w:rPr>
                <w:sz w:val="18"/>
                <w:szCs w:val="18"/>
              </w:rPr>
              <w:t xml:space="preserve">Move the app </w:t>
            </w:r>
            <w:r w:rsidR="0033099B">
              <w:rPr>
                <w:sz w:val="18"/>
                <w:szCs w:val="18"/>
              </w:rPr>
              <w:t xml:space="preserve">to </w:t>
            </w:r>
            <w:r>
              <w:rPr>
                <w:sz w:val="18"/>
                <w:szCs w:val="18"/>
              </w:rPr>
              <w:t>SD card</w:t>
            </w:r>
          </w:p>
        </w:tc>
        <w:tc>
          <w:tcPr>
            <w:tcW w:w="774" w:type="dxa"/>
          </w:tcPr>
          <w:p w14:paraId="0100C1F5" w14:textId="77777777" w:rsidR="00733205" w:rsidRDefault="00733205" w:rsidP="003E4CDF">
            <w:pPr>
              <w:spacing w:after="0"/>
              <w:rPr>
                <w:rFonts w:cs="Segoe UI"/>
                <w:bCs/>
                <w:sz w:val="18"/>
                <w:szCs w:val="18"/>
              </w:rPr>
            </w:pPr>
          </w:p>
        </w:tc>
        <w:tc>
          <w:tcPr>
            <w:tcW w:w="709" w:type="dxa"/>
          </w:tcPr>
          <w:p w14:paraId="151D8F29" w14:textId="1DF9986C" w:rsidR="00733205" w:rsidRDefault="00E37D79" w:rsidP="003E4CDF">
            <w:pPr>
              <w:spacing w:after="0"/>
              <w:rPr>
                <w:rFonts w:cs="Segoe UI"/>
                <w:bCs/>
                <w:sz w:val="18"/>
                <w:szCs w:val="18"/>
              </w:rPr>
            </w:pPr>
            <w:r>
              <w:rPr>
                <w:rFonts w:cs="Segoe UI"/>
                <w:bCs/>
                <w:sz w:val="18"/>
                <w:szCs w:val="18"/>
              </w:rPr>
              <w:t>2</w:t>
            </w:r>
          </w:p>
        </w:tc>
        <w:tc>
          <w:tcPr>
            <w:tcW w:w="2977" w:type="dxa"/>
          </w:tcPr>
          <w:p w14:paraId="2A09D71B" w14:textId="520A6B25"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 xml:space="preserve">Probably fine not to cover in M1. </w:t>
            </w:r>
          </w:p>
        </w:tc>
      </w:tr>
      <w:tr w:rsidR="00733205" w:rsidRPr="00BB55DE" w14:paraId="43831158" w14:textId="77777777" w:rsidTr="00E37D79">
        <w:trPr>
          <w:trHeight w:val="282"/>
        </w:trPr>
        <w:tc>
          <w:tcPr>
            <w:tcW w:w="331" w:type="dxa"/>
            <w:tcMar>
              <w:top w:w="58" w:type="dxa"/>
              <w:bottom w:w="58" w:type="dxa"/>
            </w:tcMar>
          </w:tcPr>
          <w:p w14:paraId="71AE3AD8" w14:textId="77777777" w:rsidR="00733205" w:rsidRDefault="00733205" w:rsidP="003E4CDF">
            <w:pPr>
              <w:spacing w:after="0"/>
              <w:rPr>
                <w:rFonts w:cs="Segoe UI"/>
                <w:bCs/>
                <w:sz w:val="18"/>
                <w:szCs w:val="18"/>
              </w:rPr>
            </w:pPr>
          </w:p>
        </w:tc>
        <w:tc>
          <w:tcPr>
            <w:tcW w:w="4979" w:type="dxa"/>
            <w:tcMar>
              <w:top w:w="58" w:type="dxa"/>
              <w:bottom w:w="58" w:type="dxa"/>
            </w:tcMar>
          </w:tcPr>
          <w:p w14:paraId="441451CE" w14:textId="537EDFA6" w:rsidR="00733205" w:rsidRPr="00733205" w:rsidRDefault="0061616A" w:rsidP="0033099B">
            <w:pPr>
              <w:spacing w:after="0" w:line="240" w:lineRule="auto"/>
              <w:rPr>
                <w:rFonts w:eastAsia="宋体"/>
                <w:sz w:val="18"/>
                <w:szCs w:val="18"/>
                <w:lang w:eastAsia="zh-CN"/>
              </w:rPr>
            </w:pPr>
            <w:r>
              <w:rPr>
                <w:rFonts w:eastAsia="宋体" w:hint="eastAsia"/>
                <w:sz w:val="18"/>
                <w:szCs w:val="18"/>
                <w:lang w:eastAsia="zh-CN"/>
              </w:rPr>
              <w:t>Uninstall with data removal</w:t>
            </w:r>
          </w:p>
        </w:tc>
        <w:tc>
          <w:tcPr>
            <w:tcW w:w="774" w:type="dxa"/>
          </w:tcPr>
          <w:p w14:paraId="5A931471" w14:textId="77777777" w:rsidR="00733205" w:rsidRDefault="00733205" w:rsidP="003E4CDF">
            <w:pPr>
              <w:spacing w:after="0"/>
              <w:rPr>
                <w:rFonts w:cs="Segoe UI"/>
                <w:bCs/>
                <w:sz w:val="18"/>
                <w:szCs w:val="18"/>
              </w:rPr>
            </w:pPr>
          </w:p>
        </w:tc>
        <w:tc>
          <w:tcPr>
            <w:tcW w:w="709" w:type="dxa"/>
          </w:tcPr>
          <w:p w14:paraId="57840D43" w14:textId="0B592FB2"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1</w:t>
            </w:r>
          </w:p>
        </w:tc>
        <w:tc>
          <w:tcPr>
            <w:tcW w:w="2977" w:type="dxa"/>
          </w:tcPr>
          <w:p w14:paraId="7FFDB7DA" w14:textId="2050B529"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61616A" w:rsidRPr="00BB55DE" w14:paraId="608079CA" w14:textId="77777777" w:rsidTr="00E37D79">
        <w:trPr>
          <w:trHeight w:val="332"/>
        </w:trPr>
        <w:tc>
          <w:tcPr>
            <w:tcW w:w="331" w:type="dxa"/>
            <w:tcMar>
              <w:top w:w="58" w:type="dxa"/>
              <w:bottom w:w="58" w:type="dxa"/>
            </w:tcMar>
          </w:tcPr>
          <w:p w14:paraId="0754D3A1" w14:textId="77777777" w:rsidR="0061616A" w:rsidRPr="0061616A" w:rsidRDefault="0061616A" w:rsidP="0033099B">
            <w:pPr>
              <w:spacing w:after="0" w:line="240" w:lineRule="auto"/>
              <w:rPr>
                <w:rFonts w:eastAsia="宋体" w:cs="Segoe UI"/>
                <w:bCs/>
                <w:sz w:val="18"/>
                <w:szCs w:val="18"/>
                <w:lang w:eastAsia="zh-CN"/>
              </w:rPr>
            </w:pPr>
          </w:p>
        </w:tc>
        <w:tc>
          <w:tcPr>
            <w:tcW w:w="4979" w:type="dxa"/>
            <w:tcMar>
              <w:top w:w="58" w:type="dxa"/>
              <w:bottom w:w="58" w:type="dxa"/>
            </w:tcMar>
          </w:tcPr>
          <w:p w14:paraId="5C478B4C" w14:textId="3BCD2947" w:rsidR="0061616A" w:rsidRPr="0061616A" w:rsidRDefault="0061616A" w:rsidP="0033099B">
            <w:pPr>
              <w:spacing w:after="0" w:line="240" w:lineRule="auto"/>
              <w:rPr>
                <w:rFonts w:eastAsia="宋体"/>
                <w:sz w:val="18"/>
                <w:szCs w:val="18"/>
                <w:lang w:eastAsia="zh-CN"/>
              </w:rPr>
            </w:pPr>
            <w:r>
              <w:rPr>
                <w:rFonts w:eastAsia="宋体" w:hint="eastAsia"/>
                <w:sz w:val="18"/>
                <w:szCs w:val="18"/>
                <w:lang w:eastAsia="zh-CN"/>
              </w:rPr>
              <w:t>Uninstall by keeping data</w:t>
            </w:r>
          </w:p>
        </w:tc>
        <w:tc>
          <w:tcPr>
            <w:tcW w:w="774" w:type="dxa"/>
          </w:tcPr>
          <w:p w14:paraId="3FB7CB36" w14:textId="77777777" w:rsidR="0061616A" w:rsidRDefault="0061616A" w:rsidP="0033099B">
            <w:pPr>
              <w:spacing w:after="0" w:line="240" w:lineRule="auto"/>
              <w:rPr>
                <w:rFonts w:cs="Segoe UI"/>
                <w:bCs/>
                <w:sz w:val="18"/>
                <w:szCs w:val="18"/>
              </w:rPr>
            </w:pPr>
          </w:p>
        </w:tc>
        <w:tc>
          <w:tcPr>
            <w:tcW w:w="709" w:type="dxa"/>
          </w:tcPr>
          <w:p w14:paraId="08FB9FFA" w14:textId="77876593" w:rsidR="0061616A" w:rsidRPr="00E37D79" w:rsidRDefault="00E37D79" w:rsidP="0033099B">
            <w:pPr>
              <w:spacing w:after="0" w:line="240" w:lineRule="auto"/>
              <w:rPr>
                <w:rFonts w:eastAsia="宋体" w:cs="Segoe UI"/>
                <w:bCs/>
                <w:sz w:val="18"/>
                <w:szCs w:val="18"/>
                <w:lang w:eastAsia="zh-CN"/>
              </w:rPr>
            </w:pPr>
            <w:r>
              <w:rPr>
                <w:rFonts w:eastAsia="宋体" w:cs="Segoe UI" w:hint="eastAsia"/>
                <w:bCs/>
                <w:sz w:val="18"/>
                <w:szCs w:val="18"/>
                <w:lang w:eastAsia="zh-CN"/>
              </w:rPr>
              <w:t>2</w:t>
            </w:r>
          </w:p>
        </w:tc>
        <w:tc>
          <w:tcPr>
            <w:tcW w:w="2977" w:type="dxa"/>
          </w:tcPr>
          <w:p w14:paraId="3834E6A1" w14:textId="77777777" w:rsidR="0061616A" w:rsidRDefault="0061616A" w:rsidP="0033099B">
            <w:pPr>
              <w:spacing w:after="0" w:line="240" w:lineRule="auto"/>
              <w:rPr>
                <w:rFonts w:cs="Segoe UI"/>
                <w:bCs/>
                <w:sz w:val="18"/>
                <w:szCs w:val="18"/>
              </w:rPr>
            </w:pPr>
          </w:p>
        </w:tc>
      </w:tr>
      <w:tr w:rsidR="0033099B" w:rsidRPr="00BB55DE" w14:paraId="41843E38" w14:textId="77777777" w:rsidTr="00E37D79">
        <w:trPr>
          <w:trHeight w:val="198"/>
        </w:trPr>
        <w:tc>
          <w:tcPr>
            <w:tcW w:w="331" w:type="dxa"/>
            <w:tcMar>
              <w:top w:w="58" w:type="dxa"/>
              <w:bottom w:w="58" w:type="dxa"/>
            </w:tcMar>
          </w:tcPr>
          <w:p w14:paraId="272A4ECC" w14:textId="77777777" w:rsidR="0033099B" w:rsidRPr="0061616A" w:rsidRDefault="0033099B" w:rsidP="003E4CDF">
            <w:pPr>
              <w:spacing w:after="0"/>
              <w:rPr>
                <w:rFonts w:cs="Segoe UI"/>
                <w:bCs/>
                <w:sz w:val="18"/>
                <w:szCs w:val="18"/>
                <w:lang w:eastAsia="zh-CN"/>
              </w:rPr>
            </w:pPr>
          </w:p>
        </w:tc>
        <w:tc>
          <w:tcPr>
            <w:tcW w:w="4979" w:type="dxa"/>
            <w:tcMar>
              <w:top w:w="58" w:type="dxa"/>
              <w:bottom w:w="58" w:type="dxa"/>
            </w:tcMar>
          </w:tcPr>
          <w:p w14:paraId="1D1DBEBB" w14:textId="0953B9FF" w:rsidR="0033099B" w:rsidRPr="0033099B" w:rsidRDefault="0033099B" w:rsidP="003E4CDF">
            <w:pPr>
              <w:spacing w:after="0"/>
              <w:rPr>
                <w:rFonts w:eastAsia="宋体"/>
                <w:sz w:val="18"/>
                <w:szCs w:val="18"/>
                <w:lang w:eastAsia="zh-CN"/>
              </w:rPr>
            </w:pPr>
            <w:r>
              <w:rPr>
                <w:rFonts w:eastAsia="宋体" w:hint="eastAsia"/>
                <w:sz w:val="18"/>
                <w:szCs w:val="18"/>
                <w:lang w:eastAsia="zh-CN"/>
              </w:rPr>
              <w:t>Reinstall with data kept</w:t>
            </w:r>
          </w:p>
        </w:tc>
        <w:tc>
          <w:tcPr>
            <w:tcW w:w="774" w:type="dxa"/>
          </w:tcPr>
          <w:p w14:paraId="192ABE83" w14:textId="77777777" w:rsidR="0033099B" w:rsidRDefault="0033099B" w:rsidP="003E4CDF">
            <w:pPr>
              <w:spacing w:after="0"/>
              <w:rPr>
                <w:rFonts w:cs="Segoe UI"/>
                <w:bCs/>
                <w:sz w:val="18"/>
                <w:szCs w:val="18"/>
              </w:rPr>
            </w:pPr>
          </w:p>
        </w:tc>
        <w:tc>
          <w:tcPr>
            <w:tcW w:w="709" w:type="dxa"/>
          </w:tcPr>
          <w:p w14:paraId="17DB725F" w14:textId="6C132255" w:rsidR="0033099B" w:rsidRPr="0033099B" w:rsidRDefault="0033099B" w:rsidP="003E4CDF">
            <w:pPr>
              <w:spacing w:after="0"/>
              <w:rPr>
                <w:rFonts w:eastAsia="宋体" w:cs="Segoe UI"/>
                <w:bCs/>
                <w:sz w:val="18"/>
                <w:szCs w:val="18"/>
                <w:lang w:eastAsia="zh-CN"/>
              </w:rPr>
            </w:pPr>
            <w:r>
              <w:rPr>
                <w:rFonts w:eastAsia="宋体" w:cs="Segoe UI" w:hint="eastAsia"/>
                <w:bCs/>
                <w:sz w:val="18"/>
                <w:szCs w:val="18"/>
                <w:lang w:eastAsia="zh-CN"/>
              </w:rPr>
              <w:t>2</w:t>
            </w:r>
          </w:p>
        </w:tc>
        <w:tc>
          <w:tcPr>
            <w:tcW w:w="2977" w:type="dxa"/>
          </w:tcPr>
          <w:p w14:paraId="58BF64A0" w14:textId="77777777" w:rsidR="0033099B" w:rsidRDefault="0033099B" w:rsidP="003E4CDF">
            <w:pPr>
              <w:spacing w:after="0"/>
              <w:rPr>
                <w:rFonts w:cs="Segoe UI"/>
                <w:bCs/>
                <w:sz w:val="18"/>
                <w:szCs w:val="18"/>
              </w:rPr>
            </w:pPr>
          </w:p>
        </w:tc>
      </w:tr>
    </w:tbl>
    <w:p w14:paraId="0376AE6A" w14:textId="77777777" w:rsidR="00733205" w:rsidRPr="00733205" w:rsidRDefault="00733205" w:rsidP="00733205"/>
    <w:p w14:paraId="55868732" w14:textId="4B407934" w:rsidR="00936443" w:rsidRPr="00936443" w:rsidRDefault="00936443" w:rsidP="00936443">
      <w:pPr>
        <w:pStyle w:val="Heading2"/>
        <w:rPr>
          <w:rStyle w:val="Hyperlink"/>
          <w:u w:val="none"/>
        </w:rPr>
      </w:pPr>
      <w:r>
        <w:rPr>
          <w:rStyle w:val="Hyperlink"/>
          <w:u w:val="none"/>
        </w:rPr>
        <w:t>Teachers Pri1 Scenarios</w:t>
      </w:r>
    </w:p>
    <w:p w14:paraId="24FD7F1A" w14:textId="77777777" w:rsidR="00936443" w:rsidRDefault="00936443" w:rsidP="00024A19">
      <w:pPr>
        <w:spacing w:after="0" w:line="240" w:lineRule="auto"/>
        <w:rPr>
          <w:rStyle w:val="Hyperlink"/>
        </w:rPr>
      </w:pPr>
    </w:p>
    <w:tbl>
      <w:tblPr>
        <w:tblStyle w:val="Wind8ws"/>
        <w:tblW w:w="10337" w:type="dxa"/>
        <w:tblInd w:w="720" w:type="dxa"/>
        <w:tblLayout w:type="fixed"/>
        <w:tblLook w:val="04A0" w:firstRow="1" w:lastRow="0" w:firstColumn="1" w:lastColumn="0" w:noHBand="0" w:noVBand="1"/>
      </w:tblPr>
      <w:tblGrid>
        <w:gridCol w:w="331"/>
        <w:gridCol w:w="4979"/>
        <w:gridCol w:w="1890"/>
        <w:gridCol w:w="1350"/>
        <w:gridCol w:w="1787"/>
      </w:tblGrid>
      <w:tr w:rsidR="008420AC" w:rsidRPr="00BB55DE" w14:paraId="53E8B9F5" w14:textId="77777777" w:rsidTr="00AE2312">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43E3B4B2" w14:textId="77777777" w:rsidR="008420AC" w:rsidRPr="00BB55DE" w:rsidRDefault="008420AC" w:rsidP="002B0034">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1197F7B2" w14:textId="77777777" w:rsidR="008420AC" w:rsidRPr="00BB55DE" w:rsidRDefault="008420AC" w:rsidP="002B0034">
            <w:pPr>
              <w:spacing w:after="0"/>
              <w:ind w:left="360"/>
              <w:rPr>
                <w:rFonts w:cs="Segoe UI"/>
                <w:b w:val="0"/>
                <w:bCs/>
                <w:sz w:val="18"/>
                <w:szCs w:val="18"/>
              </w:rPr>
            </w:pPr>
            <w:r w:rsidRPr="00BB55DE">
              <w:rPr>
                <w:rFonts w:cs="Segoe UI"/>
                <w:b w:val="0"/>
                <w:bCs/>
                <w:sz w:val="18"/>
                <w:szCs w:val="18"/>
              </w:rPr>
              <w:t>Requirement</w:t>
            </w:r>
          </w:p>
        </w:tc>
        <w:tc>
          <w:tcPr>
            <w:tcW w:w="1890" w:type="dxa"/>
          </w:tcPr>
          <w:p w14:paraId="21693B23" w14:textId="4591B9CE" w:rsidR="008420AC" w:rsidRPr="00BB55DE" w:rsidRDefault="00914A8D" w:rsidP="002B0034">
            <w:pPr>
              <w:spacing w:after="0"/>
              <w:rPr>
                <w:rFonts w:cs="Segoe UI"/>
                <w:b w:val="0"/>
                <w:bCs/>
                <w:sz w:val="18"/>
                <w:szCs w:val="18"/>
              </w:rPr>
            </w:pPr>
            <w:r>
              <w:rPr>
                <w:rFonts w:cs="Segoe UI"/>
                <w:b w:val="0"/>
                <w:bCs/>
                <w:sz w:val="18"/>
                <w:szCs w:val="18"/>
              </w:rPr>
              <w:t>M</w:t>
            </w:r>
            <w:r w:rsidR="008420AC">
              <w:rPr>
                <w:rFonts w:cs="Segoe UI"/>
                <w:b w:val="0"/>
                <w:bCs/>
                <w:sz w:val="18"/>
                <w:szCs w:val="18"/>
              </w:rPr>
              <w:t>etrics</w:t>
            </w:r>
          </w:p>
        </w:tc>
        <w:tc>
          <w:tcPr>
            <w:tcW w:w="1350" w:type="dxa"/>
          </w:tcPr>
          <w:p w14:paraId="19E4B5EB" w14:textId="7A68CC0E" w:rsidR="008420AC" w:rsidRPr="00BB55DE" w:rsidRDefault="008420AC" w:rsidP="002B0034">
            <w:pPr>
              <w:spacing w:after="0"/>
              <w:rPr>
                <w:rFonts w:cs="Segoe UI"/>
                <w:b w:val="0"/>
                <w:bCs/>
                <w:sz w:val="18"/>
                <w:szCs w:val="18"/>
              </w:rPr>
            </w:pPr>
            <w:r w:rsidRPr="00BB55DE">
              <w:rPr>
                <w:rFonts w:cs="Segoe UI"/>
                <w:b w:val="0"/>
                <w:bCs/>
                <w:sz w:val="18"/>
                <w:szCs w:val="18"/>
              </w:rPr>
              <w:t>Priority</w:t>
            </w:r>
          </w:p>
        </w:tc>
        <w:tc>
          <w:tcPr>
            <w:tcW w:w="1787" w:type="dxa"/>
          </w:tcPr>
          <w:p w14:paraId="7623BBCE" w14:textId="77777777" w:rsidR="008420AC" w:rsidRPr="00BB55DE" w:rsidRDefault="008420AC" w:rsidP="002B0034">
            <w:pPr>
              <w:spacing w:after="0"/>
              <w:rPr>
                <w:rFonts w:cs="Segoe UI"/>
                <w:sz w:val="18"/>
                <w:szCs w:val="18"/>
              </w:rPr>
            </w:pPr>
            <w:r w:rsidRPr="00BB55DE">
              <w:rPr>
                <w:rFonts w:cs="Segoe UI"/>
                <w:b w:val="0"/>
                <w:bCs/>
                <w:sz w:val="18"/>
                <w:szCs w:val="18"/>
              </w:rPr>
              <w:t>Milestone</w:t>
            </w:r>
          </w:p>
        </w:tc>
      </w:tr>
      <w:tr w:rsidR="008420AC" w:rsidRPr="00BB55DE" w14:paraId="117DB9E7" w14:textId="77777777" w:rsidTr="00AE2312">
        <w:trPr>
          <w:trHeight w:val="272"/>
        </w:trPr>
        <w:tc>
          <w:tcPr>
            <w:tcW w:w="10337" w:type="dxa"/>
            <w:gridSpan w:val="5"/>
            <w:shd w:val="clear" w:color="auto" w:fill="B3BCCA" w:themeFill="text2" w:themeFillTint="66"/>
          </w:tcPr>
          <w:p w14:paraId="2232CA0B" w14:textId="23D426C5" w:rsidR="008420AC" w:rsidRPr="00BB55DE" w:rsidRDefault="00DE0424" w:rsidP="00DE0424">
            <w:pPr>
              <w:spacing w:after="0"/>
              <w:rPr>
                <w:rFonts w:cs="Segoe UI"/>
                <w:b/>
                <w:bCs/>
                <w:sz w:val="18"/>
                <w:szCs w:val="18"/>
              </w:rPr>
            </w:pPr>
            <w:r>
              <w:rPr>
                <w:rFonts w:cs="Segoe UI"/>
                <w:b/>
                <w:bCs/>
                <w:sz w:val="18"/>
                <w:szCs w:val="18"/>
              </w:rPr>
              <w:t>Sign-up/</w:t>
            </w:r>
            <w:r w:rsidR="008420AC">
              <w:rPr>
                <w:rFonts w:cs="Segoe UI"/>
                <w:b/>
                <w:bCs/>
                <w:sz w:val="18"/>
                <w:szCs w:val="18"/>
              </w:rPr>
              <w:t>Sign-in/sign-out</w:t>
            </w:r>
          </w:p>
        </w:tc>
      </w:tr>
      <w:tr w:rsidR="008420AC" w:rsidRPr="00BB55DE" w14:paraId="0C0A40FB" w14:textId="77777777" w:rsidTr="00AE2312">
        <w:tc>
          <w:tcPr>
            <w:tcW w:w="331" w:type="dxa"/>
            <w:tcMar>
              <w:top w:w="58" w:type="dxa"/>
              <w:bottom w:w="58" w:type="dxa"/>
            </w:tcMar>
          </w:tcPr>
          <w:p w14:paraId="1F518559" w14:textId="77777777" w:rsidR="008420AC" w:rsidRDefault="008420AC" w:rsidP="002B0034">
            <w:pPr>
              <w:spacing w:after="0"/>
              <w:rPr>
                <w:rFonts w:cs="Segoe UI"/>
                <w:bCs/>
                <w:sz w:val="18"/>
                <w:szCs w:val="18"/>
              </w:rPr>
            </w:pPr>
          </w:p>
        </w:tc>
        <w:tc>
          <w:tcPr>
            <w:tcW w:w="4979" w:type="dxa"/>
            <w:tcMar>
              <w:top w:w="58" w:type="dxa"/>
              <w:bottom w:w="58" w:type="dxa"/>
            </w:tcMar>
          </w:tcPr>
          <w:p w14:paraId="5390D8B4" w14:textId="545C63DA" w:rsidR="008420AC" w:rsidRPr="00BB55DE" w:rsidRDefault="008420AC" w:rsidP="00795C85">
            <w:pPr>
              <w:spacing w:after="0"/>
              <w:rPr>
                <w:sz w:val="18"/>
                <w:szCs w:val="18"/>
              </w:rPr>
            </w:pPr>
            <w:r>
              <w:rPr>
                <w:sz w:val="18"/>
                <w:szCs w:val="18"/>
              </w:rPr>
              <w:t>Sign-in with Email</w:t>
            </w:r>
            <w:r w:rsidR="00795C85">
              <w:rPr>
                <w:sz w:val="18"/>
                <w:szCs w:val="18"/>
              </w:rPr>
              <w:t xml:space="preserve"> registered at AF</w:t>
            </w:r>
          </w:p>
        </w:tc>
        <w:tc>
          <w:tcPr>
            <w:tcW w:w="1890" w:type="dxa"/>
          </w:tcPr>
          <w:p w14:paraId="692FE018" w14:textId="77777777" w:rsidR="008420AC" w:rsidRDefault="008420AC" w:rsidP="008420AC">
            <w:pPr>
              <w:spacing w:after="0"/>
              <w:rPr>
                <w:rFonts w:cs="Segoe UI"/>
                <w:bCs/>
                <w:sz w:val="18"/>
                <w:szCs w:val="18"/>
              </w:rPr>
            </w:pPr>
            <w:r>
              <w:rPr>
                <w:rFonts w:cs="Segoe UI"/>
                <w:bCs/>
                <w:sz w:val="18"/>
                <w:szCs w:val="18"/>
              </w:rPr>
              <w:t># sign-in attempts</w:t>
            </w:r>
          </w:p>
          <w:p w14:paraId="0237851A" w14:textId="65937470" w:rsidR="008420AC" w:rsidRDefault="00936443" w:rsidP="00936443">
            <w:pPr>
              <w:spacing w:after="0"/>
              <w:rPr>
                <w:rFonts w:cs="Segoe UI"/>
                <w:bCs/>
                <w:sz w:val="18"/>
                <w:szCs w:val="18"/>
              </w:rPr>
            </w:pPr>
            <w:r>
              <w:rPr>
                <w:rFonts w:cs="Segoe UI"/>
                <w:bCs/>
                <w:sz w:val="18"/>
                <w:szCs w:val="18"/>
              </w:rPr>
              <w:t># success/failure</w:t>
            </w:r>
          </w:p>
        </w:tc>
        <w:tc>
          <w:tcPr>
            <w:tcW w:w="1350" w:type="dxa"/>
          </w:tcPr>
          <w:p w14:paraId="0B5495D2" w14:textId="0261EFC2" w:rsidR="008420AC" w:rsidRPr="00BB55DE" w:rsidRDefault="008420AC" w:rsidP="002B0034">
            <w:pPr>
              <w:spacing w:after="0"/>
              <w:rPr>
                <w:rFonts w:cs="Segoe UI"/>
                <w:bCs/>
                <w:sz w:val="18"/>
                <w:szCs w:val="18"/>
              </w:rPr>
            </w:pPr>
            <w:r>
              <w:rPr>
                <w:rFonts w:cs="Segoe UI"/>
                <w:bCs/>
                <w:sz w:val="18"/>
                <w:szCs w:val="18"/>
              </w:rPr>
              <w:t>1</w:t>
            </w:r>
          </w:p>
        </w:tc>
        <w:tc>
          <w:tcPr>
            <w:tcW w:w="1787" w:type="dxa"/>
          </w:tcPr>
          <w:p w14:paraId="470453A8" w14:textId="77777777" w:rsidR="008420AC" w:rsidRDefault="008420AC" w:rsidP="002B0034">
            <w:pPr>
              <w:spacing w:after="0"/>
              <w:rPr>
                <w:rFonts w:cs="Segoe UI"/>
                <w:bCs/>
                <w:sz w:val="18"/>
                <w:szCs w:val="18"/>
              </w:rPr>
            </w:pPr>
            <w:r>
              <w:rPr>
                <w:rFonts w:cs="Segoe UI"/>
                <w:bCs/>
                <w:sz w:val="18"/>
                <w:szCs w:val="18"/>
              </w:rPr>
              <w:t>M1</w:t>
            </w:r>
          </w:p>
        </w:tc>
      </w:tr>
      <w:tr w:rsidR="008420AC" w:rsidRPr="00BB55DE" w14:paraId="28B263AF" w14:textId="77777777" w:rsidTr="00AE2312">
        <w:tc>
          <w:tcPr>
            <w:tcW w:w="331" w:type="dxa"/>
            <w:tcMar>
              <w:top w:w="58" w:type="dxa"/>
              <w:bottom w:w="58" w:type="dxa"/>
            </w:tcMar>
          </w:tcPr>
          <w:p w14:paraId="006B94B6" w14:textId="77777777" w:rsidR="008420AC" w:rsidRDefault="008420AC" w:rsidP="002B0034">
            <w:pPr>
              <w:spacing w:after="0"/>
              <w:rPr>
                <w:rFonts w:cs="Segoe UI"/>
                <w:bCs/>
                <w:sz w:val="18"/>
                <w:szCs w:val="18"/>
              </w:rPr>
            </w:pPr>
          </w:p>
        </w:tc>
        <w:tc>
          <w:tcPr>
            <w:tcW w:w="4979" w:type="dxa"/>
            <w:tcMar>
              <w:top w:w="58" w:type="dxa"/>
              <w:bottom w:w="58" w:type="dxa"/>
            </w:tcMar>
          </w:tcPr>
          <w:p w14:paraId="3A34AE15" w14:textId="466E9450" w:rsidR="008420AC" w:rsidRPr="00BB55DE" w:rsidRDefault="008420AC" w:rsidP="002B0034">
            <w:pPr>
              <w:spacing w:after="0"/>
              <w:rPr>
                <w:sz w:val="18"/>
                <w:szCs w:val="18"/>
              </w:rPr>
            </w:pPr>
            <w:r>
              <w:rPr>
                <w:sz w:val="18"/>
                <w:szCs w:val="18"/>
              </w:rPr>
              <w:t xml:space="preserve">Sign-in with mobile phone # </w:t>
            </w:r>
            <w:r w:rsidR="00795C85">
              <w:rPr>
                <w:sz w:val="18"/>
                <w:szCs w:val="18"/>
              </w:rPr>
              <w:t>registered at AF</w:t>
            </w:r>
          </w:p>
        </w:tc>
        <w:tc>
          <w:tcPr>
            <w:tcW w:w="1890" w:type="dxa"/>
          </w:tcPr>
          <w:p w14:paraId="7C9AA59E" w14:textId="77777777" w:rsidR="00795C85" w:rsidRDefault="00795C85" w:rsidP="00795C85">
            <w:pPr>
              <w:spacing w:after="0"/>
              <w:rPr>
                <w:rFonts w:cs="Segoe UI"/>
                <w:bCs/>
                <w:sz w:val="18"/>
                <w:szCs w:val="18"/>
              </w:rPr>
            </w:pPr>
            <w:r>
              <w:rPr>
                <w:rFonts w:cs="Segoe UI"/>
                <w:bCs/>
                <w:sz w:val="18"/>
                <w:szCs w:val="18"/>
              </w:rPr>
              <w:t># sign-in attempts</w:t>
            </w:r>
          </w:p>
          <w:p w14:paraId="5A90426C" w14:textId="0ABB6F7F" w:rsidR="008420AC" w:rsidRDefault="00795C85" w:rsidP="00936443">
            <w:pPr>
              <w:spacing w:after="0"/>
              <w:rPr>
                <w:rFonts w:cs="Segoe UI"/>
                <w:bCs/>
                <w:sz w:val="18"/>
                <w:szCs w:val="18"/>
              </w:rPr>
            </w:pPr>
            <w:r>
              <w:rPr>
                <w:rFonts w:cs="Segoe UI"/>
                <w:bCs/>
                <w:sz w:val="18"/>
                <w:szCs w:val="18"/>
              </w:rPr>
              <w:t># suc</w:t>
            </w:r>
            <w:r w:rsidR="00936443">
              <w:rPr>
                <w:rFonts w:cs="Segoe UI"/>
                <w:bCs/>
                <w:sz w:val="18"/>
                <w:szCs w:val="18"/>
              </w:rPr>
              <w:t>cess/</w:t>
            </w:r>
            <w:r>
              <w:rPr>
                <w:rFonts w:cs="Segoe UI"/>
                <w:bCs/>
                <w:sz w:val="18"/>
                <w:szCs w:val="18"/>
              </w:rPr>
              <w:t xml:space="preserve">failure </w:t>
            </w:r>
          </w:p>
        </w:tc>
        <w:tc>
          <w:tcPr>
            <w:tcW w:w="1350" w:type="dxa"/>
          </w:tcPr>
          <w:p w14:paraId="3AAF0D51" w14:textId="00E5BB30" w:rsidR="008420AC" w:rsidRPr="00BB55DE" w:rsidRDefault="00E37D79" w:rsidP="002B0034">
            <w:pPr>
              <w:spacing w:after="0"/>
              <w:rPr>
                <w:rFonts w:cs="Segoe UI"/>
                <w:bCs/>
                <w:sz w:val="18"/>
                <w:szCs w:val="18"/>
              </w:rPr>
            </w:pPr>
            <w:r>
              <w:rPr>
                <w:rFonts w:cs="Segoe UI"/>
                <w:bCs/>
                <w:sz w:val="18"/>
                <w:szCs w:val="18"/>
              </w:rPr>
              <w:t>1</w:t>
            </w:r>
          </w:p>
        </w:tc>
        <w:tc>
          <w:tcPr>
            <w:tcW w:w="1787" w:type="dxa"/>
          </w:tcPr>
          <w:p w14:paraId="689EA1CF" w14:textId="75D87D57" w:rsidR="008420AC" w:rsidRDefault="00E37D79" w:rsidP="002B0034">
            <w:pPr>
              <w:spacing w:after="0"/>
              <w:rPr>
                <w:rFonts w:cs="Segoe UI"/>
                <w:bCs/>
                <w:sz w:val="18"/>
                <w:szCs w:val="18"/>
              </w:rPr>
            </w:pPr>
            <w:r>
              <w:rPr>
                <w:rFonts w:cs="Segoe UI"/>
                <w:bCs/>
                <w:sz w:val="18"/>
                <w:szCs w:val="18"/>
              </w:rPr>
              <w:t>M2</w:t>
            </w:r>
            <w:r w:rsidR="00914A8D">
              <w:rPr>
                <w:rFonts w:cs="Segoe UI"/>
                <w:bCs/>
                <w:sz w:val="18"/>
                <w:szCs w:val="18"/>
              </w:rPr>
              <w:t>: probably sign-up with Email is OK for M1?</w:t>
            </w:r>
          </w:p>
        </w:tc>
      </w:tr>
      <w:tr w:rsidR="008420AC" w:rsidRPr="00BB55DE" w14:paraId="4A0F3EBE" w14:textId="77777777" w:rsidTr="00AE2312">
        <w:trPr>
          <w:trHeight w:val="458"/>
        </w:trPr>
        <w:tc>
          <w:tcPr>
            <w:tcW w:w="331" w:type="dxa"/>
            <w:tcMar>
              <w:top w:w="58" w:type="dxa"/>
              <w:bottom w:w="58" w:type="dxa"/>
            </w:tcMar>
          </w:tcPr>
          <w:p w14:paraId="24A7E43C" w14:textId="77777777" w:rsidR="008420AC" w:rsidRDefault="008420AC" w:rsidP="002B0034">
            <w:pPr>
              <w:spacing w:after="0"/>
              <w:rPr>
                <w:rFonts w:cs="Segoe UI"/>
                <w:bCs/>
                <w:sz w:val="18"/>
                <w:szCs w:val="18"/>
              </w:rPr>
            </w:pPr>
          </w:p>
        </w:tc>
        <w:tc>
          <w:tcPr>
            <w:tcW w:w="4979" w:type="dxa"/>
            <w:tcMar>
              <w:top w:w="58" w:type="dxa"/>
              <w:bottom w:w="58" w:type="dxa"/>
            </w:tcMar>
          </w:tcPr>
          <w:p w14:paraId="57EB9A40" w14:textId="57F22731" w:rsidR="00E37D79" w:rsidRDefault="008420AC" w:rsidP="00E37D79">
            <w:pPr>
              <w:spacing w:after="0"/>
              <w:rPr>
                <w:sz w:val="18"/>
                <w:szCs w:val="18"/>
              </w:rPr>
            </w:pPr>
            <w:r>
              <w:rPr>
                <w:sz w:val="18"/>
                <w:szCs w:val="18"/>
              </w:rPr>
              <w:t>User sign-out</w:t>
            </w:r>
            <w:r w:rsidR="00E37D79">
              <w:rPr>
                <w:sz w:val="18"/>
                <w:szCs w:val="18"/>
              </w:rPr>
              <w:t>.</w:t>
            </w:r>
          </w:p>
        </w:tc>
        <w:tc>
          <w:tcPr>
            <w:tcW w:w="1890" w:type="dxa"/>
          </w:tcPr>
          <w:p w14:paraId="3843F115" w14:textId="15DBFB82" w:rsidR="008420AC"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sign-out attempts</w:t>
            </w:r>
          </w:p>
          <w:p w14:paraId="21CF74F5" w14:textId="218471A5" w:rsidR="00936443" w:rsidRDefault="00936443" w:rsidP="002B0034">
            <w:pPr>
              <w:spacing w:after="0"/>
              <w:rPr>
                <w:rFonts w:cs="Segoe UI"/>
                <w:bCs/>
                <w:sz w:val="18"/>
                <w:szCs w:val="18"/>
              </w:rPr>
            </w:pPr>
            <w:r>
              <w:rPr>
                <w:rFonts w:cs="Segoe UI"/>
                <w:bCs/>
                <w:sz w:val="18"/>
                <w:szCs w:val="18"/>
              </w:rPr>
              <w:t>#success/failure</w:t>
            </w:r>
          </w:p>
        </w:tc>
        <w:tc>
          <w:tcPr>
            <w:tcW w:w="1350" w:type="dxa"/>
          </w:tcPr>
          <w:p w14:paraId="04897BE5" w14:textId="6B511CEC" w:rsidR="008420AC" w:rsidRDefault="008420AC" w:rsidP="002B0034">
            <w:pPr>
              <w:spacing w:after="0"/>
              <w:rPr>
                <w:rFonts w:cs="Segoe UI"/>
                <w:bCs/>
                <w:sz w:val="18"/>
                <w:szCs w:val="18"/>
              </w:rPr>
            </w:pPr>
            <w:r>
              <w:rPr>
                <w:rFonts w:cs="Segoe UI"/>
                <w:bCs/>
                <w:sz w:val="18"/>
                <w:szCs w:val="18"/>
              </w:rPr>
              <w:t>1</w:t>
            </w:r>
          </w:p>
        </w:tc>
        <w:tc>
          <w:tcPr>
            <w:tcW w:w="1787" w:type="dxa"/>
          </w:tcPr>
          <w:p w14:paraId="2962B039" w14:textId="4A3F6D6A" w:rsidR="008420AC" w:rsidRDefault="008420AC" w:rsidP="002B0034">
            <w:pPr>
              <w:spacing w:after="0"/>
              <w:rPr>
                <w:rFonts w:cs="Segoe UI"/>
                <w:bCs/>
                <w:sz w:val="18"/>
                <w:szCs w:val="18"/>
              </w:rPr>
            </w:pPr>
            <w:r>
              <w:rPr>
                <w:rFonts w:cs="Segoe UI"/>
                <w:bCs/>
                <w:sz w:val="18"/>
                <w:szCs w:val="18"/>
              </w:rPr>
              <w:t>M1</w:t>
            </w:r>
          </w:p>
        </w:tc>
      </w:tr>
      <w:tr w:rsidR="00795C85" w:rsidRPr="00BB55DE" w14:paraId="517EFD9F" w14:textId="77777777" w:rsidTr="00AE2312">
        <w:tc>
          <w:tcPr>
            <w:tcW w:w="331" w:type="dxa"/>
            <w:tcMar>
              <w:top w:w="58" w:type="dxa"/>
              <w:bottom w:w="58" w:type="dxa"/>
            </w:tcMar>
          </w:tcPr>
          <w:p w14:paraId="759B10EE" w14:textId="77777777" w:rsidR="00795C85" w:rsidRDefault="00795C85" w:rsidP="002B0034">
            <w:pPr>
              <w:spacing w:after="0"/>
              <w:rPr>
                <w:rFonts w:cs="Segoe UI"/>
                <w:bCs/>
                <w:sz w:val="18"/>
                <w:szCs w:val="18"/>
              </w:rPr>
            </w:pPr>
          </w:p>
        </w:tc>
        <w:tc>
          <w:tcPr>
            <w:tcW w:w="4979" w:type="dxa"/>
            <w:tcMar>
              <w:top w:w="58" w:type="dxa"/>
              <w:bottom w:w="58" w:type="dxa"/>
            </w:tcMar>
          </w:tcPr>
          <w:p w14:paraId="58E57844" w14:textId="0D4D6566" w:rsidR="00795C85" w:rsidRDefault="00795C85" w:rsidP="00DE0424">
            <w:pPr>
              <w:spacing w:after="0"/>
              <w:rPr>
                <w:sz w:val="18"/>
                <w:szCs w:val="18"/>
              </w:rPr>
            </w:pPr>
            <w:r>
              <w:rPr>
                <w:sz w:val="18"/>
                <w:szCs w:val="18"/>
              </w:rPr>
              <w:t xml:space="preserve">User sign-up </w:t>
            </w:r>
            <w:r w:rsidR="00914A8D">
              <w:rPr>
                <w:sz w:val="18"/>
                <w:szCs w:val="18"/>
              </w:rPr>
              <w:t xml:space="preserve">with Email </w:t>
            </w:r>
            <w:r w:rsidR="00DE0424">
              <w:rPr>
                <w:sz w:val="18"/>
                <w:szCs w:val="18"/>
              </w:rPr>
              <w:t xml:space="preserve">and create a new </w:t>
            </w:r>
            <w:r>
              <w:rPr>
                <w:sz w:val="18"/>
                <w:szCs w:val="18"/>
              </w:rPr>
              <w:t xml:space="preserve">password </w:t>
            </w:r>
          </w:p>
        </w:tc>
        <w:tc>
          <w:tcPr>
            <w:tcW w:w="1890" w:type="dxa"/>
          </w:tcPr>
          <w:p w14:paraId="02897157" w14:textId="064F2773"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sign-up attempts</w:t>
            </w:r>
          </w:p>
          <w:p w14:paraId="7643A1A4" w14:textId="587C6BE4"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9D01B9" w14:textId="148C24FC" w:rsidR="00795C85" w:rsidRDefault="00795C85" w:rsidP="002B0034">
            <w:pPr>
              <w:spacing w:after="0"/>
              <w:rPr>
                <w:rFonts w:cs="Segoe UI"/>
                <w:bCs/>
                <w:sz w:val="18"/>
                <w:szCs w:val="18"/>
              </w:rPr>
            </w:pPr>
            <w:r>
              <w:rPr>
                <w:rFonts w:cs="Segoe UI"/>
                <w:bCs/>
                <w:sz w:val="18"/>
                <w:szCs w:val="18"/>
              </w:rPr>
              <w:t>1</w:t>
            </w:r>
          </w:p>
        </w:tc>
        <w:tc>
          <w:tcPr>
            <w:tcW w:w="1787" w:type="dxa"/>
          </w:tcPr>
          <w:p w14:paraId="7157D478" w14:textId="7FD66A7F" w:rsidR="00795C85"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14A8D" w:rsidRPr="00BB55DE" w14:paraId="5552C22A" w14:textId="77777777" w:rsidTr="00AE2312">
        <w:tc>
          <w:tcPr>
            <w:tcW w:w="331" w:type="dxa"/>
            <w:tcMar>
              <w:top w:w="58" w:type="dxa"/>
              <w:bottom w:w="58" w:type="dxa"/>
            </w:tcMar>
          </w:tcPr>
          <w:p w14:paraId="764CB337" w14:textId="77777777" w:rsidR="00914A8D" w:rsidRDefault="00914A8D" w:rsidP="002B0034">
            <w:pPr>
              <w:spacing w:after="0"/>
              <w:rPr>
                <w:rFonts w:cs="Segoe UI"/>
                <w:bCs/>
                <w:sz w:val="18"/>
                <w:szCs w:val="18"/>
              </w:rPr>
            </w:pPr>
          </w:p>
        </w:tc>
        <w:tc>
          <w:tcPr>
            <w:tcW w:w="4979" w:type="dxa"/>
            <w:tcMar>
              <w:top w:w="58" w:type="dxa"/>
              <w:bottom w:w="58" w:type="dxa"/>
            </w:tcMar>
          </w:tcPr>
          <w:p w14:paraId="77843EE3" w14:textId="7BD6C5DE" w:rsidR="00914A8D" w:rsidRDefault="00914A8D" w:rsidP="00914A8D">
            <w:pPr>
              <w:spacing w:after="0"/>
              <w:rPr>
                <w:sz w:val="18"/>
                <w:szCs w:val="18"/>
              </w:rPr>
            </w:pPr>
            <w:r>
              <w:rPr>
                <w:sz w:val="18"/>
                <w:szCs w:val="18"/>
              </w:rPr>
              <w:t>User sign-up with mobile phone # and create a new password</w:t>
            </w:r>
          </w:p>
        </w:tc>
        <w:tc>
          <w:tcPr>
            <w:tcW w:w="1890" w:type="dxa"/>
          </w:tcPr>
          <w:p w14:paraId="276D78B0" w14:textId="77777777" w:rsidR="00914A8D" w:rsidRDefault="00914A8D" w:rsidP="002B0034">
            <w:pPr>
              <w:spacing w:after="0"/>
              <w:rPr>
                <w:rFonts w:cs="Segoe UI"/>
                <w:bCs/>
                <w:sz w:val="18"/>
                <w:szCs w:val="18"/>
              </w:rPr>
            </w:pPr>
          </w:p>
        </w:tc>
        <w:tc>
          <w:tcPr>
            <w:tcW w:w="1350" w:type="dxa"/>
          </w:tcPr>
          <w:p w14:paraId="2DBBB2E8" w14:textId="7971D6F9"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2</w:t>
            </w:r>
          </w:p>
        </w:tc>
        <w:tc>
          <w:tcPr>
            <w:tcW w:w="1787" w:type="dxa"/>
          </w:tcPr>
          <w:p w14:paraId="14CB4640" w14:textId="1F50FC14"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 xml:space="preserve">M2? </w:t>
            </w:r>
          </w:p>
        </w:tc>
      </w:tr>
      <w:tr w:rsidR="00795C85" w:rsidRPr="00BB55DE" w14:paraId="12701D18" w14:textId="77777777" w:rsidTr="00AE2312">
        <w:tc>
          <w:tcPr>
            <w:tcW w:w="331" w:type="dxa"/>
            <w:tcMar>
              <w:top w:w="58" w:type="dxa"/>
              <w:bottom w:w="58" w:type="dxa"/>
            </w:tcMar>
          </w:tcPr>
          <w:p w14:paraId="6F9AD0F7" w14:textId="77777777" w:rsidR="00795C85" w:rsidRDefault="00795C85" w:rsidP="002B0034">
            <w:pPr>
              <w:spacing w:after="0"/>
              <w:rPr>
                <w:rFonts w:cs="Segoe UI"/>
                <w:bCs/>
                <w:sz w:val="18"/>
                <w:szCs w:val="18"/>
              </w:rPr>
            </w:pPr>
          </w:p>
        </w:tc>
        <w:tc>
          <w:tcPr>
            <w:tcW w:w="4979" w:type="dxa"/>
            <w:tcMar>
              <w:top w:w="58" w:type="dxa"/>
              <w:bottom w:w="58" w:type="dxa"/>
            </w:tcMar>
          </w:tcPr>
          <w:p w14:paraId="214F77FD" w14:textId="7218DC03" w:rsidR="00795C85" w:rsidRDefault="00795C85" w:rsidP="00795C85">
            <w:pPr>
              <w:spacing w:after="0"/>
              <w:rPr>
                <w:sz w:val="18"/>
                <w:szCs w:val="18"/>
              </w:rPr>
            </w:pPr>
            <w:r>
              <w:rPr>
                <w:sz w:val="18"/>
                <w:szCs w:val="18"/>
              </w:rPr>
              <w:t>User change password</w:t>
            </w:r>
          </w:p>
        </w:tc>
        <w:tc>
          <w:tcPr>
            <w:tcW w:w="1890" w:type="dxa"/>
          </w:tcPr>
          <w:p w14:paraId="3EBD4511" w14:textId="13823F56"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pwd changed</w:t>
            </w:r>
          </w:p>
          <w:p w14:paraId="00BAD9E3" w14:textId="71089790"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459D0D" w14:textId="6D012C88" w:rsidR="00795C85" w:rsidRDefault="00914A8D" w:rsidP="002B0034">
            <w:pPr>
              <w:spacing w:after="0"/>
              <w:rPr>
                <w:rFonts w:cs="Segoe UI"/>
                <w:bCs/>
                <w:sz w:val="18"/>
                <w:szCs w:val="18"/>
              </w:rPr>
            </w:pPr>
            <w:r>
              <w:rPr>
                <w:rFonts w:cs="Segoe UI"/>
                <w:bCs/>
                <w:sz w:val="18"/>
                <w:szCs w:val="18"/>
              </w:rPr>
              <w:t>1</w:t>
            </w:r>
          </w:p>
        </w:tc>
        <w:tc>
          <w:tcPr>
            <w:tcW w:w="1787" w:type="dxa"/>
          </w:tcPr>
          <w:p w14:paraId="58A6CF6B" w14:textId="2E6605A2" w:rsidR="00795C85" w:rsidRPr="00E37D79" w:rsidRDefault="00914A8D"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BB55DE" w14:paraId="37BE8E5B" w14:textId="77777777" w:rsidTr="00AE2312">
        <w:tc>
          <w:tcPr>
            <w:tcW w:w="10337" w:type="dxa"/>
            <w:gridSpan w:val="5"/>
            <w:shd w:val="clear" w:color="auto" w:fill="B3BCCA" w:themeFill="text2" w:themeFillTint="66"/>
          </w:tcPr>
          <w:p w14:paraId="314B7B1B" w14:textId="12D9B8D4" w:rsidR="008420AC" w:rsidRPr="00BB55DE" w:rsidRDefault="00DE0424" w:rsidP="00DE0424">
            <w:pPr>
              <w:spacing w:after="0"/>
              <w:rPr>
                <w:rFonts w:cs="Segoe UI"/>
                <w:b/>
                <w:bCs/>
                <w:sz w:val="18"/>
                <w:szCs w:val="18"/>
              </w:rPr>
            </w:pPr>
            <w:r>
              <w:rPr>
                <w:rFonts w:cs="Segoe UI"/>
                <w:b/>
                <w:bCs/>
                <w:sz w:val="18"/>
                <w:szCs w:val="18"/>
              </w:rPr>
              <w:lastRenderedPageBreak/>
              <w:t>Manage one exercise</w:t>
            </w:r>
            <w:r w:rsidR="009D7B0F">
              <w:rPr>
                <w:rFonts w:cs="Segoe UI"/>
                <w:b/>
                <w:bCs/>
                <w:sz w:val="18"/>
                <w:szCs w:val="18"/>
              </w:rPr>
              <w:t xml:space="preserve"> or one historical exam to a group</w:t>
            </w:r>
          </w:p>
        </w:tc>
      </w:tr>
      <w:tr w:rsidR="008420AC" w:rsidRPr="002B0034" w14:paraId="044CDB7C" w14:textId="77777777" w:rsidTr="00AE2312">
        <w:tc>
          <w:tcPr>
            <w:tcW w:w="331" w:type="dxa"/>
            <w:tcMar>
              <w:top w:w="58" w:type="dxa"/>
              <w:bottom w:w="58" w:type="dxa"/>
            </w:tcMar>
          </w:tcPr>
          <w:p w14:paraId="246800D8"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08CF81D0" w14:textId="1BBCF4BC" w:rsidR="008420AC" w:rsidRPr="002B0034" w:rsidRDefault="008420AC" w:rsidP="00692CE4">
            <w:pPr>
              <w:spacing w:after="0"/>
              <w:rPr>
                <w:rFonts w:cs="Segoe UI"/>
                <w:bCs/>
                <w:sz w:val="18"/>
                <w:szCs w:val="18"/>
                <w:lang w:eastAsia="zh-CN"/>
              </w:rPr>
            </w:pPr>
            <w:r>
              <w:rPr>
                <w:sz w:val="18"/>
                <w:szCs w:val="18"/>
              </w:rPr>
              <w:t>Upload</w:t>
            </w:r>
            <w:r w:rsidR="00DE0424">
              <w:rPr>
                <w:sz w:val="18"/>
                <w:szCs w:val="18"/>
              </w:rPr>
              <w:t>/modify/delete</w:t>
            </w:r>
            <w:r>
              <w:rPr>
                <w:sz w:val="18"/>
                <w:szCs w:val="18"/>
              </w:rPr>
              <w:t xml:space="preserve"> a </w:t>
            </w:r>
            <w:r w:rsidR="00692CE4" w:rsidRPr="00E37D79">
              <w:rPr>
                <w:rFonts w:hint="eastAsia"/>
                <w:sz w:val="18"/>
                <w:szCs w:val="18"/>
              </w:rPr>
              <w:t>s</w:t>
            </w:r>
            <w:r w:rsidR="00692CE4" w:rsidRPr="00E37D79">
              <w:rPr>
                <w:sz w:val="18"/>
                <w:szCs w:val="18"/>
              </w:rPr>
              <w:t>elective exercise (</w:t>
            </w:r>
            <w:r w:rsidR="00692CE4" w:rsidRPr="00E37D79">
              <w:rPr>
                <w:rFonts w:ascii="微软雅黑" w:eastAsia="微软雅黑" w:hAnsi="微软雅黑" w:cs="微软雅黑" w:hint="eastAsia"/>
                <w:sz w:val="18"/>
                <w:szCs w:val="18"/>
              </w:rPr>
              <w:t>选择题</w:t>
            </w:r>
            <w:r w:rsidR="00692CE4" w:rsidRPr="00E37D79">
              <w:rPr>
                <w:rFonts w:hint="eastAsia"/>
                <w:sz w:val="18"/>
                <w:szCs w:val="18"/>
              </w:rPr>
              <w:t>)</w:t>
            </w:r>
          </w:p>
        </w:tc>
        <w:tc>
          <w:tcPr>
            <w:tcW w:w="1890" w:type="dxa"/>
          </w:tcPr>
          <w:p w14:paraId="10CC42C4" w14:textId="77777777" w:rsidR="008420AC" w:rsidRDefault="00936443" w:rsidP="002B0034">
            <w:pPr>
              <w:spacing w:after="0"/>
              <w:rPr>
                <w:rFonts w:cs="Segoe UI"/>
                <w:bCs/>
                <w:sz w:val="18"/>
                <w:szCs w:val="18"/>
              </w:rPr>
            </w:pPr>
            <w:r>
              <w:rPr>
                <w:rFonts w:cs="Segoe UI"/>
                <w:bCs/>
                <w:sz w:val="18"/>
                <w:szCs w:val="18"/>
              </w:rPr>
              <w:t># exercises</w:t>
            </w:r>
          </w:p>
          <w:p w14:paraId="34A43C85" w14:textId="072A105B" w:rsidR="00936443" w:rsidRPr="002B0034" w:rsidRDefault="00936443" w:rsidP="002B0034">
            <w:pPr>
              <w:spacing w:after="0"/>
              <w:rPr>
                <w:rFonts w:cs="Segoe UI"/>
                <w:bCs/>
                <w:sz w:val="18"/>
                <w:szCs w:val="18"/>
              </w:rPr>
            </w:pPr>
            <w:r>
              <w:rPr>
                <w:rFonts w:cs="Segoe UI"/>
                <w:bCs/>
                <w:sz w:val="18"/>
                <w:szCs w:val="18"/>
              </w:rPr>
              <w:t># success/failure</w:t>
            </w:r>
          </w:p>
        </w:tc>
        <w:tc>
          <w:tcPr>
            <w:tcW w:w="1350" w:type="dxa"/>
          </w:tcPr>
          <w:p w14:paraId="7DE7F848" w14:textId="669D1E67"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B3B868B" w14:textId="4A948A49"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2B0034" w14:paraId="14161A06" w14:textId="77777777" w:rsidTr="00AE2312">
        <w:tc>
          <w:tcPr>
            <w:tcW w:w="331" w:type="dxa"/>
            <w:tcMar>
              <w:top w:w="58" w:type="dxa"/>
              <w:bottom w:w="58" w:type="dxa"/>
            </w:tcMar>
          </w:tcPr>
          <w:p w14:paraId="138CE9CF"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234DA719" w14:textId="774452BA" w:rsidR="008420AC" w:rsidRDefault="008420AC" w:rsidP="00692CE4">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Y</w:t>
            </w:r>
            <w:r w:rsidR="00692CE4">
              <w:rPr>
                <w:rFonts w:eastAsia="宋体"/>
                <w:sz w:val="18"/>
                <w:szCs w:val="18"/>
                <w:lang w:eastAsia="zh-CN"/>
              </w:rPr>
              <w:t xml:space="preserve">es/No </w:t>
            </w:r>
            <w:r w:rsidR="00F0621F">
              <w:rPr>
                <w:rFonts w:eastAsia="宋体"/>
                <w:sz w:val="18"/>
                <w:szCs w:val="18"/>
                <w:lang w:eastAsia="zh-CN"/>
              </w:rPr>
              <w:t xml:space="preserve">or Yes/No/I do not know </w:t>
            </w:r>
            <w:r w:rsidR="00692CE4">
              <w:rPr>
                <w:rFonts w:eastAsia="宋体"/>
                <w:sz w:val="18"/>
                <w:szCs w:val="18"/>
                <w:lang w:eastAsia="zh-CN"/>
              </w:rPr>
              <w:t>exercise (</w:t>
            </w:r>
            <w:r w:rsidR="00692CE4">
              <w:rPr>
                <w:rFonts w:eastAsia="宋体"/>
                <w:sz w:val="18"/>
                <w:szCs w:val="18"/>
                <w:lang w:eastAsia="zh-CN"/>
              </w:rPr>
              <w:t>对错题</w:t>
            </w:r>
            <w:r w:rsidR="00692CE4">
              <w:rPr>
                <w:rFonts w:eastAsia="宋体" w:hint="eastAsia"/>
                <w:sz w:val="18"/>
                <w:szCs w:val="18"/>
                <w:lang w:eastAsia="zh-CN"/>
              </w:rPr>
              <w:t>)</w:t>
            </w:r>
            <w:r w:rsidR="00F0621F">
              <w:rPr>
                <w:rFonts w:eastAsia="宋体"/>
                <w:sz w:val="18"/>
                <w:szCs w:val="18"/>
                <w:lang w:eastAsia="zh-CN"/>
              </w:rPr>
              <w:t xml:space="preserve">. There are 2 types of </w:t>
            </w:r>
            <w:r w:rsidR="00F0621F">
              <w:rPr>
                <w:rFonts w:eastAsia="宋体"/>
                <w:sz w:val="18"/>
                <w:szCs w:val="18"/>
                <w:lang w:eastAsia="zh-CN"/>
              </w:rPr>
              <w:t>对错题</w:t>
            </w:r>
          </w:p>
          <w:p w14:paraId="1EE6FF77" w14:textId="77777777"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bCs/>
                <w:sz w:val="18"/>
                <w:szCs w:val="18"/>
                <w:lang w:eastAsia="zh-CN"/>
              </w:rPr>
              <w:t>Y</w:t>
            </w:r>
            <w:r>
              <w:rPr>
                <w:rFonts w:eastAsia="宋体" w:cs="Segoe UI" w:hint="eastAsia"/>
                <w:bCs/>
                <w:sz w:val="18"/>
                <w:szCs w:val="18"/>
                <w:lang w:eastAsia="zh-CN"/>
              </w:rPr>
              <w:t xml:space="preserve">es </w:t>
            </w:r>
            <w:r>
              <w:rPr>
                <w:rFonts w:eastAsia="宋体" w:cs="Segoe UI"/>
                <w:bCs/>
                <w:sz w:val="18"/>
                <w:szCs w:val="18"/>
                <w:lang w:eastAsia="zh-CN"/>
              </w:rPr>
              <w:t>or No</w:t>
            </w:r>
          </w:p>
          <w:p w14:paraId="309EA068" w14:textId="0621DFCA"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hint="eastAsia"/>
                <w:bCs/>
                <w:sz w:val="18"/>
                <w:szCs w:val="18"/>
                <w:lang w:eastAsia="zh-CN"/>
              </w:rPr>
              <w:t>Yes or No or I do not know (when it</w:t>
            </w:r>
            <w:r>
              <w:rPr>
                <w:rFonts w:eastAsia="宋体" w:cs="Segoe UI"/>
                <w:bCs/>
                <w:sz w:val="18"/>
                <w:szCs w:val="18"/>
                <w:lang w:eastAsia="zh-CN"/>
              </w:rPr>
              <w:t>’s not mentioned in the text)</w:t>
            </w:r>
          </w:p>
        </w:tc>
        <w:tc>
          <w:tcPr>
            <w:tcW w:w="1890" w:type="dxa"/>
          </w:tcPr>
          <w:p w14:paraId="73C21A8B" w14:textId="77777777" w:rsidR="008420AC" w:rsidRDefault="00936443" w:rsidP="002B0034">
            <w:pPr>
              <w:spacing w:after="0"/>
              <w:rPr>
                <w:rFonts w:cs="Segoe UI"/>
                <w:bCs/>
                <w:sz w:val="18"/>
                <w:szCs w:val="18"/>
              </w:rPr>
            </w:pPr>
            <w:r>
              <w:rPr>
                <w:rFonts w:cs="Segoe UI"/>
                <w:bCs/>
                <w:sz w:val="18"/>
                <w:szCs w:val="18"/>
              </w:rPr>
              <w:t># exercises</w:t>
            </w:r>
          </w:p>
          <w:p w14:paraId="2C8E9858" w14:textId="78813C21" w:rsidR="00936443" w:rsidRPr="002B0034" w:rsidRDefault="00936443" w:rsidP="002B0034">
            <w:pPr>
              <w:spacing w:after="0"/>
              <w:rPr>
                <w:rFonts w:cs="Segoe UI"/>
                <w:bCs/>
                <w:sz w:val="18"/>
                <w:szCs w:val="18"/>
              </w:rPr>
            </w:pPr>
            <w:r>
              <w:rPr>
                <w:rFonts w:cs="Segoe UI"/>
                <w:bCs/>
                <w:sz w:val="18"/>
                <w:szCs w:val="18"/>
              </w:rPr>
              <w:t>#success/failure</w:t>
            </w:r>
          </w:p>
        </w:tc>
        <w:tc>
          <w:tcPr>
            <w:tcW w:w="1350" w:type="dxa"/>
          </w:tcPr>
          <w:p w14:paraId="415D37F2" w14:textId="1BB291C3"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6147321" w14:textId="3F89EB63"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6FDAA07B" w14:textId="77777777" w:rsidTr="00AE2312">
        <w:trPr>
          <w:trHeight w:val="449"/>
        </w:trPr>
        <w:tc>
          <w:tcPr>
            <w:tcW w:w="331" w:type="dxa"/>
            <w:tcMar>
              <w:top w:w="58" w:type="dxa"/>
              <w:bottom w:w="58" w:type="dxa"/>
            </w:tcMar>
          </w:tcPr>
          <w:p w14:paraId="0EC8BBCA" w14:textId="1EE34901" w:rsidR="00936443" w:rsidRDefault="00936443" w:rsidP="00936443">
            <w:pPr>
              <w:spacing w:after="0"/>
              <w:rPr>
                <w:rFonts w:cs="Segoe UI"/>
                <w:bCs/>
                <w:sz w:val="18"/>
                <w:szCs w:val="18"/>
              </w:rPr>
            </w:pPr>
          </w:p>
        </w:tc>
        <w:tc>
          <w:tcPr>
            <w:tcW w:w="4979" w:type="dxa"/>
            <w:tcMar>
              <w:top w:w="58" w:type="dxa"/>
              <w:bottom w:w="58" w:type="dxa"/>
            </w:tcMar>
          </w:tcPr>
          <w:p w14:paraId="45D8ECE1" w14:textId="4D0648E5" w:rsidR="00936443" w:rsidRPr="008420AC" w:rsidRDefault="00936443" w:rsidP="00936443">
            <w:pPr>
              <w:spacing w:after="0"/>
              <w:rPr>
                <w:sz w:val="18"/>
                <w:szCs w:val="18"/>
              </w:rPr>
            </w:pPr>
            <w:r w:rsidRPr="008420AC">
              <w:rPr>
                <w:sz w:val="18"/>
                <w:szCs w:val="18"/>
              </w:rPr>
              <w:t>Upload</w:t>
            </w:r>
            <w:r w:rsidR="00DE0424">
              <w:rPr>
                <w:sz w:val="18"/>
                <w:szCs w:val="18"/>
              </w:rPr>
              <w:t>/modify/delete</w:t>
            </w:r>
            <w:r w:rsidRPr="008420AC">
              <w:rPr>
                <w:sz w:val="18"/>
                <w:szCs w:val="18"/>
              </w:rPr>
              <w:t xml:space="preserve"> a </w:t>
            </w:r>
            <w:r w:rsidR="00692CE4">
              <w:rPr>
                <w:sz w:val="18"/>
                <w:szCs w:val="18"/>
              </w:rPr>
              <w:t>written exercise (</w:t>
            </w:r>
            <w:r w:rsidR="00692CE4">
              <w:rPr>
                <w:sz w:val="18"/>
                <w:szCs w:val="18"/>
              </w:rPr>
              <w:t>写作题</w:t>
            </w:r>
            <w:r w:rsidR="00692CE4">
              <w:rPr>
                <w:rFonts w:hint="eastAsia"/>
                <w:sz w:val="18"/>
                <w:szCs w:val="18"/>
              </w:rPr>
              <w:t>)</w:t>
            </w:r>
          </w:p>
        </w:tc>
        <w:tc>
          <w:tcPr>
            <w:tcW w:w="1890" w:type="dxa"/>
          </w:tcPr>
          <w:p w14:paraId="37D9AC23" w14:textId="77777777" w:rsidR="00936443" w:rsidRDefault="00936443" w:rsidP="00936443">
            <w:pPr>
              <w:spacing w:after="0"/>
              <w:rPr>
                <w:rFonts w:cs="Segoe UI"/>
                <w:bCs/>
                <w:sz w:val="18"/>
                <w:szCs w:val="18"/>
              </w:rPr>
            </w:pPr>
            <w:r>
              <w:rPr>
                <w:rFonts w:cs="Segoe UI"/>
                <w:bCs/>
                <w:sz w:val="18"/>
                <w:szCs w:val="18"/>
              </w:rPr>
              <w:t># exercises</w:t>
            </w:r>
          </w:p>
          <w:p w14:paraId="77D759E4" w14:textId="34AD990D"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044BEE" w14:textId="75772BC7" w:rsidR="00936443" w:rsidRDefault="00936443" w:rsidP="00936443">
            <w:pPr>
              <w:spacing w:after="0"/>
              <w:rPr>
                <w:rFonts w:cs="Segoe UI"/>
                <w:bCs/>
                <w:sz w:val="18"/>
                <w:szCs w:val="18"/>
              </w:rPr>
            </w:pPr>
            <w:r>
              <w:rPr>
                <w:rFonts w:cs="Segoe UI"/>
                <w:bCs/>
                <w:sz w:val="18"/>
                <w:szCs w:val="18"/>
              </w:rPr>
              <w:t>2</w:t>
            </w:r>
          </w:p>
        </w:tc>
        <w:tc>
          <w:tcPr>
            <w:tcW w:w="1787" w:type="dxa"/>
          </w:tcPr>
          <w:p w14:paraId="75E1BB48" w14:textId="2BCF4B25" w:rsidR="00936443" w:rsidRDefault="00936443" w:rsidP="00936443">
            <w:pPr>
              <w:spacing w:after="0"/>
              <w:rPr>
                <w:rFonts w:cs="Segoe UI"/>
                <w:bCs/>
                <w:sz w:val="18"/>
                <w:szCs w:val="18"/>
              </w:rPr>
            </w:pPr>
            <w:r>
              <w:rPr>
                <w:rFonts w:cs="Segoe UI"/>
                <w:bCs/>
                <w:sz w:val="18"/>
                <w:szCs w:val="18"/>
              </w:rPr>
              <w:t>M2</w:t>
            </w:r>
          </w:p>
        </w:tc>
      </w:tr>
      <w:tr w:rsidR="00936443" w:rsidRPr="00BB55DE" w14:paraId="014EB376" w14:textId="77777777" w:rsidTr="00AE2312">
        <w:tc>
          <w:tcPr>
            <w:tcW w:w="331" w:type="dxa"/>
            <w:tcMar>
              <w:top w:w="58" w:type="dxa"/>
              <w:bottom w:w="58" w:type="dxa"/>
            </w:tcMar>
          </w:tcPr>
          <w:p w14:paraId="4BE29B1D" w14:textId="77777777" w:rsidR="00936443" w:rsidRDefault="00936443" w:rsidP="00936443">
            <w:pPr>
              <w:spacing w:after="0"/>
              <w:rPr>
                <w:rFonts w:cs="Segoe UI"/>
                <w:bCs/>
                <w:sz w:val="18"/>
                <w:szCs w:val="18"/>
              </w:rPr>
            </w:pPr>
          </w:p>
        </w:tc>
        <w:tc>
          <w:tcPr>
            <w:tcW w:w="4979" w:type="dxa"/>
            <w:tcMar>
              <w:top w:w="58" w:type="dxa"/>
              <w:bottom w:w="58" w:type="dxa"/>
            </w:tcMar>
          </w:tcPr>
          <w:p w14:paraId="4F6590E2" w14:textId="7B14261B" w:rsidR="00936443" w:rsidRPr="003C30E5" w:rsidRDefault="00936443" w:rsidP="00936443">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matching exercise (</w:t>
            </w:r>
            <w:r w:rsidR="00692CE4">
              <w:rPr>
                <w:rFonts w:eastAsia="宋体" w:hint="eastAsia"/>
                <w:sz w:val="18"/>
                <w:szCs w:val="18"/>
                <w:lang w:eastAsia="zh-CN"/>
              </w:rPr>
              <w:t>配对题</w:t>
            </w:r>
            <w:r w:rsidR="00692CE4">
              <w:rPr>
                <w:rFonts w:eastAsia="宋体" w:hint="eastAsia"/>
                <w:sz w:val="18"/>
                <w:szCs w:val="18"/>
                <w:lang w:eastAsia="zh-CN"/>
              </w:rPr>
              <w:t>)</w:t>
            </w:r>
          </w:p>
        </w:tc>
        <w:tc>
          <w:tcPr>
            <w:tcW w:w="1890" w:type="dxa"/>
          </w:tcPr>
          <w:p w14:paraId="1D14EB27" w14:textId="77777777" w:rsidR="00936443" w:rsidRDefault="00936443" w:rsidP="00936443">
            <w:pPr>
              <w:spacing w:after="0"/>
              <w:rPr>
                <w:rFonts w:cs="Segoe UI"/>
                <w:bCs/>
                <w:sz w:val="18"/>
                <w:szCs w:val="18"/>
              </w:rPr>
            </w:pPr>
            <w:r>
              <w:rPr>
                <w:rFonts w:cs="Segoe UI"/>
                <w:bCs/>
                <w:sz w:val="18"/>
                <w:szCs w:val="18"/>
              </w:rPr>
              <w:t># exercises</w:t>
            </w:r>
          </w:p>
          <w:p w14:paraId="067416C8" w14:textId="468DEFD0"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9AA09E" w14:textId="0ECC2D7A" w:rsidR="00936443" w:rsidRDefault="00F0621F" w:rsidP="00936443">
            <w:pPr>
              <w:spacing w:after="0"/>
              <w:rPr>
                <w:rFonts w:cs="Segoe UI"/>
                <w:bCs/>
                <w:sz w:val="18"/>
                <w:szCs w:val="18"/>
              </w:rPr>
            </w:pPr>
            <w:r>
              <w:rPr>
                <w:rFonts w:cs="Segoe UI"/>
                <w:bCs/>
                <w:sz w:val="18"/>
                <w:szCs w:val="18"/>
              </w:rPr>
              <w:t>1</w:t>
            </w:r>
          </w:p>
        </w:tc>
        <w:tc>
          <w:tcPr>
            <w:tcW w:w="1787" w:type="dxa"/>
          </w:tcPr>
          <w:p w14:paraId="7D109C72" w14:textId="2917F8C7" w:rsidR="00936443" w:rsidRPr="00E37D79" w:rsidRDefault="00E37D79"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15FF17A4" w14:textId="77777777" w:rsidTr="00AE2312">
        <w:tc>
          <w:tcPr>
            <w:tcW w:w="331" w:type="dxa"/>
            <w:tcMar>
              <w:top w:w="58" w:type="dxa"/>
              <w:bottom w:w="58" w:type="dxa"/>
            </w:tcMar>
          </w:tcPr>
          <w:p w14:paraId="04EE09B6" w14:textId="77777777" w:rsidR="00936443" w:rsidRDefault="00936443" w:rsidP="00936443">
            <w:pPr>
              <w:spacing w:after="0"/>
              <w:rPr>
                <w:rFonts w:cs="Segoe UI"/>
                <w:bCs/>
                <w:sz w:val="18"/>
                <w:szCs w:val="18"/>
              </w:rPr>
            </w:pPr>
          </w:p>
        </w:tc>
        <w:tc>
          <w:tcPr>
            <w:tcW w:w="4979" w:type="dxa"/>
            <w:tcMar>
              <w:top w:w="58" w:type="dxa"/>
              <w:bottom w:w="58" w:type="dxa"/>
            </w:tcMar>
          </w:tcPr>
          <w:p w14:paraId="36AB4994" w14:textId="560A19DF" w:rsidR="00936443" w:rsidRPr="00936443" w:rsidRDefault="00936443" w:rsidP="00936443">
            <w:pPr>
              <w:spacing w:after="0"/>
              <w:rPr>
                <w:rFonts w:eastAsia="宋体"/>
                <w:sz w:val="18"/>
                <w:szCs w:val="18"/>
                <w:lang w:eastAsia="zh-CN"/>
              </w:rPr>
            </w:pPr>
            <w:r>
              <w:rPr>
                <w:sz w:val="18"/>
                <w:szCs w:val="18"/>
              </w:rPr>
              <w:t>Upload</w:t>
            </w:r>
            <w:r w:rsidR="00DE0424">
              <w:rPr>
                <w:sz w:val="18"/>
                <w:szCs w:val="18"/>
              </w:rPr>
              <w:t>/delete/modify</w:t>
            </w:r>
            <w:r>
              <w:rPr>
                <w:sz w:val="18"/>
                <w:szCs w:val="18"/>
              </w:rPr>
              <w:t xml:space="preserve"> an exercise with </w:t>
            </w:r>
            <w:r>
              <w:rPr>
                <w:rFonts w:eastAsia="宋体" w:hint="eastAsia"/>
                <w:sz w:val="18"/>
                <w:szCs w:val="18"/>
                <w:lang w:eastAsia="zh-CN"/>
              </w:rPr>
              <w:t xml:space="preserve">an </w:t>
            </w:r>
            <w:r>
              <w:rPr>
                <w:rFonts w:eastAsia="宋体"/>
                <w:sz w:val="18"/>
                <w:szCs w:val="18"/>
                <w:lang w:eastAsia="zh-CN"/>
              </w:rPr>
              <w:t>a</w:t>
            </w:r>
            <w:r>
              <w:rPr>
                <w:sz w:val="18"/>
                <w:szCs w:val="18"/>
              </w:rPr>
              <w:t xml:space="preserve">udio file </w:t>
            </w:r>
            <w:r>
              <w:rPr>
                <w:sz w:val="18"/>
                <w:szCs w:val="18"/>
              </w:rPr>
              <w:t>听力题</w:t>
            </w:r>
            <w:r>
              <w:rPr>
                <w:rFonts w:eastAsia="宋体" w:hint="eastAsia"/>
                <w:sz w:val="18"/>
                <w:szCs w:val="18"/>
                <w:lang w:eastAsia="zh-CN"/>
              </w:rPr>
              <w:t xml:space="preserve"> (mp3, wav)</w:t>
            </w:r>
          </w:p>
          <w:p w14:paraId="3AF74CFB" w14:textId="785EDF2F" w:rsidR="00936443" w:rsidRPr="00936443" w:rsidRDefault="00936443" w:rsidP="008A2848">
            <w:pPr>
              <w:spacing w:after="0"/>
              <w:rPr>
                <w:rFonts w:eastAsia="宋体"/>
                <w:sz w:val="18"/>
                <w:szCs w:val="18"/>
                <w:lang w:eastAsia="zh-CN"/>
              </w:rPr>
            </w:pPr>
            <w:r w:rsidRPr="00936443">
              <w:rPr>
                <w:rFonts w:eastAsia="宋体" w:hint="eastAsia"/>
                <w:sz w:val="18"/>
                <w:szCs w:val="18"/>
                <w:highlight w:val="yellow"/>
                <w:lang w:eastAsia="zh-CN"/>
              </w:rPr>
              <w:t xml:space="preserve">(what are </w:t>
            </w:r>
            <w:r w:rsidR="008A2848">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4BC5644D" w14:textId="77777777" w:rsidR="00936443" w:rsidRDefault="00936443" w:rsidP="00936443">
            <w:pPr>
              <w:spacing w:after="0"/>
              <w:rPr>
                <w:rFonts w:cs="Segoe UI"/>
                <w:bCs/>
                <w:sz w:val="18"/>
                <w:szCs w:val="18"/>
              </w:rPr>
            </w:pPr>
            <w:r>
              <w:rPr>
                <w:rFonts w:cs="Segoe UI"/>
                <w:bCs/>
                <w:sz w:val="18"/>
                <w:szCs w:val="18"/>
              </w:rPr>
              <w:t># exercises</w:t>
            </w:r>
          </w:p>
          <w:p w14:paraId="1B274CB5" w14:textId="402EFC2C" w:rsidR="00936443" w:rsidRDefault="00936443" w:rsidP="00936443">
            <w:pPr>
              <w:spacing w:after="0"/>
              <w:rPr>
                <w:rFonts w:cs="Segoe UI"/>
                <w:bCs/>
                <w:sz w:val="18"/>
                <w:szCs w:val="18"/>
              </w:rPr>
            </w:pPr>
            <w:r>
              <w:rPr>
                <w:rFonts w:cs="Segoe UI"/>
                <w:bCs/>
                <w:sz w:val="18"/>
                <w:szCs w:val="18"/>
              </w:rPr>
              <w:t># success/failure</w:t>
            </w:r>
          </w:p>
          <w:p w14:paraId="412D68C5" w14:textId="3E93674F" w:rsidR="00936443" w:rsidRDefault="00914A8D" w:rsidP="00936443">
            <w:pPr>
              <w:spacing w:after="0"/>
              <w:rPr>
                <w:rFonts w:cs="Segoe UI"/>
                <w:bCs/>
                <w:sz w:val="18"/>
                <w:szCs w:val="18"/>
              </w:rPr>
            </w:pPr>
            <w:r>
              <w:rPr>
                <w:rFonts w:cs="Segoe UI"/>
                <w:bCs/>
                <w:sz w:val="18"/>
                <w:szCs w:val="18"/>
                <w:highlight w:val="yellow"/>
              </w:rPr>
              <w:t>audio file size uploa</w:t>
            </w:r>
            <w:r>
              <w:rPr>
                <w:rFonts w:cs="Segoe UI"/>
                <w:bCs/>
                <w:sz w:val="18"/>
                <w:szCs w:val="18"/>
              </w:rPr>
              <w:t>ded</w:t>
            </w:r>
          </w:p>
          <w:p w14:paraId="3C510610" w14:textId="6A67F5A8" w:rsidR="00936443" w:rsidRDefault="00914A8D" w:rsidP="00936443">
            <w:pPr>
              <w:spacing w:after="0"/>
              <w:rPr>
                <w:rFonts w:cs="Segoe UI"/>
                <w:bCs/>
                <w:sz w:val="18"/>
                <w:szCs w:val="18"/>
              </w:rPr>
            </w:pPr>
            <w:r>
              <w:rPr>
                <w:rFonts w:cs="Segoe UI"/>
                <w:bCs/>
                <w:sz w:val="18"/>
                <w:szCs w:val="18"/>
                <w:highlight w:val="yellow"/>
              </w:rPr>
              <w:t>Audio file format uploaded</w:t>
            </w:r>
          </w:p>
        </w:tc>
        <w:tc>
          <w:tcPr>
            <w:tcW w:w="1350" w:type="dxa"/>
          </w:tcPr>
          <w:p w14:paraId="0B62553A" w14:textId="39AA6174" w:rsidR="00936443" w:rsidRDefault="00936443" w:rsidP="00936443">
            <w:pPr>
              <w:spacing w:after="0"/>
              <w:rPr>
                <w:rFonts w:cs="Segoe UI"/>
                <w:bCs/>
                <w:sz w:val="18"/>
                <w:szCs w:val="18"/>
              </w:rPr>
            </w:pPr>
            <w:r>
              <w:rPr>
                <w:rFonts w:cs="Segoe UI"/>
                <w:bCs/>
                <w:sz w:val="18"/>
                <w:szCs w:val="18"/>
              </w:rPr>
              <w:t>1</w:t>
            </w:r>
          </w:p>
        </w:tc>
        <w:tc>
          <w:tcPr>
            <w:tcW w:w="1787" w:type="dxa"/>
          </w:tcPr>
          <w:p w14:paraId="566C5B80" w14:textId="00E35B38"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0164406C" w14:textId="77777777" w:rsidTr="00AE2312">
        <w:tc>
          <w:tcPr>
            <w:tcW w:w="331" w:type="dxa"/>
            <w:tcMar>
              <w:top w:w="58" w:type="dxa"/>
              <w:bottom w:w="58" w:type="dxa"/>
            </w:tcMar>
          </w:tcPr>
          <w:p w14:paraId="537BF358" w14:textId="77777777" w:rsidR="00936443" w:rsidRDefault="00936443" w:rsidP="00936443">
            <w:pPr>
              <w:spacing w:after="0"/>
              <w:rPr>
                <w:rFonts w:cs="Segoe UI"/>
                <w:bCs/>
                <w:sz w:val="18"/>
                <w:szCs w:val="18"/>
              </w:rPr>
            </w:pPr>
          </w:p>
        </w:tc>
        <w:tc>
          <w:tcPr>
            <w:tcW w:w="4979" w:type="dxa"/>
            <w:tcMar>
              <w:top w:w="58" w:type="dxa"/>
              <w:bottom w:w="58" w:type="dxa"/>
            </w:tcMar>
          </w:tcPr>
          <w:p w14:paraId="65C1793B" w14:textId="47A48760" w:rsidR="00936443" w:rsidRDefault="00936443" w:rsidP="00936443">
            <w:pPr>
              <w:spacing w:after="0"/>
              <w:rPr>
                <w:sz w:val="18"/>
                <w:szCs w:val="18"/>
              </w:rPr>
            </w:pPr>
            <w:r>
              <w:rPr>
                <w:sz w:val="18"/>
                <w:szCs w:val="18"/>
              </w:rPr>
              <w:t>Upload</w:t>
            </w:r>
            <w:r w:rsidR="00DE0424">
              <w:rPr>
                <w:sz w:val="18"/>
                <w:szCs w:val="18"/>
              </w:rPr>
              <w:t>/delete/modify</w:t>
            </w:r>
            <w:r>
              <w:rPr>
                <w:sz w:val="18"/>
                <w:szCs w:val="18"/>
              </w:rPr>
              <w:t xml:space="preserve"> an exercise with several pictures (jpg, png, </w:t>
            </w:r>
            <w:r w:rsidR="008A2848">
              <w:rPr>
                <w:sz w:val="18"/>
                <w:szCs w:val="18"/>
              </w:rPr>
              <w:t>jpeg)</w:t>
            </w:r>
          </w:p>
          <w:p w14:paraId="553365C9" w14:textId="324BCB79" w:rsidR="00936443" w:rsidRPr="008420AC" w:rsidRDefault="00936443" w:rsidP="008A2848">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1A688D4E" w14:textId="0448AD2A" w:rsidR="00936443" w:rsidRPr="00936443" w:rsidRDefault="00936443" w:rsidP="00936443">
            <w:pPr>
              <w:spacing w:after="0"/>
              <w:rPr>
                <w:rFonts w:cs="Segoe UI"/>
                <w:bCs/>
                <w:sz w:val="18"/>
                <w:szCs w:val="18"/>
                <w:lang w:val="fr-FR"/>
              </w:rPr>
            </w:pPr>
            <w:r w:rsidRPr="00936443">
              <w:rPr>
                <w:rFonts w:cs="Segoe UI"/>
                <w:bCs/>
                <w:sz w:val="18"/>
                <w:szCs w:val="18"/>
                <w:lang w:val="fr-FR"/>
              </w:rPr>
              <w:t># exercices</w:t>
            </w:r>
          </w:p>
          <w:p w14:paraId="3801A0EF" w14:textId="03DA4483" w:rsidR="00936443" w:rsidRPr="00936443" w:rsidRDefault="00936443" w:rsidP="00936443">
            <w:pPr>
              <w:spacing w:after="0"/>
              <w:rPr>
                <w:rFonts w:cs="Segoe UI"/>
                <w:bCs/>
                <w:sz w:val="18"/>
                <w:szCs w:val="18"/>
                <w:lang w:val="fr-FR"/>
              </w:rPr>
            </w:pPr>
            <w:r w:rsidRPr="00936443">
              <w:rPr>
                <w:rFonts w:cs="Segoe UI"/>
                <w:bCs/>
                <w:sz w:val="18"/>
                <w:szCs w:val="18"/>
                <w:lang w:val="fr-FR"/>
              </w:rPr>
              <w:t>#</w:t>
            </w:r>
            <w:r w:rsidR="00914A8D">
              <w:rPr>
                <w:rFonts w:cs="Segoe UI"/>
                <w:bCs/>
                <w:sz w:val="18"/>
                <w:szCs w:val="18"/>
                <w:lang w:val="fr-FR"/>
              </w:rPr>
              <w:t xml:space="preserve"> </w:t>
            </w:r>
            <w:r w:rsidRPr="00936443">
              <w:rPr>
                <w:rFonts w:cs="Segoe UI"/>
                <w:bCs/>
                <w:sz w:val="18"/>
                <w:szCs w:val="18"/>
                <w:lang w:val="fr-FR"/>
              </w:rPr>
              <w:t>success/failure</w:t>
            </w:r>
          </w:p>
          <w:p w14:paraId="74E4211A" w14:textId="49D7411C" w:rsidR="00936443" w:rsidRPr="00936443" w:rsidRDefault="00936443" w:rsidP="00936443">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2FD4C2A9" w14:textId="04D6F61D" w:rsidR="00936443" w:rsidRDefault="00936443" w:rsidP="00936443">
            <w:pPr>
              <w:spacing w:after="0"/>
              <w:rPr>
                <w:rFonts w:cs="Segoe UI"/>
                <w:bCs/>
                <w:sz w:val="18"/>
                <w:szCs w:val="18"/>
              </w:rPr>
            </w:pPr>
            <w:r>
              <w:rPr>
                <w:rFonts w:cs="Segoe UI"/>
                <w:bCs/>
                <w:sz w:val="18"/>
                <w:szCs w:val="18"/>
              </w:rPr>
              <w:t>1</w:t>
            </w:r>
          </w:p>
        </w:tc>
        <w:tc>
          <w:tcPr>
            <w:tcW w:w="1787" w:type="dxa"/>
          </w:tcPr>
          <w:p w14:paraId="103CA3CA" w14:textId="2D2F1F8E"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30A9FDF6" w14:textId="77777777" w:rsidTr="00AE2312">
        <w:trPr>
          <w:trHeight w:val="249"/>
        </w:trPr>
        <w:tc>
          <w:tcPr>
            <w:tcW w:w="10337" w:type="dxa"/>
            <w:gridSpan w:val="5"/>
            <w:shd w:val="clear" w:color="auto" w:fill="B3BCCA" w:themeFill="text2" w:themeFillTint="66"/>
          </w:tcPr>
          <w:p w14:paraId="228DB01D" w14:textId="7A5D8838" w:rsidR="00936443" w:rsidRPr="00BB55DE" w:rsidRDefault="00DE0424" w:rsidP="00DE0424">
            <w:pPr>
              <w:spacing w:after="0"/>
              <w:rPr>
                <w:rFonts w:cs="Segoe UI"/>
                <w:b/>
                <w:bCs/>
                <w:sz w:val="18"/>
                <w:szCs w:val="18"/>
              </w:rPr>
            </w:pPr>
            <w:r>
              <w:rPr>
                <w:rFonts w:cs="Segoe UI"/>
                <w:b/>
                <w:bCs/>
                <w:sz w:val="18"/>
                <w:szCs w:val="18"/>
              </w:rPr>
              <w:t>Manage Group</w:t>
            </w:r>
          </w:p>
        </w:tc>
      </w:tr>
      <w:tr w:rsidR="00936443" w:rsidRPr="002B0034" w14:paraId="5AD9988E" w14:textId="77777777" w:rsidTr="00AE2312">
        <w:tc>
          <w:tcPr>
            <w:tcW w:w="331" w:type="dxa"/>
            <w:tcMar>
              <w:top w:w="58" w:type="dxa"/>
              <w:bottom w:w="58" w:type="dxa"/>
            </w:tcMar>
          </w:tcPr>
          <w:p w14:paraId="04808D67"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4F3F696A" w14:textId="526C4309" w:rsidR="00936443" w:rsidRDefault="00CD48BD" w:rsidP="00CD48BD">
            <w:pPr>
              <w:spacing w:after="0"/>
              <w:rPr>
                <w:sz w:val="18"/>
                <w:szCs w:val="18"/>
              </w:rPr>
            </w:pPr>
            <w:r>
              <w:rPr>
                <w:sz w:val="18"/>
                <w:szCs w:val="18"/>
              </w:rPr>
              <w:t xml:space="preserve">Create a group </w:t>
            </w:r>
            <w:r w:rsidR="008A2848">
              <w:rPr>
                <w:sz w:val="18"/>
                <w:szCs w:val="18"/>
              </w:rPr>
              <w:t xml:space="preserve">and </w:t>
            </w:r>
            <w:r w:rsidR="004B0CC7">
              <w:rPr>
                <w:sz w:val="18"/>
                <w:szCs w:val="18"/>
              </w:rPr>
              <w:t>auto-</w:t>
            </w:r>
            <w:r w:rsidR="008A2848">
              <w:rPr>
                <w:sz w:val="18"/>
                <w:szCs w:val="18"/>
              </w:rPr>
              <w:t>assign with a default name</w:t>
            </w:r>
          </w:p>
          <w:p w14:paraId="4F7E20EC" w14:textId="77777777"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w:t>
            </w:r>
            <w:r>
              <w:rPr>
                <w:rFonts w:eastAsia="宋体" w:hint="eastAsia"/>
                <w:sz w:val="18"/>
                <w:szCs w:val="18"/>
                <w:lang w:eastAsia="zh-CN"/>
              </w:rPr>
              <w:t xml:space="preserve">ne </w:t>
            </w:r>
            <w:r>
              <w:rPr>
                <w:rFonts w:eastAsia="宋体"/>
                <w:sz w:val="18"/>
                <w:szCs w:val="18"/>
                <w:lang w:eastAsia="zh-CN"/>
              </w:rPr>
              <w:t>group for exercises refers to a course level</w:t>
            </w:r>
          </w:p>
          <w:p w14:paraId="469AA4EE" w14:textId="781B1F52"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One historical exam group refers to a specific year/date for that exam</w:t>
            </w:r>
          </w:p>
        </w:tc>
        <w:tc>
          <w:tcPr>
            <w:tcW w:w="1890" w:type="dxa"/>
          </w:tcPr>
          <w:p w14:paraId="07B76805" w14:textId="3C3DEAE0" w:rsidR="00936443" w:rsidRPr="002B0034" w:rsidRDefault="00CD48BD" w:rsidP="00936443">
            <w:pPr>
              <w:spacing w:after="0"/>
              <w:rPr>
                <w:rFonts w:cs="Segoe UI"/>
                <w:bCs/>
                <w:sz w:val="18"/>
                <w:szCs w:val="18"/>
              </w:rPr>
            </w:pPr>
            <w:r>
              <w:rPr>
                <w:rFonts w:cs="Segoe UI"/>
                <w:bCs/>
                <w:sz w:val="18"/>
                <w:szCs w:val="18"/>
              </w:rPr>
              <w:t># groups created</w:t>
            </w:r>
          </w:p>
        </w:tc>
        <w:tc>
          <w:tcPr>
            <w:tcW w:w="1350" w:type="dxa"/>
          </w:tcPr>
          <w:p w14:paraId="35B621BE" w14:textId="7C807FB8" w:rsidR="00936443" w:rsidRPr="002B0034" w:rsidRDefault="00CD48BD" w:rsidP="00936443">
            <w:pPr>
              <w:spacing w:after="0"/>
              <w:rPr>
                <w:rFonts w:cs="Segoe UI"/>
                <w:bCs/>
                <w:sz w:val="18"/>
                <w:szCs w:val="18"/>
              </w:rPr>
            </w:pPr>
            <w:r>
              <w:rPr>
                <w:rFonts w:cs="Segoe UI"/>
                <w:bCs/>
                <w:sz w:val="18"/>
                <w:szCs w:val="18"/>
              </w:rPr>
              <w:t>1</w:t>
            </w:r>
          </w:p>
        </w:tc>
        <w:tc>
          <w:tcPr>
            <w:tcW w:w="1787" w:type="dxa"/>
          </w:tcPr>
          <w:p w14:paraId="2739435A" w14:textId="6A245B33" w:rsidR="00936443"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59E41D4" w14:textId="77777777" w:rsidTr="00AE2312">
        <w:tc>
          <w:tcPr>
            <w:tcW w:w="331" w:type="dxa"/>
            <w:tcMar>
              <w:top w:w="58" w:type="dxa"/>
              <w:bottom w:w="58" w:type="dxa"/>
            </w:tcMar>
          </w:tcPr>
          <w:p w14:paraId="76277635"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2EECD5B" w14:textId="700AC777" w:rsidR="008A2848" w:rsidRDefault="004B0CC7" w:rsidP="004B0CC7">
            <w:pPr>
              <w:spacing w:after="0"/>
              <w:rPr>
                <w:sz w:val="18"/>
                <w:szCs w:val="18"/>
              </w:rPr>
            </w:pPr>
            <w:r>
              <w:rPr>
                <w:sz w:val="18"/>
                <w:szCs w:val="18"/>
              </w:rPr>
              <w:t>Validate</w:t>
            </w:r>
            <w:r w:rsidR="008A2848">
              <w:rPr>
                <w:sz w:val="18"/>
                <w:szCs w:val="18"/>
              </w:rPr>
              <w:t xml:space="preserve"> group name if</w:t>
            </w:r>
            <w:r w:rsidR="00477AFF">
              <w:rPr>
                <w:sz w:val="18"/>
                <w:szCs w:val="18"/>
              </w:rPr>
              <w:t xml:space="preserve"> </w:t>
            </w:r>
            <w:r>
              <w:rPr>
                <w:sz w:val="18"/>
                <w:szCs w:val="18"/>
              </w:rPr>
              <w:t>not</w:t>
            </w:r>
            <w:r w:rsidR="00477AFF">
              <w:rPr>
                <w:sz w:val="18"/>
                <w:szCs w:val="18"/>
              </w:rPr>
              <w:t xml:space="preserve"> exist</w:t>
            </w:r>
          </w:p>
        </w:tc>
        <w:tc>
          <w:tcPr>
            <w:tcW w:w="1890" w:type="dxa"/>
          </w:tcPr>
          <w:p w14:paraId="7E4910DE" w14:textId="77777777" w:rsidR="008A2848" w:rsidRDefault="008A2848" w:rsidP="00936443">
            <w:pPr>
              <w:spacing w:after="0"/>
              <w:rPr>
                <w:rFonts w:cs="Segoe UI"/>
                <w:bCs/>
                <w:sz w:val="18"/>
                <w:szCs w:val="18"/>
              </w:rPr>
            </w:pPr>
          </w:p>
        </w:tc>
        <w:tc>
          <w:tcPr>
            <w:tcW w:w="1350" w:type="dxa"/>
          </w:tcPr>
          <w:p w14:paraId="54191BAB" w14:textId="6A8A6B1B" w:rsidR="008A2848" w:rsidRDefault="004B0CC7" w:rsidP="00936443">
            <w:pPr>
              <w:spacing w:after="0"/>
              <w:rPr>
                <w:rFonts w:cs="Segoe UI"/>
                <w:bCs/>
                <w:sz w:val="18"/>
                <w:szCs w:val="18"/>
              </w:rPr>
            </w:pPr>
            <w:r>
              <w:rPr>
                <w:rFonts w:cs="Segoe UI"/>
                <w:bCs/>
                <w:sz w:val="18"/>
                <w:szCs w:val="18"/>
              </w:rPr>
              <w:t>1</w:t>
            </w:r>
          </w:p>
        </w:tc>
        <w:tc>
          <w:tcPr>
            <w:tcW w:w="1787" w:type="dxa"/>
          </w:tcPr>
          <w:p w14:paraId="6247553F" w14:textId="5B3BEB3C"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73F2ADB" w14:textId="77777777" w:rsidTr="00AE2312">
        <w:tc>
          <w:tcPr>
            <w:tcW w:w="331" w:type="dxa"/>
            <w:tcMar>
              <w:top w:w="58" w:type="dxa"/>
              <w:bottom w:w="58" w:type="dxa"/>
            </w:tcMar>
          </w:tcPr>
          <w:p w14:paraId="333E108E"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F0DD481" w14:textId="68DB6CB9" w:rsidR="008A2848" w:rsidRPr="008A2848" w:rsidRDefault="008A2848" w:rsidP="00CD48BD">
            <w:pPr>
              <w:spacing w:after="0"/>
              <w:rPr>
                <w:sz w:val="18"/>
                <w:szCs w:val="18"/>
                <w:highlight w:val="yellow"/>
              </w:rPr>
            </w:pPr>
            <w:r w:rsidRPr="008A2848">
              <w:rPr>
                <w:sz w:val="18"/>
                <w:szCs w:val="18"/>
                <w:highlight w:val="yellow"/>
              </w:rPr>
              <w:t>Check group name with restriction</w:t>
            </w:r>
            <w:r w:rsidR="00DE0424">
              <w:rPr>
                <w:sz w:val="18"/>
                <w:szCs w:val="18"/>
                <w:highlight w:val="yellow"/>
              </w:rPr>
              <w:t xml:space="preserve"> upon creation</w:t>
            </w:r>
            <w:r w:rsidRPr="008A2848">
              <w:rPr>
                <w:sz w:val="18"/>
                <w:szCs w:val="18"/>
                <w:highlight w:val="yellow"/>
              </w:rPr>
              <w:t>?</w:t>
            </w:r>
            <w:r w:rsidR="004B0CC7">
              <w:rPr>
                <w:sz w:val="18"/>
                <w:szCs w:val="18"/>
                <w:highlight w:val="yellow"/>
              </w:rPr>
              <w:t xml:space="preserve"> Do we need to apply some name convention here?</w:t>
            </w:r>
          </w:p>
        </w:tc>
        <w:tc>
          <w:tcPr>
            <w:tcW w:w="1890" w:type="dxa"/>
          </w:tcPr>
          <w:p w14:paraId="009E3D32" w14:textId="77777777" w:rsidR="008A2848" w:rsidRPr="008A2848" w:rsidRDefault="008A2848" w:rsidP="00936443">
            <w:pPr>
              <w:spacing w:after="0"/>
              <w:rPr>
                <w:rFonts w:cs="Segoe UI"/>
                <w:bCs/>
                <w:sz w:val="18"/>
                <w:szCs w:val="18"/>
                <w:highlight w:val="yellow"/>
              </w:rPr>
            </w:pPr>
          </w:p>
        </w:tc>
        <w:tc>
          <w:tcPr>
            <w:tcW w:w="1350" w:type="dxa"/>
          </w:tcPr>
          <w:p w14:paraId="519E6308" w14:textId="62802965" w:rsidR="008A2848" w:rsidRDefault="008A2848" w:rsidP="00936443">
            <w:pPr>
              <w:spacing w:after="0"/>
              <w:rPr>
                <w:rFonts w:cs="Segoe UI"/>
                <w:bCs/>
                <w:sz w:val="18"/>
                <w:szCs w:val="18"/>
              </w:rPr>
            </w:pPr>
            <w:r w:rsidRPr="008A2848">
              <w:rPr>
                <w:rFonts w:cs="Segoe UI"/>
                <w:bCs/>
                <w:sz w:val="18"/>
                <w:szCs w:val="18"/>
                <w:highlight w:val="yellow"/>
              </w:rPr>
              <w:t>2</w:t>
            </w:r>
          </w:p>
        </w:tc>
        <w:tc>
          <w:tcPr>
            <w:tcW w:w="1787" w:type="dxa"/>
          </w:tcPr>
          <w:p w14:paraId="444A08C4" w14:textId="77777777" w:rsidR="008A2848" w:rsidRPr="002B0034" w:rsidRDefault="008A2848" w:rsidP="00936443">
            <w:pPr>
              <w:spacing w:after="0"/>
              <w:rPr>
                <w:rFonts w:cs="Segoe UI"/>
                <w:bCs/>
                <w:sz w:val="18"/>
                <w:szCs w:val="18"/>
              </w:rPr>
            </w:pPr>
          </w:p>
        </w:tc>
      </w:tr>
      <w:tr w:rsidR="00CD48BD" w:rsidRPr="002B0034" w14:paraId="53B3AF69" w14:textId="77777777" w:rsidTr="00AE2312">
        <w:tc>
          <w:tcPr>
            <w:tcW w:w="331" w:type="dxa"/>
            <w:tcMar>
              <w:top w:w="58" w:type="dxa"/>
              <w:bottom w:w="58" w:type="dxa"/>
            </w:tcMar>
          </w:tcPr>
          <w:p w14:paraId="5FA3F172"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42BE36BA" w14:textId="77777777" w:rsidR="00CD48BD" w:rsidRDefault="00CD48BD" w:rsidP="00CD48BD">
            <w:pPr>
              <w:spacing w:after="0"/>
              <w:rPr>
                <w:sz w:val="18"/>
                <w:szCs w:val="18"/>
              </w:rPr>
            </w:pPr>
            <w:r>
              <w:rPr>
                <w:sz w:val="18"/>
                <w:szCs w:val="18"/>
              </w:rPr>
              <w:t>Delete a group</w:t>
            </w:r>
            <w:r w:rsidR="008A2848">
              <w:rPr>
                <w:sz w:val="18"/>
                <w:szCs w:val="18"/>
              </w:rPr>
              <w:t xml:space="preserve"> (exercises in the group will be deleted too)</w:t>
            </w:r>
          </w:p>
          <w:p w14:paraId="2F7299A0" w14:textId="06F31165" w:rsidR="00DE0424" w:rsidRDefault="00DE0424" w:rsidP="00CD48BD">
            <w:pPr>
              <w:spacing w:after="0"/>
              <w:rPr>
                <w:sz w:val="18"/>
                <w:szCs w:val="18"/>
              </w:rPr>
            </w:pPr>
            <w:r w:rsidRPr="00DE0424">
              <w:rPr>
                <w:sz w:val="18"/>
                <w:szCs w:val="18"/>
                <w:highlight w:val="yellow"/>
              </w:rPr>
              <w:t>(how about a group distributed? Or only allow to delete if not distribute? If yes, teacher needs to recall the group first)</w:t>
            </w:r>
          </w:p>
        </w:tc>
        <w:tc>
          <w:tcPr>
            <w:tcW w:w="1890" w:type="dxa"/>
          </w:tcPr>
          <w:p w14:paraId="5A7C6897" w14:textId="24813724" w:rsidR="00CD48BD" w:rsidRDefault="00CD48BD" w:rsidP="00936443">
            <w:pPr>
              <w:spacing w:after="0"/>
              <w:rPr>
                <w:rFonts w:cs="Segoe UI"/>
                <w:bCs/>
                <w:sz w:val="18"/>
                <w:szCs w:val="18"/>
              </w:rPr>
            </w:pPr>
            <w:r>
              <w:rPr>
                <w:rFonts w:cs="Segoe UI"/>
                <w:bCs/>
                <w:sz w:val="18"/>
                <w:szCs w:val="18"/>
              </w:rPr>
              <w:t># groups deleted</w:t>
            </w:r>
          </w:p>
        </w:tc>
        <w:tc>
          <w:tcPr>
            <w:tcW w:w="1350" w:type="dxa"/>
          </w:tcPr>
          <w:p w14:paraId="71C53E0C" w14:textId="0C2D3799" w:rsidR="00CD48BD" w:rsidRDefault="00CD48BD" w:rsidP="00936443">
            <w:pPr>
              <w:spacing w:after="0"/>
              <w:rPr>
                <w:rFonts w:cs="Segoe UI"/>
                <w:bCs/>
                <w:sz w:val="18"/>
                <w:szCs w:val="18"/>
              </w:rPr>
            </w:pPr>
            <w:r>
              <w:rPr>
                <w:rFonts w:cs="Segoe UI"/>
                <w:bCs/>
                <w:sz w:val="18"/>
                <w:szCs w:val="18"/>
              </w:rPr>
              <w:t>2</w:t>
            </w:r>
          </w:p>
        </w:tc>
        <w:tc>
          <w:tcPr>
            <w:tcW w:w="1787" w:type="dxa"/>
          </w:tcPr>
          <w:p w14:paraId="36EA405B" w14:textId="77777777" w:rsidR="00CD48BD" w:rsidRPr="002B0034" w:rsidRDefault="00CD48BD" w:rsidP="00936443">
            <w:pPr>
              <w:spacing w:after="0"/>
              <w:rPr>
                <w:rFonts w:cs="Segoe UI"/>
                <w:bCs/>
                <w:sz w:val="18"/>
                <w:szCs w:val="18"/>
              </w:rPr>
            </w:pPr>
          </w:p>
        </w:tc>
      </w:tr>
      <w:tr w:rsidR="00DE0424" w:rsidRPr="002B0034" w14:paraId="7EF251C0" w14:textId="77777777" w:rsidTr="00AE2312">
        <w:tc>
          <w:tcPr>
            <w:tcW w:w="331" w:type="dxa"/>
            <w:tcMar>
              <w:top w:w="58" w:type="dxa"/>
              <w:bottom w:w="58" w:type="dxa"/>
            </w:tcMar>
          </w:tcPr>
          <w:p w14:paraId="1AF86A65" w14:textId="77777777" w:rsidR="00DE0424" w:rsidRPr="002B0034" w:rsidRDefault="00DE0424" w:rsidP="00936443">
            <w:pPr>
              <w:spacing w:after="0"/>
              <w:rPr>
                <w:rFonts w:cs="Segoe UI"/>
                <w:bCs/>
                <w:sz w:val="18"/>
                <w:szCs w:val="18"/>
              </w:rPr>
            </w:pPr>
          </w:p>
        </w:tc>
        <w:tc>
          <w:tcPr>
            <w:tcW w:w="4979" w:type="dxa"/>
            <w:tcMar>
              <w:top w:w="58" w:type="dxa"/>
              <w:bottom w:w="58" w:type="dxa"/>
            </w:tcMar>
          </w:tcPr>
          <w:p w14:paraId="471658C4" w14:textId="200D823A" w:rsidR="00DE0424" w:rsidRDefault="00DE0424" w:rsidP="00DE0424">
            <w:pPr>
              <w:spacing w:after="0"/>
              <w:rPr>
                <w:sz w:val="18"/>
                <w:szCs w:val="18"/>
              </w:rPr>
            </w:pPr>
            <w:r>
              <w:rPr>
                <w:sz w:val="18"/>
                <w:szCs w:val="18"/>
              </w:rPr>
              <w:t xml:space="preserve">Delete several groups </w:t>
            </w:r>
            <w:r w:rsidRPr="00DE0424">
              <w:rPr>
                <w:sz w:val="18"/>
                <w:szCs w:val="18"/>
                <w:highlight w:val="yellow"/>
              </w:rPr>
              <w:t>(how about groups distributed?)</w:t>
            </w:r>
          </w:p>
        </w:tc>
        <w:tc>
          <w:tcPr>
            <w:tcW w:w="1890" w:type="dxa"/>
          </w:tcPr>
          <w:p w14:paraId="3F583A42" w14:textId="77777777" w:rsidR="00DE0424" w:rsidRDefault="00DE0424" w:rsidP="00936443">
            <w:pPr>
              <w:spacing w:after="0"/>
              <w:rPr>
                <w:rFonts w:cs="Segoe UI"/>
                <w:bCs/>
                <w:sz w:val="18"/>
                <w:szCs w:val="18"/>
              </w:rPr>
            </w:pPr>
          </w:p>
        </w:tc>
        <w:tc>
          <w:tcPr>
            <w:tcW w:w="1350" w:type="dxa"/>
          </w:tcPr>
          <w:p w14:paraId="36BFD4C3" w14:textId="4149AEA8" w:rsidR="00DE0424" w:rsidRDefault="00DE0424" w:rsidP="00936443">
            <w:pPr>
              <w:spacing w:after="0"/>
              <w:rPr>
                <w:rFonts w:cs="Segoe UI"/>
                <w:bCs/>
                <w:sz w:val="18"/>
                <w:szCs w:val="18"/>
              </w:rPr>
            </w:pPr>
            <w:r>
              <w:rPr>
                <w:rFonts w:cs="Segoe UI"/>
                <w:bCs/>
                <w:sz w:val="18"/>
                <w:szCs w:val="18"/>
              </w:rPr>
              <w:t>2</w:t>
            </w:r>
          </w:p>
        </w:tc>
        <w:tc>
          <w:tcPr>
            <w:tcW w:w="1787" w:type="dxa"/>
          </w:tcPr>
          <w:p w14:paraId="78520E0F" w14:textId="77777777" w:rsidR="00DE0424" w:rsidRPr="002B0034" w:rsidRDefault="00DE0424" w:rsidP="00936443">
            <w:pPr>
              <w:spacing w:after="0"/>
              <w:rPr>
                <w:rFonts w:cs="Segoe UI"/>
                <w:bCs/>
                <w:sz w:val="18"/>
                <w:szCs w:val="18"/>
              </w:rPr>
            </w:pPr>
          </w:p>
        </w:tc>
      </w:tr>
      <w:tr w:rsidR="008A2848" w:rsidRPr="002B0034" w14:paraId="0124D2E6" w14:textId="77777777" w:rsidTr="00AE2312">
        <w:tc>
          <w:tcPr>
            <w:tcW w:w="331" w:type="dxa"/>
            <w:tcMar>
              <w:top w:w="58" w:type="dxa"/>
              <w:bottom w:w="58" w:type="dxa"/>
            </w:tcMar>
          </w:tcPr>
          <w:p w14:paraId="66D85273"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5C270AE3" w14:textId="1BCA0002" w:rsidR="008A2848" w:rsidRDefault="008A2848" w:rsidP="00CD48BD">
            <w:pPr>
              <w:spacing w:after="0"/>
              <w:rPr>
                <w:sz w:val="18"/>
                <w:szCs w:val="18"/>
              </w:rPr>
            </w:pPr>
            <w:r>
              <w:rPr>
                <w:sz w:val="18"/>
                <w:szCs w:val="18"/>
              </w:rPr>
              <w:t xml:space="preserve">Rename a group </w:t>
            </w:r>
            <w:r w:rsidR="00DE0424">
              <w:rPr>
                <w:sz w:val="18"/>
                <w:szCs w:val="18"/>
              </w:rPr>
              <w:t>after its creation</w:t>
            </w:r>
          </w:p>
          <w:p w14:paraId="13DFECA8" w14:textId="69544F33" w:rsidR="008A2848" w:rsidRDefault="008A2848" w:rsidP="004B0CC7">
            <w:pPr>
              <w:spacing w:after="0"/>
              <w:rPr>
                <w:sz w:val="18"/>
                <w:szCs w:val="18"/>
              </w:rPr>
            </w:pPr>
            <w:r w:rsidRPr="008A2848">
              <w:rPr>
                <w:sz w:val="18"/>
                <w:szCs w:val="18"/>
                <w:highlight w:val="yellow"/>
              </w:rPr>
              <w:t>(</w:t>
            </w:r>
            <w:r w:rsidR="004B0CC7">
              <w:rPr>
                <w:sz w:val="18"/>
                <w:szCs w:val="18"/>
                <w:highlight w:val="yellow"/>
              </w:rPr>
              <w:t>how about i</w:t>
            </w:r>
            <w:r w:rsidRPr="008A2848">
              <w:rPr>
                <w:sz w:val="18"/>
                <w:szCs w:val="18"/>
                <w:highlight w:val="yellow"/>
              </w:rPr>
              <w:t xml:space="preserve">f </w:t>
            </w:r>
            <w:r w:rsidR="004B0CC7">
              <w:rPr>
                <w:sz w:val="18"/>
                <w:szCs w:val="18"/>
                <w:highlight w:val="yellow"/>
              </w:rPr>
              <w:t>a</w:t>
            </w:r>
            <w:r w:rsidRPr="008A2848">
              <w:rPr>
                <w:sz w:val="18"/>
                <w:szCs w:val="18"/>
                <w:highlight w:val="yellow"/>
              </w:rPr>
              <w:t xml:space="preserve"> group is distributed to students</w:t>
            </w:r>
            <w:r w:rsidR="004B0CC7">
              <w:rPr>
                <w:sz w:val="18"/>
                <w:szCs w:val="18"/>
                <w:highlight w:val="yellow"/>
              </w:rPr>
              <w:t xml:space="preserve"> already</w:t>
            </w:r>
            <w:r w:rsidRPr="008A2848">
              <w:rPr>
                <w:sz w:val="18"/>
                <w:szCs w:val="18"/>
                <w:highlight w:val="yellow"/>
              </w:rPr>
              <w:t>?</w:t>
            </w:r>
            <w:r w:rsidR="004B0CC7">
              <w:rPr>
                <w:sz w:val="18"/>
                <w:szCs w:val="18"/>
                <w:highlight w:val="yellow"/>
              </w:rPr>
              <w:t xml:space="preserve"> Or this is only allowed when</w:t>
            </w:r>
            <w:r>
              <w:rPr>
                <w:sz w:val="18"/>
                <w:szCs w:val="18"/>
                <w:highlight w:val="yellow"/>
              </w:rPr>
              <w:t xml:space="preserve"> a group is not distributed?</w:t>
            </w:r>
            <w:r w:rsidRPr="008A2848">
              <w:rPr>
                <w:sz w:val="18"/>
                <w:szCs w:val="18"/>
                <w:highlight w:val="yellow"/>
              </w:rPr>
              <w:t>)</w:t>
            </w:r>
          </w:p>
        </w:tc>
        <w:tc>
          <w:tcPr>
            <w:tcW w:w="1890" w:type="dxa"/>
          </w:tcPr>
          <w:p w14:paraId="1086AB92" w14:textId="1E523D7F" w:rsidR="008A2848" w:rsidRDefault="008A2848" w:rsidP="00936443">
            <w:pPr>
              <w:spacing w:after="0"/>
              <w:rPr>
                <w:rFonts w:cs="Segoe UI"/>
                <w:bCs/>
                <w:sz w:val="18"/>
                <w:szCs w:val="18"/>
              </w:rPr>
            </w:pPr>
            <w:r>
              <w:rPr>
                <w:rFonts w:cs="Segoe UI"/>
                <w:bCs/>
                <w:sz w:val="18"/>
                <w:szCs w:val="18"/>
              </w:rPr>
              <w:t># groups renamed</w:t>
            </w:r>
          </w:p>
        </w:tc>
        <w:tc>
          <w:tcPr>
            <w:tcW w:w="1350" w:type="dxa"/>
          </w:tcPr>
          <w:p w14:paraId="1970BEE8" w14:textId="4F511B44" w:rsidR="008A2848" w:rsidRDefault="004B0CC7" w:rsidP="00936443">
            <w:pPr>
              <w:spacing w:after="0"/>
              <w:rPr>
                <w:rFonts w:cs="Segoe UI"/>
                <w:bCs/>
                <w:sz w:val="18"/>
                <w:szCs w:val="18"/>
              </w:rPr>
            </w:pPr>
            <w:r>
              <w:rPr>
                <w:rFonts w:cs="Segoe UI"/>
                <w:bCs/>
                <w:sz w:val="18"/>
                <w:szCs w:val="18"/>
              </w:rPr>
              <w:t>1</w:t>
            </w:r>
          </w:p>
        </w:tc>
        <w:tc>
          <w:tcPr>
            <w:tcW w:w="1787" w:type="dxa"/>
          </w:tcPr>
          <w:p w14:paraId="15588CF8" w14:textId="2CA78381"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BB55DE" w14:paraId="493AEF25" w14:textId="77777777" w:rsidTr="00AE2312">
        <w:trPr>
          <w:trHeight w:val="249"/>
        </w:trPr>
        <w:tc>
          <w:tcPr>
            <w:tcW w:w="10337" w:type="dxa"/>
            <w:gridSpan w:val="5"/>
            <w:shd w:val="clear" w:color="auto" w:fill="B3BCCA" w:themeFill="text2" w:themeFillTint="66"/>
          </w:tcPr>
          <w:p w14:paraId="1B3E89D8" w14:textId="6CA85A6E" w:rsidR="00CD48BD" w:rsidRPr="00BB55DE" w:rsidRDefault="00DE0424" w:rsidP="00DE0424">
            <w:pPr>
              <w:spacing w:after="0"/>
              <w:rPr>
                <w:rFonts w:cs="Segoe UI"/>
                <w:b/>
                <w:bCs/>
                <w:sz w:val="18"/>
                <w:szCs w:val="18"/>
              </w:rPr>
            </w:pPr>
            <w:r>
              <w:rPr>
                <w:rFonts w:cs="Segoe UI"/>
                <w:b/>
                <w:bCs/>
                <w:sz w:val="18"/>
                <w:szCs w:val="18"/>
              </w:rPr>
              <w:t>Distribute</w:t>
            </w:r>
            <w:r w:rsidR="00CD48BD">
              <w:rPr>
                <w:rFonts w:cs="Segoe UI"/>
                <w:b/>
                <w:bCs/>
                <w:sz w:val="18"/>
                <w:szCs w:val="18"/>
              </w:rPr>
              <w:t xml:space="preserve"> exercise</w:t>
            </w:r>
            <w:r>
              <w:rPr>
                <w:rFonts w:cs="Segoe UI"/>
                <w:b/>
                <w:bCs/>
                <w:sz w:val="18"/>
                <w:szCs w:val="18"/>
              </w:rPr>
              <w:t>s to students</w:t>
            </w:r>
          </w:p>
        </w:tc>
      </w:tr>
      <w:tr w:rsidR="00AE2312" w:rsidRPr="002B0034" w14:paraId="5FD2A0F5" w14:textId="77777777" w:rsidTr="00AE2312">
        <w:tc>
          <w:tcPr>
            <w:tcW w:w="331" w:type="dxa"/>
            <w:tcMar>
              <w:top w:w="58" w:type="dxa"/>
              <w:bottom w:w="58" w:type="dxa"/>
            </w:tcMar>
          </w:tcPr>
          <w:p w14:paraId="0EC7FEB1" w14:textId="77777777" w:rsidR="00AE2312" w:rsidRPr="002B0034" w:rsidRDefault="00AE2312" w:rsidP="00936443">
            <w:pPr>
              <w:spacing w:after="0"/>
              <w:rPr>
                <w:rFonts w:cs="Segoe UI"/>
                <w:bCs/>
                <w:sz w:val="18"/>
                <w:szCs w:val="18"/>
              </w:rPr>
            </w:pPr>
          </w:p>
        </w:tc>
        <w:tc>
          <w:tcPr>
            <w:tcW w:w="4979" w:type="dxa"/>
            <w:tcMar>
              <w:top w:w="58" w:type="dxa"/>
              <w:bottom w:w="58" w:type="dxa"/>
            </w:tcMar>
          </w:tcPr>
          <w:p w14:paraId="298280C1" w14:textId="2E75CA05" w:rsidR="00AE2312" w:rsidRPr="00AE2312" w:rsidRDefault="00AE2312" w:rsidP="00936443">
            <w:pPr>
              <w:spacing w:after="0"/>
              <w:rPr>
                <w:rFonts w:eastAsia="宋体"/>
                <w:sz w:val="18"/>
                <w:szCs w:val="18"/>
                <w:lang w:eastAsia="zh-CN"/>
              </w:rPr>
            </w:pPr>
            <w:r>
              <w:rPr>
                <w:rFonts w:eastAsia="宋体" w:hint="eastAsia"/>
                <w:sz w:val="18"/>
                <w:szCs w:val="18"/>
                <w:lang w:eastAsia="zh-CN"/>
              </w:rPr>
              <w:t>Tag a group for distributed or not distributed</w:t>
            </w:r>
          </w:p>
        </w:tc>
        <w:tc>
          <w:tcPr>
            <w:tcW w:w="1890" w:type="dxa"/>
          </w:tcPr>
          <w:p w14:paraId="0E922549" w14:textId="77777777" w:rsidR="00AE2312" w:rsidRDefault="00AE2312" w:rsidP="00936443">
            <w:pPr>
              <w:spacing w:after="0"/>
              <w:rPr>
                <w:rFonts w:cs="Segoe UI"/>
                <w:bCs/>
                <w:sz w:val="18"/>
                <w:szCs w:val="18"/>
              </w:rPr>
            </w:pPr>
          </w:p>
        </w:tc>
        <w:tc>
          <w:tcPr>
            <w:tcW w:w="1350" w:type="dxa"/>
          </w:tcPr>
          <w:p w14:paraId="17AD2BB4" w14:textId="77D3F4AF"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1</w:t>
            </w:r>
          </w:p>
        </w:tc>
        <w:tc>
          <w:tcPr>
            <w:tcW w:w="1787" w:type="dxa"/>
          </w:tcPr>
          <w:p w14:paraId="6972451F" w14:textId="195ED9BC"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149A18BD" w14:textId="77777777" w:rsidTr="00AE2312">
        <w:tc>
          <w:tcPr>
            <w:tcW w:w="331" w:type="dxa"/>
            <w:tcMar>
              <w:top w:w="58" w:type="dxa"/>
              <w:bottom w:w="58" w:type="dxa"/>
            </w:tcMar>
          </w:tcPr>
          <w:p w14:paraId="62E90A11"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1340C70" w14:textId="1DC617B3" w:rsidR="00CD48BD" w:rsidRDefault="00AE2312" w:rsidP="00936443">
            <w:pPr>
              <w:spacing w:after="0"/>
              <w:rPr>
                <w:sz w:val="18"/>
                <w:szCs w:val="18"/>
              </w:rPr>
            </w:pPr>
            <w:r>
              <w:rPr>
                <w:sz w:val="18"/>
                <w:szCs w:val="18"/>
              </w:rPr>
              <w:t xml:space="preserve">Select and </w:t>
            </w:r>
            <w:r w:rsidR="00DE0424">
              <w:rPr>
                <w:sz w:val="18"/>
                <w:szCs w:val="18"/>
              </w:rPr>
              <w:t>Distribute an exercise from a group</w:t>
            </w:r>
          </w:p>
        </w:tc>
        <w:tc>
          <w:tcPr>
            <w:tcW w:w="1890" w:type="dxa"/>
          </w:tcPr>
          <w:p w14:paraId="64CDEB7E" w14:textId="77777777" w:rsidR="00CD48BD" w:rsidRDefault="00CD48BD" w:rsidP="00936443">
            <w:pPr>
              <w:spacing w:after="0"/>
              <w:rPr>
                <w:rFonts w:cs="Segoe UI"/>
                <w:bCs/>
                <w:sz w:val="18"/>
                <w:szCs w:val="18"/>
              </w:rPr>
            </w:pPr>
          </w:p>
        </w:tc>
        <w:tc>
          <w:tcPr>
            <w:tcW w:w="1350" w:type="dxa"/>
          </w:tcPr>
          <w:p w14:paraId="4AD03390" w14:textId="115BB84C" w:rsidR="00CD48BD" w:rsidRDefault="00CD48BD" w:rsidP="00936443">
            <w:pPr>
              <w:spacing w:after="0"/>
              <w:rPr>
                <w:rFonts w:cs="Segoe UI"/>
                <w:bCs/>
                <w:sz w:val="18"/>
                <w:szCs w:val="18"/>
              </w:rPr>
            </w:pPr>
            <w:r>
              <w:rPr>
                <w:rFonts w:cs="Segoe UI"/>
                <w:bCs/>
                <w:sz w:val="18"/>
                <w:szCs w:val="18"/>
              </w:rPr>
              <w:t>1</w:t>
            </w:r>
          </w:p>
        </w:tc>
        <w:tc>
          <w:tcPr>
            <w:tcW w:w="1787" w:type="dxa"/>
          </w:tcPr>
          <w:p w14:paraId="487A5A6B" w14:textId="3C67B0B9" w:rsidR="00CD48BD"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w:t>
            </w:r>
          </w:p>
          <w:p w14:paraId="3056FFA5" w14:textId="49F94B34" w:rsidR="00AE2312" w:rsidRPr="00AE2312" w:rsidRDefault="00AE2312" w:rsidP="00AE2312">
            <w:pPr>
              <w:spacing w:after="0"/>
              <w:rPr>
                <w:rFonts w:eastAsia="宋体" w:cs="Segoe UI"/>
                <w:bCs/>
                <w:sz w:val="18"/>
                <w:szCs w:val="18"/>
                <w:lang w:eastAsia="zh-CN"/>
              </w:rPr>
            </w:pPr>
            <w:r>
              <w:rPr>
                <w:rFonts w:eastAsia="宋体" w:cs="Segoe UI"/>
                <w:bCs/>
                <w:sz w:val="18"/>
                <w:szCs w:val="18"/>
                <w:lang w:eastAsia="zh-CN"/>
              </w:rPr>
              <w:t xml:space="preserve">Assume at the beginning teacher will rather bulk distribute exercises instead of </w:t>
            </w:r>
            <w:r w:rsidR="00F0621F">
              <w:rPr>
                <w:rFonts w:eastAsia="宋体" w:cs="Segoe UI"/>
                <w:bCs/>
                <w:sz w:val="18"/>
                <w:szCs w:val="18"/>
                <w:lang w:eastAsia="zh-CN"/>
              </w:rPr>
              <w:t xml:space="preserve">distributing </w:t>
            </w:r>
            <w:r>
              <w:rPr>
                <w:rFonts w:eastAsia="宋体" w:cs="Segoe UI"/>
                <w:bCs/>
                <w:sz w:val="18"/>
                <w:szCs w:val="18"/>
                <w:lang w:eastAsia="zh-CN"/>
              </w:rPr>
              <w:t>one single exercise</w:t>
            </w:r>
          </w:p>
        </w:tc>
      </w:tr>
      <w:tr w:rsidR="00CD48BD" w:rsidRPr="002B0034" w14:paraId="05CBE3D8" w14:textId="77777777" w:rsidTr="00AE2312">
        <w:tc>
          <w:tcPr>
            <w:tcW w:w="331" w:type="dxa"/>
            <w:tcMar>
              <w:top w:w="58" w:type="dxa"/>
              <w:bottom w:w="58" w:type="dxa"/>
            </w:tcMar>
          </w:tcPr>
          <w:p w14:paraId="76B3BC2F"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4759BF" w14:textId="54092053" w:rsidR="00CD48BD" w:rsidRDefault="00AE2312" w:rsidP="00936443">
            <w:pPr>
              <w:spacing w:after="0"/>
              <w:rPr>
                <w:sz w:val="18"/>
                <w:szCs w:val="18"/>
              </w:rPr>
            </w:pPr>
            <w:r>
              <w:rPr>
                <w:sz w:val="18"/>
                <w:szCs w:val="18"/>
              </w:rPr>
              <w:t xml:space="preserve">Select and </w:t>
            </w:r>
            <w:r w:rsidR="00DE0424">
              <w:rPr>
                <w:sz w:val="18"/>
                <w:szCs w:val="18"/>
              </w:rPr>
              <w:t>Distribute several exercises from a group</w:t>
            </w:r>
          </w:p>
        </w:tc>
        <w:tc>
          <w:tcPr>
            <w:tcW w:w="1890" w:type="dxa"/>
          </w:tcPr>
          <w:p w14:paraId="144AEC33" w14:textId="77777777" w:rsidR="00CD48BD" w:rsidRDefault="00CD48BD" w:rsidP="00936443">
            <w:pPr>
              <w:spacing w:after="0"/>
              <w:rPr>
                <w:rFonts w:cs="Segoe UI"/>
                <w:bCs/>
                <w:sz w:val="18"/>
                <w:szCs w:val="18"/>
              </w:rPr>
            </w:pPr>
          </w:p>
        </w:tc>
        <w:tc>
          <w:tcPr>
            <w:tcW w:w="1350" w:type="dxa"/>
          </w:tcPr>
          <w:p w14:paraId="19542504" w14:textId="06BA01D2" w:rsidR="00CD48BD" w:rsidRDefault="00CD48BD" w:rsidP="00936443">
            <w:pPr>
              <w:spacing w:after="0"/>
              <w:rPr>
                <w:rFonts w:cs="Segoe UI"/>
                <w:bCs/>
                <w:sz w:val="18"/>
                <w:szCs w:val="18"/>
              </w:rPr>
            </w:pPr>
            <w:r>
              <w:rPr>
                <w:rFonts w:cs="Segoe UI"/>
                <w:bCs/>
                <w:sz w:val="18"/>
                <w:szCs w:val="18"/>
              </w:rPr>
              <w:t>1</w:t>
            </w:r>
          </w:p>
        </w:tc>
        <w:tc>
          <w:tcPr>
            <w:tcW w:w="1787" w:type="dxa"/>
          </w:tcPr>
          <w:p w14:paraId="4C1CBEAE" w14:textId="1D6F0E0A"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05E4B5CB" w14:textId="77777777" w:rsidTr="00AE2312">
        <w:tc>
          <w:tcPr>
            <w:tcW w:w="331" w:type="dxa"/>
            <w:tcMar>
              <w:top w:w="58" w:type="dxa"/>
              <w:bottom w:w="58" w:type="dxa"/>
            </w:tcMar>
          </w:tcPr>
          <w:p w14:paraId="7881E7E9"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AAAC570" w14:textId="7D29F24E" w:rsidR="00CD48BD" w:rsidRDefault="00AE2312" w:rsidP="00936443">
            <w:pPr>
              <w:spacing w:after="0"/>
              <w:rPr>
                <w:sz w:val="18"/>
                <w:szCs w:val="18"/>
              </w:rPr>
            </w:pPr>
            <w:r>
              <w:rPr>
                <w:sz w:val="18"/>
                <w:szCs w:val="18"/>
              </w:rPr>
              <w:t xml:space="preserve">Select and </w:t>
            </w:r>
            <w:r w:rsidR="00DE0424">
              <w:rPr>
                <w:sz w:val="18"/>
                <w:szCs w:val="18"/>
              </w:rPr>
              <w:t>Distribute one group</w:t>
            </w:r>
          </w:p>
        </w:tc>
        <w:tc>
          <w:tcPr>
            <w:tcW w:w="1890" w:type="dxa"/>
          </w:tcPr>
          <w:p w14:paraId="746533D3" w14:textId="77777777" w:rsidR="00CD48BD" w:rsidRDefault="00CD48BD" w:rsidP="00936443">
            <w:pPr>
              <w:spacing w:after="0"/>
              <w:rPr>
                <w:rFonts w:cs="Segoe UI"/>
                <w:bCs/>
                <w:sz w:val="18"/>
                <w:szCs w:val="18"/>
              </w:rPr>
            </w:pPr>
          </w:p>
        </w:tc>
        <w:tc>
          <w:tcPr>
            <w:tcW w:w="1350" w:type="dxa"/>
          </w:tcPr>
          <w:p w14:paraId="69821332" w14:textId="75B09CC4" w:rsidR="00CD48BD" w:rsidRDefault="00DE0424" w:rsidP="00936443">
            <w:pPr>
              <w:spacing w:after="0"/>
              <w:rPr>
                <w:rFonts w:cs="Segoe UI"/>
                <w:bCs/>
                <w:sz w:val="18"/>
                <w:szCs w:val="18"/>
              </w:rPr>
            </w:pPr>
            <w:r>
              <w:rPr>
                <w:rFonts w:cs="Segoe UI"/>
                <w:bCs/>
                <w:sz w:val="18"/>
                <w:szCs w:val="18"/>
              </w:rPr>
              <w:t>1</w:t>
            </w:r>
          </w:p>
        </w:tc>
        <w:tc>
          <w:tcPr>
            <w:tcW w:w="1787" w:type="dxa"/>
          </w:tcPr>
          <w:p w14:paraId="3E275495" w14:textId="4D7D876D"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2CF17808" w14:textId="77777777" w:rsidTr="00AE2312">
        <w:tc>
          <w:tcPr>
            <w:tcW w:w="331" w:type="dxa"/>
            <w:tcMar>
              <w:top w:w="58" w:type="dxa"/>
              <w:bottom w:w="58" w:type="dxa"/>
            </w:tcMar>
          </w:tcPr>
          <w:p w14:paraId="4AE906E5"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BA6804" w14:textId="4D419897" w:rsidR="00CD48BD" w:rsidRDefault="00AE2312" w:rsidP="00936443">
            <w:pPr>
              <w:spacing w:after="0"/>
              <w:rPr>
                <w:sz w:val="18"/>
                <w:szCs w:val="18"/>
              </w:rPr>
            </w:pPr>
            <w:r>
              <w:rPr>
                <w:sz w:val="18"/>
                <w:szCs w:val="18"/>
              </w:rPr>
              <w:t xml:space="preserve">Select and </w:t>
            </w:r>
            <w:r w:rsidR="00DE0424">
              <w:rPr>
                <w:sz w:val="18"/>
                <w:szCs w:val="18"/>
              </w:rPr>
              <w:t>Distribute several groups</w:t>
            </w:r>
          </w:p>
        </w:tc>
        <w:tc>
          <w:tcPr>
            <w:tcW w:w="1890" w:type="dxa"/>
          </w:tcPr>
          <w:p w14:paraId="52353FB6" w14:textId="77777777" w:rsidR="00CD48BD" w:rsidRDefault="00CD48BD" w:rsidP="00936443">
            <w:pPr>
              <w:spacing w:after="0"/>
              <w:rPr>
                <w:rFonts w:cs="Segoe UI"/>
                <w:bCs/>
                <w:sz w:val="18"/>
                <w:szCs w:val="18"/>
              </w:rPr>
            </w:pPr>
          </w:p>
        </w:tc>
        <w:tc>
          <w:tcPr>
            <w:tcW w:w="1350" w:type="dxa"/>
          </w:tcPr>
          <w:p w14:paraId="5FDA1649" w14:textId="6A46F5A0" w:rsidR="00CD48BD" w:rsidRDefault="00CD48BD" w:rsidP="00936443">
            <w:pPr>
              <w:spacing w:after="0"/>
              <w:rPr>
                <w:rFonts w:cs="Segoe UI"/>
                <w:bCs/>
                <w:sz w:val="18"/>
                <w:szCs w:val="18"/>
              </w:rPr>
            </w:pPr>
            <w:r>
              <w:rPr>
                <w:rFonts w:cs="Segoe UI"/>
                <w:bCs/>
                <w:sz w:val="18"/>
                <w:szCs w:val="18"/>
              </w:rPr>
              <w:t>2</w:t>
            </w:r>
          </w:p>
        </w:tc>
        <w:tc>
          <w:tcPr>
            <w:tcW w:w="1787" w:type="dxa"/>
          </w:tcPr>
          <w:p w14:paraId="4C95E14F" w14:textId="1103AB5C"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/M3?</w:t>
            </w:r>
          </w:p>
        </w:tc>
      </w:tr>
      <w:tr w:rsidR="00936443" w:rsidRPr="00BB55DE" w14:paraId="0E22F912" w14:textId="77777777" w:rsidTr="00AE2312">
        <w:tc>
          <w:tcPr>
            <w:tcW w:w="10337" w:type="dxa"/>
            <w:gridSpan w:val="5"/>
            <w:shd w:val="clear" w:color="auto" w:fill="B3BCCA" w:themeFill="text2" w:themeFillTint="66"/>
          </w:tcPr>
          <w:p w14:paraId="09C2B83F" w14:textId="237ED7B1" w:rsidR="00936443" w:rsidRPr="00BB55DE" w:rsidRDefault="00936443" w:rsidP="00936443">
            <w:pPr>
              <w:spacing w:after="0"/>
              <w:rPr>
                <w:rFonts w:cs="Segoe UI"/>
                <w:b/>
                <w:bCs/>
                <w:sz w:val="18"/>
                <w:szCs w:val="18"/>
              </w:rPr>
            </w:pPr>
            <w:r>
              <w:rPr>
                <w:rFonts w:cs="Segoe UI"/>
                <w:b/>
                <w:bCs/>
                <w:sz w:val="18"/>
                <w:szCs w:val="18"/>
              </w:rPr>
              <w:t>Report – students/exercises/time</w:t>
            </w:r>
          </w:p>
        </w:tc>
      </w:tr>
      <w:tr w:rsidR="00936443" w:rsidRPr="002B0034" w14:paraId="3EFD8BA3" w14:textId="77777777" w:rsidTr="00AE2312">
        <w:tc>
          <w:tcPr>
            <w:tcW w:w="331" w:type="dxa"/>
            <w:tcMar>
              <w:top w:w="58" w:type="dxa"/>
              <w:bottom w:w="58" w:type="dxa"/>
            </w:tcMar>
          </w:tcPr>
          <w:p w14:paraId="0E5586BD"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021EB2CB" w14:textId="6B9105AB" w:rsidR="00936443" w:rsidRPr="002B0034" w:rsidRDefault="00DE0424" w:rsidP="00936443">
            <w:pPr>
              <w:spacing w:after="0"/>
              <w:rPr>
                <w:rFonts w:cs="Segoe UI"/>
                <w:bCs/>
                <w:sz w:val="18"/>
                <w:szCs w:val="18"/>
              </w:rPr>
            </w:pPr>
            <w:r>
              <w:rPr>
                <w:rFonts w:cs="Segoe UI"/>
                <w:bCs/>
                <w:sz w:val="18"/>
                <w:szCs w:val="18"/>
              </w:rPr>
              <w:t>P</w:t>
            </w:r>
            <w:r w:rsidR="00936443">
              <w:rPr>
                <w:rFonts w:cs="Segoe UI"/>
                <w:bCs/>
                <w:sz w:val="18"/>
                <w:szCs w:val="18"/>
              </w:rPr>
              <w:t>rint out report</w:t>
            </w:r>
          </w:p>
        </w:tc>
        <w:tc>
          <w:tcPr>
            <w:tcW w:w="1890" w:type="dxa"/>
          </w:tcPr>
          <w:p w14:paraId="6704E01B" w14:textId="77777777" w:rsidR="00936443" w:rsidRPr="002B0034" w:rsidRDefault="00936443" w:rsidP="00936443">
            <w:pPr>
              <w:spacing w:after="0"/>
              <w:rPr>
                <w:rFonts w:cs="Segoe UI"/>
                <w:bCs/>
                <w:sz w:val="18"/>
                <w:szCs w:val="18"/>
              </w:rPr>
            </w:pPr>
          </w:p>
        </w:tc>
        <w:tc>
          <w:tcPr>
            <w:tcW w:w="1350" w:type="dxa"/>
          </w:tcPr>
          <w:p w14:paraId="6EBDB6B6" w14:textId="34824B47" w:rsidR="00936443" w:rsidRPr="002B0034" w:rsidRDefault="00DE0424" w:rsidP="00936443">
            <w:pPr>
              <w:spacing w:after="0"/>
              <w:rPr>
                <w:rFonts w:cs="Segoe UI"/>
                <w:bCs/>
                <w:sz w:val="18"/>
                <w:szCs w:val="18"/>
              </w:rPr>
            </w:pPr>
            <w:r>
              <w:rPr>
                <w:rFonts w:cs="Segoe UI"/>
                <w:bCs/>
                <w:sz w:val="18"/>
                <w:szCs w:val="18"/>
              </w:rPr>
              <w:t>3</w:t>
            </w:r>
          </w:p>
        </w:tc>
        <w:tc>
          <w:tcPr>
            <w:tcW w:w="1787" w:type="dxa"/>
          </w:tcPr>
          <w:p w14:paraId="7F176152" w14:textId="77777777" w:rsidR="00936443" w:rsidRPr="002B0034" w:rsidRDefault="00936443" w:rsidP="00936443">
            <w:pPr>
              <w:spacing w:after="0"/>
              <w:rPr>
                <w:rFonts w:cs="Segoe UI"/>
                <w:bCs/>
                <w:sz w:val="18"/>
                <w:szCs w:val="18"/>
              </w:rPr>
            </w:pPr>
          </w:p>
        </w:tc>
      </w:tr>
      <w:tr w:rsidR="00936443" w:rsidRPr="00BB55DE" w14:paraId="2B3D81B9" w14:textId="77777777" w:rsidTr="00AE2312">
        <w:trPr>
          <w:trHeight w:val="503"/>
        </w:trPr>
        <w:tc>
          <w:tcPr>
            <w:tcW w:w="331" w:type="dxa"/>
            <w:tcMar>
              <w:top w:w="58" w:type="dxa"/>
              <w:bottom w:w="58" w:type="dxa"/>
            </w:tcMar>
          </w:tcPr>
          <w:p w14:paraId="1FE2C801" w14:textId="77777777" w:rsidR="00936443" w:rsidRDefault="00936443" w:rsidP="00936443">
            <w:pPr>
              <w:spacing w:after="0"/>
              <w:rPr>
                <w:rFonts w:cs="Segoe UI"/>
                <w:bCs/>
                <w:sz w:val="18"/>
                <w:szCs w:val="18"/>
              </w:rPr>
            </w:pPr>
          </w:p>
        </w:tc>
        <w:tc>
          <w:tcPr>
            <w:tcW w:w="4979" w:type="dxa"/>
            <w:tcMar>
              <w:top w:w="58" w:type="dxa"/>
              <w:bottom w:w="58" w:type="dxa"/>
            </w:tcMar>
          </w:tcPr>
          <w:p w14:paraId="5A1F9565" w14:textId="61527C95" w:rsidR="00936443" w:rsidRDefault="00DE0424" w:rsidP="00936443">
            <w:pPr>
              <w:spacing w:after="0"/>
              <w:rPr>
                <w:sz w:val="18"/>
                <w:szCs w:val="18"/>
              </w:rPr>
            </w:pPr>
            <w:r>
              <w:rPr>
                <w:sz w:val="18"/>
                <w:szCs w:val="18"/>
              </w:rPr>
              <w:t xml:space="preserve">Teacher can see # of exercises completed by students </w:t>
            </w:r>
            <w:r w:rsidR="00936443">
              <w:rPr>
                <w:sz w:val="18"/>
                <w:szCs w:val="18"/>
              </w:rPr>
              <w:t>given a time frame</w:t>
            </w:r>
          </w:p>
        </w:tc>
        <w:tc>
          <w:tcPr>
            <w:tcW w:w="1890" w:type="dxa"/>
          </w:tcPr>
          <w:p w14:paraId="1406C318" w14:textId="77777777" w:rsidR="00936443" w:rsidRDefault="00936443" w:rsidP="00936443">
            <w:pPr>
              <w:spacing w:after="0"/>
              <w:rPr>
                <w:rFonts w:cs="Segoe UI"/>
                <w:bCs/>
                <w:sz w:val="18"/>
                <w:szCs w:val="18"/>
              </w:rPr>
            </w:pPr>
          </w:p>
        </w:tc>
        <w:tc>
          <w:tcPr>
            <w:tcW w:w="1350" w:type="dxa"/>
          </w:tcPr>
          <w:p w14:paraId="08B32507" w14:textId="058EB2E5" w:rsidR="00936443" w:rsidRDefault="00DE0424" w:rsidP="00936443">
            <w:pPr>
              <w:spacing w:after="0"/>
              <w:rPr>
                <w:rFonts w:cs="Segoe UI"/>
                <w:bCs/>
                <w:sz w:val="18"/>
                <w:szCs w:val="18"/>
              </w:rPr>
            </w:pPr>
            <w:r>
              <w:rPr>
                <w:rFonts w:cs="Segoe UI"/>
                <w:bCs/>
                <w:sz w:val="18"/>
                <w:szCs w:val="18"/>
              </w:rPr>
              <w:t>1</w:t>
            </w:r>
          </w:p>
        </w:tc>
        <w:tc>
          <w:tcPr>
            <w:tcW w:w="1787" w:type="dxa"/>
          </w:tcPr>
          <w:p w14:paraId="5BA02F25" w14:textId="2C613922"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p>
        </w:tc>
      </w:tr>
      <w:tr w:rsidR="00936443" w:rsidRPr="00BB55DE" w14:paraId="232487C4" w14:textId="77777777" w:rsidTr="00AE2312">
        <w:tc>
          <w:tcPr>
            <w:tcW w:w="331" w:type="dxa"/>
            <w:tcMar>
              <w:top w:w="58" w:type="dxa"/>
              <w:bottom w:w="58" w:type="dxa"/>
            </w:tcMar>
          </w:tcPr>
          <w:p w14:paraId="71A66388" w14:textId="77777777" w:rsidR="00936443" w:rsidRDefault="00936443" w:rsidP="00936443">
            <w:pPr>
              <w:spacing w:after="0"/>
              <w:rPr>
                <w:rFonts w:cs="Segoe UI"/>
                <w:bCs/>
                <w:sz w:val="18"/>
                <w:szCs w:val="18"/>
              </w:rPr>
            </w:pPr>
          </w:p>
        </w:tc>
        <w:tc>
          <w:tcPr>
            <w:tcW w:w="4979" w:type="dxa"/>
            <w:tcMar>
              <w:top w:w="58" w:type="dxa"/>
              <w:bottom w:w="58" w:type="dxa"/>
            </w:tcMar>
          </w:tcPr>
          <w:p w14:paraId="174543A2" w14:textId="61D2983F" w:rsidR="00936443" w:rsidRPr="00C85059" w:rsidRDefault="00DE0424" w:rsidP="00DE0424">
            <w:pPr>
              <w:spacing w:after="0"/>
              <w:rPr>
                <w:sz w:val="18"/>
                <w:szCs w:val="18"/>
                <w:highlight w:val="yellow"/>
              </w:rPr>
            </w:pPr>
            <w:r>
              <w:rPr>
                <w:sz w:val="18"/>
                <w:szCs w:val="18"/>
              </w:rPr>
              <w:t>Show summary report (with Pie format)</w:t>
            </w:r>
          </w:p>
        </w:tc>
        <w:tc>
          <w:tcPr>
            <w:tcW w:w="1890" w:type="dxa"/>
          </w:tcPr>
          <w:p w14:paraId="0F1B0C03" w14:textId="77777777" w:rsidR="00936443" w:rsidRDefault="00936443" w:rsidP="00936443">
            <w:pPr>
              <w:spacing w:after="0"/>
              <w:rPr>
                <w:rFonts w:cs="Segoe UI"/>
                <w:bCs/>
                <w:sz w:val="18"/>
                <w:szCs w:val="18"/>
              </w:rPr>
            </w:pPr>
          </w:p>
        </w:tc>
        <w:tc>
          <w:tcPr>
            <w:tcW w:w="1350" w:type="dxa"/>
          </w:tcPr>
          <w:p w14:paraId="57404EA1" w14:textId="1E041899" w:rsidR="00936443" w:rsidRDefault="00DE0424" w:rsidP="00936443">
            <w:pPr>
              <w:spacing w:after="0"/>
              <w:rPr>
                <w:rFonts w:cs="Segoe UI"/>
                <w:bCs/>
                <w:sz w:val="18"/>
                <w:szCs w:val="18"/>
              </w:rPr>
            </w:pPr>
            <w:r>
              <w:rPr>
                <w:rFonts w:cs="Segoe UI"/>
                <w:bCs/>
                <w:sz w:val="18"/>
                <w:szCs w:val="18"/>
              </w:rPr>
              <w:t>1</w:t>
            </w:r>
          </w:p>
        </w:tc>
        <w:tc>
          <w:tcPr>
            <w:tcW w:w="1787" w:type="dxa"/>
          </w:tcPr>
          <w:p w14:paraId="591559D8" w14:textId="54D1B466"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DE0424" w:rsidRPr="00BB55DE" w14:paraId="48F71692" w14:textId="77777777" w:rsidTr="00AE2312">
        <w:tc>
          <w:tcPr>
            <w:tcW w:w="331" w:type="dxa"/>
            <w:tcMar>
              <w:top w:w="58" w:type="dxa"/>
              <w:bottom w:w="58" w:type="dxa"/>
            </w:tcMar>
          </w:tcPr>
          <w:p w14:paraId="06AA4002" w14:textId="77777777" w:rsidR="00DE0424" w:rsidRDefault="00DE0424" w:rsidP="00936443">
            <w:pPr>
              <w:spacing w:after="0"/>
              <w:rPr>
                <w:rFonts w:cs="Segoe UI"/>
                <w:bCs/>
                <w:sz w:val="18"/>
                <w:szCs w:val="18"/>
              </w:rPr>
            </w:pPr>
          </w:p>
        </w:tc>
        <w:tc>
          <w:tcPr>
            <w:tcW w:w="4979" w:type="dxa"/>
            <w:tcMar>
              <w:top w:w="58" w:type="dxa"/>
              <w:bottom w:w="58" w:type="dxa"/>
            </w:tcMar>
          </w:tcPr>
          <w:p w14:paraId="4C663962" w14:textId="50B32967" w:rsidR="00DE0424" w:rsidRPr="00DE0424" w:rsidRDefault="00DE0424" w:rsidP="00DE0424">
            <w:pPr>
              <w:spacing w:after="0"/>
              <w:rPr>
                <w:sz w:val="18"/>
                <w:szCs w:val="18"/>
                <w:highlight w:val="yellow"/>
              </w:rPr>
            </w:pPr>
            <w:r>
              <w:rPr>
                <w:sz w:val="18"/>
                <w:szCs w:val="18"/>
                <w:highlight w:val="yellow"/>
              </w:rPr>
              <w:t xml:space="preserve">Select </w:t>
            </w:r>
            <w:r w:rsidRPr="00DE0424">
              <w:rPr>
                <w:sz w:val="18"/>
                <w:szCs w:val="18"/>
                <w:highlight w:val="yellow"/>
              </w:rPr>
              <w:t xml:space="preserve">one section in Pie </w:t>
            </w:r>
            <w:r>
              <w:rPr>
                <w:sz w:val="18"/>
                <w:szCs w:val="18"/>
                <w:highlight w:val="yellow"/>
              </w:rPr>
              <w:t xml:space="preserve">and break down </w:t>
            </w:r>
            <w:r w:rsidRPr="00DE0424">
              <w:rPr>
                <w:sz w:val="18"/>
                <w:szCs w:val="18"/>
                <w:highlight w:val="yellow"/>
              </w:rPr>
              <w:t>into a detailed report</w:t>
            </w:r>
          </w:p>
        </w:tc>
        <w:tc>
          <w:tcPr>
            <w:tcW w:w="1890" w:type="dxa"/>
          </w:tcPr>
          <w:p w14:paraId="08B44856" w14:textId="77777777" w:rsidR="00DE0424" w:rsidRDefault="00DE0424" w:rsidP="00936443">
            <w:pPr>
              <w:spacing w:after="0"/>
              <w:rPr>
                <w:rFonts w:cs="Segoe UI"/>
                <w:bCs/>
                <w:sz w:val="18"/>
                <w:szCs w:val="18"/>
              </w:rPr>
            </w:pPr>
          </w:p>
        </w:tc>
        <w:tc>
          <w:tcPr>
            <w:tcW w:w="1350" w:type="dxa"/>
          </w:tcPr>
          <w:p w14:paraId="0747B5A8" w14:textId="77174D5E" w:rsidR="00DE0424" w:rsidRDefault="00DE0424" w:rsidP="00936443">
            <w:pPr>
              <w:spacing w:after="0"/>
              <w:rPr>
                <w:rFonts w:cs="Segoe UI"/>
                <w:bCs/>
                <w:sz w:val="18"/>
                <w:szCs w:val="18"/>
              </w:rPr>
            </w:pPr>
            <w:r>
              <w:rPr>
                <w:rFonts w:cs="Segoe UI"/>
                <w:bCs/>
                <w:sz w:val="18"/>
                <w:szCs w:val="18"/>
              </w:rPr>
              <w:t>1</w:t>
            </w:r>
          </w:p>
        </w:tc>
        <w:tc>
          <w:tcPr>
            <w:tcW w:w="1787" w:type="dxa"/>
          </w:tcPr>
          <w:p w14:paraId="65109A29" w14:textId="0C028DF1" w:rsidR="00DE0424"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bl>
    <w:p w14:paraId="11BABCA5" w14:textId="77777777" w:rsidR="00A81375" w:rsidRDefault="00A81375" w:rsidP="00024A19">
      <w:pPr>
        <w:spacing w:after="0" w:line="240" w:lineRule="auto"/>
        <w:rPr>
          <w:rStyle w:val="Hyperlink"/>
        </w:rPr>
      </w:pPr>
    </w:p>
    <w:p w14:paraId="63697033" w14:textId="38EFB7DB" w:rsidR="003A5C71" w:rsidRDefault="00DE0424" w:rsidP="00DE0424">
      <w:pPr>
        <w:pStyle w:val="Heading2"/>
      </w:pPr>
      <w:r>
        <w:t>Students Pri1 scenarios</w:t>
      </w:r>
    </w:p>
    <w:tbl>
      <w:tblPr>
        <w:tblStyle w:val="Wind8ws"/>
        <w:tblW w:w="9792" w:type="dxa"/>
        <w:tblInd w:w="720" w:type="dxa"/>
        <w:tblLayout w:type="fixed"/>
        <w:tblLook w:val="04A0" w:firstRow="1" w:lastRow="0" w:firstColumn="1" w:lastColumn="0" w:noHBand="0" w:noVBand="1"/>
      </w:tblPr>
      <w:tblGrid>
        <w:gridCol w:w="331"/>
        <w:gridCol w:w="4979"/>
        <w:gridCol w:w="1890"/>
        <w:gridCol w:w="1350"/>
        <w:gridCol w:w="1242"/>
      </w:tblGrid>
      <w:tr w:rsidR="005C5E04" w:rsidRPr="00BB55DE" w14:paraId="588879EA" w14:textId="77777777" w:rsidTr="006235AC">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0F641CC9" w14:textId="77777777" w:rsidR="005C5E04" w:rsidRPr="00BB55DE" w:rsidRDefault="005C5E04" w:rsidP="006235AC">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0EB0F19C" w14:textId="77777777" w:rsidR="005C5E04" w:rsidRPr="00BB55DE" w:rsidRDefault="005C5E04" w:rsidP="006235AC">
            <w:pPr>
              <w:spacing w:after="0"/>
              <w:ind w:left="360"/>
              <w:rPr>
                <w:rFonts w:cs="Segoe UI"/>
                <w:b w:val="0"/>
                <w:bCs/>
                <w:sz w:val="18"/>
                <w:szCs w:val="18"/>
              </w:rPr>
            </w:pPr>
            <w:r w:rsidRPr="00BB55DE">
              <w:rPr>
                <w:rFonts w:cs="Segoe UI"/>
                <w:b w:val="0"/>
                <w:bCs/>
                <w:sz w:val="18"/>
                <w:szCs w:val="18"/>
              </w:rPr>
              <w:t>Requirement</w:t>
            </w:r>
          </w:p>
        </w:tc>
        <w:tc>
          <w:tcPr>
            <w:tcW w:w="1890" w:type="dxa"/>
          </w:tcPr>
          <w:p w14:paraId="3531B60E" w14:textId="67560879" w:rsidR="005C5E04" w:rsidRPr="00BB55DE" w:rsidRDefault="00AE2312" w:rsidP="006235AC">
            <w:pPr>
              <w:spacing w:after="0"/>
              <w:rPr>
                <w:rFonts w:cs="Segoe UI"/>
                <w:b w:val="0"/>
                <w:bCs/>
                <w:sz w:val="18"/>
                <w:szCs w:val="18"/>
              </w:rPr>
            </w:pPr>
            <w:r>
              <w:rPr>
                <w:rFonts w:cs="Segoe UI"/>
                <w:b w:val="0"/>
                <w:bCs/>
                <w:sz w:val="18"/>
                <w:szCs w:val="18"/>
              </w:rPr>
              <w:t>M</w:t>
            </w:r>
            <w:r w:rsidR="005C5E04">
              <w:rPr>
                <w:rFonts w:cs="Segoe UI"/>
                <w:b w:val="0"/>
                <w:bCs/>
                <w:sz w:val="18"/>
                <w:szCs w:val="18"/>
              </w:rPr>
              <w:t>etrics</w:t>
            </w:r>
          </w:p>
        </w:tc>
        <w:tc>
          <w:tcPr>
            <w:tcW w:w="1350" w:type="dxa"/>
          </w:tcPr>
          <w:p w14:paraId="4F21FC65" w14:textId="77777777" w:rsidR="005C5E04" w:rsidRPr="00BB55DE" w:rsidRDefault="005C5E04" w:rsidP="006235AC">
            <w:pPr>
              <w:spacing w:after="0"/>
              <w:rPr>
                <w:rFonts w:cs="Segoe UI"/>
                <w:b w:val="0"/>
                <w:bCs/>
                <w:sz w:val="18"/>
                <w:szCs w:val="18"/>
              </w:rPr>
            </w:pPr>
            <w:r w:rsidRPr="00BB55DE">
              <w:rPr>
                <w:rFonts w:cs="Segoe UI"/>
                <w:b w:val="0"/>
                <w:bCs/>
                <w:sz w:val="18"/>
                <w:szCs w:val="18"/>
              </w:rPr>
              <w:t>Priority</w:t>
            </w:r>
          </w:p>
        </w:tc>
        <w:tc>
          <w:tcPr>
            <w:tcW w:w="1242" w:type="dxa"/>
          </w:tcPr>
          <w:p w14:paraId="65DC8934" w14:textId="77777777" w:rsidR="005C5E04" w:rsidRPr="00BB55DE" w:rsidRDefault="005C5E04" w:rsidP="006235AC">
            <w:pPr>
              <w:spacing w:after="0"/>
              <w:rPr>
                <w:rFonts w:cs="Segoe UI"/>
                <w:sz w:val="18"/>
                <w:szCs w:val="18"/>
              </w:rPr>
            </w:pPr>
            <w:r w:rsidRPr="00BB55DE">
              <w:rPr>
                <w:rFonts w:cs="Segoe UI"/>
                <w:b w:val="0"/>
                <w:bCs/>
                <w:sz w:val="18"/>
                <w:szCs w:val="18"/>
              </w:rPr>
              <w:t>Milestone</w:t>
            </w:r>
          </w:p>
        </w:tc>
      </w:tr>
      <w:tr w:rsidR="005C5E04" w:rsidRPr="00BB55DE" w14:paraId="23ECF815" w14:textId="77777777" w:rsidTr="006235AC">
        <w:trPr>
          <w:trHeight w:val="396"/>
        </w:trPr>
        <w:tc>
          <w:tcPr>
            <w:tcW w:w="9792" w:type="dxa"/>
            <w:gridSpan w:val="5"/>
            <w:shd w:val="clear" w:color="auto" w:fill="B3BCCA" w:themeFill="text2" w:themeFillTint="66"/>
          </w:tcPr>
          <w:p w14:paraId="06B9E0AD" w14:textId="77777777" w:rsidR="005C5E04" w:rsidRPr="00BB55DE" w:rsidRDefault="005C5E04" w:rsidP="006235AC">
            <w:pPr>
              <w:spacing w:after="0"/>
              <w:rPr>
                <w:rFonts w:cs="Segoe UI"/>
                <w:b/>
                <w:bCs/>
                <w:sz w:val="18"/>
                <w:szCs w:val="18"/>
              </w:rPr>
            </w:pPr>
            <w:r>
              <w:rPr>
                <w:rFonts w:cs="Segoe UI"/>
                <w:b/>
                <w:bCs/>
                <w:sz w:val="18"/>
                <w:szCs w:val="18"/>
              </w:rPr>
              <w:t>Sign-up/Sign-in/sign-out</w:t>
            </w:r>
          </w:p>
        </w:tc>
      </w:tr>
      <w:tr w:rsidR="005C5E04" w14:paraId="18206DD8" w14:textId="77777777" w:rsidTr="006235AC">
        <w:tc>
          <w:tcPr>
            <w:tcW w:w="331" w:type="dxa"/>
            <w:tcMar>
              <w:top w:w="58" w:type="dxa"/>
              <w:bottom w:w="58" w:type="dxa"/>
            </w:tcMar>
          </w:tcPr>
          <w:p w14:paraId="54F6100D" w14:textId="77777777" w:rsidR="005C5E04" w:rsidRDefault="005C5E04" w:rsidP="006235AC">
            <w:pPr>
              <w:spacing w:after="0"/>
              <w:rPr>
                <w:rFonts w:cs="Segoe UI"/>
                <w:bCs/>
                <w:sz w:val="18"/>
                <w:szCs w:val="18"/>
              </w:rPr>
            </w:pPr>
          </w:p>
        </w:tc>
        <w:tc>
          <w:tcPr>
            <w:tcW w:w="4979" w:type="dxa"/>
            <w:tcMar>
              <w:top w:w="58" w:type="dxa"/>
              <w:bottom w:w="58" w:type="dxa"/>
            </w:tcMar>
          </w:tcPr>
          <w:p w14:paraId="7ED29511" w14:textId="77777777" w:rsidR="005C5E04" w:rsidRPr="00BB55DE" w:rsidRDefault="005C5E04" w:rsidP="006235AC">
            <w:pPr>
              <w:spacing w:after="0"/>
              <w:rPr>
                <w:sz w:val="18"/>
                <w:szCs w:val="18"/>
              </w:rPr>
            </w:pPr>
            <w:r>
              <w:rPr>
                <w:sz w:val="18"/>
                <w:szCs w:val="18"/>
              </w:rPr>
              <w:t>Sign-in with Email registered at AF</w:t>
            </w:r>
          </w:p>
        </w:tc>
        <w:tc>
          <w:tcPr>
            <w:tcW w:w="1890" w:type="dxa"/>
          </w:tcPr>
          <w:p w14:paraId="6FAD9EEA" w14:textId="77777777" w:rsidR="005C5E04" w:rsidRDefault="005C5E04" w:rsidP="006235AC">
            <w:pPr>
              <w:spacing w:after="0"/>
              <w:rPr>
                <w:rFonts w:cs="Segoe UI"/>
                <w:bCs/>
                <w:sz w:val="18"/>
                <w:szCs w:val="18"/>
              </w:rPr>
            </w:pPr>
            <w:r>
              <w:rPr>
                <w:rFonts w:cs="Segoe UI"/>
                <w:bCs/>
                <w:sz w:val="18"/>
                <w:szCs w:val="18"/>
              </w:rPr>
              <w:t># sign-in attempts</w:t>
            </w:r>
          </w:p>
          <w:p w14:paraId="72B66D0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B8135F3" w14:textId="77777777" w:rsidR="005C5E04" w:rsidRPr="00BB55DE" w:rsidRDefault="005C5E04" w:rsidP="006235AC">
            <w:pPr>
              <w:spacing w:after="0"/>
              <w:rPr>
                <w:rFonts w:cs="Segoe UI"/>
                <w:bCs/>
                <w:sz w:val="18"/>
                <w:szCs w:val="18"/>
              </w:rPr>
            </w:pPr>
            <w:r>
              <w:rPr>
                <w:rFonts w:cs="Segoe UI"/>
                <w:bCs/>
                <w:sz w:val="18"/>
                <w:szCs w:val="18"/>
              </w:rPr>
              <w:t>1</w:t>
            </w:r>
          </w:p>
        </w:tc>
        <w:tc>
          <w:tcPr>
            <w:tcW w:w="1242" w:type="dxa"/>
          </w:tcPr>
          <w:p w14:paraId="06FFA317" w14:textId="77777777" w:rsidR="005C5E04" w:rsidRDefault="005C5E04" w:rsidP="006235AC">
            <w:pPr>
              <w:spacing w:after="0"/>
              <w:rPr>
                <w:rFonts w:cs="Segoe UI"/>
                <w:bCs/>
                <w:sz w:val="18"/>
                <w:szCs w:val="18"/>
              </w:rPr>
            </w:pPr>
            <w:r>
              <w:rPr>
                <w:rFonts w:cs="Segoe UI"/>
                <w:bCs/>
                <w:sz w:val="18"/>
                <w:szCs w:val="18"/>
              </w:rPr>
              <w:t>M1</w:t>
            </w:r>
          </w:p>
        </w:tc>
      </w:tr>
      <w:tr w:rsidR="005C5E04" w14:paraId="67A3DB6C" w14:textId="77777777" w:rsidTr="006235AC">
        <w:tc>
          <w:tcPr>
            <w:tcW w:w="331" w:type="dxa"/>
            <w:tcMar>
              <w:top w:w="58" w:type="dxa"/>
              <w:bottom w:w="58" w:type="dxa"/>
            </w:tcMar>
          </w:tcPr>
          <w:p w14:paraId="2F22ABB2" w14:textId="77777777" w:rsidR="005C5E04" w:rsidRDefault="005C5E04" w:rsidP="006235AC">
            <w:pPr>
              <w:spacing w:after="0"/>
              <w:rPr>
                <w:rFonts w:cs="Segoe UI"/>
                <w:bCs/>
                <w:sz w:val="18"/>
                <w:szCs w:val="18"/>
              </w:rPr>
            </w:pPr>
          </w:p>
        </w:tc>
        <w:tc>
          <w:tcPr>
            <w:tcW w:w="4979" w:type="dxa"/>
            <w:tcMar>
              <w:top w:w="58" w:type="dxa"/>
              <w:bottom w:w="58" w:type="dxa"/>
            </w:tcMar>
          </w:tcPr>
          <w:p w14:paraId="6021964A" w14:textId="77777777" w:rsidR="005C5E04" w:rsidRPr="00BB55DE" w:rsidRDefault="005C5E04" w:rsidP="006235AC">
            <w:pPr>
              <w:spacing w:after="0"/>
              <w:rPr>
                <w:sz w:val="18"/>
                <w:szCs w:val="18"/>
              </w:rPr>
            </w:pPr>
            <w:r>
              <w:rPr>
                <w:sz w:val="18"/>
                <w:szCs w:val="18"/>
              </w:rPr>
              <w:t>Sign-in with mobile phone # registered at AF</w:t>
            </w:r>
          </w:p>
        </w:tc>
        <w:tc>
          <w:tcPr>
            <w:tcW w:w="1890" w:type="dxa"/>
          </w:tcPr>
          <w:p w14:paraId="038F91CB" w14:textId="77777777" w:rsidR="005C5E04" w:rsidRDefault="005C5E04" w:rsidP="006235AC">
            <w:pPr>
              <w:spacing w:after="0"/>
              <w:rPr>
                <w:rFonts w:cs="Segoe UI"/>
                <w:bCs/>
                <w:sz w:val="18"/>
                <w:szCs w:val="18"/>
              </w:rPr>
            </w:pPr>
            <w:r>
              <w:rPr>
                <w:rFonts w:cs="Segoe UI"/>
                <w:bCs/>
                <w:sz w:val="18"/>
                <w:szCs w:val="18"/>
              </w:rPr>
              <w:t># sign-in attempts</w:t>
            </w:r>
          </w:p>
          <w:p w14:paraId="35D8C45B" w14:textId="77777777" w:rsidR="005C5E04" w:rsidRDefault="005C5E04" w:rsidP="006235AC">
            <w:pPr>
              <w:spacing w:after="0"/>
              <w:rPr>
                <w:rFonts w:cs="Segoe UI"/>
                <w:bCs/>
                <w:sz w:val="18"/>
                <w:szCs w:val="18"/>
              </w:rPr>
            </w:pPr>
            <w:r>
              <w:rPr>
                <w:rFonts w:cs="Segoe UI"/>
                <w:bCs/>
                <w:sz w:val="18"/>
                <w:szCs w:val="18"/>
              </w:rPr>
              <w:lastRenderedPageBreak/>
              <w:t xml:space="preserve"># success/failure </w:t>
            </w:r>
          </w:p>
        </w:tc>
        <w:tc>
          <w:tcPr>
            <w:tcW w:w="1350" w:type="dxa"/>
          </w:tcPr>
          <w:p w14:paraId="57F1A5F5" w14:textId="77777777" w:rsidR="005C5E04" w:rsidRPr="00BB55DE" w:rsidRDefault="005C5E04" w:rsidP="006235AC">
            <w:pPr>
              <w:spacing w:after="0"/>
              <w:rPr>
                <w:rFonts w:cs="Segoe UI"/>
                <w:bCs/>
                <w:sz w:val="18"/>
                <w:szCs w:val="18"/>
              </w:rPr>
            </w:pPr>
            <w:r>
              <w:rPr>
                <w:rFonts w:cs="Segoe UI"/>
                <w:bCs/>
                <w:sz w:val="18"/>
                <w:szCs w:val="18"/>
              </w:rPr>
              <w:lastRenderedPageBreak/>
              <w:t>1</w:t>
            </w:r>
          </w:p>
        </w:tc>
        <w:tc>
          <w:tcPr>
            <w:tcW w:w="1242" w:type="dxa"/>
          </w:tcPr>
          <w:p w14:paraId="6C788C1B" w14:textId="40F59437" w:rsidR="005C5E04" w:rsidRDefault="00AE2312" w:rsidP="006235AC">
            <w:pPr>
              <w:spacing w:after="0"/>
              <w:rPr>
                <w:rFonts w:cs="Segoe UI"/>
                <w:bCs/>
                <w:sz w:val="18"/>
                <w:szCs w:val="18"/>
              </w:rPr>
            </w:pPr>
            <w:r>
              <w:rPr>
                <w:rFonts w:cs="Segoe UI"/>
                <w:bCs/>
                <w:sz w:val="18"/>
                <w:szCs w:val="18"/>
              </w:rPr>
              <w:t>M2</w:t>
            </w:r>
          </w:p>
        </w:tc>
      </w:tr>
      <w:tr w:rsidR="005C5E04" w14:paraId="54EEF2E8" w14:textId="77777777" w:rsidTr="006235AC">
        <w:tc>
          <w:tcPr>
            <w:tcW w:w="331" w:type="dxa"/>
            <w:tcMar>
              <w:top w:w="58" w:type="dxa"/>
              <w:bottom w:w="58" w:type="dxa"/>
            </w:tcMar>
          </w:tcPr>
          <w:p w14:paraId="1425A291" w14:textId="77777777" w:rsidR="005C5E04" w:rsidRDefault="005C5E04" w:rsidP="006235AC">
            <w:pPr>
              <w:spacing w:after="0"/>
              <w:rPr>
                <w:rFonts w:cs="Segoe UI"/>
                <w:bCs/>
                <w:sz w:val="18"/>
                <w:szCs w:val="18"/>
              </w:rPr>
            </w:pPr>
          </w:p>
        </w:tc>
        <w:tc>
          <w:tcPr>
            <w:tcW w:w="4979" w:type="dxa"/>
            <w:tcMar>
              <w:top w:w="58" w:type="dxa"/>
              <w:bottom w:w="58" w:type="dxa"/>
            </w:tcMar>
          </w:tcPr>
          <w:p w14:paraId="02DA5079" w14:textId="77777777" w:rsidR="005C5E04" w:rsidRDefault="005C5E04" w:rsidP="006235AC">
            <w:pPr>
              <w:spacing w:after="0"/>
              <w:rPr>
                <w:sz w:val="18"/>
                <w:szCs w:val="18"/>
              </w:rPr>
            </w:pPr>
            <w:r>
              <w:rPr>
                <w:sz w:val="18"/>
                <w:szCs w:val="18"/>
              </w:rPr>
              <w:t>User sign-out</w:t>
            </w:r>
          </w:p>
        </w:tc>
        <w:tc>
          <w:tcPr>
            <w:tcW w:w="1890" w:type="dxa"/>
          </w:tcPr>
          <w:p w14:paraId="0C4DE37D" w14:textId="73F8DB10"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231CE85D"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270AF9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B2065D1" w14:textId="77777777" w:rsidR="005C5E04" w:rsidRDefault="005C5E04" w:rsidP="006235AC">
            <w:pPr>
              <w:spacing w:after="0"/>
              <w:rPr>
                <w:rFonts w:cs="Segoe UI"/>
                <w:bCs/>
                <w:sz w:val="18"/>
                <w:szCs w:val="18"/>
              </w:rPr>
            </w:pPr>
            <w:r>
              <w:rPr>
                <w:rFonts w:cs="Segoe UI"/>
                <w:bCs/>
                <w:sz w:val="18"/>
                <w:szCs w:val="18"/>
              </w:rPr>
              <w:t>M1</w:t>
            </w:r>
          </w:p>
        </w:tc>
      </w:tr>
      <w:tr w:rsidR="005C5E04" w14:paraId="476CD446" w14:textId="77777777" w:rsidTr="006235AC">
        <w:tc>
          <w:tcPr>
            <w:tcW w:w="331" w:type="dxa"/>
            <w:tcMar>
              <w:top w:w="58" w:type="dxa"/>
              <w:bottom w:w="58" w:type="dxa"/>
            </w:tcMar>
          </w:tcPr>
          <w:p w14:paraId="6DE986C5" w14:textId="77777777" w:rsidR="005C5E04" w:rsidRDefault="005C5E04" w:rsidP="006235AC">
            <w:pPr>
              <w:spacing w:after="0"/>
              <w:rPr>
                <w:rFonts w:cs="Segoe UI"/>
                <w:bCs/>
                <w:sz w:val="18"/>
                <w:szCs w:val="18"/>
              </w:rPr>
            </w:pPr>
          </w:p>
        </w:tc>
        <w:tc>
          <w:tcPr>
            <w:tcW w:w="4979" w:type="dxa"/>
            <w:tcMar>
              <w:top w:w="58" w:type="dxa"/>
              <w:bottom w:w="58" w:type="dxa"/>
            </w:tcMar>
          </w:tcPr>
          <w:p w14:paraId="32E42143" w14:textId="4D0767F6" w:rsidR="005C5E04" w:rsidRDefault="005C5E04" w:rsidP="00AE2312">
            <w:pPr>
              <w:spacing w:after="0"/>
              <w:rPr>
                <w:sz w:val="18"/>
                <w:szCs w:val="18"/>
              </w:rPr>
            </w:pPr>
            <w:r>
              <w:rPr>
                <w:sz w:val="18"/>
                <w:szCs w:val="18"/>
              </w:rPr>
              <w:t xml:space="preserve">User sign-up with email and create a new password </w:t>
            </w:r>
          </w:p>
        </w:tc>
        <w:tc>
          <w:tcPr>
            <w:tcW w:w="1890" w:type="dxa"/>
          </w:tcPr>
          <w:p w14:paraId="74DCDE2E" w14:textId="13588C18"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844788E"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5D1C483"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B6CC920" w14:textId="099DBAB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AE2312" w14:paraId="6DD278DB" w14:textId="77777777" w:rsidTr="006235AC">
        <w:tc>
          <w:tcPr>
            <w:tcW w:w="331" w:type="dxa"/>
            <w:tcMar>
              <w:top w:w="58" w:type="dxa"/>
              <w:bottom w:w="58" w:type="dxa"/>
            </w:tcMar>
          </w:tcPr>
          <w:p w14:paraId="203CA88E" w14:textId="77777777" w:rsidR="00AE2312" w:rsidRDefault="00AE2312" w:rsidP="006235AC">
            <w:pPr>
              <w:spacing w:after="0"/>
              <w:rPr>
                <w:rFonts w:cs="Segoe UI"/>
                <w:bCs/>
                <w:sz w:val="18"/>
                <w:szCs w:val="18"/>
              </w:rPr>
            </w:pPr>
          </w:p>
        </w:tc>
        <w:tc>
          <w:tcPr>
            <w:tcW w:w="4979" w:type="dxa"/>
            <w:tcMar>
              <w:top w:w="58" w:type="dxa"/>
              <w:bottom w:w="58" w:type="dxa"/>
            </w:tcMar>
          </w:tcPr>
          <w:p w14:paraId="521B12F2" w14:textId="7D36B8A1" w:rsidR="00AE2312" w:rsidRDefault="00AE2312" w:rsidP="00AE2312">
            <w:pPr>
              <w:spacing w:after="0"/>
              <w:rPr>
                <w:sz w:val="18"/>
                <w:szCs w:val="18"/>
              </w:rPr>
            </w:pPr>
            <w:r>
              <w:rPr>
                <w:sz w:val="18"/>
                <w:szCs w:val="18"/>
              </w:rPr>
              <w:t>User sign-up with mobile phone # and create a new password</w:t>
            </w:r>
          </w:p>
        </w:tc>
        <w:tc>
          <w:tcPr>
            <w:tcW w:w="1890" w:type="dxa"/>
          </w:tcPr>
          <w:p w14:paraId="73B2B310" w14:textId="77777777" w:rsidR="00AE2312" w:rsidRDefault="00AE2312" w:rsidP="006235AC">
            <w:pPr>
              <w:spacing w:after="0"/>
              <w:rPr>
                <w:rFonts w:cs="Segoe UI"/>
                <w:bCs/>
                <w:sz w:val="18"/>
                <w:szCs w:val="18"/>
              </w:rPr>
            </w:pPr>
          </w:p>
        </w:tc>
        <w:tc>
          <w:tcPr>
            <w:tcW w:w="1350" w:type="dxa"/>
          </w:tcPr>
          <w:p w14:paraId="298C7542" w14:textId="6A8FE8D0"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0C7B35FA" w14:textId="2DE3721E"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14:paraId="5EA589D9" w14:textId="77777777" w:rsidTr="006235AC">
        <w:tc>
          <w:tcPr>
            <w:tcW w:w="331" w:type="dxa"/>
            <w:tcMar>
              <w:top w:w="58" w:type="dxa"/>
              <w:bottom w:w="58" w:type="dxa"/>
            </w:tcMar>
          </w:tcPr>
          <w:p w14:paraId="351860D0" w14:textId="77777777" w:rsidR="005C5E04" w:rsidRDefault="005C5E04" w:rsidP="006235AC">
            <w:pPr>
              <w:spacing w:after="0"/>
              <w:rPr>
                <w:rFonts w:cs="Segoe UI"/>
                <w:bCs/>
                <w:sz w:val="18"/>
                <w:szCs w:val="18"/>
              </w:rPr>
            </w:pPr>
          </w:p>
        </w:tc>
        <w:tc>
          <w:tcPr>
            <w:tcW w:w="4979" w:type="dxa"/>
            <w:tcMar>
              <w:top w:w="58" w:type="dxa"/>
              <w:bottom w:w="58" w:type="dxa"/>
            </w:tcMar>
          </w:tcPr>
          <w:p w14:paraId="0346EE2C" w14:textId="77777777" w:rsidR="005C5E04" w:rsidRDefault="005C5E04" w:rsidP="006235AC">
            <w:pPr>
              <w:spacing w:after="0"/>
              <w:rPr>
                <w:sz w:val="18"/>
                <w:szCs w:val="18"/>
              </w:rPr>
            </w:pPr>
            <w:r>
              <w:rPr>
                <w:sz w:val="18"/>
                <w:szCs w:val="18"/>
              </w:rPr>
              <w:t>User change password</w:t>
            </w:r>
          </w:p>
        </w:tc>
        <w:tc>
          <w:tcPr>
            <w:tcW w:w="1890" w:type="dxa"/>
          </w:tcPr>
          <w:p w14:paraId="532BC2F5" w14:textId="0B706164"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0E31AF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338DED57" w14:textId="400CB9F8" w:rsidR="005C5E04" w:rsidRDefault="00AE2312" w:rsidP="006235AC">
            <w:pPr>
              <w:spacing w:after="0"/>
              <w:rPr>
                <w:rFonts w:cs="Segoe UI"/>
                <w:bCs/>
                <w:sz w:val="18"/>
                <w:szCs w:val="18"/>
              </w:rPr>
            </w:pPr>
            <w:r>
              <w:rPr>
                <w:rFonts w:cs="Segoe UI"/>
                <w:bCs/>
                <w:sz w:val="18"/>
                <w:szCs w:val="18"/>
              </w:rPr>
              <w:t>1</w:t>
            </w:r>
          </w:p>
        </w:tc>
        <w:tc>
          <w:tcPr>
            <w:tcW w:w="1242" w:type="dxa"/>
          </w:tcPr>
          <w:p w14:paraId="66D6EF41" w14:textId="43472B9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73181623" w14:textId="77777777" w:rsidTr="006235AC">
        <w:tc>
          <w:tcPr>
            <w:tcW w:w="9792" w:type="dxa"/>
            <w:gridSpan w:val="5"/>
            <w:shd w:val="clear" w:color="auto" w:fill="B3BCCA" w:themeFill="text2" w:themeFillTint="66"/>
          </w:tcPr>
          <w:p w14:paraId="0FA61FA1" w14:textId="527C9BAC" w:rsidR="005C5E04" w:rsidRPr="00BB55DE" w:rsidRDefault="008C4909" w:rsidP="008C4909">
            <w:pPr>
              <w:spacing w:after="0"/>
              <w:rPr>
                <w:rFonts w:cs="Segoe UI"/>
                <w:b/>
                <w:bCs/>
                <w:sz w:val="18"/>
                <w:szCs w:val="18"/>
              </w:rPr>
            </w:pPr>
            <w:r>
              <w:rPr>
                <w:rFonts w:cs="Segoe UI"/>
                <w:b/>
                <w:bCs/>
                <w:sz w:val="18"/>
                <w:szCs w:val="18"/>
              </w:rPr>
              <w:t>Conduct e</w:t>
            </w:r>
            <w:r w:rsidR="005C5E04">
              <w:rPr>
                <w:rFonts w:cs="Segoe UI"/>
                <w:b/>
                <w:bCs/>
                <w:sz w:val="18"/>
                <w:szCs w:val="18"/>
              </w:rPr>
              <w:t>xercise</w:t>
            </w:r>
            <w:r>
              <w:rPr>
                <w:rFonts w:cs="Segoe UI"/>
                <w:b/>
                <w:bCs/>
                <w:sz w:val="18"/>
                <w:szCs w:val="18"/>
              </w:rPr>
              <w:t>s and hi</w:t>
            </w:r>
            <w:r w:rsidR="004C2C74">
              <w:rPr>
                <w:rFonts w:cs="Segoe UI"/>
                <w:b/>
                <w:bCs/>
                <w:sz w:val="18"/>
                <w:szCs w:val="18"/>
              </w:rPr>
              <w:t>storical exam</w:t>
            </w:r>
            <w:r>
              <w:rPr>
                <w:rFonts w:cs="Segoe UI"/>
                <w:b/>
                <w:bCs/>
                <w:sz w:val="18"/>
                <w:szCs w:val="18"/>
              </w:rPr>
              <w:t>s</w:t>
            </w:r>
          </w:p>
        </w:tc>
      </w:tr>
      <w:tr w:rsidR="005C5E04" w:rsidRPr="002B0034" w14:paraId="59DDD4A9" w14:textId="77777777" w:rsidTr="006235AC">
        <w:tc>
          <w:tcPr>
            <w:tcW w:w="331" w:type="dxa"/>
            <w:tcMar>
              <w:top w:w="58" w:type="dxa"/>
              <w:bottom w:w="58" w:type="dxa"/>
            </w:tcMar>
          </w:tcPr>
          <w:p w14:paraId="7E1634D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4F56316" w14:textId="550F99DB" w:rsidR="005C5E04" w:rsidRPr="002B0034" w:rsidRDefault="004C2C74" w:rsidP="004C2C74">
            <w:pPr>
              <w:spacing w:after="0"/>
              <w:rPr>
                <w:rFonts w:cs="Segoe UI"/>
                <w:bCs/>
                <w:sz w:val="18"/>
                <w:szCs w:val="18"/>
                <w:lang w:eastAsia="zh-CN"/>
              </w:rPr>
            </w:pPr>
            <w:r>
              <w:rPr>
                <w:sz w:val="18"/>
                <w:szCs w:val="18"/>
              </w:rPr>
              <w:t xml:space="preserve">Answer </w:t>
            </w:r>
            <w:r w:rsidR="005C5E04">
              <w:rPr>
                <w:sz w:val="18"/>
                <w:szCs w:val="18"/>
              </w:rPr>
              <w:t xml:space="preserve">a </w:t>
            </w:r>
            <w:r w:rsidR="005C5E04">
              <w:rPr>
                <w:rFonts w:ascii="微软雅黑" w:eastAsia="微软雅黑" w:hAnsi="微软雅黑" w:cs="微软雅黑" w:hint="eastAsia"/>
                <w:sz w:val="18"/>
                <w:szCs w:val="18"/>
                <w:lang w:eastAsia="zh-CN"/>
              </w:rPr>
              <w:t>s</w:t>
            </w:r>
            <w:r w:rsidR="005C5E04">
              <w:rPr>
                <w:rFonts w:ascii="微软雅黑" w:eastAsia="微软雅黑" w:hAnsi="微软雅黑" w:cs="微软雅黑"/>
                <w:sz w:val="18"/>
                <w:szCs w:val="18"/>
                <w:lang w:eastAsia="zh-CN"/>
              </w:rPr>
              <w:t>elective exercise (选择题</w:t>
            </w:r>
            <w:r w:rsidR="005C5E04">
              <w:rPr>
                <w:rFonts w:ascii="微软雅黑" w:eastAsia="微软雅黑" w:hAnsi="微软雅黑" w:cs="微软雅黑" w:hint="eastAsia"/>
                <w:sz w:val="18"/>
                <w:szCs w:val="18"/>
                <w:lang w:eastAsia="zh-CN"/>
              </w:rPr>
              <w:t>)</w:t>
            </w:r>
          </w:p>
        </w:tc>
        <w:tc>
          <w:tcPr>
            <w:tcW w:w="1890" w:type="dxa"/>
          </w:tcPr>
          <w:p w14:paraId="44E71424" w14:textId="77777777" w:rsidR="005C5E04" w:rsidRDefault="005C5E04" w:rsidP="006235AC">
            <w:pPr>
              <w:spacing w:after="0"/>
              <w:rPr>
                <w:rFonts w:cs="Segoe UI"/>
                <w:bCs/>
                <w:sz w:val="18"/>
                <w:szCs w:val="18"/>
              </w:rPr>
            </w:pPr>
            <w:r>
              <w:rPr>
                <w:rFonts w:cs="Segoe UI"/>
                <w:bCs/>
                <w:sz w:val="18"/>
                <w:szCs w:val="18"/>
              </w:rPr>
              <w:t># exercises</w:t>
            </w:r>
          </w:p>
          <w:p w14:paraId="6FFC780D" w14:textId="77777777" w:rsidR="005C5E04" w:rsidRPr="002B0034" w:rsidRDefault="005C5E04" w:rsidP="006235AC">
            <w:pPr>
              <w:spacing w:after="0"/>
              <w:rPr>
                <w:rFonts w:cs="Segoe UI"/>
                <w:bCs/>
                <w:sz w:val="18"/>
                <w:szCs w:val="18"/>
              </w:rPr>
            </w:pPr>
            <w:r>
              <w:rPr>
                <w:rFonts w:cs="Segoe UI"/>
                <w:bCs/>
                <w:sz w:val="18"/>
                <w:szCs w:val="18"/>
              </w:rPr>
              <w:t># success/failure</w:t>
            </w:r>
          </w:p>
        </w:tc>
        <w:tc>
          <w:tcPr>
            <w:tcW w:w="1350" w:type="dxa"/>
          </w:tcPr>
          <w:p w14:paraId="439675CC"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7E31DC50" w14:textId="7154EF3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8498A22" w14:textId="77777777" w:rsidTr="006235AC">
        <w:tc>
          <w:tcPr>
            <w:tcW w:w="331" w:type="dxa"/>
            <w:tcMar>
              <w:top w:w="58" w:type="dxa"/>
              <w:bottom w:w="58" w:type="dxa"/>
            </w:tcMar>
          </w:tcPr>
          <w:p w14:paraId="2E342AF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2602756" w14:textId="2183EF9E" w:rsidR="005C5E04" w:rsidRPr="00692CE4" w:rsidRDefault="004C2C74" w:rsidP="006235AC">
            <w:pPr>
              <w:spacing w:after="0"/>
              <w:rPr>
                <w:rFonts w:eastAsia="宋体" w:cs="Segoe UI"/>
                <w:bCs/>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Y</w:t>
            </w:r>
            <w:r w:rsidR="005C5E04">
              <w:rPr>
                <w:rFonts w:eastAsia="宋体"/>
                <w:sz w:val="18"/>
                <w:szCs w:val="18"/>
                <w:lang w:eastAsia="zh-CN"/>
              </w:rPr>
              <w:t>es/No exercise (</w:t>
            </w:r>
            <w:r w:rsidR="005C5E04">
              <w:rPr>
                <w:rFonts w:eastAsia="宋体"/>
                <w:sz w:val="18"/>
                <w:szCs w:val="18"/>
                <w:lang w:eastAsia="zh-CN"/>
              </w:rPr>
              <w:t>对错题</w:t>
            </w:r>
            <w:r w:rsidR="005C5E04">
              <w:rPr>
                <w:rFonts w:eastAsia="宋体" w:hint="eastAsia"/>
                <w:sz w:val="18"/>
                <w:szCs w:val="18"/>
                <w:lang w:eastAsia="zh-CN"/>
              </w:rPr>
              <w:t>)</w:t>
            </w:r>
          </w:p>
        </w:tc>
        <w:tc>
          <w:tcPr>
            <w:tcW w:w="1890" w:type="dxa"/>
          </w:tcPr>
          <w:p w14:paraId="5DD1C22A" w14:textId="77777777" w:rsidR="005C5E04" w:rsidRDefault="005C5E04" w:rsidP="006235AC">
            <w:pPr>
              <w:spacing w:after="0"/>
              <w:rPr>
                <w:rFonts w:cs="Segoe UI"/>
                <w:bCs/>
                <w:sz w:val="18"/>
                <w:szCs w:val="18"/>
              </w:rPr>
            </w:pPr>
            <w:r>
              <w:rPr>
                <w:rFonts w:cs="Segoe UI"/>
                <w:bCs/>
                <w:sz w:val="18"/>
                <w:szCs w:val="18"/>
              </w:rPr>
              <w:t># exercises</w:t>
            </w:r>
          </w:p>
          <w:p w14:paraId="5312C0BD" w14:textId="77777777" w:rsidR="005C5E04" w:rsidRPr="002B0034" w:rsidRDefault="005C5E04" w:rsidP="006235AC">
            <w:pPr>
              <w:spacing w:after="0"/>
              <w:rPr>
                <w:rFonts w:cs="Segoe UI"/>
                <w:bCs/>
                <w:sz w:val="18"/>
                <w:szCs w:val="18"/>
              </w:rPr>
            </w:pPr>
            <w:r>
              <w:rPr>
                <w:rFonts w:cs="Segoe UI"/>
                <w:bCs/>
                <w:sz w:val="18"/>
                <w:szCs w:val="18"/>
              </w:rPr>
              <w:t>#success/failure</w:t>
            </w:r>
          </w:p>
        </w:tc>
        <w:tc>
          <w:tcPr>
            <w:tcW w:w="1350" w:type="dxa"/>
          </w:tcPr>
          <w:p w14:paraId="1178F9B1"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690FA569" w14:textId="6269685E"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333262ED" w14:textId="77777777" w:rsidTr="006235AC">
        <w:trPr>
          <w:trHeight w:val="449"/>
        </w:trPr>
        <w:tc>
          <w:tcPr>
            <w:tcW w:w="331" w:type="dxa"/>
            <w:tcMar>
              <w:top w:w="58" w:type="dxa"/>
              <w:bottom w:w="58" w:type="dxa"/>
            </w:tcMar>
          </w:tcPr>
          <w:p w14:paraId="5844FDC9" w14:textId="77777777" w:rsidR="005C5E04" w:rsidRDefault="005C5E04" w:rsidP="006235AC">
            <w:pPr>
              <w:spacing w:after="0"/>
              <w:rPr>
                <w:rFonts w:cs="Segoe UI"/>
                <w:bCs/>
                <w:sz w:val="18"/>
                <w:szCs w:val="18"/>
              </w:rPr>
            </w:pPr>
          </w:p>
        </w:tc>
        <w:tc>
          <w:tcPr>
            <w:tcW w:w="4979" w:type="dxa"/>
            <w:tcMar>
              <w:top w:w="58" w:type="dxa"/>
              <w:bottom w:w="58" w:type="dxa"/>
            </w:tcMar>
          </w:tcPr>
          <w:p w14:paraId="69C8F424" w14:textId="3B46E9FF" w:rsidR="005C5E04" w:rsidRPr="008420AC" w:rsidRDefault="004C2C74" w:rsidP="006235AC">
            <w:pPr>
              <w:spacing w:after="0"/>
              <w:rPr>
                <w:sz w:val="18"/>
                <w:szCs w:val="18"/>
              </w:rPr>
            </w:pPr>
            <w:r>
              <w:rPr>
                <w:sz w:val="18"/>
                <w:szCs w:val="18"/>
              </w:rPr>
              <w:t>Answer</w:t>
            </w:r>
            <w:r w:rsidR="005C5E04" w:rsidRPr="008420AC">
              <w:rPr>
                <w:sz w:val="18"/>
                <w:szCs w:val="18"/>
              </w:rPr>
              <w:t xml:space="preserve"> a </w:t>
            </w:r>
            <w:r w:rsidR="005C5E04">
              <w:rPr>
                <w:sz w:val="18"/>
                <w:szCs w:val="18"/>
              </w:rPr>
              <w:t>written exercise (</w:t>
            </w:r>
            <w:r w:rsidR="005C5E04">
              <w:rPr>
                <w:sz w:val="18"/>
                <w:szCs w:val="18"/>
              </w:rPr>
              <w:t>写作题</w:t>
            </w:r>
            <w:r w:rsidR="005C5E04">
              <w:rPr>
                <w:rFonts w:hint="eastAsia"/>
                <w:sz w:val="18"/>
                <w:szCs w:val="18"/>
              </w:rPr>
              <w:t>)</w:t>
            </w:r>
          </w:p>
        </w:tc>
        <w:tc>
          <w:tcPr>
            <w:tcW w:w="1890" w:type="dxa"/>
          </w:tcPr>
          <w:p w14:paraId="5D4AE709" w14:textId="77777777" w:rsidR="005C5E04" w:rsidRDefault="005C5E04" w:rsidP="006235AC">
            <w:pPr>
              <w:spacing w:after="0"/>
              <w:rPr>
                <w:rFonts w:cs="Segoe UI"/>
                <w:bCs/>
                <w:sz w:val="18"/>
                <w:szCs w:val="18"/>
              </w:rPr>
            </w:pPr>
            <w:r>
              <w:rPr>
                <w:rFonts w:cs="Segoe UI"/>
                <w:bCs/>
                <w:sz w:val="18"/>
                <w:szCs w:val="18"/>
              </w:rPr>
              <w:t># exercises</w:t>
            </w:r>
          </w:p>
          <w:p w14:paraId="1D8E3BEF"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49DF65E"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6B017D57" w14:textId="253091DB" w:rsidR="005C5E04" w:rsidRDefault="00AE2312" w:rsidP="006235AC">
            <w:pPr>
              <w:spacing w:after="0"/>
              <w:rPr>
                <w:rFonts w:cs="Segoe UI"/>
                <w:bCs/>
                <w:sz w:val="18"/>
                <w:szCs w:val="18"/>
              </w:rPr>
            </w:pPr>
            <w:r>
              <w:rPr>
                <w:rFonts w:cs="Segoe UI"/>
                <w:bCs/>
                <w:sz w:val="18"/>
                <w:szCs w:val="18"/>
              </w:rPr>
              <w:t>M3</w:t>
            </w:r>
          </w:p>
        </w:tc>
      </w:tr>
      <w:tr w:rsidR="005C5E04" w14:paraId="7F1B05FD" w14:textId="77777777" w:rsidTr="006235AC">
        <w:tc>
          <w:tcPr>
            <w:tcW w:w="331" w:type="dxa"/>
            <w:tcMar>
              <w:top w:w="58" w:type="dxa"/>
              <w:bottom w:w="58" w:type="dxa"/>
            </w:tcMar>
          </w:tcPr>
          <w:p w14:paraId="2F09DC5D" w14:textId="77777777" w:rsidR="005C5E04" w:rsidRDefault="005C5E04" w:rsidP="006235AC">
            <w:pPr>
              <w:spacing w:after="0"/>
              <w:rPr>
                <w:rFonts w:cs="Segoe UI"/>
                <w:bCs/>
                <w:sz w:val="18"/>
                <w:szCs w:val="18"/>
              </w:rPr>
            </w:pPr>
          </w:p>
        </w:tc>
        <w:tc>
          <w:tcPr>
            <w:tcW w:w="4979" w:type="dxa"/>
            <w:tcMar>
              <w:top w:w="58" w:type="dxa"/>
              <w:bottom w:w="58" w:type="dxa"/>
            </w:tcMar>
          </w:tcPr>
          <w:p w14:paraId="2857B374" w14:textId="0B1FF1CA" w:rsidR="005C5E04" w:rsidRPr="003C30E5" w:rsidRDefault="004C2C74" w:rsidP="006235AC">
            <w:pPr>
              <w:spacing w:after="0"/>
              <w:rPr>
                <w:rFonts w:eastAsia="宋体"/>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matching exercise (</w:t>
            </w:r>
            <w:r w:rsidR="005C5E04">
              <w:rPr>
                <w:rFonts w:eastAsia="宋体" w:hint="eastAsia"/>
                <w:sz w:val="18"/>
                <w:szCs w:val="18"/>
                <w:lang w:eastAsia="zh-CN"/>
              </w:rPr>
              <w:t>配对题</w:t>
            </w:r>
            <w:r w:rsidR="005C5E04">
              <w:rPr>
                <w:rFonts w:eastAsia="宋体" w:hint="eastAsia"/>
                <w:sz w:val="18"/>
                <w:szCs w:val="18"/>
                <w:lang w:eastAsia="zh-CN"/>
              </w:rPr>
              <w:t>)</w:t>
            </w:r>
          </w:p>
        </w:tc>
        <w:tc>
          <w:tcPr>
            <w:tcW w:w="1890" w:type="dxa"/>
          </w:tcPr>
          <w:p w14:paraId="478C308C" w14:textId="77777777" w:rsidR="005C5E04" w:rsidRDefault="005C5E04" w:rsidP="006235AC">
            <w:pPr>
              <w:spacing w:after="0"/>
              <w:rPr>
                <w:rFonts w:cs="Segoe UI"/>
                <w:bCs/>
                <w:sz w:val="18"/>
                <w:szCs w:val="18"/>
              </w:rPr>
            </w:pPr>
            <w:r>
              <w:rPr>
                <w:rFonts w:cs="Segoe UI"/>
                <w:bCs/>
                <w:sz w:val="18"/>
                <w:szCs w:val="18"/>
              </w:rPr>
              <w:t># exercises</w:t>
            </w:r>
          </w:p>
          <w:p w14:paraId="682F48AB"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903B1D7"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1DCA90A0" w14:textId="1ED4357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14:paraId="1E121928" w14:textId="77777777" w:rsidTr="006235AC">
        <w:tc>
          <w:tcPr>
            <w:tcW w:w="331" w:type="dxa"/>
            <w:tcMar>
              <w:top w:w="58" w:type="dxa"/>
              <w:bottom w:w="58" w:type="dxa"/>
            </w:tcMar>
          </w:tcPr>
          <w:p w14:paraId="4AC1C022" w14:textId="77777777" w:rsidR="005C5E04" w:rsidRDefault="005C5E04" w:rsidP="006235AC">
            <w:pPr>
              <w:spacing w:after="0"/>
              <w:rPr>
                <w:rFonts w:cs="Segoe UI"/>
                <w:bCs/>
                <w:sz w:val="18"/>
                <w:szCs w:val="18"/>
              </w:rPr>
            </w:pPr>
          </w:p>
        </w:tc>
        <w:tc>
          <w:tcPr>
            <w:tcW w:w="4979" w:type="dxa"/>
            <w:tcMar>
              <w:top w:w="58" w:type="dxa"/>
              <w:bottom w:w="58" w:type="dxa"/>
            </w:tcMar>
          </w:tcPr>
          <w:p w14:paraId="05F4B0B2" w14:textId="33D03AC1" w:rsidR="005C5E04" w:rsidRPr="00936443" w:rsidRDefault="008C4909" w:rsidP="006235AC">
            <w:pPr>
              <w:spacing w:after="0"/>
              <w:rPr>
                <w:rFonts w:eastAsia="宋体"/>
                <w:sz w:val="18"/>
                <w:szCs w:val="18"/>
                <w:lang w:eastAsia="zh-CN"/>
              </w:rPr>
            </w:pPr>
            <w:r>
              <w:rPr>
                <w:sz w:val="18"/>
                <w:szCs w:val="18"/>
              </w:rPr>
              <w:t>Answer</w:t>
            </w:r>
            <w:r w:rsidR="005C5E04">
              <w:rPr>
                <w:sz w:val="18"/>
                <w:szCs w:val="18"/>
              </w:rPr>
              <w:t xml:space="preserve"> an exercise with </w:t>
            </w:r>
            <w:r w:rsidR="005C5E04">
              <w:rPr>
                <w:rFonts w:eastAsia="宋体" w:hint="eastAsia"/>
                <w:sz w:val="18"/>
                <w:szCs w:val="18"/>
                <w:lang w:eastAsia="zh-CN"/>
              </w:rPr>
              <w:t xml:space="preserve">an </w:t>
            </w:r>
            <w:r w:rsidR="005C5E04">
              <w:rPr>
                <w:rFonts w:eastAsia="宋体"/>
                <w:sz w:val="18"/>
                <w:szCs w:val="18"/>
                <w:lang w:eastAsia="zh-CN"/>
              </w:rPr>
              <w:t>a</w:t>
            </w:r>
            <w:r w:rsidR="005C5E04">
              <w:rPr>
                <w:sz w:val="18"/>
                <w:szCs w:val="18"/>
              </w:rPr>
              <w:t xml:space="preserve">udio file </w:t>
            </w:r>
            <w:r w:rsidR="005C5E04">
              <w:rPr>
                <w:sz w:val="18"/>
                <w:szCs w:val="18"/>
              </w:rPr>
              <w:t>听力题</w:t>
            </w:r>
            <w:r w:rsidR="005C5E04">
              <w:rPr>
                <w:rFonts w:eastAsia="宋体" w:hint="eastAsia"/>
                <w:sz w:val="18"/>
                <w:szCs w:val="18"/>
                <w:lang w:eastAsia="zh-CN"/>
              </w:rPr>
              <w:t xml:space="preserve"> (mp3, wav)</w:t>
            </w:r>
          </w:p>
          <w:p w14:paraId="172B5610" w14:textId="77777777" w:rsidR="005C5E04" w:rsidRPr="00936443" w:rsidRDefault="005C5E04" w:rsidP="006235AC">
            <w:pPr>
              <w:spacing w:after="0"/>
              <w:rPr>
                <w:rFonts w:eastAsia="宋体"/>
                <w:sz w:val="18"/>
                <w:szCs w:val="18"/>
                <w:lang w:eastAsia="zh-CN"/>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74915C88" w14:textId="77777777" w:rsidR="005C5E04" w:rsidRDefault="005C5E04" w:rsidP="006235AC">
            <w:pPr>
              <w:spacing w:after="0"/>
              <w:rPr>
                <w:rFonts w:cs="Segoe UI"/>
                <w:bCs/>
                <w:sz w:val="18"/>
                <w:szCs w:val="18"/>
              </w:rPr>
            </w:pPr>
            <w:r>
              <w:rPr>
                <w:rFonts w:cs="Segoe UI"/>
                <w:bCs/>
                <w:sz w:val="18"/>
                <w:szCs w:val="18"/>
              </w:rPr>
              <w:t># exercises</w:t>
            </w:r>
          </w:p>
          <w:p w14:paraId="0797BA81" w14:textId="77777777" w:rsidR="005C5E04" w:rsidRDefault="005C5E04" w:rsidP="006235AC">
            <w:pPr>
              <w:spacing w:after="0"/>
              <w:rPr>
                <w:rFonts w:cs="Segoe UI"/>
                <w:bCs/>
                <w:sz w:val="18"/>
                <w:szCs w:val="18"/>
              </w:rPr>
            </w:pPr>
            <w:r>
              <w:rPr>
                <w:rFonts w:cs="Segoe UI"/>
                <w:bCs/>
                <w:sz w:val="18"/>
                <w:szCs w:val="18"/>
              </w:rPr>
              <w:t># success/failure</w:t>
            </w:r>
          </w:p>
          <w:p w14:paraId="62DAAC52" w14:textId="77777777" w:rsidR="005C5E04" w:rsidRDefault="005C5E04" w:rsidP="006235AC">
            <w:pPr>
              <w:spacing w:after="0"/>
              <w:rPr>
                <w:rFonts w:cs="Segoe UI"/>
                <w:bCs/>
                <w:sz w:val="18"/>
                <w:szCs w:val="18"/>
              </w:rPr>
            </w:pPr>
            <w:r w:rsidRPr="00936443">
              <w:rPr>
                <w:rFonts w:cs="Segoe UI"/>
                <w:bCs/>
                <w:sz w:val="18"/>
                <w:szCs w:val="18"/>
                <w:highlight w:val="yellow"/>
              </w:rPr>
              <w:t>audio file size?</w:t>
            </w:r>
          </w:p>
          <w:p w14:paraId="7A11AE3C" w14:textId="77777777" w:rsidR="005C5E04" w:rsidRDefault="005C5E04" w:rsidP="006235AC">
            <w:pPr>
              <w:spacing w:after="0"/>
              <w:rPr>
                <w:rFonts w:cs="Segoe UI"/>
                <w:bCs/>
                <w:sz w:val="18"/>
                <w:szCs w:val="18"/>
              </w:rPr>
            </w:pPr>
            <w:r w:rsidRPr="00936443">
              <w:rPr>
                <w:rFonts w:cs="Segoe UI"/>
                <w:bCs/>
                <w:sz w:val="18"/>
                <w:szCs w:val="18"/>
                <w:highlight w:val="yellow"/>
              </w:rPr>
              <w:t>Audio file format?</w:t>
            </w:r>
          </w:p>
        </w:tc>
        <w:tc>
          <w:tcPr>
            <w:tcW w:w="1350" w:type="dxa"/>
          </w:tcPr>
          <w:p w14:paraId="13563BF2"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E466809" w14:textId="4E14375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107DDBFE" w14:textId="77777777" w:rsidTr="006235AC">
        <w:tc>
          <w:tcPr>
            <w:tcW w:w="331" w:type="dxa"/>
            <w:tcMar>
              <w:top w:w="58" w:type="dxa"/>
              <w:bottom w:w="58" w:type="dxa"/>
            </w:tcMar>
          </w:tcPr>
          <w:p w14:paraId="375BDEFC" w14:textId="77777777" w:rsidR="005C5E04" w:rsidRDefault="005C5E04" w:rsidP="006235AC">
            <w:pPr>
              <w:spacing w:after="0"/>
              <w:rPr>
                <w:rFonts w:cs="Segoe UI"/>
                <w:bCs/>
                <w:sz w:val="18"/>
                <w:szCs w:val="18"/>
              </w:rPr>
            </w:pPr>
          </w:p>
        </w:tc>
        <w:tc>
          <w:tcPr>
            <w:tcW w:w="4979" w:type="dxa"/>
            <w:tcMar>
              <w:top w:w="58" w:type="dxa"/>
              <w:bottom w:w="58" w:type="dxa"/>
            </w:tcMar>
          </w:tcPr>
          <w:p w14:paraId="5A864003" w14:textId="6C3A57E0" w:rsidR="005C5E04" w:rsidRDefault="008C4909" w:rsidP="006235AC">
            <w:pPr>
              <w:spacing w:after="0"/>
              <w:rPr>
                <w:sz w:val="18"/>
                <w:szCs w:val="18"/>
              </w:rPr>
            </w:pPr>
            <w:r>
              <w:rPr>
                <w:sz w:val="18"/>
                <w:szCs w:val="18"/>
              </w:rPr>
              <w:t>Answer</w:t>
            </w:r>
            <w:r w:rsidR="005C5E04">
              <w:rPr>
                <w:sz w:val="18"/>
                <w:szCs w:val="18"/>
              </w:rPr>
              <w:t xml:space="preserve"> an exercise with several pictures (jpg, png, jpeg)</w:t>
            </w:r>
          </w:p>
          <w:p w14:paraId="6B52A474" w14:textId="77777777" w:rsidR="005C5E04" w:rsidRPr="008420AC" w:rsidRDefault="005C5E04" w:rsidP="006235AC">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5C7BEF86"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 exercices</w:t>
            </w:r>
          </w:p>
          <w:p w14:paraId="19A0CB69"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#success/failure</w:t>
            </w:r>
          </w:p>
          <w:p w14:paraId="48A84BEB" w14:textId="77777777" w:rsidR="005C5E04" w:rsidRPr="00936443" w:rsidRDefault="005C5E04" w:rsidP="006235AC">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7B7548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D7945F6" w14:textId="789B593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468E129F" w14:textId="77777777" w:rsidTr="006235AC">
        <w:trPr>
          <w:trHeight w:val="249"/>
        </w:trPr>
        <w:tc>
          <w:tcPr>
            <w:tcW w:w="9792" w:type="dxa"/>
            <w:gridSpan w:val="5"/>
            <w:shd w:val="clear" w:color="auto" w:fill="B3BCCA" w:themeFill="text2" w:themeFillTint="66"/>
          </w:tcPr>
          <w:p w14:paraId="476D48C9" w14:textId="20428B32" w:rsidR="005C5E04" w:rsidRPr="00BB55DE" w:rsidRDefault="008C4909" w:rsidP="008C4909">
            <w:pPr>
              <w:spacing w:after="0"/>
              <w:rPr>
                <w:rFonts w:cs="Segoe UI"/>
                <w:b/>
                <w:bCs/>
                <w:sz w:val="18"/>
                <w:szCs w:val="18"/>
              </w:rPr>
            </w:pPr>
            <w:r>
              <w:rPr>
                <w:rFonts w:cs="Segoe UI"/>
                <w:b/>
                <w:bCs/>
                <w:sz w:val="18"/>
                <w:szCs w:val="18"/>
              </w:rPr>
              <w:t>Show exercise g</w:t>
            </w:r>
            <w:r w:rsidR="005C5E04">
              <w:rPr>
                <w:rFonts w:cs="Segoe UI"/>
                <w:b/>
                <w:bCs/>
                <w:sz w:val="18"/>
                <w:szCs w:val="18"/>
              </w:rPr>
              <w:t>roup</w:t>
            </w:r>
            <w:r>
              <w:rPr>
                <w:rFonts w:cs="Segoe UI"/>
                <w:b/>
                <w:bCs/>
                <w:sz w:val="18"/>
                <w:szCs w:val="18"/>
              </w:rPr>
              <w:t xml:space="preserve"> and historical exams</w:t>
            </w:r>
          </w:p>
        </w:tc>
      </w:tr>
      <w:tr w:rsidR="005C5E04" w:rsidRPr="002B0034" w14:paraId="741A6C0F" w14:textId="77777777" w:rsidTr="006235AC">
        <w:tc>
          <w:tcPr>
            <w:tcW w:w="331" w:type="dxa"/>
            <w:tcMar>
              <w:top w:w="58" w:type="dxa"/>
              <w:bottom w:w="58" w:type="dxa"/>
            </w:tcMar>
          </w:tcPr>
          <w:p w14:paraId="536D422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350395F" w14:textId="3EEBC0D5" w:rsidR="005C5E04" w:rsidRPr="008420AC" w:rsidRDefault="008C4909" w:rsidP="008C4909">
            <w:pPr>
              <w:spacing w:after="0"/>
              <w:rPr>
                <w:sz w:val="18"/>
                <w:szCs w:val="18"/>
              </w:rPr>
            </w:pPr>
            <w:r>
              <w:rPr>
                <w:sz w:val="18"/>
                <w:szCs w:val="18"/>
              </w:rPr>
              <w:t xml:space="preserve">List of exercise groups and historical exams </w:t>
            </w:r>
            <w:r w:rsidRPr="008C4909">
              <w:rPr>
                <w:sz w:val="18"/>
                <w:szCs w:val="18"/>
                <w:highlight w:val="yellow"/>
              </w:rPr>
              <w:t>(</w:t>
            </w:r>
            <w:r>
              <w:rPr>
                <w:sz w:val="18"/>
                <w:szCs w:val="18"/>
                <w:highlight w:val="yellow"/>
              </w:rPr>
              <w:t>what is default view: by course level</w:t>
            </w:r>
            <w:r w:rsidRPr="008C4909">
              <w:rPr>
                <w:sz w:val="18"/>
                <w:szCs w:val="18"/>
                <w:highlight w:val="yellow"/>
              </w:rPr>
              <w:t>)</w:t>
            </w:r>
          </w:p>
        </w:tc>
        <w:tc>
          <w:tcPr>
            <w:tcW w:w="1890" w:type="dxa"/>
          </w:tcPr>
          <w:p w14:paraId="27B5CE33" w14:textId="55C98855" w:rsidR="005C5E04" w:rsidRPr="002B0034" w:rsidRDefault="005C5E04" w:rsidP="006235AC">
            <w:pPr>
              <w:spacing w:after="0"/>
              <w:rPr>
                <w:rFonts w:cs="Segoe UI"/>
                <w:bCs/>
                <w:sz w:val="18"/>
                <w:szCs w:val="18"/>
              </w:rPr>
            </w:pPr>
          </w:p>
        </w:tc>
        <w:tc>
          <w:tcPr>
            <w:tcW w:w="1350" w:type="dxa"/>
          </w:tcPr>
          <w:p w14:paraId="04B44875" w14:textId="77777777" w:rsidR="005C5E04" w:rsidRPr="002B0034" w:rsidRDefault="005C5E04" w:rsidP="006235AC">
            <w:pPr>
              <w:spacing w:after="0"/>
              <w:rPr>
                <w:rFonts w:cs="Segoe UI"/>
                <w:bCs/>
                <w:sz w:val="18"/>
                <w:szCs w:val="18"/>
              </w:rPr>
            </w:pPr>
            <w:r>
              <w:rPr>
                <w:rFonts w:cs="Segoe UI"/>
                <w:bCs/>
                <w:sz w:val="18"/>
                <w:szCs w:val="18"/>
              </w:rPr>
              <w:t>1</w:t>
            </w:r>
          </w:p>
        </w:tc>
        <w:tc>
          <w:tcPr>
            <w:tcW w:w="1242" w:type="dxa"/>
          </w:tcPr>
          <w:p w14:paraId="134C6063" w14:textId="7ABAB306"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3AF99E3" w14:textId="77777777" w:rsidTr="006235AC">
        <w:tc>
          <w:tcPr>
            <w:tcW w:w="331" w:type="dxa"/>
            <w:tcMar>
              <w:top w:w="58" w:type="dxa"/>
              <w:bottom w:w="58" w:type="dxa"/>
            </w:tcMar>
          </w:tcPr>
          <w:p w14:paraId="34B0813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64A669C6" w14:textId="6FD5B41A" w:rsidR="005C5E04" w:rsidRDefault="008C4909" w:rsidP="008C4909">
            <w:pPr>
              <w:spacing w:after="0"/>
              <w:rPr>
                <w:sz w:val="18"/>
                <w:szCs w:val="18"/>
              </w:rPr>
            </w:pPr>
            <w:r>
              <w:rPr>
                <w:sz w:val="18"/>
                <w:szCs w:val="18"/>
              </w:rPr>
              <w:t>View by sorting groups with date of publishing</w:t>
            </w:r>
          </w:p>
        </w:tc>
        <w:tc>
          <w:tcPr>
            <w:tcW w:w="1890" w:type="dxa"/>
          </w:tcPr>
          <w:p w14:paraId="5F34B6C1" w14:textId="1EBE5B19" w:rsidR="005C5E04" w:rsidRDefault="005C5E04" w:rsidP="008C4909">
            <w:pPr>
              <w:spacing w:after="0"/>
              <w:rPr>
                <w:rFonts w:cs="Segoe UI"/>
                <w:bCs/>
                <w:sz w:val="18"/>
                <w:szCs w:val="18"/>
              </w:rPr>
            </w:pPr>
            <w:r>
              <w:rPr>
                <w:rFonts w:cs="Segoe UI"/>
                <w:bCs/>
                <w:sz w:val="18"/>
                <w:szCs w:val="18"/>
              </w:rPr>
              <w:t xml:space="preserve"># </w:t>
            </w:r>
            <w:r w:rsidR="008C4909">
              <w:rPr>
                <w:rFonts w:cs="Segoe UI"/>
                <w:bCs/>
                <w:sz w:val="18"/>
                <w:szCs w:val="18"/>
              </w:rPr>
              <w:t>view selected</w:t>
            </w:r>
          </w:p>
        </w:tc>
        <w:tc>
          <w:tcPr>
            <w:tcW w:w="1350" w:type="dxa"/>
          </w:tcPr>
          <w:p w14:paraId="0454048D" w14:textId="7C3FD990" w:rsidR="005C5E04" w:rsidRDefault="00AE2312" w:rsidP="006235AC">
            <w:pPr>
              <w:spacing w:after="0"/>
              <w:rPr>
                <w:rFonts w:cs="Segoe UI"/>
                <w:bCs/>
                <w:sz w:val="18"/>
                <w:szCs w:val="18"/>
              </w:rPr>
            </w:pPr>
            <w:r>
              <w:rPr>
                <w:rFonts w:cs="Segoe UI"/>
                <w:bCs/>
                <w:sz w:val="18"/>
                <w:szCs w:val="18"/>
              </w:rPr>
              <w:t>2</w:t>
            </w:r>
          </w:p>
        </w:tc>
        <w:tc>
          <w:tcPr>
            <w:tcW w:w="1242" w:type="dxa"/>
          </w:tcPr>
          <w:p w14:paraId="263F410F" w14:textId="70DC8260"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0D17AEF" w14:textId="77777777" w:rsidTr="006235AC">
        <w:tc>
          <w:tcPr>
            <w:tcW w:w="331" w:type="dxa"/>
            <w:tcMar>
              <w:top w:w="58" w:type="dxa"/>
              <w:bottom w:w="58" w:type="dxa"/>
            </w:tcMar>
          </w:tcPr>
          <w:p w14:paraId="62AF979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5568A6B" w14:textId="41B0BE09" w:rsidR="005C5E04" w:rsidRDefault="008C4909" w:rsidP="008C4909">
            <w:pPr>
              <w:spacing w:after="0"/>
              <w:rPr>
                <w:sz w:val="18"/>
                <w:szCs w:val="18"/>
              </w:rPr>
            </w:pPr>
            <w:r>
              <w:rPr>
                <w:sz w:val="18"/>
                <w:szCs w:val="18"/>
              </w:rPr>
              <w:t>View by sorting groups with completion status</w:t>
            </w:r>
          </w:p>
        </w:tc>
        <w:tc>
          <w:tcPr>
            <w:tcW w:w="1890" w:type="dxa"/>
          </w:tcPr>
          <w:p w14:paraId="6408DE32" w14:textId="635A9475" w:rsidR="005C5E04" w:rsidRDefault="008C4909" w:rsidP="006235AC">
            <w:pPr>
              <w:spacing w:after="0"/>
              <w:rPr>
                <w:rFonts w:cs="Segoe UI"/>
                <w:bCs/>
                <w:sz w:val="18"/>
                <w:szCs w:val="18"/>
              </w:rPr>
            </w:pPr>
            <w:r>
              <w:rPr>
                <w:rFonts w:cs="Segoe UI"/>
                <w:bCs/>
                <w:sz w:val="18"/>
                <w:szCs w:val="18"/>
              </w:rPr>
              <w:t># view selected</w:t>
            </w:r>
          </w:p>
        </w:tc>
        <w:tc>
          <w:tcPr>
            <w:tcW w:w="1350" w:type="dxa"/>
          </w:tcPr>
          <w:p w14:paraId="43410E4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1CD01F9" w14:textId="072350B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rsidRPr="002B0034" w14:paraId="2453252F" w14:textId="77777777" w:rsidTr="006235AC">
        <w:tc>
          <w:tcPr>
            <w:tcW w:w="331" w:type="dxa"/>
            <w:tcMar>
              <w:top w:w="58" w:type="dxa"/>
              <w:bottom w:w="58" w:type="dxa"/>
            </w:tcMar>
          </w:tcPr>
          <w:p w14:paraId="1F65F59F"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58CA397" w14:textId="50DE44A1" w:rsidR="005C5E04" w:rsidRPr="008A2848" w:rsidRDefault="008C4909" w:rsidP="006235AC">
            <w:pPr>
              <w:spacing w:after="0"/>
              <w:rPr>
                <w:sz w:val="18"/>
                <w:szCs w:val="18"/>
                <w:highlight w:val="yellow"/>
              </w:rPr>
            </w:pPr>
            <w:r>
              <w:rPr>
                <w:sz w:val="18"/>
                <w:szCs w:val="18"/>
                <w:highlight w:val="yellow"/>
              </w:rPr>
              <w:t>View by sorting groups with course level followed with years of exams</w:t>
            </w:r>
          </w:p>
        </w:tc>
        <w:tc>
          <w:tcPr>
            <w:tcW w:w="1890" w:type="dxa"/>
          </w:tcPr>
          <w:p w14:paraId="1F6C8EA1" w14:textId="37E15BCF" w:rsidR="005C5E04" w:rsidRPr="008A2848" w:rsidRDefault="008C4909" w:rsidP="006235AC">
            <w:pPr>
              <w:spacing w:after="0"/>
              <w:rPr>
                <w:rFonts w:cs="Segoe UI"/>
                <w:bCs/>
                <w:sz w:val="18"/>
                <w:szCs w:val="18"/>
                <w:highlight w:val="yellow"/>
              </w:rPr>
            </w:pPr>
            <w:r>
              <w:rPr>
                <w:rFonts w:cs="Segoe UI"/>
                <w:bCs/>
                <w:sz w:val="18"/>
                <w:szCs w:val="18"/>
              </w:rPr>
              <w:t># view selected</w:t>
            </w:r>
          </w:p>
        </w:tc>
        <w:tc>
          <w:tcPr>
            <w:tcW w:w="1350" w:type="dxa"/>
          </w:tcPr>
          <w:p w14:paraId="22A887DD" w14:textId="2E301F08" w:rsidR="005C5E04" w:rsidRDefault="00AE2312" w:rsidP="006235AC">
            <w:pPr>
              <w:spacing w:after="0"/>
              <w:rPr>
                <w:rFonts w:cs="Segoe UI"/>
                <w:bCs/>
                <w:sz w:val="18"/>
                <w:szCs w:val="18"/>
              </w:rPr>
            </w:pPr>
            <w:r>
              <w:rPr>
                <w:rFonts w:cs="Segoe UI"/>
                <w:bCs/>
                <w:sz w:val="18"/>
                <w:szCs w:val="18"/>
                <w:highlight w:val="yellow"/>
              </w:rPr>
              <w:t>1</w:t>
            </w:r>
          </w:p>
        </w:tc>
        <w:tc>
          <w:tcPr>
            <w:tcW w:w="1242" w:type="dxa"/>
          </w:tcPr>
          <w:p w14:paraId="3670E6CD" w14:textId="6772ECC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02B56BF9" w14:textId="77777777" w:rsidTr="006235AC">
        <w:tc>
          <w:tcPr>
            <w:tcW w:w="331" w:type="dxa"/>
            <w:tcMar>
              <w:top w:w="58" w:type="dxa"/>
              <w:bottom w:w="58" w:type="dxa"/>
            </w:tcMar>
          </w:tcPr>
          <w:p w14:paraId="24C64655"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55BBA58" w14:textId="61B72537" w:rsidR="005C5E04" w:rsidRDefault="00AE2312" w:rsidP="00AE2312">
            <w:pPr>
              <w:spacing w:after="0"/>
              <w:rPr>
                <w:sz w:val="18"/>
                <w:szCs w:val="18"/>
              </w:rPr>
            </w:pPr>
            <w:r>
              <w:rPr>
                <w:sz w:val="18"/>
                <w:szCs w:val="18"/>
              </w:rPr>
              <w:t xml:space="preserve">From group list view, each group shows </w:t>
            </w:r>
            <w:r w:rsidR="008C4909">
              <w:rPr>
                <w:sz w:val="18"/>
                <w:szCs w:val="18"/>
              </w:rPr>
              <w:t># comp</w:t>
            </w:r>
            <w:r>
              <w:rPr>
                <w:sz w:val="18"/>
                <w:szCs w:val="18"/>
              </w:rPr>
              <w:t>leted / # total</w:t>
            </w:r>
            <w:r w:rsidR="008C4909">
              <w:rPr>
                <w:sz w:val="18"/>
                <w:szCs w:val="18"/>
              </w:rPr>
              <w:t xml:space="preserve"> </w:t>
            </w:r>
          </w:p>
        </w:tc>
        <w:tc>
          <w:tcPr>
            <w:tcW w:w="1890" w:type="dxa"/>
          </w:tcPr>
          <w:p w14:paraId="1B088EFF" w14:textId="6B6B8B43" w:rsidR="005C5E04" w:rsidRDefault="005C5E04" w:rsidP="006235AC">
            <w:pPr>
              <w:spacing w:after="0"/>
              <w:rPr>
                <w:rFonts w:cs="Segoe UI"/>
                <w:bCs/>
                <w:sz w:val="18"/>
                <w:szCs w:val="18"/>
              </w:rPr>
            </w:pPr>
          </w:p>
        </w:tc>
        <w:tc>
          <w:tcPr>
            <w:tcW w:w="1350" w:type="dxa"/>
          </w:tcPr>
          <w:p w14:paraId="32629BFD" w14:textId="4FAF6F61" w:rsidR="005C5E04" w:rsidRDefault="008C4909" w:rsidP="006235AC">
            <w:pPr>
              <w:spacing w:after="0"/>
              <w:rPr>
                <w:rFonts w:cs="Segoe UI"/>
                <w:bCs/>
                <w:sz w:val="18"/>
                <w:szCs w:val="18"/>
              </w:rPr>
            </w:pPr>
            <w:r>
              <w:rPr>
                <w:rFonts w:cs="Segoe UI"/>
                <w:bCs/>
                <w:sz w:val="18"/>
                <w:szCs w:val="18"/>
              </w:rPr>
              <w:t>1</w:t>
            </w:r>
          </w:p>
        </w:tc>
        <w:tc>
          <w:tcPr>
            <w:tcW w:w="1242" w:type="dxa"/>
          </w:tcPr>
          <w:p w14:paraId="0C06FA1A" w14:textId="77F2644F"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8C4909" w:rsidRPr="002B0034" w14:paraId="5753E225" w14:textId="77777777" w:rsidTr="006235AC">
        <w:tc>
          <w:tcPr>
            <w:tcW w:w="331" w:type="dxa"/>
            <w:tcMar>
              <w:top w:w="58" w:type="dxa"/>
              <w:bottom w:w="58" w:type="dxa"/>
            </w:tcMar>
          </w:tcPr>
          <w:p w14:paraId="125C6867" w14:textId="77777777" w:rsidR="008C4909" w:rsidRPr="002B0034" w:rsidRDefault="008C4909" w:rsidP="006235AC">
            <w:pPr>
              <w:spacing w:after="0"/>
              <w:rPr>
                <w:rFonts w:cs="Segoe UI"/>
                <w:bCs/>
                <w:sz w:val="18"/>
                <w:szCs w:val="18"/>
              </w:rPr>
            </w:pPr>
          </w:p>
        </w:tc>
        <w:tc>
          <w:tcPr>
            <w:tcW w:w="4979" w:type="dxa"/>
            <w:tcMar>
              <w:top w:w="58" w:type="dxa"/>
              <w:bottom w:w="58" w:type="dxa"/>
            </w:tcMar>
          </w:tcPr>
          <w:p w14:paraId="7E1DFAA0" w14:textId="2F5E606B" w:rsidR="008C4909" w:rsidRPr="008C4909" w:rsidRDefault="00733205" w:rsidP="006235AC">
            <w:pPr>
              <w:spacing w:after="0"/>
              <w:rPr>
                <w:rFonts w:eastAsia="宋体"/>
                <w:sz w:val="18"/>
                <w:szCs w:val="18"/>
                <w:lang w:eastAsia="zh-CN"/>
              </w:rPr>
            </w:pPr>
            <w:r>
              <w:rPr>
                <w:rFonts w:eastAsia="宋体"/>
                <w:sz w:val="18"/>
                <w:szCs w:val="18"/>
                <w:lang w:eastAsia="zh-CN"/>
              </w:rPr>
              <w:t>From one group view, show # completed, # correct, # wrong</w:t>
            </w:r>
          </w:p>
        </w:tc>
        <w:tc>
          <w:tcPr>
            <w:tcW w:w="1890" w:type="dxa"/>
          </w:tcPr>
          <w:p w14:paraId="5F24C9B4" w14:textId="77777777" w:rsidR="008C4909" w:rsidRDefault="008C4909" w:rsidP="006235AC">
            <w:pPr>
              <w:spacing w:after="0"/>
              <w:rPr>
                <w:rFonts w:cs="Segoe UI"/>
                <w:bCs/>
                <w:sz w:val="18"/>
                <w:szCs w:val="18"/>
              </w:rPr>
            </w:pPr>
          </w:p>
        </w:tc>
        <w:tc>
          <w:tcPr>
            <w:tcW w:w="1350" w:type="dxa"/>
          </w:tcPr>
          <w:p w14:paraId="215AE8B7" w14:textId="3A5A2586" w:rsidR="008C4909"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379E84A8" w14:textId="4A1B9CAD" w:rsidR="008C4909"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24606A46" w14:textId="77777777" w:rsidTr="006235AC">
        <w:tc>
          <w:tcPr>
            <w:tcW w:w="331" w:type="dxa"/>
            <w:tcMar>
              <w:top w:w="58" w:type="dxa"/>
              <w:bottom w:w="58" w:type="dxa"/>
            </w:tcMar>
          </w:tcPr>
          <w:p w14:paraId="5AB86E16"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70642964" w14:textId="4A2D647E" w:rsidR="00733205" w:rsidRPr="00733205" w:rsidRDefault="00733205" w:rsidP="00733205">
            <w:pPr>
              <w:spacing w:after="0"/>
              <w:rPr>
                <w:rFonts w:eastAsia="宋体"/>
                <w:sz w:val="18"/>
                <w:szCs w:val="18"/>
                <w:lang w:eastAsia="zh-CN"/>
              </w:rPr>
            </w:pPr>
            <w:r w:rsidRPr="00733205">
              <w:rPr>
                <w:rFonts w:eastAsia="宋体" w:hint="eastAsia"/>
                <w:sz w:val="18"/>
                <w:szCs w:val="18"/>
                <w:highlight w:val="yellow"/>
                <w:lang w:eastAsia="zh-CN"/>
              </w:rPr>
              <w:t xml:space="preserve">From one group view, show list of exercise groups so students can </w:t>
            </w:r>
            <w:r w:rsidRPr="00733205">
              <w:rPr>
                <w:rFonts w:eastAsia="宋体"/>
                <w:sz w:val="18"/>
                <w:szCs w:val="18"/>
                <w:highlight w:val="yellow"/>
                <w:lang w:eastAsia="zh-CN"/>
              </w:rPr>
              <w:t>jump to</w:t>
            </w:r>
            <w:r w:rsidRPr="00733205">
              <w:rPr>
                <w:rFonts w:eastAsia="宋体" w:hint="eastAsia"/>
                <w:sz w:val="18"/>
                <w:szCs w:val="18"/>
                <w:highlight w:val="yellow"/>
                <w:lang w:eastAsia="zh-CN"/>
              </w:rPr>
              <w:t xml:space="preserve"> quickly</w:t>
            </w:r>
            <w:r w:rsidRPr="00733205">
              <w:rPr>
                <w:rFonts w:eastAsia="宋体"/>
                <w:sz w:val="18"/>
                <w:szCs w:val="18"/>
                <w:highlight w:val="yellow"/>
                <w:lang w:eastAsia="zh-CN"/>
              </w:rPr>
              <w:t>???</w:t>
            </w:r>
          </w:p>
        </w:tc>
        <w:tc>
          <w:tcPr>
            <w:tcW w:w="1890" w:type="dxa"/>
          </w:tcPr>
          <w:p w14:paraId="4D94D4A4" w14:textId="77777777" w:rsidR="00733205" w:rsidRDefault="00733205" w:rsidP="006235AC">
            <w:pPr>
              <w:spacing w:after="0"/>
              <w:rPr>
                <w:rFonts w:cs="Segoe UI"/>
                <w:bCs/>
                <w:sz w:val="18"/>
                <w:szCs w:val="18"/>
              </w:rPr>
            </w:pPr>
          </w:p>
        </w:tc>
        <w:tc>
          <w:tcPr>
            <w:tcW w:w="1350" w:type="dxa"/>
          </w:tcPr>
          <w:p w14:paraId="61AE8665" w14:textId="5DA6FB04"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7F66C354" w14:textId="20566FB1"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733205" w:rsidRPr="002B0034" w14:paraId="461E7F76" w14:textId="77777777" w:rsidTr="006235AC">
        <w:tc>
          <w:tcPr>
            <w:tcW w:w="331" w:type="dxa"/>
            <w:tcMar>
              <w:top w:w="58" w:type="dxa"/>
              <w:bottom w:w="58" w:type="dxa"/>
            </w:tcMar>
          </w:tcPr>
          <w:p w14:paraId="51F0E39D"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2158CFEF" w14:textId="0239A9AB" w:rsidR="00733205" w:rsidRDefault="00733205" w:rsidP="00733205">
            <w:pPr>
              <w:spacing w:after="0"/>
              <w:rPr>
                <w:sz w:val="18"/>
                <w:szCs w:val="18"/>
              </w:rPr>
            </w:pPr>
            <w:r>
              <w:rPr>
                <w:rFonts w:eastAsia="宋体"/>
                <w:sz w:val="18"/>
                <w:szCs w:val="18"/>
                <w:lang w:eastAsia="zh-CN"/>
              </w:rPr>
              <w:t xml:space="preserve">From one </w:t>
            </w:r>
            <w:r>
              <w:rPr>
                <w:rFonts w:eastAsia="宋体" w:hint="eastAsia"/>
                <w:sz w:val="18"/>
                <w:szCs w:val="18"/>
                <w:lang w:eastAsia="zh-CN"/>
              </w:rPr>
              <w:t>group</w:t>
            </w:r>
            <w:r>
              <w:rPr>
                <w:rFonts w:eastAsia="宋体"/>
                <w:sz w:val="18"/>
                <w:szCs w:val="18"/>
                <w:lang w:eastAsia="zh-CN"/>
              </w:rPr>
              <w:t xml:space="preserve"> view</w:t>
            </w:r>
            <w:r>
              <w:rPr>
                <w:rFonts w:eastAsia="宋体" w:hint="eastAsia"/>
                <w:sz w:val="18"/>
                <w:szCs w:val="18"/>
                <w:lang w:eastAsia="zh-CN"/>
              </w:rPr>
              <w:t>, show an arrow to enter into next exercise level</w:t>
            </w:r>
          </w:p>
        </w:tc>
        <w:tc>
          <w:tcPr>
            <w:tcW w:w="1890" w:type="dxa"/>
          </w:tcPr>
          <w:p w14:paraId="672DCBC1" w14:textId="77777777" w:rsidR="00733205" w:rsidRDefault="00733205" w:rsidP="006235AC">
            <w:pPr>
              <w:spacing w:after="0"/>
              <w:rPr>
                <w:rFonts w:cs="Segoe UI"/>
                <w:bCs/>
                <w:sz w:val="18"/>
                <w:szCs w:val="18"/>
              </w:rPr>
            </w:pPr>
          </w:p>
        </w:tc>
        <w:tc>
          <w:tcPr>
            <w:tcW w:w="1350" w:type="dxa"/>
          </w:tcPr>
          <w:p w14:paraId="62EE9356" w14:textId="5208F2EB"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75973D7B" w14:textId="2F07A0C9"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714D1010" w14:textId="77777777" w:rsidTr="006235AC">
        <w:tc>
          <w:tcPr>
            <w:tcW w:w="331" w:type="dxa"/>
            <w:tcMar>
              <w:top w:w="58" w:type="dxa"/>
              <w:bottom w:w="58" w:type="dxa"/>
            </w:tcMar>
          </w:tcPr>
          <w:p w14:paraId="73C2A249"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0CD8B97E" w14:textId="1850ECB9" w:rsidR="00733205" w:rsidRPr="00733205" w:rsidRDefault="00733205" w:rsidP="006235AC">
            <w:pPr>
              <w:spacing w:after="0"/>
              <w:rPr>
                <w:rFonts w:eastAsia="宋体"/>
                <w:sz w:val="18"/>
                <w:szCs w:val="18"/>
                <w:lang w:eastAsia="zh-CN"/>
              </w:rPr>
            </w:pPr>
            <w:r>
              <w:rPr>
                <w:rFonts w:eastAsia="宋体"/>
                <w:sz w:val="18"/>
                <w:szCs w:val="18"/>
                <w:lang w:eastAsia="zh-CN"/>
              </w:rPr>
              <w:t xml:space="preserve">From </w:t>
            </w:r>
            <w:r>
              <w:rPr>
                <w:rFonts w:eastAsia="宋体" w:hint="eastAsia"/>
                <w:sz w:val="18"/>
                <w:szCs w:val="18"/>
                <w:lang w:eastAsia="zh-CN"/>
              </w:rPr>
              <w:t>one group view, show an arrow to enter into previous exercise level</w:t>
            </w:r>
          </w:p>
        </w:tc>
        <w:tc>
          <w:tcPr>
            <w:tcW w:w="1890" w:type="dxa"/>
          </w:tcPr>
          <w:p w14:paraId="7150CAB2" w14:textId="77777777" w:rsidR="00733205" w:rsidRDefault="00733205" w:rsidP="006235AC">
            <w:pPr>
              <w:spacing w:after="0"/>
              <w:rPr>
                <w:rFonts w:cs="Segoe UI"/>
                <w:bCs/>
                <w:sz w:val="18"/>
                <w:szCs w:val="18"/>
              </w:rPr>
            </w:pPr>
          </w:p>
        </w:tc>
        <w:tc>
          <w:tcPr>
            <w:tcW w:w="1350" w:type="dxa"/>
          </w:tcPr>
          <w:p w14:paraId="437D0A25" w14:textId="739623BC"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2EFB1478" w14:textId="4943287E"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AE2312" w:rsidRPr="002B0034" w14:paraId="51694B3A" w14:textId="77777777" w:rsidTr="006235AC">
        <w:tc>
          <w:tcPr>
            <w:tcW w:w="331" w:type="dxa"/>
            <w:tcMar>
              <w:top w:w="58" w:type="dxa"/>
              <w:bottom w:w="58" w:type="dxa"/>
            </w:tcMar>
          </w:tcPr>
          <w:p w14:paraId="7BFEA0A8" w14:textId="77777777" w:rsidR="00AE2312" w:rsidRPr="002B0034" w:rsidRDefault="00AE2312" w:rsidP="006235AC">
            <w:pPr>
              <w:spacing w:after="0"/>
              <w:rPr>
                <w:rFonts w:cs="Segoe UI"/>
                <w:bCs/>
                <w:sz w:val="18"/>
                <w:szCs w:val="18"/>
              </w:rPr>
            </w:pPr>
          </w:p>
        </w:tc>
        <w:tc>
          <w:tcPr>
            <w:tcW w:w="4979" w:type="dxa"/>
            <w:tcMar>
              <w:top w:w="58" w:type="dxa"/>
              <w:bottom w:w="58" w:type="dxa"/>
            </w:tcMar>
          </w:tcPr>
          <w:p w14:paraId="726650FA" w14:textId="4A45AD23" w:rsidR="00AE2312" w:rsidRDefault="00AE2312" w:rsidP="00AE2312">
            <w:pPr>
              <w:spacing w:after="0"/>
              <w:rPr>
                <w:sz w:val="18"/>
                <w:szCs w:val="18"/>
              </w:rPr>
            </w:pPr>
            <w:r>
              <w:rPr>
                <w:rFonts w:eastAsia="宋体"/>
                <w:sz w:val="18"/>
                <w:szCs w:val="18"/>
                <w:lang w:eastAsia="zh-CN"/>
              </w:rPr>
              <w:t xml:space="preserve">From </w:t>
            </w:r>
            <w:r>
              <w:rPr>
                <w:rFonts w:eastAsia="宋体" w:hint="eastAsia"/>
                <w:sz w:val="18"/>
                <w:szCs w:val="18"/>
                <w:lang w:eastAsia="zh-CN"/>
              </w:rPr>
              <w:t xml:space="preserve">one group view, show an arrow to </w:t>
            </w:r>
            <w:r>
              <w:rPr>
                <w:rFonts w:eastAsia="宋体"/>
                <w:sz w:val="18"/>
                <w:szCs w:val="18"/>
                <w:lang w:eastAsia="zh-CN"/>
              </w:rPr>
              <w:t xml:space="preserve">be back to group list overview. </w:t>
            </w:r>
          </w:p>
        </w:tc>
        <w:tc>
          <w:tcPr>
            <w:tcW w:w="1890" w:type="dxa"/>
          </w:tcPr>
          <w:p w14:paraId="5A3D8213" w14:textId="77777777" w:rsidR="00AE2312" w:rsidRDefault="00AE2312" w:rsidP="006235AC">
            <w:pPr>
              <w:spacing w:after="0"/>
              <w:rPr>
                <w:rFonts w:cs="Segoe UI"/>
                <w:bCs/>
                <w:sz w:val="18"/>
                <w:szCs w:val="18"/>
              </w:rPr>
            </w:pPr>
          </w:p>
        </w:tc>
        <w:tc>
          <w:tcPr>
            <w:tcW w:w="1350" w:type="dxa"/>
          </w:tcPr>
          <w:p w14:paraId="04B40B77" w14:textId="6E0FFD2A"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0A2891AD" w14:textId="76703236"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28E8F7F9" w14:textId="77777777" w:rsidTr="006235AC">
        <w:tc>
          <w:tcPr>
            <w:tcW w:w="331" w:type="dxa"/>
            <w:tcMar>
              <w:top w:w="58" w:type="dxa"/>
              <w:bottom w:w="58" w:type="dxa"/>
            </w:tcMar>
          </w:tcPr>
          <w:p w14:paraId="04FBEF99"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02386A4" w14:textId="6231D90D" w:rsidR="005C5E04" w:rsidRDefault="008C4909" w:rsidP="006235AC">
            <w:pPr>
              <w:spacing w:after="0"/>
              <w:rPr>
                <w:sz w:val="18"/>
                <w:szCs w:val="18"/>
              </w:rPr>
            </w:pPr>
            <w:r>
              <w:rPr>
                <w:sz w:val="18"/>
                <w:szCs w:val="18"/>
              </w:rPr>
              <w:t>Hide/Unhide a group</w:t>
            </w:r>
          </w:p>
        </w:tc>
        <w:tc>
          <w:tcPr>
            <w:tcW w:w="1890" w:type="dxa"/>
          </w:tcPr>
          <w:p w14:paraId="7DF12C0A" w14:textId="77777777" w:rsidR="005C5E04" w:rsidRDefault="005C5E04" w:rsidP="006235AC">
            <w:pPr>
              <w:spacing w:after="0"/>
              <w:rPr>
                <w:rFonts w:cs="Segoe UI"/>
                <w:bCs/>
                <w:sz w:val="18"/>
                <w:szCs w:val="18"/>
              </w:rPr>
            </w:pPr>
          </w:p>
        </w:tc>
        <w:tc>
          <w:tcPr>
            <w:tcW w:w="1350" w:type="dxa"/>
          </w:tcPr>
          <w:p w14:paraId="283370D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587C056C" w14:textId="3B4009EF"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2447249" w14:textId="77777777" w:rsidTr="006235AC">
        <w:tc>
          <w:tcPr>
            <w:tcW w:w="331" w:type="dxa"/>
            <w:tcMar>
              <w:top w:w="58" w:type="dxa"/>
              <w:bottom w:w="58" w:type="dxa"/>
            </w:tcMar>
          </w:tcPr>
          <w:p w14:paraId="0C7DC8F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2B256E0" w14:textId="22C9F523" w:rsidR="005C5E04" w:rsidRPr="008C4909" w:rsidRDefault="008C4909" w:rsidP="008C4909">
            <w:pPr>
              <w:spacing w:after="0"/>
              <w:rPr>
                <w:sz w:val="18"/>
                <w:szCs w:val="18"/>
                <w:highlight w:val="yellow"/>
              </w:rPr>
            </w:pPr>
            <w:r w:rsidRPr="008C4909">
              <w:rPr>
                <w:sz w:val="18"/>
                <w:szCs w:val="18"/>
                <w:highlight w:val="yellow"/>
              </w:rPr>
              <w:t>De</w:t>
            </w:r>
            <w:r w:rsidR="00733205">
              <w:rPr>
                <w:sz w:val="18"/>
                <w:szCs w:val="18"/>
                <w:highlight w:val="yellow"/>
              </w:rPr>
              <w:t>lete a group (maybe needed due to storage size on local devices</w:t>
            </w:r>
            <w:r w:rsidR="0001595D">
              <w:rPr>
                <w:sz w:val="18"/>
                <w:szCs w:val="18"/>
                <w:highlight w:val="yellow"/>
              </w:rPr>
              <w:t>???</w:t>
            </w:r>
            <w:r w:rsidR="00733205">
              <w:rPr>
                <w:sz w:val="18"/>
                <w:szCs w:val="18"/>
                <w:highlight w:val="yellow"/>
              </w:rPr>
              <w:t>)</w:t>
            </w:r>
          </w:p>
        </w:tc>
        <w:tc>
          <w:tcPr>
            <w:tcW w:w="1890" w:type="dxa"/>
          </w:tcPr>
          <w:p w14:paraId="1EBBA971" w14:textId="243D5221" w:rsidR="005C5E04" w:rsidRDefault="005C5E04" w:rsidP="006235AC">
            <w:pPr>
              <w:spacing w:after="0"/>
              <w:rPr>
                <w:rFonts w:cs="Segoe UI"/>
                <w:bCs/>
                <w:sz w:val="18"/>
                <w:szCs w:val="18"/>
              </w:rPr>
            </w:pPr>
          </w:p>
        </w:tc>
        <w:tc>
          <w:tcPr>
            <w:tcW w:w="1350" w:type="dxa"/>
          </w:tcPr>
          <w:p w14:paraId="20601444"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20F641BB" w14:textId="38CDF4FD"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BB55DE" w14:paraId="74F0C9A4" w14:textId="77777777" w:rsidTr="006235AC">
        <w:trPr>
          <w:trHeight w:val="249"/>
        </w:trPr>
        <w:tc>
          <w:tcPr>
            <w:tcW w:w="9792" w:type="dxa"/>
            <w:gridSpan w:val="5"/>
            <w:shd w:val="clear" w:color="auto" w:fill="B3BCCA" w:themeFill="text2" w:themeFillTint="66"/>
          </w:tcPr>
          <w:p w14:paraId="36E11BB5" w14:textId="39C23123" w:rsidR="005C5E04" w:rsidRPr="00BB55DE" w:rsidRDefault="008C4909" w:rsidP="008C4909">
            <w:pPr>
              <w:spacing w:after="0"/>
              <w:rPr>
                <w:rFonts w:cs="Segoe UI"/>
                <w:b/>
                <w:bCs/>
                <w:sz w:val="18"/>
                <w:szCs w:val="18"/>
              </w:rPr>
            </w:pPr>
            <w:r>
              <w:rPr>
                <w:rFonts w:cs="Segoe UI"/>
                <w:b/>
                <w:bCs/>
                <w:sz w:val="18"/>
                <w:szCs w:val="18"/>
              </w:rPr>
              <w:t>Notification experience</w:t>
            </w:r>
          </w:p>
        </w:tc>
      </w:tr>
      <w:tr w:rsidR="005C5E04" w:rsidRPr="002B0034" w14:paraId="4C6CA140" w14:textId="77777777" w:rsidTr="006235AC">
        <w:tc>
          <w:tcPr>
            <w:tcW w:w="331" w:type="dxa"/>
            <w:tcMar>
              <w:top w:w="58" w:type="dxa"/>
              <w:bottom w:w="58" w:type="dxa"/>
            </w:tcMar>
          </w:tcPr>
          <w:p w14:paraId="54747F14"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43C0EB1" w14:textId="04CC57C0" w:rsidR="005C5E04" w:rsidRDefault="008C4909" w:rsidP="006235AC">
            <w:pPr>
              <w:spacing w:after="0"/>
              <w:rPr>
                <w:sz w:val="18"/>
                <w:szCs w:val="18"/>
              </w:rPr>
            </w:pPr>
            <w:r>
              <w:rPr>
                <w:sz w:val="18"/>
                <w:szCs w:val="18"/>
              </w:rPr>
              <w:t>Show new exercises # distributed on App icon</w:t>
            </w:r>
          </w:p>
        </w:tc>
        <w:tc>
          <w:tcPr>
            <w:tcW w:w="1890" w:type="dxa"/>
          </w:tcPr>
          <w:p w14:paraId="5F0C4968" w14:textId="77777777" w:rsidR="005C5E04" w:rsidRDefault="005C5E04" w:rsidP="006235AC">
            <w:pPr>
              <w:spacing w:after="0"/>
              <w:rPr>
                <w:rFonts w:cs="Segoe UI"/>
                <w:bCs/>
                <w:sz w:val="18"/>
                <w:szCs w:val="18"/>
              </w:rPr>
            </w:pPr>
          </w:p>
        </w:tc>
        <w:tc>
          <w:tcPr>
            <w:tcW w:w="1350" w:type="dxa"/>
          </w:tcPr>
          <w:p w14:paraId="756901F4"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87CF26A" w14:textId="503C6D5E"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39DDCA4" w14:textId="77777777" w:rsidTr="006235AC">
        <w:tc>
          <w:tcPr>
            <w:tcW w:w="331" w:type="dxa"/>
            <w:tcMar>
              <w:top w:w="58" w:type="dxa"/>
              <w:bottom w:w="58" w:type="dxa"/>
            </w:tcMar>
          </w:tcPr>
          <w:p w14:paraId="7E72FECB"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CA5BD31" w14:textId="526B98A8" w:rsidR="005C5E04" w:rsidRDefault="008C4909" w:rsidP="006235AC">
            <w:pPr>
              <w:spacing w:after="0"/>
              <w:rPr>
                <w:sz w:val="18"/>
                <w:szCs w:val="18"/>
              </w:rPr>
            </w:pPr>
            <w:r>
              <w:rPr>
                <w:sz w:val="18"/>
                <w:szCs w:val="18"/>
              </w:rPr>
              <w:t>Show new exercises # distributed information at Notification center</w:t>
            </w:r>
          </w:p>
        </w:tc>
        <w:tc>
          <w:tcPr>
            <w:tcW w:w="1890" w:type="dxa"/>
          </w:tcPr>
          <w:p w14:paraId="1D57B5A1" w14:textId="77777777" w:rsidR="005C5E04" w:rsidRDefault="005C5E04" w:rsidP="006235AC">
            <w:pPr>
              <w:spacing w:after="0"/>
              <w:rPr>
                <w:rFonts w:cs="Segoe UI"/>
                <w:bCs/>
                <w:sz w:val="18"/>
                <w:szCs w:val="18"/>
              </w:rPr>
            </w:pPr>
          </w:p>
        </w:tc>
        <w:tc>
          <w:tcPr>
            <w:tcW w:w="1350" w:type="dxa"/>
          </w:tcPr>
          <w:p w14:paraId="48DF9723"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44B5F5A7" w14:textId="393C98B9"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5DBCE3E6" w14:textId="77777777" w:rsidTr="006235AC">
        <w:tc>
          <w:tcPr>
            <w:tcW w:w="331" w:type="dxa"/>
            <w:tcMar>
              <w:top w:w="58" w:type="dxa"/>
              <w:bottom w:w="58" w:type="dxa"/>
            </w:tcMar>
          </w:tcPr>
          <w:p w14:paraId="2A26324E"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664B30E" w14:textId="0C0DB147" w:rsidR="005C5E04" w:rsidRDefault="008C4909" w:rsidP="006235AC">
            <w:pPr>
              <w:spacing w:after="0"/>
              <w:rPr>
                <w:sz w:val="18"/>
                <w:szCs w:val="18"/>
              </w:rPr>
            </w:pPr>
            <w:r>
              <w:rPr>
                <w:sz w:val="18"/>
                <w:szCs w:val="18"/>
              </w:rPr>
              <w:t>Click notification message will launch the app</w:t>
            </w:r>
          </w:p>
        </w:tc>
        <w:tc>
          <w:tcPr>
            <w:tcW w:w="1890" w:type="dxa"/>
          </w:tcPr>
          <w:p w14:paraId="3035D5F6" w14:textId="77777777" w:rsidR="005C5E04" w:rsidRDefault="005C5E04" w:rsidP="006235AC">
            <w:pPr>
              <w:spacing w:after="0"/>
              <w:rPr>
                <w:rFonts w:cs="Segoe UI"/>
                <w:bCs/>
                <w:sz w:val="18"/>
                <w:szCs w:val="18"/>
              </w:rPr>
            </w:pPr>
          </w:p>
        </w:tc>
        <w:tc>
          <w:tcPr>
            <w:tcW w:w="1350" w:type="dxa"/>
          </w:tcPr>
          <w:p w14:paraId="1C5E08D9"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E863570" w14:textId="64BBC86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AF41B17" w14:textId="77777777" w:rsidTr="006235AC">
        <w:tc>
          <w:tcPr>
            <w:tcW w:w="331" w:type="dxa"/>
            <w:tcMar>
              <w:top w:w="58" w:type="dxa"/>
              <w:bottom w:w="58" w:type="dxa"/>
            </w:tcMar>
          </w:tcPr>
          <w:p w14:paraId="327FE31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BD97595" w14:textId="77777777" w:rsidR="005C5E04" w:rsidRDefault="008C4909" w:rsidP="006235AC">
            <w:pPr>
              <w:spacing w:after="0"/>
              <w:rPr>
                <w:sz w:val="18"/>
                <w:szCs w:val="18"/>
              </w:rPr>
            </w:pPr>
            <w:r>
              <w:rPr>
                <w:sz w:val="18"/>
                <w:szCs w:val="18"/>
              </w:rPr>
              <w:t>Turn on/turn off the notification</w:t>
            </w:r>
          </w:p>
          <w:p w14:paraId="6F36EE52" w14:textId="0A0615E9" w:rsidR="0001595D" w:rsidRPr="0001595D" w:rsidRDefault="0001595D" w:rsidP="0001595D">
            <w:pPr>
              <w:pStyle w:val="ListParagraph"/>
              <w:numPr>
                <w:ilvl w:val="0"/>
                <w:numId w:val="55"/>
              </w:numPr>
              <w:spacing w:after="0"/>
              <w:rPr>
                <w:sz w:val="18"/>
                <w:szCs w:val="18"/>
              </w:rPr>
            </w:pPr>
            <w:r>
              <w:rPr>
                <w:rFonts w:eastAsia="宋体"/>
                <w:sz w:val="18"/>
                <w:szCs w:val="18"/>
                <w:lang w:eastAsia="zh-CN"/>
              </w:rPr>
              <w:t>T</w:t>
            </w:r>
            <w:r>
              <w:rPr>
                <w:rFonts w:eastAsia="宋体" w:hint="eastAsia"/>
                <w:sz w:val="18"/>
                <w:szCs w:val="18"/>
                <w:lang w:eastAsia="zh-CN"/>
              </w:rPr>
              <w:t xml:space="preserve">urn </w:t>
            </w:r>
            <w:r>
              <w:rPr>
                <w:rFonts w:eastAsia="宋体"/>
                <w:sz w:val="18"/>
                <w:szCs w:val="18"/>
                <w:lang w:eastAsia="zh-CN"/>
              </w:rPr>
              <w:t>on by default</w:t>
            </w:r>
          </w:p>
        </w:tc>
        <w:tc>
          <w:tcPr>
            <w:tcW w:w="1890" w:type="dxa"/>
          </w:tcPr>
          <w:p w14:paraId="2961B641" w14:textId="77777777" w:rsidR="005C5E04" w:rsidRDefault="005C5E04" w:rsidP="006235AC">
            <w:pPr>
              <w:spacing w:after="0"/>
              <w:rPr>
                <w:rFonts w:cs="Segoe UI"/>
                <w:bCs/>
                <w:sz w:val="18"/>
                <w:szCs w:val="18"/>
              </w:rPr>
            </w:pPr>
          </w:p>
        </w:tc>
        <w:tc>
          <w:tcPr>
            <w:tcW w:w="1350" w:type="dxa"/>
          </w:tcPr>
          <w:p w14:paraId="249995D6"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8825B20" w14:textId="7BEE9BBC" w:rsid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 turn on by default</w:t>
            </w:r>
          </w:p>
          <w:p w14:paraId="3315EB64" w14:textId="268330B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xml:space="preserve">: allow to turn off. </w:t>
            </w:r>
          </w:p>
        </w:tc>
      </w:tr>
    </w:tbl>
    <w:p w14:paraId="5EF05C5D" w14:textId="77777777" w:rsidR="005C5E04" w:rsidRDefault="005C5E04" w:rsidP="005C5E04"/>
    <w:p w14:paraId="46143AF2" w14:textId="77777777" w:rsidR="005C5E04" w:rsidRPr="005C5E04" w:rsidRDefault="005C5E04" w:rsidP="005C5E04"/>
    <w:p w14:paraId="548C7ED6" w14:textId="77777777" w:rsidR="00DE0424" w:rsidRDefault="00DE0424" w:rsidP="00024A19">
      <w:pPr>
        <w:spacing w:after="0" w:line="240" w:lineRule="auto"/>
        <w:rPr>
          <w:color w:val="808080" w:themeColor="background1" w:themeShade="80"/>
        </w:rPr>
      </w:pPr>
    </w:p>
    <w:tbl>
      <w:tblPr>
        <w:tblStyle w:val="Wind8ws"/>
        <w:tblW w:w="8730" w:type="dxa"/>
        <w:tblInd w:w="720" w:type="dxa"/>
        <w:tblLayout w:type="fixed"/>
        <w:tblLook w:val="04A0" w:firstRow="1" w:lastRow="0" w:firstColumn="1" w:lastColumn="0" w:noHBand="0" w:noVBand="1"/>
      </w:tblPr>
      <w:tblGrid>
        <w:gridCol w:w="331"/>
        <w:gridCol w:w="5249"/>
        <w:gridCol w:w="1800"/>
        <w:gridCol w:w="464"/>
        <w:gridCol w:w="886"/>
      </w:tblGrid>
      <w:tr w:rsidR="00C540C6" w:rsidRPr="00BB55DE" w14:paraId="3878EF0C" w14:textId="6A4A818F" w:rsidTr="00A81375">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7F769B55" w14:textId="1DA9CF39" w:rsidR="00C540C6" w:rsidRPr="00BB55DE" w:rsidRDefault="00C540C6" w:rsidP="00F76AFA">
            <w:pPr>
              <w:spacing w:after="0"/>
              <w:rPr>
                <w:rFonts w:cs="Segoe UI"/>
                <w:bCs/>
                <w:sz w:val="18"/>
                <w:szCs w:val="18"/>
              </w:rPr>
            </w:pPr>
            <w:r w:rsidRPr="00BB55DE">
              <w:rPr>
                <w:rFonts w:cs="Segoe UI"/>
                <w:bCs/>
                <w:sz w:val="18"/>
                <w:szCs w:val="18"/>
              </w:rPr>
              <w:t>#</w:t>
            </w:r>
          </w:p>
        </w:tc>
        <w:tc>
          <w:tcPr>
            <w:tcW w:w="5249" w:type="dxa"/>
            <w:tcMar>
              <w:top w:w="58" w:type="dxa"/>
              <w:bottom w:w="58" w:type="dxa"/>
            </w:tcMar>
          </w:tcPr>
          <w:p w14:paraId="0F065361" w14:textId="4376E30D" w:rsidR="00C540C6" w:rsidRPr="00BB55DE" w:rsidRDefault="00C540C6" w:rsidP="007979BB">
            <w:pPr>
              <w:spacing w:after="0"/>
              <w:ind w:left="360"/>
              <w:rPr>
                <w:rFonts w:cs="Segoe UI"/>
                <w:b w:val="0"/>
                <w:bCs/>
                <w:sz w:val="18"/>
                <w:szCs w:val="18"/>
              </w:rPr>
            </w:pPr>
            <w:r w:rsidRPr="00BB55DE">
              <w:rPr>
                <w:rFonts w:cs="Segoe UI"/>
                <w:b w:val="0"/>
                <w:bCs/>
                <w:sz w:val="18"/>
                <w:szCs w:val="18"/>
              </w:rPr>
              <w:t>Requirement</w:t>
            </w:r>
          </w:p>
        </w:tc>
        <w:tc>
          <w:tcPr>
            <w:tcW w:w="1800" w:type="dxa"/>
          </w:tcPr>
          <w:p w14:paraId="00B96A3D" w14:textId="13C947C6" w:rsidR="00C540C6" w:rsidRPr="00BB55DE" w:rsidRDefault="00A81375" w:rsidP="007979BB">
            <w:pPr>
              <w:spacing w:after="0"/>
              <w:rPr>
                <w:rFonts w:cs="Segoe UI"/>
                <w:b w:val="0"/>
                <w:bCs/>
                <w:sz w:val="18"/>
                <w:szCs w:val="18"/>
              </w:rPr>
            </w:pPr>
            <w:r>
              <w:rPr>
                <w:rFonts w:cs="Segoe UI"/>
                <w:b w:val="0"/>
                <w:bCs/>
                <w:sz w:val="18"/>
                <w:szCs w:val="18"/>
              </w:rPr>
              <w:t>Telemetry</w:t>
            </w:r>
          </w:p>
        </w:tc>
        <w:tc>
          <w:tcPr>
            <w:tcW w:w="464" w:type="dxa"/>
            <w:tcMar>
              <w:top w:w="58" w:type="dxa"/>
              <w:bottom w:w="58" w:type="dxa"/>
            </w:tcMar>
          </w:tcPr>
          <w:p w14:paraId="642D49E6" w14:textId="77777777" w:rsidR="00C540C6" w:rsidRPr="00BB55DE" w:rsidRDefault="00C540C6" w:rsidP="007979BB">
            <w:pPr>
              <w:spacing w:after="0"/>
              <w:rPr>
                <w:rFonts w:cs="Segoe UI"/>
                <w:b w:val="0"/>
                <w:bCs/>
                <w:sz w:val="18"/>
                <w:szCs w:val="18"/>
              </w:rPr>
            </w:pPr>
            <w:r w:rsidRPr="00BB55DE">
              <w:rPr>
                <w:rFonts w:cs="Segoe UI"/>
                <w:b w:val="0"/>
                <w:bCs/>
                <w:sz w:val="18"/>
                <w:szCs w:val="18"/>
              </w:rPr>
              <w:t>Priority</w:t>
            </w:r>
          </w:p>
        </w:tc>
        <w:tc>
          <w:tcPr>
            <w:tcW w:w="886" w:type="dxa"/>
          </w:tcPr>
          <w:p w14:paraId="47594010" w14:textId="3BD028CE" w:rsidR="00C540C6" w:rsidRPr="00BB55DE" w:rsidRDefault="00C540C6" w:rsidP="007979BB">
            <w:pPr>
              <w:spacing w:after="0"/>
              <w:rPr>
                <w:rFonts w:cs="Segoe UI"/>
                <w:sz w:val="18"/>
                <w:szCs w:val="18"/>
              </w:rPr>
            </w:pPr>
            <w:r w:rsidRPr="00BB55DE">
              <w:rPr>
                <w:rFonts w:cs="Segoe UI"/>
                <w:b w:val="0"/>
                <w:bCs/>
                <w:sz w:val="18"/>
                <w:szCs w:val="18"/>
              </w:rPr>
              <w:t>Milestone</w:t>
            </w:r>
          </w:p>
        </w:tc>
      </w:tr>
      <w:tr w:rsidR="00C540C6" w:rsidRPr="00BB55DE" w14:paraId="7C7583B8" w14:textId="5AA8CD5A" w:rsidTr="00A81375">
        <w:tc>
          <w:tcPr>
            <w:tcW w:w="8730" w:type="dxa"/>
            <w:gridSpan w:val="5"/>
            <w:shd w:val="clear" w:color="auto" w:fill="B3BCCA" w:themeFill="text2" w:themeFillTint="66"/>
            <w:tcMar>
              <w:top w:w="58" w:type="dxa"/>
              <w:bottom w:w="58" w:type="dxa"/>
            </w:tcMar>
          </w:tcPr>
          <w:p w14:paraId="18DAD7EE" w14:textId="20E1C089" w:rsidR="00C540C6" w:rsidRPr="00BB55DE" w:rsidRDefault="00A81375" w:rsidP="008D1F5A">
            <w:pPr>
              <w:spacing w:after="0"/>
              <w:rPr>
                <w:rFonts w:cs="Segoe UI"/>
                <w:b/>
                <w:bCs/>
                <w:sz w:val="18"/>
                <w:szCs w:val="18"/>
              </w:rPr>
            </w:pPr>
            <w:r>
              <w:rPr>
                <w:rFonts w:cs="Segoe UI"/>
                <w:b/>
                <w:bCs/>
                <w:sz w:val="18"/>
                <w:szCs w:val="18"/>
              </w:rPr>
              <w:lastRenderedPageBreak/>
              <w:t>Sign-in</w:t>
            </w:r>
            <w:r w:rsidR="000D73EB" w:rsidRPr="00BB55DE">
              <w:rPr>
                <w:rFonts w:cs="Segoe UI"/>
                <w:b/>
                <w:bCs/>
                <w:sz w:val="18"/>
                <w:szCs w:val="18"/>
              </w:rPr>
              <w:t xml:space="preserve"> </w:t>
            </w:r>
            <w:r>
              <w:rPr>
                <w:rFonts w:cs="Segoe UI"/>
                <w:b/>
                <w:bCs/>
                <w:sz w:val="18"/>
                <w:szCs w:val="18"/>
              </w:rPr>
              <w:t>Experience</w:t>
            </w:r>
          </w:p>
        </w:tc>
      </w:tr>
      <w:tr w:rsidR="00683640" w:rsidRPr="00BB55DE" w14:paraId="7DF0579D" w14:textId="77777777" w:rsidTr="00A81375">
        <w:tc>
          <w:tcPr>
            <w:tcW w:w="331" w:type="dxa"/>
            <w:tcMar>
              <w:top w:w="58" w:type="dxa"/>
              <w:bottom w:w="58" w:type="dxa"/>
            </w:tcMar>
          </w:tcPr>
          <w:p w14:paraId="2C005719" w14:textId="4C792A2A" w:rsidR="00683640" w:rsidRDefault="00683640" w:rsidP="00683640">
            <w:pPr>
              <w:spacing w:after="0"/>
              <w:rPr>
                <w:rFonts w:cs="Segoe UI"/>
                <w:bCs/>
                <w:sz w:val="18"/>
                <w:szCs w:val="18"/>
              </w:rPr>
            </w:pPr>
          </w:p>
        </w:tc>
        <w:tc>
          <w:tcPr>
            <w:tcW w:w="5249" w:type="dxa"/>
            <w:tcMar>
              <w:top w:w="58" w:type="dxa"/>
              <w:bottom w:w="58" w:type="dxa"/>
            </w:tcMar>
          </w:tcPr>
          <w:p w14:paraId="1601CEE1" w14:textId="1F319AD5" w:rsidR="00683640" w:rsidRDefault="00A81375" w:rsidP="00683640">
            <w:pPr>
              <w:spacing w:after="0"/>
              <w:rPr>
                <w:sz w:val="18"/>
                <w:szCs w:val="18"/>
              </w:rPr>
            </w:pPr>
            <w:r>
              <w:rPr>
                <w:sz w:val="18"/>
                <w:szCs w:val="18"/>
              </w:rPr>
              <w:t>Sign-in with Email</w:t>
            </w:r>
          </w:p>
          <w:p w14:paraId="241A1654" w14:textId="0FA41CF7" w:rsidR="00683640" w:rsidRPr="00BB55DE" w:rsidRDefault="00683640" w:rsidP="00683640">
            <w:pPr>
              <w:spacing w:after="0"/>
              <w:rPr>
                <w:sz w:val="18"/>
                <w:szCs w:val="18"/>
              </w:rPr>
            </w:pPr>
          </w:p>
        </w:tc>
        <w:tc>
          <w:tcPr>
            <w:tcW w:w="1800" w:type="dxa"/>
          </w:tcPr>
          <w:p w14:paraId="779AF95F" w14:textId="77777777" w:rsidR="00A81375" w:rsidRDefault="00A81375" w:rsidP="00683640">
            <w:pPr>
              <w:spacing w:after="0"/>
              <w:rPr>
                <w:rFonts w:cs="Segoe UI"/>
                <w:bCs/>
                <w:sz w:val="18"/>
                <w:szCs w:val="18"/>
              </w:rPr>
            </w:pPr>
            <w:r>
              <w:rPr>
                <w:rFonts w:cs="Segoe UI"/>
                <w:bCs/>
                <w:sz w:val="18"/>
                <w:szCs w:val="18"/>
              </w:rPr>
              <w:t># sign-in attempts</w:t>
            </w:r>
          </w:p>
          <w:p w14:paraId="0C24D2EC" w14:textId="77777777" w:rsidR="00A81375" w:rsidRDefault="00A81375" w:rsidP="00A81375">
            <w:pPr>
              <w:spacing w:after="0"/>
              <w:rPr>
                <w:rFonts w:cs="Segoe UI"/>
                <w:bCs/>
                <w:sz w:val="18"/>
                <w:szCs w:val="18"/>
              </w:rPr>
            </w:pPr>
            <w:r>
              <w:rPr>
                <w:rFonts w:cs="Segoe UI"/>
                <w:bCs/>
                <w:sz w:val="18"/>
                <w:szCs w:val="18"/>
              </w:rPr>
              <w:t># sign-in success</w:t>
            </w:r>
          </w:p>
          <w:p w14:paraId="17D7497E" w14:textId="034920B3" w:rsidR="00A81375" w:rsidRPr="00A23734" w:rsidRDefault="00A81375" w:rsidP="00A81375">
            <w:pPr>
              <w:spacing w:after="0"/>
              <w:rPr>
                <w:rFonts w:cs="Segoe UI"/>
                <w:bCs/>
                <w:sz w:val="18"/>
                <w:szCs w:val="18"/>
              </w:rPr>
            </w:pPr>
            <w:r>
              <w:rPr>
                <w:rFonts w:cs="Segoe UI"/>
                <w:bCs/>
                <w:sz w:val="18"/>
                <w:szCs w:val="18"/>
              </w:rPr>
              <w:t># sign-in failure and failure reason</w:t>
            </w:r>
          </w:p>
        </w:tc>
        <w:tc>
          <w:tcPr>
            <w:tcW w:w="464" w:type="dxa"/>
            <w:tcMar>
              <w:top w:w="58" w:type="dxa"/>
              <w:bottom w:w="58" w:type="dxa"/>
            </w:tcMar>
          </w:tcPr>
          <w:p w14:paraId="392B2A5C" w14:textId="0BB2EDBD" w:rsidR="00683640" w:rsidRPr="00BB55DE" w:rsidRDefault="00683640" w:rsidP="00683640">
            <w:pPr>
              <w:spacing w:after="0"/>
              <w:rPr>
                <w:rFonts w:cs="Segoe UI"/>
                <w:bCs/>
                <w:sz w:val="18"/>
                <w:szCs w:val="18"/>
              </w:rPr>
            </w:pPr>
            <w:r>
              <w:rPr>
                <w:rFonts w:cs="Segoe UI"/>
                <w:bCs/>
                <w:sz w:val="18"/>
                <w:szCs w:val="18"/>
              </w:rPr>
              <w:t>1</w:t>
            </w:r>
          </w:p>
        </w:tc>
        <w:tc>
          <w:tcPr>
            <w:tcW w:w="886" w:type="dxa"/>
          </w:tcPr>
          <w:p w14:paraId="4804DF1E" w14:textId="7D7856BA" w:rsidR="00683640" w:rsidRDefault="00683640" w:rsidP="00683640">
            <w:pPr>
              <w:spacing w:after="0"/>
              <w:rPr>
                <w:rFonts w:cs="Segoe UI"/>
                <w:bCs/>
                <w:sz w:val="18"/>
                <w:szCs w:val="18"/>
              </w:rPr>
            </w:pPr>
            <w:r>
              <w:rPr>
                <w:rFonts w:cs="Segoe UI"/>
                <w:bCs/>
                <w:sz w:val="18"/>
                <w:szCs w:val="18"/>
              </w:rPr>
              <w:t>M1</w:t>
            </w:r>
          </w:p>
        </w:tc>
      </w:tr>
      <w:tr w:rsidR="00683640" w:rsidRPr="00BB55DE" w14:paraId="5D9F82BA" w14:textId="77777777" w:rsidTr="00A81375">
        <w:tc>
          <w:tcPr>
            <w:tcW w:w="331" w:type="dxa"/>
            <w:tcMar>
              <w:top w:w="58" w:type="dxa"/>
              <w:bottom w:w="58" w:type="dxa"/>
            </w:tcMar>
          </w:tcPr>
          <w:p w14:paraId="14DDF4BA" w14:textId="7BBC5656" w:rsidR="00683640" w:rsidRDefault="00683640" w:rsidP="00683640">
            <w:pPr>
              <w:spacing w:after="0"/>
              <w:rPr>
                <w:rFonts w:cs="Segoe UI"/>
                <w:bCs/>
                <w:sz w:val="18"/>
                <w:szCs w:val="18"/>
              </w:rPr>
            </w:pPr>
          </w:p>
        </w:tc>
        <w:tc>
          <w:tcPr>
            <w:tcW w:w="5249" w:type="dxa"/>
            <w:tcMar>
              <w:top w:w="58" w:type="dxa"/>
              <w:bottom w:w="58" w:type="dxa"/>
            </w:tcMar>
          </w:tcPr>
          <w:p w14:paraId="220252B2" w14:textId="255AB902" w:rsidR="00683640" w:rsidRPr="00BB55DE" w:rsidRDefault="00CE0AC7" w:rsidP="001D7718">
            <w:pPr>
              <w:spacing w:after="0"/>
              <w:rPr>
                <w:sz w:val="18"/>
                <w:szCs w:val="18"/>
              </w:rPr>
            </w:pPr>
            <w:r>
              <w:rPr>
                <w:sz w:val="18"/>
                <w:szCs w:val="18"/>
              </w:rPr>
              <w:t>Share entry point on list views</w:t>
            </w:r>
            <w:r w:rsidR="00F56BFA">
              <w:rPr>
                <w:sz w:val="18"/>
                <w:szCs w:val="18"/>
              </w:rPr>
              <w:t xml:space="preserve"> </w:t>
            </w:r>
          </w:p>
        </w:tc>
        <w:tc>
          <w:tcPr>
            <w:tcW w:w="1800" w:type="dxa"/>
          </w:tcPr>
          <w:p w14:paraId="4E2B494F" w14:textId="015ABA99" w:rsidR="00683640" w:rsidRPr="00A23734" w:rsidRDefault="00683640" w:rsidP="00683640">
            <w:pPr>
              <w:spacing w:after="0"/>
              <w:rPr>
                <w:rFonts w:cs="Segoe UI"/>
                <w:bCs/>
                <w:sz w:val="18"/>
                <w:szCs w:val="18"/>
              </w:rPr>
            </w:pPr>
            <w:r w:rsidRPr="00A23734">
              <w:rPr>
                <w:rFonts w:cs="Segoe UI"/>
                <w:bCs/>
                <w:sz w:val="18"/>
                <w:szCs w:val="18"/>
              </w:rPr>
              <w:t>No</w:t>
            </w:r>
          </w:p>
        </w:tc>
        <w:tc>
          <w:tcPr>
            <w:tcW w:w="464" w:type="dxa"/>
            <w:tcMar>
              <w:top w:w="58" w:type="dxa"/>
              <w:bottom w:w="58" w:type="dxa"/>
            </w:tcMar>
          </w:tcPr>
          <w:p w14:paraId="6DA842F3" w14:textId="472F8BBC" w:rsidR="00683640" w:rsidRPr="00BB55DE" w:rsidRDefault="00CE0AC7" w:rsidP="00683640">
            <w:pPr>
              <w:spacing w:after="0"/>
              <w:rPr>
                <w:rFonts w:cs="Segoe UI"/>
                <w:bCs/>
                <w:sz w:val="18"/>
                <w:szCs w:val="18"/>
              </w:rPr>
            </w:pPr>
            <w:r>
              <w:rPr>
                <w:rFonts w:cs="Segoe UI"/>
                <w:bCs/>
                <w:sz w:val="18"/>
                <w:szCs w:val="18"/>
              </w:rPr>
              <w:t>2</w:t>
            </w:r>
          </w:p>
        </w:tc>
        <w:tc>
          <w:tcPr>
            <w:tcW w:w="886" w:type="dxa"/>
          </w:tcPr>
          <w:p w14:paraId="6B1D49A7" w14:textId="4B560AAA" w:rsidR="00683640" w:rsidRDefault="00683640" w:rsidP="00683640">
            <w:pPr>
              <w:spacing w:after="0"/>
              <w:rPr>
                <w:rFonts w:cs="Segoe UI"/>
                <w:bCs/>
                <w:sz w:val="18"/>
                <w:szCs w:val="18"/>
              </w:rPr>
            </w:pPr>
            <w:r>
              <w:rPr>
                <w:rFonts w:cs="Segoe UI"/>
                <w:bCs/>
                <w:sz w:val="18"/>
                <w:szCs w:val="18"/>
              </w:rPr>
              <w:t>M1</w:t>
            </w:r>
          </w:p>
        </w:tc>
      </w:tr>
      <w:tr w:rsidR="00CE0AC7" w:rsidRPr="00BB55DE" w14:paraId="68F7CB38" w14:textId="77777777" w:rsidTr="00A81375">
        <w:tc>
          <w:tcPr>
            <w:tcW w:w="331" w:type="dxa"/>
            <w:tcMar>
              <w:top w:w="58" w:type="dxa"/>
              <w:bottom w:w="58" w:type="dxa"/>
            </w:tcMar>
          </w:tcPr>
          <w:p w14:paraId="3305BD54" w14:textId="77777777" w:rsidR="00CE0AC7" w:rsidRDefault="00CE0AC7" w:rsidP="00683640">
            <w:pPr>
              <w:spacing w:after="0"/>
              <w:rPr>
                <w:rFonts w:cs="Segoe UI"/>
                <w:bCs/>
                <w:sz w:val="18"/>
                <w:szCs w:val="18"/>
              </w:rPr>
            </w:pPr>
          </w:p>
        </w:tc>
        <w:tc>
          <w:tcPr>
            <w:tcW w:w="5249" w:type="dxa"/>
            <w:tcMar>
              <w:top w:w="58" w:type="dxa"/>
              <w:bottom w:w="58" w:type="dxa"/>
            </w:tcMar>
          </w:tcPr>
          <w:p w14:paraId="25FF04BB" w14:textId="15146EFB" w:rsidR="00CE0AC7" w:rsidRDefault="001D7718" w:rsidP="00CE0AC7">
            <w:pPr>
              <w:spacing w:after="0"/>
              <w:rPr>
                <w:sz w:val="18"/>
                <w:szCs w:val="18"/>
              </w:rPr>
            </w:pPr>
            <w:r>
              <w:rPr>
                <w:sz w:val="18"/>
                <w:szCs w:val="18"/>
              </w:rPr>
              <w:t xml:space="preserve">Share entry point on list views </w:t>
            </w:r>
            <w:r w:rsidR="00CE0AC7">
              <w:rPr>
                <w:sz w:val="18"/>
                <w:szCs w:val="18"/>
              </w:rPr>
              <w:t>in selection mode</w:t>
            </w:r>
          </w:p>
          <w:p w14:paraId="7E3D08F1" w14:textId="436553EC" w:rsidR="00CE0AC7" w:rsidRDefault="00CE0AC7" w:rsidP="00CE0AC7">
            <w:pPr>
              <w:spacing w:after="0"/>
              <w:rPr>
                <w:sz w:val="18"/>
                <w:szCs w:val="18"/>
              </w:rPr>
            </w:pPr>
            <w:r>
              <w:rPr>
                <w:i/>
                <w:sz w:val="18"/>
                <w:szCs w:val="18"/>
              </w:rPr>
              <w:t>Supported in Blue in Phone</w:t>
            </w:r>
          </w:p>
        </w:tc>
        <w:tc>
          <w:tcPr>
            <w:tcW w:w="1800" w:type="dxa"/>
          </w:tcPr>
          <w:p w14:paraId="068D060E" w14:textId="35574CDD" w:rsidR="00CE0AC7" w:rsidRPr="00A23734" w:rsidRDefault="00CE0AC7" w:rsidP="00683640">
            <w:pPr>
              <w:spacing w:after="0"/>
              <w:rPr>
                <w:rFonts w:cs="Segoe UI"/>
                <w:bCs/>
                <w:sz w:val="18"/>
                <w:szCs w:val="18"/>
              </w:rPr>
            </w:pPr>
            <w:r>
              <w:rPr>
                <w:rFonts w:cs="Segoe UI"/>
                <w:bCs/>
                <w:sz w:val="18"/>
                <w:szCs w:val="18"/>
              </w:rPr>
              <w:t>No</w:t>
            </w:r>
          </w:p>
        </w:tc>
        <w:tc>
          <w:tcPr>
            <w:tcW w:w="464" w:type="dxa"/>
            <w:tcMar>
              <w:top w:w="58" w:type="dxa"/>
              <w:bottom w:w="58" w:type="dxa"/>
            </w:tcMar>
          </w:tcPr>
          <w:p w14:paraId="6B2E0E57" w14:textId="712C77CC" w:rsidR="00CE0AC7" w:rsidRDefault="00CE0AC7" w:rsidP="00683640">
            <w:pPr>
              <w:spacing w:after="0"/>
              <w:rPr>
                <w:rFonts w:cs="Segoe UI"/>
                <w:bCs/>
                <w:sz w:val="18"/>
                <w:szCs w:val="18"/>
              </w:rPr>
            </w:pPr>
            <w:r>
              <w:rPr>
                <w:rFonts w:cs="Segoe UI"/>
                <w:bCs/>
                <w:sz w:val="18"/>
                <w:szCs w:val="18"/>
              </w:rPr>
              <w:t>1</w:t>
            </w:r>
          </w:p>
        </w:tc>
        <w:tc>
          <w:tcPr>
            <w:tcW w:w="886" w:type="dxa"/>
          </w:tcPr>
          <w:p w14:paraId="60E915D7" w14:textId="51FCD22E" w:rsidR="00CE0AC7" w:rsidRDefault="00CE0AC7" w:rsidP="00683640">
            <w:pPr>
              <w:spacing w:after="0"/>
              <w:rPr>
                <w:rFonts w:cs="Segoe UI"/>
                <w:bCs/>
                <w:sz w:val="18"/>
                <w:szCs w:val="18"/>
              </w:rPr>
            </w:pPr>
            <w:r>
              <w:rPr>
                <w:rFonts w:cs="Segoe UI"/>
                <w:bCs/>
                <w:sz w:val="18"/>
                <w:szCs w:val="18"/>
              </w:rPr>
              <w:t>M1</w:t>
            </w:r>
          </w:p>
        </w:tc>
      </w:tr>
      <w:tr w:rsidR="00F56BFA" w:rsidRPr="00BB55DE" w14:paraId="604A4A66" w14:textId="77777777" w:rsidTr="00A81375">
        <w:tc>
          <w:tcPr>
            <w:tcW w:w="331" w:type="dxa"/>
            <w:tcMar>
              <w:top w:w="58" w:type="dxa"/>
              <w:bottom w:w="58" w:type="dxa"/>
            </w:tcMar>
          </w:tcPr>
          <w:p w14:paraId="616187C2" w14:textId="77777777" w:rsidR="00F56BFA" w:rsidRDefault="00F56BFA" w:rsidP="00683640">
            <w:pPr>
              <w:spacing w:after="0"/>
              <w:rPr>
                <w:rFonts w:cs="Segoe UI"/>
                <w:bCs/>
                <w:sz w:val="18"/>
                <w:szCs w:val="18"/>
              </w:rPr>
            </w:pPr>
          </w:p>
        </w:tc>
        <w:tc>
          <w:tcPr>
            <w:tcW w:w="5249" w:type="dxa"/>
            <w:tcMar>
              <w:top w:w="58" w:type="dxa"/>
              <w:bottom w:w="58" w:type="dxa"/>
            </w:tcMar>
          </w:tcPr>
          <w:p w14:paraId="0081BE9E" w14:textId="510869A7" w:rsidR="00F56BFA" w:rsidRDefault="00F56BFA" w:rsidP="00F56BFA">
            <w:pPr>
              <w:spacing w:after="0"/>
              <w:rPr>
                <w:sz w:val="18"/>
                <w:szCs w:val="18"/>
              </w:rPr>
            </w:pPr>
            <w:r>
              <w:rPr>
                <w:sz w:val="18"/>
                <w:szCs w:val="18"/>
              </w:rPr>
              <w:t xml:space="preserve">Share entry point on context menu in list view </w:t>
            </w:r>
          </w:p>
          <w:p w14:paraId="2B86383D" w14:textId="1CE9F86A" w:rsidR="00F56BFA" w:rsidRDefault="00535B1C" w:rsidP="006526C1">
            <w:pPr>
              <w:pStyle w:val="ListParagraph"/>
              <w:numPr>
                <w:ilvl w:val="0"/>
                <w:numId w:val="5"/>
              </w:numPr>
              <w:spacing w:after="0"/>
              <w:rPr>
                <w:sz w:val="18"/>
                <w:szCs w:val="18"/>
              </w:rPr>
            </w:pPr>
            <w:r>
              <w:rPr>
                <w:sz w:val="18"/>
                <w:szCs w:val="18"/>
              </w:rPr>
              <w:t xml:space="preserve">When: </w:t>
            </w:r>
            <w:r w:rsidR="00F56BFA">
              <w:rPr>
                <w:sz w:val="18"/>
                <w:szCs w:val="18"/>
              </w:rPr>
              <w:t>Press and hold one item</w:t>
            </w:r>
            <w:r>
              <w:rPr>
                <w:sz w:val="18"/>
                <w:szCs w:val="18"/>
              </w:rPr>
              <w:t xml:space="preserve"> (</w:t>
            </w:r>
            <w:r>
              <w:rPr>
                <w:i/>
                <w:sz w:val="18"/>
                <w:szCs w:val="18"/>
              </w:rPr>
              <w:t>Supported in Blue in Phone)</w:t>
            </w:r>
          </w:p>
          <w:p w14:paraId="75A212A9" w14:textId="56EBBEFE" w:rsidR="00F56BFA" w:rsidRDefault="00535B1C" w:rsidP="006526C1">
            <w:pPr>
              <w:pStyle w:val="ListParagraph"/>
              <w:numPr>
                <w:ilvl w:val="0"/>
                <w:numId w:val="5"/>
              </w:numPr>
              <w:spacing w:after="0"/>
              <w:rPr>
                <w:sz w:val="18"/>
                <w:szCs w:val="18"/>
              </w:rPr>
            </w:pPr>
            <w:r>
              <w:rPr>
                <w:sz w:val="18"/>
                <w:szCs w:val="18"/>
              </w:rPr>
              <w:t xml:space="preserve">When: </w:t>
            </w:r>
            <w:r w:rsidR="00F56BFA">
              <w:rPr>
                <w:sz w:val="18"/>
                <w:szCs w:val="18"/>
              </w:rPr>
              <w:t>Press and hold header</w:t>
            </w:r>
          </w:p>
        </w:tc>
        <w:tc>
          <w:tcPr>
            <w:tcW w:w="1800" w:type="dxa"/>
          </w:tcPr>
          <w:p w14:paraId="65B2E0E4" w14:textId="4AC9FA58" w:rsidR="00F56BFA" w:rsidRDefault="00F56BFA" w:rsidP="00683640">
            <w:pPr>
              <w:spacing w:after="0"/>
              <w:rPr>
                <w:rFonts w:cs="Segoe UI"/>
                <w:bCs/>
                <w:sz w:val="18"/>
                <w:szCs w:val="18"/>
              </w:rPr>
            </w:pPr>
            <w:r>
              <w:rPr>
                <w:rFonts w:cs="Segoe UI"/>
                <w:bCs/>
                <w:sz w:val="18"/>
                <w:szCs w:val="18"/>
              </w:rPr>
              <w:t>No</w:t>
            </w:r>
          </w:p>
        </w:tc>
        <w:tc>
          <w:tcPr>
            <w:tcW w:w="464" w:type="dxa"/>
            <w:tcMar>
              <w:top w:w="58" w:type="dxa"/>
              <w:bottom w:w="58" w:type="dxa"/>
            </w:tcMar>
          </w:tcPr>
          <w:p w14:paraId="1A6A82A4" w14:textId="4195D12B" w:rsidR="00F56BFA" w:rsidRDefault="00F56BFA" w:rsidP="00683640">
            <w:pPr>
              <w:spacing w:after="0"/>
              <w:rPr>
                <w:rFonts w:cs="Segoe UI"/>
                <w:bCs/>
                <w:sz w:val="18"/>
                <w:szCs w:val="18"/>
              </w:rPr>
            </w:pPr>
            <w:r>
              <w:rPr>
                <w:rFonts w:cs="Segoe UI"/>
                <w:bCs/>
                <w:sz w:val="18"/>
                <w:szCs w:val="18"/>
              </w:rPr>
              <w:t>3</w:t>
            </w:r>
          </w:p>
        </w:tc>
        <w:tc>
          <w:tcPr>
            <w:tcW w:w="886" w:type="dxa"/>
          </w:tcPr>
          <w:p w14:paraId="03229211" w14:textId="77777777" w:rsidR="00F56BFA" w:rsidRDefault="00F56BFA" w:rsidP="00683640">
            <w:pPr>
              <w:spacing w:after="0"/>
              <w:rPr>
                <w:rFonts w:cs="Segoe UI"/>
                <w:bCs/>
                <w:sz w:val="18"/>
                <w:szCs w:val="18"/>
              </w:rPr>
            </w:pPr>
          </w:p>
        </w:tc>
      </w:tr>
      <w:tr w:rsidR="00683640" w:rsidRPr="00BB55DE" w14:paraId="1495606F" w14:textId="77777777" w:rsidTr="00A81375">
        <w:tc>
          <w:tcPr>
            <w:tcW w:w="331" w:type="dxa"/>
            <w:tcMar>
              <w:top w:w="58" w:type="dxa"/>
              <w:bottom w:w="58" w:type="dxa"/>
            </w:tcMar>
          </w:tcPr>
          <w:p w14:paraId="05F73DE9" w14:textId="2BC43F2F" w:rsidR="00683640" w:rsidRPr="00BB55DE" w:rsidRDefault="00683640" w:rsidP="00683640">
            <w:pPr>
              <w:spacing w:after="0"/>
              <w:rPr>
                <w:rFonts w:cs="Segoe UI"/>
                <w:bCs/>
                <w:sz w:val="18"/>
                <w:szCs w:val="18"/>
              </w:rPr>
            </w:pPr>
          </w:p>
        </w:tc>
        <w:tc>
          <w:tcPr>
            <w:tcW w:w="5249" w:type="dxa"/>
            <w:tcMar>
              <w:top w:w="58" w:type="dxa"/>
              <w:bottom w:w="58" w:type="dxa"/>
            </w:tcMar>
          </w:tcPr>
          <w:p w14:paraId="790EC83E" w14:textId="6DCB3E99" w:rsidR="00683640" w:rsidRPr="00BB55DE" w:rsidRDefault="00683640" w:rsidP="00683640">
            <w:pPr>
              <w:spacing w:after="0"/>
              <w:rPr>
                <w:sz w:val="18"/>
                <w:szCs w:val="18"/>
              </w:rPr>
            </w:pPr>
            <w:r>
              <w:rPr>
                <w:sz w:val="18"/>
                <w:szCs w:val="18"/>
              </w:rPr>
              <w:t>Share entry point for sets and smart sets</w:t>
            </w:r>
          </w:p>
        </w:tc>
        <w:tc>
          <w:tcPr>
            <w:tcW w:w="1800" w:type="dxa"/>
          </w:tcPr>
          <w:p w14:paraId="4724DFFE" w14:textId="6F74131F" w:rsidR="00683640" w:rsidRPr="00BB55DE" w:rsidRDefault="00683640" w:rsidP="00683640">
            <w:pPr>
              <w:spacing w:after="0"/>
              <w:rPr>
                <w:rFonts w:cs="Segoe UI"/>
                <w:bCs/>
                <w:sz w:val="18"/>
                <w:szCs w:val="18"/>
              </w:rPr>
            </w:pPr>
            <w:r>
              <w:rPr>
                <w:rFonts w:cs="Segoe UI"/>
                <w:bCs/>
                <w:sz w:val="18"/>
                <w:szCs w:val="18"/>
              </w:rPr>
              <w:t>No</w:t>
            </w:r>
          </w:p>
        </w:tc>
        <w:tc>
          <w:tcPr>
            <w:tcW w:w="464" w:type="dxa"/>
            <w:tcMar>
              <w:top w:w="58" w:type="dxa"/>
              <w:bottom w:w="58" w:type="dxa"/>
            </w:tcMar>
          </w:tcPr>
          <w:p w14:paraId="6CB1FBA5" w14:textId="081B6777" w:rsidR="00683640" w:rsidRPr="00BB55DE" w:rsidRDefault="00683640" w:rsidP="00683640">
            <w:pPr>
              <w:spacing w:after="0"/>
              <w:rPr>
                <w:rFonts w:cs="Segoe UI"/>
                <w:b/>
                <w:bCs/>
                <w:sz w:val="18"/>
                <w:szCs w:val="18"/>
              </w:rPr>
            </w:pPr>
            <w:r>
              <w:rPr>
                <w:rFonts w:cs="Segoe UI"/>
                <w:bCs/>
                <w:sz w:val="18"/>
                <w:szCs w:val="18"/>
              </w:rPr>
              <w:t>2</w:t>
            </w:r>
          </w:p>
        </w:tc>
        <w:tc>
          <w:tcPr>
            <w:tcW w:w="886" w:type="dxa"/>
          </w:tcPr>
          <w:p w14:paraId="030FEA1F" w14:textId="6B49F67D" w:rsidR="00683640" w:rsidRPr="00BB55DE" w:rsidRDefault="00683640" w:rsidP="00683640">
            <w:pPr>
              <w:spacing w:after="0"/>
              <w:rPr>
                <w:rFonts w:cs="Segoe UI"/>
                <w:b/>
                <w:bCs/>
                <w:sz w:val="18"/>
                <w:szCs w:val="18"/>
              </w:rPr>
            </w:pPr>
          </w:p>
        </w:tc>
      </w:tr>
      <w:tr w:rsidR="00683640" w:rsidRPr="00BB55DE" w14:paraId="455EC6B9" w14:textId="77777777" w:rsidTr="00A81375">
        <w:tc>
          <w:tcPr>
            <w:tcW w:w="331" w:type="dxa"/>
            <w:tcMar>
              <w:top w:w="58" w:type="dxa"/>
              <w:bottom w:w="58" w:type="dxa"/>
            </w:tcMar>
          </w:tcPr>
          <w:p w14:paraId="41A14C81" w14:textId="77777777" w:rsidR="00683640" w:rsidRDefault="00683640" w:rsidP="00683640">
            <w:pPr>
              <w:spacing w:after="0"/>
              <w:rPr>
                <w:rFonts w:cs="Segoe UI"/>
                <w:bCs/>
                <w:sz w:val="18"/>
                <w:szCs w:val="18"/>
              </w:rPr>
            </w:pPr>
          </w:p>
        </w:tc>
        <w:tc>
          <w:tcPr>
            <w:tcW w:w="5249" w:type="dxa"/>
            <w:tcMar>
              <w:top w:w="58" w:type="dxa"/>
              <w:bottom w:w="58" w:type="dxa"/>
            </w:tcMar>
          </w:tcPr>
          <w:p w14:paraId="0CEC8E99" w14:textId="1C5B38D1" w:rsidR="00683640" w:rsidRDefault="00683640" w:rsidP="00683640">
            <w:pPr>
              <w:spacing w:after="0"/>
              <w:rPr>
                <w:sz w:val="18"/>
                <w:szCs w:val="18"/>
              </w:rPr>
            </w:pPr>
            <w:r>
              <w:rPr>
                <w:sz w:val="18"/>
                <w:szCs w:val="18"/>
              </w:rPr>
              <w:t>Share as link entry point within app</w:t>
            </w:r>
          </w:p>
          <w:p w14:paraId="6400DAF6" w14:textId="6310F386" w:rsidR="00683640" w:rsidRPr="00BB55DE" w:rsidRDefault="00683640" w:rsidP="00683640">
            <w:pPr>
              <w:spacing w:after="0"/>
              <w:rPr>
                <w:rFonts w:cs="Segoe UI"/>
                <w:bCs/>
                <w:sz w:val="18"/>
                <w:szCs w:val="18"/>
              </w:rPr>
            </w:pPr>
            <w:r>
              <w:rPr>
                <w:i/>
                <w:sz w:val="18"/>
                <w:szCs w:val="18"/>
              </w:rPr>
              <w:t>This might be replaced depending on Threshold plans by share picker team</w:t>
            </w:r>
          </w:p>
        </w:tc>
        <w:tc>
          <w:tcPr>
            <w:tcW w:w="1800" w:type="dxa"/>
          </w:tcPr>
          <w:p w14:paraId="0FDCF101" w14:textId="49F8A64F" w:rsidR="00683640" w:rsidRDefault="00683640" w:rsidP="00683640">
            <w:pPr>
              <w:spacing w:after="0"/>
              <w:rPr>
                <w:rFonts w:cs="Segoe UI"/>
                <w:bCs/>
                <w:sz w:val="18"/>
                <w:szCs w:val="18"/>
              </w:rPr>
            </w:pPr>
            <w:r>
              <w:rPr>
                <w:rFonts w:cs="Segoe UI"/>
                <w:bCs/>
                <w:sz w:val="18"/>
                <w:szCs w:val="18"/>
              </w:rPr>
              <w:t>No</w:t>
            </w:r>
          </w:p>
        </w:tc>
        <w:tc>
          <w:tcPr>
            <w:tcW w:w="464" w:type="dxa"/>
            <w:tcMar>
              <w:top w:w="58" w:type="dxa"/>
              <w:bottom w:w="58" w:type="dxa"/>
            </w:tcMar>
          </w:tcPr>
          <w:p w14:paraId="2A165A7A" w14:textId="4DE4C529" w:rsidR="00683640" w:rsidRPr="00BB55DE" w:rsidRDefault="00683640" w:rsidP="00683640">
            <w:pPr>
              <w:spacing w:after="0"/>
              <w:rPr>
                <w:rFonts w:cs="Segoe UI"/>
                <w:bCs/>
                <w:sz w:val="18"/>
                <w:szCs w:val="18"/>
              </w:rPr>
            </w:pPr>
            <w:r>
              <w:rPr>
                <w:rFonts w:cs="Segoe UI"/>
                <w:bCs/>
                <w:sz w:val="18"/>
                <w:szCs w:val="18"/>
              </w:rPr>
              <w:t>2</w:t>
            </w:r>
          </w:p>
        </w:tc>
        <w:tc>
          <w:tcPr>
            <w:tcW w:w="886" w:type="dxa"/>
          </w:tcPr>
          <w:p w14:paraId="3699CD1E" w14:textId="330E97A5" w:rsidR="00683640" w:rsidRPr="00BB55DE" w:rsidRDefault="00535B1C" w:rsidP="00683640">
            <w:pPr>
              <w:spacing w:after="0"/>
              <w:rPr>
                <w:rFonts w:cs="Segoe UI"/>
                <w:bCs/>
                <w:sz w:val="18"/>
                <w:szCs w:val="18"/>
              </w:rPr>
            </w:pPr>
            <w:r>
              <w:rPr>
                <w:rFonts w:cs="Segoe UI"/>
                <w:bCs/>
                <w:sz w:val="18"/>
                <w:szCs w:val="18"/>
              </w:rPr>
              <w:t>M1</w:t>
            </w:r>
          </w:p>
        </w:tc>
      </w:tr>
      <w:tr w:rsidR="001F70AE" w:rsidRPr="00BB55DE" w14:paraId="5F23BF66" w14:textId="77777777" w:rsidTr="00A81375">
        <w:tc>
          <w:tcPr>
            <w:tcW w:w="331" w:type="dxa"/>
            <w:tcMar>
              <w:top w:w="58" w:type="dxa"/>
              <w:bottom w:w="58" w:type="dxa"/>
            </w:tcMar>
          </w:tcPr>
          <w:p w14:paraId="26C5015C" w14:textId="77777777" w:rsidR="001F70AE" w:rsidRDefault="001F70AE" w:rsidP="00683640">
            <w:pPr>
              <w:spacing w:after="0"/>
              <w:rPr>
                <w:rFonts w:cs="Segoe UI"/>
                <w:bCs/>
                <w:sz w:val="18"/>
                <w:szCs w:val="18"/>
              </w:rPr>
            </w:pPr>
          </w:p>
        </w:tc>
        <w:tc>
          <w:tcPr>
            <w:tcW w:w="5249" w:type="dxa"/>
            <w:tcMar>
              <w:top w:w="58" w:type="dxa"/>
              <w:bottom w:w="58" w:type="dxa"/>
            </w:tcMar>
          </w:tcPr>
          <w:p w14:paraId="6ED1FA30" w14:textId="0D052CE4" w:rsidR="001F70AE" w:rsidRDefault="001F70AE" w:rsidP="00683640">
            <w:pPr>
              <w:spacing w:after="0"/>
              <w:rPr>
                <w:sz w:val="18"/>
                <w:szCs w:val="18"/>
              </w:rPr>
            </w:pPr>
            <w:r w:rsidRPr="001F70AE">
              <w:rPr>
                <w:color w:val="FF0000"/>
                <w:sz w:val="18"/>
                <w:szCs w:val="18"/>
              </w:rPr>
              <w:t>Share entry point on viewer in editing mode</w:t>
            </w:r>
          </w:p>
        </w:tc>
        <w:tc>
          <w:tcPr>
            <w:tcW w:w="1800" w:type="dxa"/>
          </w:tcPr>
          <w:p w14:paraId="0878067E" w14:textId="1A97E8C5" w:rsidR="001F70AE" w:rsidRDefault="001F70AE" w:rsidP="00683640">
            <w:pPr>
              <w:spacing w:after="0"/>
              <w:rPr>
                <w:rFonts w:cs="Segoe UI"/>
                <w:bCs/>
                <w:sz w:val="18"/>
                <w:szCs w:val="18"/>
              </w:rPr>
            </w:pPr>
            <w:r>
              <w:rPr>
                <w:rFonts w:cs="Segoe UI"/>
                <w:bCs/>
                <w:sz w:val="18"/>
                <w:szCs w:val="18"/>
              </w:rPr>
              <w:t>No</w:t>
            </w:r>
          </w:p>
        </w:tc>
        <w:tc>
          <w:tcPr>
            <w:tcW w:w="464" w:type="dxa"/>
            <w:tcMar>
              <w:top w:w="58" w:type="dxa"/>
              <w:bottom w:w="58" w:type="dxa"/>
            </w:tcMar>
          </w:tcPr>
          <w:p w14:paraId="7F9DB768" w14:textId="50C97B0C" w:rsidR="001F70AE" w:rsidRDefault="001F70AE" w:rsidP="00683640">
            <w:pPr>
              <w:spacing w:after="0"/>
              <w:rPr>
                <w:rFonts w:cs="Segoe UI"/>
                <w:bCs/>
                <w:sz w:val="18"/>
                <w:szCs w:val="18"/>
              </w:rPr>
            </w:pPr>
            <w:r>
              <w:rPr>
                <w:rFonts w:cs="Segoe UI"/>
                <w:bCs/>
                <w:sz w:val="18"/>
                <w:szCs w:val="18"/>
              </w:rPr>
              <w:t>2</w:t>
            </w:r>
          </w:p>
        </w:tc>
        <w:tc>
          <w:tcPr>
            <w:tcW w:w="886" w:type="dxa"/>
          </w:tcPr>
          <w:p w14:paraId="6092145B" w14:textId="5C825F03" w:rsidR="001F70AE" w:rsidRDefault="001F70AE" w:rsidP="00683640">
            <w:pPr>
              <w:spacing w:after="0"/>
              <w:rPr>
                <w:rFonts w:cs="Segoe UI"/>
                <w:bCs/>
                <w:sz w:val="18"/>
                <w:szCs w:val="18"/>
              </w:rPr>
            </w:pPr>
            <w:r>
              <w:rPr>
                <w:rFonts w:cs="Segoe UI"/>
                <w:bCs/>
                <w:sz w:val="18"/>
                <w:szCs w:val="18"/>
              </w:rPr>
              <w:t>M1</w:t>
            </w:r>
          </w:p>
        </w:tc>
      </w:tr>
      <w:tr w:rsidR="00683640" w:rsidRPr="00BB55DE" w14:paraId="3490020E" w14:textId="77777777" w:rsidTr="00A81375">
        <w:tc>
          <w:tcPr>
            <w:tcW w:w="331" w:type="dxa"/>
            <w:tcMar>
              <w:top w:w="58" w:type="dxa"/>
              <w:bottom w:w="58" w:type="dxa"/>
            </w:tcMar>
          </w:tcPr>
          <w:p w14:paraId="2676DB17" w14:textId="022B7EF8" w:rsidR="00683640" w:rsidRDefault="00683640" w:rsidP="00683640">
            <w:pPr>
              <w:spacing w:after="0"/>
              <w:rPr>
                <w:rFonts w:cs="Segoe UI"/>
                <w:bCs/>
                <w:sz w:val="18"/>
                <w:szCs w:val="18"/>
              </w:rPr>
            </w:pPr>
          </w:p>
        </w:tc>
        <w:tc>
          <w:tcPr>
            <w:tcW w:w="5249" w:type="dxa"/>
            <w:tcMar>
              <w:top w:w="58" w:type="dxa"/>
              <w:bottom w:w="58" w:type="dxa"/>
            </w:tcMar>
          </w:tcPr>
          <w:p w14:paraId="38BFC803" w14:textId="7D687C0C" w:rsidR="00683640" w:rsidRPr="00BB55DE" w:rsidRDefault="00683640" w:rsidP="00683640">
            <w:pPr>
              <w:spacing w:after="0"/>
              <w:rPr>
                <w:rFonts w:cs="Segoe UI"/>
                <w:bCs/>
                <w:sz w:val="18"/>
                <w:szCs w:val="18"/>
              </w:rPr>
            </w:pPr>
            <w:r w:rsidRPr="00BB55DE">
              <w:rPr>
                <w:rFonts w:cs="Segoe UI"/>
                <w:bCs/>
                <w:sz w:val="18"/>
                <w:szCs w:val="18"/>
              </w:rPr>
              <w:t xml:space="preserve">Hookup </w:t>
            </w:r>
            <w:r>
              <w:rPr>
                <w:rFonts w:cs="Segoe UI"/>
                <w:bCs/>
                <w:sz w:val="18"/>
                <w:szCs w:val="18"/>
              </w:rPr>
              <w:t>in-app</w:t>
            </w:r>
            <w:r w:rsidRPr="00BB55DE">
              <w:rPr>
                <w:rFonts w:cs="Segoe UI"/>
                <w:bCs/>
                <w:sz w:val="18"/>
                <w:szCs w:val="18"/>
              </w:rPr>
              <w:t xml:space="preserve"> share entry points to share flow</w:t>
            </w:r>
          </w:p>
        </w:tc>
        <w:tc>
          <w:tcPr>
            <w:tcW w:w="1800" w:type="dxa"/>
          </w:tcPr>
          <w:p w14:paraId="3068FFF2" w14:textId="2C6BE0E1" w:rsidR="00683640" w:rsidRDefault="00683640" w:rsidP="00683640">
            <w:pPr>
              <w:spacing w:after="0"/>
              <w:rPr>
                <w:rFonts w:cs="Segoe UI"/>
                <w:bCs/>
                <w:sz w:val="18"/>
                <w:szCs w:val="18"/>
              </w:rPr>
            </w:pPr>
            <w:r>
              <w:rPr>
                <w:rFonts w:cs="Segoe UI"/>
                <w:bCs/>
                <w:sz w:val="18"/>
                <w:szCs w:val="18"/>
              </w:rPr>
              <w:t>No</w:t>
            </w:r>
          </w:p>
        </w:tc>
        <w:tc>
          <w:tcPr>
            <w:tcW w:w="464" w:type="dxa"/>
            <w:tcMar>
              <w:top w:w="58" w:type="dxa"/>
              <w:bottom w:w="58" w:type="dxa"/>
            </w:tcMar>
          </w:tcPr>
          <w:p w14:paraId="472FAD1F" w14:textId="419EEFC7" w:rsidR="00683640" w:rsidRDefault="00683640" w:rsidP="00683640">
            <w:pPr>
              <w:spacing w:after="0"/>
              <w:rPr>
                <w:rFonts w:cs="Segoe UI"/>
                <w:bCs/>
                <w:sz w:val="18"/>
                <w:szCs w:val="18"/>
              </w:rPr>
            </w:pPr>
            <w:r w:rsidRPr="00BB55DE">
              <w:rPr>
                <w:rFonts w:cs="Segoe UI"/>
                <w:bCs/>
                <w:sz w:val="18"/>
                <w:szCs w:val="18"/>
              </w:rPr>
              <w:t>1</w:t>
            </w:r>
          </w:p>
        </w:tc>
        <w:tc>
          <w:tcPr>
            <w:tcW w:w="886" w:type="dxa"/>
          </w:tcPr>
          <w:p w14:paraId="0B115FAC" w14:textId="6C25D363" w:rsidR="00683640" w:rsidRDefault="00683640" w:rsidP="00683640">
            <w:pPr>
              <w:spacing w:after="0"/>
              <w:rPr>
                <w:rFonts w:cs="Segoe UI"/>
                <w:bCs/>
                <w:sz w:val="18"/>
                <w:szCs w:val="18"/>
              </w:rPr>
            </w:pPr>
            <w:r w:rsidRPr="00BB55DE">
              <w:rPr>
                <w:rFonts w:cs="Segoe UI"/>
                <w:bCs/>
                <w:sz w:val="18"/>
                <w:szCs w:val="18"/>
              </w:rPr>
              <w:t>M1</w:t>
            </w:r>
          </w:p>
        </w:tc>
      </w:tr>
      <w:tr w:rsidR="001D7718" w:rsidRPr="00BB55DE" w14:paraId="17967B8E" w14:textId="77777777" w:rsidTr="00A81375">
        <w:tc>
          <w:tcPr>
            <w:tcW w:w="331" w:type="dxa"/>
            <w:tcMar>
              <w:top w:w="58" w:type="dxa"/>
              <w:bottom w:w="58" w:type="dxa"/>
            </w:tcMar>
          </w:tcPr>
          <w:p w14:paraId="75F8D289" w14:textId="77777777" w:rsidR="001D7718" w:rsidRDefault="001D7718" w:rsidP="00683640">
            <w:pPr>
              <w:spacing w:after="0"/>
              <w:rPr>
                <w:rFonts w:cs="Segoe UI"/>
                <w:bCs/>
                <w:sz w:val="18"/>
                <w:szCs w:val="18"/>
              </w:rPr>
            </w:pPr>
          </w:p>
        </w:tc>
        <w:tc>
          <w:tcPr>
            <w:tcW w:w="5249" w:type="dxa"/>
            <w:tcMar>
              <w:top w:w="58" w:type="dxa"/>
              <w:bottom w:w="58" w:type="dxa"/>
            </w:tcMar>
          </w:tcPr>
          <w:p w14:paraId="65B1CA2D" w14:textId="6B1AB1F7" w:rsidR="001D7718" w:rsidRPr="00BB55DE" w:rsidRDefault="001D7718" w:rsidP="00683640">
            <w:pPr>
              <w:spacing w:after="0"/>
              <w:rPr>
                <w:rFonts w:cs="Segoe UI"/>
                <w:bCs/>
                <w:sz w:val="18"/>
                <w:szCs w:val="18"/>
              </w:rPr>
            </w:pPr>
            <w:r w:rsidRPr="00BB55DE">
              <w:rPr>
                <w:rFonts w:cs="Segoe UI"/>
                <w:bCs/>
                <w:sz w:val="18"/>
                <w:szCs w:val="18"/>
              </w:rPr>
              <w:t xml:space="preserve">Hookup </w:t>
            </w:r>
            <w:r>
              <w:rPr>
                <w:rFonts w:cs="Segoe UI"/>
                <w:bCs/>
                <w:sz w:val="18"/>
                <w:szCs w:val="18"/>
              </w:rPr>
              <w:t>in-app</w:t>
            </w:r>
            <w:r w:rsidRPr="00BB55DE">
              <w:rPr>
                <w:rFonts w:cs="Segoe UI"/>
                <w:bCs/>
                <w:sz w:val="18"/>
                <w:szCs w:val="18"/>
              </w:rPr>
              <w:t xml:space="preserve"> </w:t>
            </w:r>
            <w:r>
              <w:rPr>
                <w:rFonts w:cs="Segoe UI"/>
                <w:bCs/>
                <w:sz w:val="18"/>
                <w:szCs w:val="18"/>
              </w:rPr>
              <w:t>‘</w:t>
            </w:r>
            <w:r w:rsidRPr="00BB55DE">
              <w:rPr>
                <w:rFonts w:cs="Segoe UI"/>
                <w:bCs/>
                <w:sz w:val="18"/>
                <w:szCs w:val="18"/>
              </w:rPr>
              <w:t xml:space="preserve">share </w:t>
            </w:r>
            <w:r>
              <w:rPr>
                <w:rFonts w:cs="Segoe UI"/>
                <w:bCs/>
                <w:sz w:val="18"/>
                <w:szCs w:val="18"/>
              </w:rPr>
              <w:t xml:space="preserve">as link’ </w:t>
            </w:r>
            <w:r w:rsidRPr="00BB55DE">
              <w:rPr>
                <w:rFonts w:cs="Segoe UI"/>
                <w:bCs/>
                <w:sz w:val="18"/>
                <w:szCs w:val="18"/>
              </w:rPr>
              <w:t>entry points to share flow</w:t>
            </w:r>
          </w:p>
        </w:tc>
        <w:tc>
          <w:tcPr>
            <w:tcW w:w="1800" w:type="dxa"/>
          </w:tcPr>
          <w:p w14:paraId="70A61CA7" w14:textId="77777777" w:rsidR="001D7718" w:rsidRDefault="001D7718" w:rsidP="00683640">
            <w:pPr>
              <w:spacing w:after="0"/>
              <w:rPr>
                <w:rFonts w:cs="Segoe UI"/>
                <w:bCs/>
                <w:sz w:val="18"/>
                <w:szCs w:val="18"/>
              </w:rPr>
            </w:pPr>
          </w:p>
        </w:tc>
        <w:tc>
          <w:tcPr>
            <w:tcW w:w="464" w:type="dxa"/>
            <w:tcMar>
              <w:top w:w="58" w:type="dxa"/>
              <w:bottom w:w="58" w:type="dxa"/>
            </w:tcMar>
          </w:tcPr>
          <w:p w14:paraId="2FA6199F" w14:textId="77777777" w:rsidR="001D7718" w:rsidRPr="00BB55DE" w:rsidRDefault="001D7718" w:rsidP="00683640">
            <w:pPr>
              <w:spacing w:after="0"/>
              <w:rPr>
                <w:rFonts w:cs="Segoe UI"/>
                <w:bCs/>
                <w:sz w:val="18"/>
                <w:szCs w:val="18"/>
              </w:rPr>
            </w:pPr>
          </w:p>
        </w:tc>
        <w:tc>
          <w:tcPr>
            <w:tcW w:w="886" w:type="dxa"/>
          </w:tcPr>
          <w:p w14:paraId="1231B26B" w14:textId="77777777" w:rsidR="001D7718" w:rsidRPr="00BB55DE" w:rsidRDefault="001D7718" w:rsidP="00683640">
            <w:pPr>
              <w:spacing w:after="0"/>
              <w:rPr>
                <w:rFonts w:cs="Segoe UI"/>
                <w:bCs/>
                <w:sz w:val="18"/>
                <w:szCs w:val="18"/>
              </w:rPr>
            </w:pPr>
          </w:p>
        </w:tc>
      </w:tr>
      <w:tr w:rsidR="00683640" w:rsidRPr="00094B44" w14:paraId="350208CD" w14:textId="77777777" w:rsidTr="00A81375">
        <w:tc>
          <w:tcPr>
            <w:tcW w:w="331" w:type="dxa"/>
            <w:tcMar>
              <w:top w:w="58" w:type="dxa"/>
              <w:bottom w:w="58" w:type="dxa"/>
            </w:tcMar>
          </w:tcPr>
          <w:p w14:paraId="5A643302" w14:textId="7D0CB918" w:rsidR="00683640" w:rsidRPr="00094B44" w:rsidRDefault="00683640" w:rsidP="00683640">
            <w:pPr>
              <w:spacing w:after="0"/>
              <w:rPr>
                <w:rFonts w:cs="Segoe UI"/>
                <w:bCs/>
                <w:strike/>
                <w:sz w:val="18"/>
                <w:szCs w:val="18"/>
              </w:rPr>
            </w:pPr>
          </w:p>
        </w:tc>
        <w:tc>
          <w:tcPr>
            <w:tcW w:w="5249" w:type="dxa"/>
            <w:tcMar>
              <w:top w:w="58" w:type="dxa"/>
              <w:bottom w:w="58" w:type="dxa"/>
            </w:tcMar>
          </w:tcPr>
          <w:p w14:paraId="5105C099" w14:textId="63B5E3AB" w:rsidR="00683640" w:rsidRPr="00094B44" w:rsidRDefault="00683640" w:rsidP="00683640">
            <w:pPr>
              <w:spacing w:after="0"/>
              <w:rPr>
                <w:rFonts w:cs="Segoe UI"/>
                <w:bCs/>
                <w:strike/>
                <w:sz w:val="18"/>
                <w:szCs w:val="18"/>
              </w:rPr>
            </w:pPr>
            <w:r w:rsidRPr="00094B44">
              <w:rPr>
                <w:rFonts w:cs="Segoe UI"/>
                <w:bCs/>
                <w:strike/>
                <w:sz w:val="18"/>
                <w:szCs w:val="18"/>
              </w:rPr>
              <w:t xml:space="preserve">Hookup </w:t>
            </w:r>
            <w:commentRangeStart w:id="6"/>
            <w:r w:rsidRPr="00094B44">
              <w:rPr>
                <w:rFonts w:cs="Segoe UI"/>
                <w:bCs/>
                <w:strike/>
                <w:sz w:val="18"/>
                <w:szCs w:val="18"/>
              </w:rPr>
              <w:t xml:space="preserve">share charm entry </w:t>
            </w:r>
            <w:commentRangeEnd w:id="6"/>
            <w:r w:rsidR="00283B0D">
              <w:rPr>
                <w:rStyle w:val="CommentReference"/>
                <w:rFonts w:ascii="Calibri" w:eastAsiaTheme="minorEastAsia" w:hAnsi="Calibri" w:cs="Times New Roman"/>
                <w:lang w:bidi="en-US"/>
              </w:rPr>
              <w:commentReference w:id="6"/>
            </w:r>
            <w:r w:rsidRPr="00094B44">
              <w:rPr>
                <w:rFonts w:cs="Segoe UI"/>
                <w:bCs/>
                <w:strike/>
                <w:sz w:val="18"/>
                <w:szCs w:val="18"/>
              </w:rPr>
              <w:t>points to share flow</w:t>
            </w:r>
          </w:p>
        </w:tc>
        <w:tc>
          <w:tcPr>
            <w:tcW w:w="1800" w:type="dxa"/>
          </w:tcPr>
          <w:p w14:paraId="64BA847F" w14:textId="53EC0544" w:rsidR="00683640" w:rsidRPr="00094B44" w:rsidRDefault="00683640" w:rsidP="00683640">
            <w:pPr>
              <w:spacing w:after="0"/>
              <w:rPr>
                <w:rFonts w:cs="Segoe UI"/>
                <w:bCs/>
                <w:strike/>
                <w:sz w:val="18"/>
                <w:szCs w:val="18"/>
              </w:rPr>
            </w:pPr>
            <w:r w:rsidRPr="00094B44">
              <w:rPr>
                <w:rFonts w:cs="Segoe UI"/>
                <w:bCs/>
                <w:strike/>
                <w:sz w:val="18"/>
                <w:szCs w:val="18"/>
              </w:rPr>
              <w:t>No</w:t>
            </w:r>
          </w:p>
        </w:tc>
        <w:tc>
          <w:tcPr>
            <w:tcW w:w="464" w:type="dxa"/>
            <w:tcMar>
              <w:top w:w="58" w:type="dxa"/>
              <w:bottom w:w="58" w:type="dxa"/>
            </w:tcMar>
          </w:tcPr>
          <w:p w14:paraId="6279F0F3" w14:textId="2092DBFE" w:rsidR="00683640" w:rsidRPr="00094B44" w:rsidRDefault="00683640" w:rsidP="00683640">
            <w:pPr>
              <w:spacing w:after="0"/>
              <w:rPr>
                <w:rFonts w:cs="Segoe UI"/>
                <w:bCs/>
                <w:strike/>
                <w:sz w:val="18"/>
                <w:szCs w:val="18"/>
              </w:rPr>
            </w:pPr>
            <w:r w:rsidRPr="00094B44">
              <w:rPr>
                <w:rFonts w:cs="Segoe UI"/>
                <w:bCs/>
                <w:strike/>
                <w:sz w:val="18"/>
                <w:szCs w:val="18"/>
              </w:rPr>
              <w:t>2</w:t>
            </w:r>
          </w:p>
        </w:tc>
        <w:tc>
          <w:tcPr>
            <w:tcW w:w="886" w:type="dxa"/>
          </w:tcPr>
          <w:p w14:paraId="7B1D7AEE" w14:textId="4C6FEE10" w:rsidR="00683640" w:rsidRPr="00094B44" w:rsidRDefault="00683640" w:rsidP="00683640">
            <w:pPr>
              <w:spacing w:after="0"/>
              <w:rPr>
                <w:rFonts w:cs="Segoe UI"/>
                <w:bCs/>
                <w:strike/>
                <w:sz w:val="18"/>
                <w:szCs w:val="18"/>
              </w:rPr>
            </w:pPr>
            <w:r w:rsidRPr="00094B44">
              <w:rPr>
                <w:rFonts w:cs="Segoe UI"/>
                <w:bCs/>
                <w:strike/>
                <w:sz w:val="18"/>
                <w:szCs w:val="18"/>
              </w:rPr>
              <w:t>M1</w:t>
            </w:r>
          </w:p>
        </w:tc>
      </w:tr>
      <w:tr w:rsidR="00683640" w:rsidRPr="00BB55DE" w14:paraId="2DB1A439" w14:textId="77777777" w:rsidTr="00A81375">
        <w:tc>
          <w:tcPr>
            <w:tcW w:w="331" w:type="dxa"/>
            <w:tcMar>
              <w:top w:w="58" w:type="dxa"/>
              <w:bottom w:w="58" w:type="dxa"/>
            </w:tcMar>
          </w:tcPr>
          <w:p w14:paraId="146D3383" w14:textId="57C5703E" w:rsidR="00683640" w:rsidRDefault="00683640" w:rsidP="00683640">
            <w:pPr>
              <w:spacing w:after="0"/>
              <w:rPr>
                <w:rFonts w:cs="Segoe UI"/>
                <w:bCs/>
                <w:sz w:val="18"/>
                <w:szCs w:val="18"/>
              </w:rPr>
            </w:pPr>
          </w:p>
        </w:tc>
        <w:tc>
          <w:tcPr>
            <w:tcW w:w="5249" w:type="dxa"/>
            <w:tcMar>
              <w:top w:w="58" w:type="dxa"/>
              <w:bottom w:w="58" w:type="dxa"/>
            </w:tcMar>
          </w:tcPr>
          <w:p w14:paraId="3C5DEE80" w14:textId="359CC41A" w:rsidR="00683640" w:rsidRDefault="00683640" w:rsidP="00683640">
            <w:pPr>
              <w:spacing w:after="0"/>
              <w:rPr>
                <w:rFonts w:cs="Segoe UI"/>
                <w:bCs/>
                <w:sz w:val="18"/>
                <w:szCs w:val="18"/>
              </w:rPr>
            </w:pPr>
            <w:r>
              <w:rPr>
                <w:rFonts w:cs="Segoe UI"/>
                <w:bCs/>
                <w:sz w:val="18"/>
                <w:szCs w:val="18"/>
              </w:rPr>
              <w:t>Hookup threshold replacement for share charm entry point to share flow</w:t>
            </w:r>
          </w:p>
        </w:tc>
        <w:tc>
          <w:tcPr>
            <w:tcW w:w="1800" w:type="dxa"/>
          </w:tcPr>
          <w:p w14:paraId="7A936A08" w14:textId="147099DF" w:rsidR="00683640" w:rsidRDefault="00683640" w:rsidP="00683640">
            <w:pPr>
              <w:spacing w:after="0"/>
              <w:rPr>
                <w:rFonts w:cs="Segoe UI"/>
                <w:bCs/>
                <w:sz w:val="18"/>
                <w:szCs w:val="18"/>
              </w:rPr>
            </w:pPr>
            <w:r>
              <w:rPr>
                <w:rFonts w:cs="Segoe UI"/>
                <w:bCs/>
                <w:sz w:val="18"/>
                <w:szCs w:val="18"/>
              </w:rPr>
              <w:t>Yes</w:t>
            </w:r>
          </w:p>
        </w:tc>
        <w:tc>
          <w:tcPr>
            <w:tcW w:w="464" w:type="dxa"/>
            <w:tcMar>
              <w:top w:w="58" w:type="dxa"/>
              <w:bottom w:w="58" w:type="dxa"/>
            </w:tcMar>
          </w:tcPr>
          <w:p w14:paraId="0457A454" w14:textId="3ECBBD87" w:rsidR="00683640" w:rsidRDefault="00683640" w:rsidP="00683640">
            <w:pPr>
              <w:spacing w:after="0"/>
              <w:rPr>
                <w:rFonts w:cs="Segoe UI"/>
                <w:bCs/>
                <w:sz w:val="18"/>
                <w:szCs w:val="18"/>
              </w:rPr>
            </w:pPr>
            <w:r>
              <w:rPr>
                <w:rFonts w:cs="Segoe UI"/>
                <w:bCs/>
                <w:sz w:val="18"/>
                <w:szCs w:val="18"/>
              </w:rPr>
              <w:t>2</w:t>
            </w:r>
          </w:p>
        </w:tc>
        <w:tc>
          <w:tcPr>
            <w:tcW w:w="886" w:type="dxa"/>
          </w:tcPr>
          <w:p w14:paraId="3147E1E4" w14:textId="22134186" w:rsidR="00683640" w:rsidRDefault="00683640" w:rsidP="00683640">
            <w:pPr>
              <w:spacing w:after="0"/>
              <w:rPr>
                <w:rFonts w:cs="Segoe UI"/>
                <w:bCs/>
                <w:sz w:val="18"/>
                <w:szCs w:val="18"/>
              </w:rPr>
            </w:pPr>
          </w:p>
        </w:tc>
      </w:tr>
      <w:tr w:rsidR="00683640" w:rsidRPr="00BB55DE" w14:paraId="72024EF0" w14:textId="77777777" w:rsidTr="00A81375">
        <w:tc>
          <w:tcPr>
            <w:tcW w:w="8730" w:type="dxa"/>
            <w:gridSpan w:val="5"/>
            <w:shd w:val="clear" w:color="auto" w:fill="B3BCCA" w:themeFill="text2" w:themeFillTint="66"/>
            <w:tcMar>
              <w:top w:w="58" w:type="dxa"/>
              <w:bottom w:w="58" w:type="dxa"/>
            </w:tcMar>
          </w:tcPr>
          <w:p w14:paraId="2FA1ECB3" w14:textId="60B0F0DC" w:rsidR="00683640" w:rsidRPr="00BB55DE" w:rsidRDefault="00683640" w:rsidP="00683640">
            <w:pPr>
              <w:spacing w:after="0"/>
              <w:rPr>
                <w:rFonts w:cs="Segoe UI"/>
                <w:b/>
                <w:bCs/>
                <w:sz w:val="18"/>
                <w:szCs w:val="18"/>
              </w:rPr>
            </w:pPr>
            <w:r>
              <w:rPr>
                <w:rFonts w:cs="Segoe UI"/>
                <w:b/>
                <w:bCs/>
                <w:sz w:val="18"/>
                <w:szCs w:val="18"/>
              </w:rPr>
              <w:t>Selection and commanding</w:t>
            </w:r>
          </w:p>
        </w:tc>
      </w:tr>
      <w:tr w:rsidR="00683640" w:rsidRPr="00F874C6" w14:paraId="2D799CD2" w14:textId="77777777" w:rsidTr="00A81375">
        <w:tc>
          <w:tcPr>
            <w:tcW w:w="331" w:type="dxa"/>
            <w:tcMar>
              <w:top w:w="58" w:type="dxa"/>
              <w:bottom w:w="58" w:type="dxa"/>
            </w:tcMar>
          </w:tcPr>
          <w:p w14:paraId="26DA90A6" w14:textId="7084C832" w:rsidR="00683640" w:rsidRPr="00F874C6" w:rsidRDefault="00683640" w:rsidP="00683640">
            <w:pPr>
              <w:spacing w:after="0"/>
              <w:rPr>
                <w:rFonts w:cs="Segoe UI"/>
                <w:bCs/>
                <w:strike/>
                <w:sz w:val="18"/>
                <w:szCs w:val="18"/>
              </w:rPr>
            </w:pPr>
          </w:p>
        </w:tc>
        <w:tc>
          <w:tcPr>
            <w:tcW w:w="5249" w:type="dxa"/>
            <w:tcMar>
              <w:top w:w="58" w:type="dxa"/>
              <w:bottom w:w="58" w:type="dxa"/>
            </w:tcMar>
          </w:tcPr>
          <w:p w14:paraId="1B15B12D" w14:textId="77777777" w:rsidR="00683640" w:rsidRPr="00F874C6" w:rsidRDefault="00683640" w:rsidP="00683640">
            <w:pPr>
              <w:spacing w:after="0"/>
              <w:rPr>
                <w:strike/>
                <w:sz w:val="18"/>
                <w:szCs w:val="18"/>
              </w:rPr>
            </w:pPr>
            <w:commentRangeStart w:id="7"/>
            <w:r w:rsidRPr="00F874C6">
              <w:rPr>
                <w:strike/>
                <w:sz w:val="18"/>
                <w:szCs w:val="18"/>
              </w:rPr>
              <w:t>Selecting</w:t>
            </w:r>
            <w:commentRangeEnd w:id="7"/>
            <w:r w:rsidR="00640C30" w:rsidRPr="00F874C6">
              <w:rPr>
                <w:rStyle w:val="CommentReference"/>
                <w:rFonts w:ascii="Calibri" w:eastAsiaTheme="minorEastAsia" w:hAnsi="Calibri" w:cs="Times New Roman"/>
                <w:strike/>
                <w:lang w:bidi="en-US"/>
              </w:rPr>
              <w:commentReference w:id="7"/>
            </w:r>
            <w:r w:rsidRPr="00F874C6">
              <w:rPr>
                <w:strike/>
                <w:sz w:val="18"/>
                <w:szCs w:val="18"/>
              </w:rPr>
              <w:t xml:space="preserve"> multiple items in selection mode</w:t>
            </w:r>
          </w:p>
          <w:p w14:paraId="29EBEA73" w14:textId="2A3ABC21" w:rsidR="00683640" w:rsidRPr="00F874C6" w:rsidRDefault="00683640" w:rsidP="00683640">
            <w:pPr>
              <w:spacing w:after="0"/>
              <w:rPr>
                <w:rFonts w:cs="Segoe UI"/>
                <w:bCs/>
                <w:strike/>
                <w:sz w:val="18"/>
                <w:szCs w:val="18"/>
              </w:rPr>
            </w:pPr>
            <w:r w:rsidRPr="00F874C6">
              <w:rPr>
                <w:i/>
                <w:strike/>
                <w:sz w:val="18"/>
                <w:szCs w:val="18"/>
              </w:rPr>
              <w:t>Dependency on Internal team- Rich views</w:t>
            </w:r>
          </w:p>
        </w:tc>
        <w:tc>
          <w:tcPr>
            <w:tcW w:w="1800" w:type="dxa"/>
          </w:tcPr>
          <w:p w14:paraId="5A8E15D1" w14:textId="595C437A" w:rsidR="00683640" w:rsidRPr="00F874C6" w:rsidRDefault="00683640" w:rsidP="00683640">
            <w:pPr>
              <w:spacing w:after="0"/>
              <w:rPr>
                <w:rFonts w:cs="Segoe UI"/>
                <w:bCs/>
                <w:strike/>
                <w:sz w:val="18"/>
                <w:szCs w:val="18"/>
              </w:rPr>
            </w:pPr>
            <w:r w:rsidRPr="00F874C6">
              <w:rPr>
                <w:rFonts w:cs="Segoe UI"/>
                <w:bCs/>
                <w:strike/>
                <w:sz w:val="18"/>
                <w:szCs w:val="18"/>
              </w:rPr>
              <w:t>Yes</w:t>
            </w:r>
          </w:p>
        </w:tc>
        <w:tc>
          <w:tcPr>
            <w:tcW w:w="464" w:type="dxa"/>
            <w:tcMar>
              <w:top w:w="58" w:type="dxa"/>
              <w:bottom w:w="58" w:type="dxa"/>
            </w:tcMar>
          </w:tcPr>
          <w:p w14:paraId="17E7DD2D" w14:textId="5A52B4AD" w:rsidR="00683640" w:rsidRPr="00F874C6" w:rsidRDefault="00683640" w:rsidP="00683640">
            <w:pPr>
              <w:spacing w:after="0"/>
              <w:rPr>
                <w:rFonts w:cs="Segoe UI"/>
                <w:bCs/>
                <w:strike/>
                <w:sz w:val="18"/>
                <w:szCs w:val="18"/>
              </w:rPr>
            </w:pPr>
            <w:r w:rsidRPr="00F874C6">
              <w:rPr>
                <w:rFonts w:cs="Segoe UI"/>
                <w:bCs/>
                <w:strike/>
                <w:sz w:val="18"/>
                <w:szCs w:val="18"/>
              </w:rPr>
              <w:t>1</w:t>
            </w:r>
          </w:p>
        </w:tc>
        <w:tc>
          <w:tcPr>
            <w:tcW w:w="886" w:type="dxa"/>
          </w:tcPr>
          <w:p w14:paraId="351CD08E" w14:textId="28C389A8" w:rsidR="00683640" w:rsidRPr="00F874C6" w:rsidRDefault="00683640" w:rsidP="00683640">
            <w:pPr>
              <w:spacing w:after="0"/>
              <w:rPr>
                <w:rFonts w:cs="Segoe UI"/>
                <w:bCs/>
                <w:strike/>
                <w:sz w:val="18"/>
                <w:szCs w:val="18"/>
              </w:rPr>
            </w:pPr>
            <w:r w:rsidRPr="00F874C6">
              <w:rPr>
                <w:rFonts w:cs="Segoe UI"/>
                <w:bCs/>
                <w:strike/>
                <w:sz w:val="18"/>
                <w:szCs w:val="18"/>
              </w:rPr>
              <w:t>M1</w:t>
            </w:r>
          </w:p>
        </w:tc>
      </w:tr>
      <w:tr w:rsidR="00683640" w:rsidRPr="00F874C6" w14:paraId="2E871F13" w14:textId="77777777" w:rsidTr="00A81375">
        <w:tc>
          <w:tcPr>
            <w:tcW w:w="331" w:type="dxa"/>
            <w:tcMar>
              <w:top w:w="58" w:type="dxa"/>
              <w:bottom w:w="58" w:type="dxa"/>
            </w:tcMar>
          </w:tcPr>
          <w:p w14:paraId="152A8483" w14:textId="5D232807" w:rsidR="00683640" w:rsidRPr="00F874C6" w:rsidRDefault="00683640" w:rsidP="00683640">
            <w:pPr>
              <w:spacing w:after="0"/>
              <w:rPr>
                <w:rFonts w:cs="Segoe UI"/>
                <w:bCs/>
                <w:strike/>
                <w:sz w:val="18"/>
                <w:szCs w:val="18"/>
              </w:rPr>
            </w:pPr>
          </w:p>
        </w:tc>
        <w:tc>
          <w:tcPr>
            <w:tcW w:w="5249" w:type="dxa"/>
            <w:tcMar>
              <w:top w:w="58" w:type="dxa"/>
              <w:bottom w:w="58" w:type="dxa"/>
            </w:tcMar>
          </w:tcPr>
          <w:p w14:paraId="10ED5429" w14:textId="77777777" w:rsidR="00683640" w:rsidRPr="00F874C6" w:rsidRDefault="00683640" w:rsidP="00683640">
            <w:pPr>
              <w:spacing w:after="0"/>
              <w:rPr>
                <w:strike/>
                <w:sz w:val="18"/>
                <w:szCs w:val="18"/>
              </w:rPr>
            </w:pPr>
            <w:commentRangeStart w:id="8"/>
            <w:r w:rsidRPr="00F874C6">
              <w:rPr>
                <w:strike/>
                <w:sz w:val="18"/>
                <w:szCs w:val="18"/>
              </w:rPr>
              <w:t>Selecting</w:t>
            </w:r>
            <w:commentRangeEnd w:id="8"/>
            <w:r w:rsidR="00640C30" w:rsidRPr="00F874C6">
              <w:rPr>
                <w:rStyle w:val="CommentReference"/>
                <w:rFonts w:ascii="Calibri" w:eastAsiaTheme="minorEastAsia" w:hAnsi="Calibri" w:cs="Times New Roman"/>
                <w:strike/>
                <w:lang w:bidi="en-US"/>
              </w:rPr>
              <w:commentReference w:id="8"/>
            </w:r>
            <w:r w:rsidRPr="00F874C6">
              <w:rPr>
                <w:strike/>
                <w:sz w:val="18"/>
                <w:szCs w:val="18"/>
              </w:rPr>
              <w:t xml:space="preserve"> events in selection mode</w:t>
            </w:r>
          </w:p>
          <w:p w14:paraId="1B2A6085" w14:textId="7BC2717F" w:rsidR="00683640" w:rsidRPr="00F874C6" w:rsidRDefault="00683640" w:rsidP="00683640">
            <w:pPr>
              <w:spacing w:after="0"/>
              <w:rPr>
                <w:rFonts w:cs="Segoe UI"/>
                <w:bCs/>
                <w:strike/>
                <w:sz w:val="18"/>
                <w:szCs w:val="18"/>
              </w:rPr>
            </w:pPr>
            <w:r w:rsidRPr="00F874C6">
              <w:rPr>
                <w:i/>
                <w:strike/>
                <w:sz w:val="18"/>
                <w:szCs w:val="18"/>
              </w:rPr>
              <w:t>Dependency on Internal team- Rich views</w:t>
            </w:r>
          </w:p>
        </w:tc>
        <w:tc>
          <w:tcPr>
            <w:tcW w:w="1800" w:type="dxa"/>
          </w:tcPr>
          <w:p w14:paraId="43C59A5E" w14:textId="3F12DBA2" w:rsidR="00683640" w:rsidRPr="00F874C6" w:rsidRDefault="00683640" w:rsidP="00683640">
            <w:pPr>
              <w:spacing w:after="0"/>
              <w:rPr>
                <w:rFonts w:cs="Segoe UI"/>
                <w:bCs/>
                <w:strike/>
                <w:sz w:val="18"/>
                <w:szCs w:val="18"/>
              </w:rPr>
            </w:pPr>
            <w:r w:rsidRPr="00F874C6">
              <w:rPr>
                <w:rFonts w:cs="Segoe UI"/>
                <w:bCs/>
                <w:strike/>
                <w:sz w:val="18"/>
                <w:szCs w:val="18"/>
              </w:rPr>
              <w:t>Yes</w:t>
            </w:r>
          </w:p>
        </w:tc>
        <w:tc>
          <w:tcPr>
            <w:tcW w:w="464" w:type="dxa"/>
            <w:tcMar>
              <w:top w:w="58" w:type="dxa"/>
              <w:bottom w:w="58" w:type="dxa"/>
            </w:tcMar>
          </w:tcPr>
          <w:p w14:paraId="0EBFF001" w14:textId="4DBC0F2F" w:rsidR="00683640" w:rsidRPr="00F874C6" w:rsidRDefault="00683640" w:rsidP="00683640">
            <w:pPr>
              <w:spacing w:after="0"/>
              <w:rPr>
                <w:rFonts w:cs="Segoe UI"/>
                <w:bCs/>
                <w:strike/>
                <w:sz w:val="18"/>
                <w:szCs w:val="18"/>
              </w:rPr>
            </w:pPr>
            <w:r w:rsidRPr="00F874C6">
              <w:rPr>
                <w:rFonts w:cs="Segoe UI"/>
                <w:bCs/>
                <w:strike/>
                <w:sz w:val="18"/>
                <w:szCs w:val="18"/>
              </w:rPr>
              <w:t>1</w:t>
            </w:r>
          </w:p>
        </w:tc>
        <w:tc>
          <w:tcPr>
            <w:tcW w:w="886" w:type="dxa"/>
          </w:tcPr>
          <w:p w14:paraId="74670065" w14:textId="7B328B9E" w:rsidR="00683640" w:rsidRPr="00F874C6" w:rsidRDefault="00683640" w:rsidP="00683640">
            <w:pPr>
              <w:spacing w:after="0"/>
              <w:rPr>
                <w:rFonts w:cs="Segoe UI"/>
                <w:bCs/>
                <w:strike/>
                <w:sz w:val="18"/>
                <w:szCs w:val="18"/>
              </w:rPr>
            </w:pPr>
            <w:r w:rsidRPr="00F874C6">
              <w:rPr>
                <w:rFonts w:cs="Segoe UI"/>
                <w:bCs/>
                <w:strike/>
                <w:sz w:val="18"/>
                <w:szCs w:val="18"/>
              </w:rPr>
              <w:t>M1</w:t>
            </w:r>
          </w:p>
        </w:tc>
      </w:tr>
      <w:tr w:rsidR="004B21CB" w:rsidRPr="00F874C6" w14:paraId="381263ED" w14:textId="77777777" w:rsidTr="00A81375">
        <w:tc>
          <w:tcPr>
            <w:tcW w:w="331" w:type="dxa"/>
            <w:tcMar>
              <w:top w:w="58" w:type="dxa"/>
              <w:bottom w:w="58" w:type="dxa"/>
            </w:tcMar>
          </w:tcPr>
          <w:p w14:paraId="477EF038" w14:textId="51862238" w:rsidR="004B21CB" w:rsidRPr="00F874C6" w:rsidRDefault="004B21CB" w:rsidP="004B21CB">
            <w:pPr>
              <w:spacing w:after="0"/>
              <w:rPr>
                <w:rFonts w:cs="Segoe UI"/>
                <w:bCs/>
                <w:strike/>
                <w:sz w:val="18"/>
                <w:szCs w:val="18"/>
              </w:rPr>
            </w:pPr>
          </w:p>
        </w:tc>
        <w:tc>
          <w:tcPr>
            <w:tcW w:w="5249" w:type="dxa"/>
            <w:tcMar>
              <w:top w:w="58" w:type="dxa"/>
              <w:bottom w:w="58" w:type="dxa"/>
            </w:tcMar>
          </w:tcPr>
          <w:p w14:paraId="21ADD7EE" w14:textId="659C4A5D" w:rsidR="004B21CB" w:rsidRPr="00F874C6" w:rsidRDefault="00F136D5" w:rsidP="004B21CB">
            <w:pPr>
              <w:spacing w:after="0"/>
              <w:rPr>
                <w:rFonts w:cs="Segoe UI"/>
                <w:bCs/>
                <w:strike/>
                <w:sz w:val="18"/>
                <w:szCs w:val="18"/>
              </w:rPr>
            </w:pPr>
            <w:commentRangeStart w:id="9"/>
            <w:r w:rsidRPr="00F874C6">
              <w:rPr>
                <w:rFonts w:cs="Segoe UI"/>
                <w:bCs/>
                <w:strike/>
                <w:sz w:val="18"/>
                <w:szCs w:val="18"/>
              </w:rPr>
              <w:t>Share preview with a</w:t>
            </w:r>
            <w:r w:rsidR="004B21CB" w:rsidRPr="00F874C6">
              <w:rPr>
                <w:rFonts w:cs="Segoe UI"/>
                <w:bCs/>
                <w:strike/>
                <w:sz w:val="18"/>
                <w:szCs w:val="18"/>
              </w:rPr>
              <w:t xml:space="preserve">bility to edit selection (select/unselect) </w:t>
            </w:r>
          </w:p>
          <w:p w14:paraId="6BD27034" w14:textId="2541915E" w:rsidR="004B21CB" w:rsidRPr="00F874C6" w:rsidRDefault="004B21CB" w:rsidP="004B21CB">
            <w:pPr>
              <w:spacing w:after="0"/>
              <w:rPr>
                <w:strike/>
                <w:sz w:val="18"/>
                <w:szCs w:val="18"/>
              </w:rPr>
            </w:pPr>
            <w:r w:rsidRPr="00F874C6">
              <w:rPr>
                <w:i/>
                <w:strike/>
                <w:sz w:val="18"/>
                <w:szCs w:val="18"/>
              </w:rPr>
              <w:t>Dependency on Internal team- Rich views</w:t>
            </w:r>
            <w:commentRangeEnd w:id="9"/>
            <w:r w:rsidR="00640C30" w:rsidRPr="00F874C6">
              <w:rPr>
                <w:rStyle w:val="CommentReference"/>
                <w:rFonts w:ascii="Calibri" w:eastAsiaTheme="minorEastAsia" w:hAnsi="Calibri" w:cs="Times New Roman"/>
                <w:strike/>
                <w:lang w:bidi="en-US"/>
              </w:rPr>
              <w:commentReference w:id="9"/>
            </w:r>
          </w:p>
        </w:tc>
        <w:tc>
          <w:tcPr>
            <w:tcW w:w="1800" w:type="dxa"/>
          </w:tcPr>
          <w:p w14:paraId="03276F42" w14:textId="5F7276B3" w:rsidR="004B21CB" w:rsidRPr="00F874C6" w:rsidRDefault="004B21CB" w:rsidP="004B21CB">
            <w:pPr>
              <w:spacing w:after="0"/>
              <w:rPr>
                <w:rFonts w:cs="Segoe UI"/>
                <w:bCs/>
                <w:strike/>
                <w:sz w:val="18"/>
                <w:szCs w:val="18"/>
              </w:rPr>
            </w:pPr>
            <w:r w:rsidRPr="00F874C6">
              <w:rPr>
                <w:rFonts w:cs="Segoe UI"/>
                <w:bCs/>
                <w:strike/>
                <w:sz w:val="18"/>
                <w:szCs w:val="18"/>
              </w:rPr>
              <w:t>Yes</w:t>
            </w:r>
          </w:p>
        </w:tc>
        <w:tc>
          <w:tcPr>
            <w:tcW w:w="464" w:type="dxa"/>
            <w:tcMar>
              <w:top w:w="58" w:type="dxa"/>
              <w:bottom w:w="58" w:type="dxa"/>
            </w:tcMar>
          </w:tcPr>
          <w:p w14:paraId="1AE3EDE7" w14:textId="454089AB" w:rsidR="004B21CB" w:rsidRPr="00F874C6" w:rsidRDefault="004B21CB" w:rsidP="004B21CB">
            <w:pPr>
              <w:spacing w:after="0"/>
              <w:rPr>
                <w:rFonts w:cs="Segoe UI"/>
                <w:bCs/>
                <w:strike/>
                <w:sz w:val="18"/>
                <w:szCs w:val="18"/>
              </w:rPr>
            </w:pPr>
            <w:r w:rsidRPr="00F874C6">
              <w:rPr>
                <w:rFonts w:cs="Segoe UI"/>
                <w:bCs/>
                <w:strike/>
                <w:sz w:val="18"/>
                <w:szCs w:val="18"/>
              </w:rPr>
              <w:t>1</w:t>
            </w:r>
          </w:p>
        </w:tc>
        <w:tc>
          <w:tcPr>
            <w:tcW w:w="886" w:type="dxa"/>
          </w:tcPr>
          <w:p w14:paraId="352A6FDE" w14:textId="2DFDF1F4" w:rsidR="004B21CB" w:rsidRPr="00F874C6" w:rsidRDefault="004B21CB" w:rsidP="004B21CB">
            <w:pPr>
              <w:spacing w:after="0"/>
              <w:rPr>
                <w:rFonts w:cs="Segoe UI"/>
                <w:bCs/>
                <w:strike/>
                <w:sz w:val="18"/>
                <w:szCs w:val="18"/>
              </w:rPr>
            </w:pPr>
          </w:p>
        </w:tc>
      </w:tr>
      <w:tr w:rsidR="00F136D5" w:rsidRPr="00BB55DE" w14:paraId="6332FC9A" w14:textId="77777777" w:rsidTr="00A81375">
        <w:tc>
          <w:tcPr>
            <w:tcW w:w="331" w:type="dxa"/>
            <w:tcMar>
              <w:top w:w="58" w:type="dxa"/>
              <w:bottom w:w="58" w:type="dxa"/>
            </w:tcMar>
          </w:tcPr>
          <w:p w14:paraId="7B833BEC" w14:textId="77777777" w:rsidR="00F136D5" w:rsidRDefault="00F136D5" w:rsidP="004B21CB">
            <w:pPr>
              <w:spacing w:after="0"/>
              <w:rPr>
                <w:rFonts w:cs="Segoe UI"/>
                <w:bCs/>
                <w:sz w:val="18"/>
                <w:szCs w:val="18"/>
              </w:rPr>
            </w:pPr>
          </w:p>
        </w:tc>
        <w:tc>
          <w:tcPr>
            <w:tcW w:w="5249" w:type="dxa"/>
            <w:tcMar>
              <w:top w:w="58" w:type="dxa"/>
              <w:bottom w:w="58" w:type="dxa"/>
            </w:tcMar>
          </w:tcPr>
          <w:p w14:paraId="6979516E" w14:textId="1769E65B" w:rsidR="00F136D5" w:rsidRDefault="00F136D5" w:rsidP="00F136D5">
            <w:pPr>
              <w:spacing w:after="0"/>
              <w:rPr>
                <w:rFonts w:cs="Segoe UI"/>
                <w:bCs/>
                <w:sz w:val="18"/>
                <w:szCs w:val="18"/>
              </w:rPr>
            </w:pPr>
            <w:r>
              <w:rPr>
                <w:rFonts w:cs="Segoe UI"/>
                <w:bCs/>
                <w:sz w:val="18"/>
                <w:szCs w:val="18"/>
              </w:rPr>
              <w:t>Share entry point on list views en</w:t>
            </w:r>
            <w:r w:rsidR="007E46FF">
              <w:rPr>
                <w:rFonts w:cs="Segoe UI"/>
                <w:bCs/>
                <w:sz w:val="18"/>
                <w:szCs w:val="18"/>
              </w:rPr>
              <w:t>ables pre-selection of content (“share mode”)</w:t>
            </w:r>
          </w:p>
          <w:p w14:paraId="749ED8D9" w14:textId="39F6D9A4" w:rsidR="007E46FF" w:rsidRPr="007E46FF" w:rsidRDefault="007E46FF" w:rsidP="00F136D5">
            <w:pPr>
              <w:spacing w:after="0"/>
              <w:rPr>
                <w:rFonts w:cs="Segoe UI"/>
                <w:bCs/>
                <w:i/>
                <w:sz w:val="18"/>
                <w:szCs w:val="18"/>
              </w:rPr>
            </w:pPr>
            <w:r>
              <w:rPr>
                <w:rFonts w:cs="Segoe UI"/>
                <w:bCs/>
                <w:i/>
                <w:sz w:val="18"/>
                <w:szCs w:val="18"/>
              </w:rPr>
              <w:lastRenderedPageBreak/>
              <w:t>Dependency on Internal Team-Rich views to enable selection mode w/ headers</w:t>
            </w:r>
          </w:p>
        </w:tc>
        <w:tc>
          <w:tcPr>
            <w:tcW w:w="1800" w:type="dxa"/>
          </w:tcPr>
          <w:p w14:paraId="0CF1F073" w14:textId="20664276" w:rsidR="00F136D5" w:rsidRPr="004B21CB" w:rsidRDefault="00F136D5" w:rsidP="004B21CB">
            <w:pPr>
              <w:spacing w:after="0"/>
              <w:rPr>
                <w:rFonts w:cs="Segoe UI"/>
                <w:bCs/>
                <w:sz w:val="18"/>
                <w:szCs w:val="18"/>
              </w:rPr>
            </w:pPr>
            <w:r>
              <w:rPr>
                <w:rFonts w:cs="Segoe UI"/>
                <w:bCs/>
                <w:sz w:val="18"/>
                <w:szCs w:val="18"/>
              </w:rPr>
              <w:lastRenderedPageBreak/>
              <w:t>Yes</w:t>
            </w:r>
          </w:p>
        </w:tc>
        <w:tc>
          <w:tcPr>
            <w:tcW w:w="464" w:type="dxa"/>
            <w:tcMar>
              <w:top w:w="58" w:type="dxa"/>
              <w:bottom w:w="58" w:type="dxa"/>
            </w:tcMar>
          </w:tcPr>
          <w:p w14:paraId="38A229BE" w14:textId="0E106B8F" w:rsidR="00F136D5" w:rsidRDefault="00F136D5" w:rsidP="004B21CB">
            <w:pPr>
              <w:spacing w:after="0"/>
              <w:rPr>
                <w:rFonts w:cs="Segoe UI"/>
                <w:bCs/>
                <w:sz w:val="18"/>
                <w:szCs w:val="18"/>
              </w:rPr>
            </w:pPr>
            <w:r>
              <w:rPr>
                <w:rFonts w:cs="Segoe UI"/>
                <w:bCs/>
                <w:sz w:val="18"/>
                <w:szCs w:val="18"/>
              </w:rPr>
              <w:t>2</w:t>
            </w:r>
          </w:p>
        </w:tc>
        <w:tc>
          <w:tcPr>
            <w:tcW w:w="886" w:type="dxa"/>
          </w:tcPr>
          <w:p w14:paraId="4028402E" w14:textId="3752C9D4" w:rsidR="00F136D5" w:rsidRDefault="007E46FF" w:rsidP="004B21CB">
            <w:pPr>
              <w:spacing w:after="0"/>
              <w:rPr>
                <w:rFonts w:cs="Segoe UI"/>
                <w:bCs/>
                <w:sz w:val="18"/>
                <w:szCs w:val="18"/>
              </w:rPr>
            </w:pPr>
            <w:r>
              <w:rPr>
                <w:rFonts w:cs="Segoe UI"/>
                <w:bCs/>
                <w:sz w:val="18"/>
                <w:szCs w:val="18"/>
              </w:rPr>
              <w:t>M1</w:t>
            </w:r>
          </w:p>
        </w:tc>
      </w:tr>
      <w:tr w:rsidR="00192EE2" w:rsidRPr="00166305" w:rsidDel="008D1F5A" w14:paraId="217806A4" w14:textId="77777777" w:rsidTr="00A81375">
        <w:tc>
          <w:tcPr>
            <w:tcW w:w="331" w:type="dxa"/>
            <w:tcMar>
              <w:top w:w="58" w:type="dxa"/>
              <w:bottom w:w="58" w:type="dxa"/>
            </w:tcMar>
          </w:tcPr>
          <w:p w14:paraId="1B130E0E" w14:textId="5286997C" w:rsidR="00192EE2" w:rsidRPr="00166305" w:rsidRDefault="00192EE2" w:rsidP="00192EE2">
            <w:pPr>
              <w:spacing w:after="0"/>
              <w:rPr>
                <w:rFonts w:cs="Segoe UI"/>
                <w:bCs/>
                <w:sz w:val="18"/>
                <w:szCs w:val="18"/>
              </w:rPr>
            </w:pPr>
          </w:p>
        </w:tc>
        <w:tc>
          <w:tcPr>
            <w:tcW w:w="5249" w:type="dxa"/>
            <w:tcMar>
              <w:top w:w="58" w:type="dxa"/>
              <w:bottom w:w="58" w:type="dxa"/>
            </w:tcMar>
          </w:tcPr>
          <w:p w14:paraId="450EF85E" w14:textId="461FA22D" w:rsidR="00192EE2" w:rsidRPr="00166305" w:rsidRDefault="00192EE2" w:rsidP="00192EE2">
            <w:pPr>
              <w:spacing w:after="0"/>
              <w:rPr>
                <w:sz w:val="18"/>
                <w:szCs w:val="18"/>
              </w:rPr>
            </w:pPr>
            <w:commentRangeStart w:id="10"/>
            <w:commentRangeStart w:id="11"/>
            <w:r w:rsidRPr="00166305">
              <w:rPr>
                <w:sz w:val="18"/>
                <w:szCs w:val="18"/>
              </w:rPr>
              <w:t>video</w:t>
            </w:r>
            <w:commentRangeEnd w:id="10"/>
            <w:r w:rsidRPr="00166305">
              <w:rPr>
                <w:sz w:val="18"/>
                <w:szCs w:val="18"/>
              </w:rPr>
              <w:commentReference w:id="10"/>
            </w:r>
            <w:commentRangeEnd w:id="11"/>
            <w:r w:rsidRPr="00166305">
              <w:rPr>
                <w:sz w:val="18"/>
                <w:szCs w:val="18"/>
              </w:rPr>
              <w:commentReference w:id="11"/>
            </w:r>
            <w:r w:rsidRPr="00166305">
              <w:rPr>
                <w:sz w:val="18"/>
                <w:szCs w:val="18"/>
              </w:rPr>
              <w:t xml:space="preserve"> trimming</w:t>
            </w:r>
            <w:r w:rsidRPr="00166305">
              <w:rPr>
                <w:b/>
                <w:sz w:val="18"/>
                <w:szCs w:val="18"/>
              </w:rPr>
              <w:t xml:space="preserve"> </w:t>
            </w:r>
          </w:p>
        </w:tc>
        <w:tc>
          <w:tcPr>
            <w:tcW w:w="1800" w:type="dxa"/>
          </w:tcPr>
          <w:p w14:paraId="6A5AFA59" w14:textId="230116A6" w:rsidR="00192EE2" w:rsidRPr="00166305" w:rsidRDefault="00192EE2" w:rsidP="00192EE2">
            <w:pPr>
              <w:spacing w:after="0"/>
              <w:rPr>
                <w:rFonts w:cs="Segoe UI"/>
                <w:bCs/>
                <w:sz w:val="18"/>
                <w:szCs w:val="18"/>
              </w:rPr>
            </w:pPr>
            <w:r w:rsidRPr="00166305">
              <w:rPr>
                <w:rFonts w:cs="Segoe UI"/>
                <w:bCs/>
                <w:sz w:val="18"/>
                <w:szCs w:val="18"/>
              </w:rPr>
              <w:t>No</w:t>
            </w:r>
          </w:p>
        </w:tc>
        <w:tc>
          <w:tcPr>
            <w:tcW w:w="464" w:type="dxa"/>
            <w:tcMar>
              <w:top w:w="58" w:type="dxa"/>
              <w:bottom w:w="58" w:type="dxa"/>
            </w:tcMar>
          </w:tcPr>
          <w:p w14:paraId="3F431E1F" w14:textId="7BCEAD93" w:rsidR="00192EE2" w:rsidRPr="00166305" w:rsidRDefault="00192EE2" w:rsidP="00192EE2">
            <w:pPr>
              <w:spacing w:after="0"/>
              <w:rPr>
                <w:rFonts w:cs="Segoe UI"/>
                <w:bCs/>
                <w:sz w:val="18"/>
                <w:szCs w:val="18"/>
              </w:rPr>
            </w:pPr>
            <w:r w:rsidRPr="00166305">
              <w:rPr>
                <w:rFonts w:cs="Segoe UI"/>
                <w:bCs/>
                <w:sz w:val="18"/>
                <w:szCs w:val="18"/>
              </w:rPr>
              <w:t>3</w:t>
            </w:r>
          </w:p>
        </w:tc>
        <w:tc>
          <w:tcPr>
            <w:tcW w:w="886" w:type="dxa"/>
          </w:tcPr>
          <w:p w14:paraId="0CE7536C" w14:textId="0FB5F50C" w:rsidR="00192EE2" w:rsidRPr="00166305" w:rsidRDefault="00192EE2" w:rsidP="00192EE2">
            <w:pPr>
              <w:spacing w:after="0"/>
              <w:rPr>
                <w:rFonts w:cs="Segoe UI"/>
                <w:bCs/>
                <w:sz w:val="18"/>
                <w:szCs w:val="18"/>
              </w:rPr>
            </w:pPr>
          </w:p>
        </w:tc>
      </w:tr>
      <w:tr w:rsidR="00192EE2" w:rsidRPr="00BB55DE" w14:paraId="0AB40731" w14:textId="77777777" w:rsidTr="00A81375">
        <w:tc>
          <w:tcPr>
            <w:tcW w:w="8730" w:type="dxa"/>
            <w:gridSpan w:val="5"/>
            <w:shd w:val="clear" w:color="auto" w:fill="B3BCCA" w:themeFill="text2" w:themeFillTint="66"/>
            <w:tcMar>
              <w:top w:w="58" w:type="dxa"/>
              <w:bottom w:w="58" w:type="dxa"/>
            </w:tcMar>
          </w:tcPr>
          <w:p w14:paraId="108577DF" w14:textId="18A2F1DE" w:rsidR="00192EE2" w:rsidRDefault="00192EE2" w:rsidP="00192EE2">
            <w:pPr>
              <w:spacing w:after="0"/>
              <w:rPr>
                <w:rFonts w:cs="Segoe UI"/>
                <w:b/>
                <w:bCs/>
                <w:sz w:val="18"/>
                <w:szCs w:val="18"/>
              </w:rPr>
            </w:pPr>
            <w:r w:rsidRPr="00BB55DE">
              <w:rPr>
                <w:rFonts w:cs="Segoe UI"/>
                <w:b/>
                <w:bCs/>
                <w:sz w:val="18"/>
                <w:szCs w:val="18"/>
              </w:rPr>
              <w:t>Share as File</w:t>
            </w:r>
          </w:p>
          <w:p w14:paraId="7A2A93E3" w14:textId="72187A2E" w:rsidR="00C50D52" w:rsidRPr="00C50D52" w:rsidRDefault="00C50D52" w:rsidP="00192EE2">
            <w:pPr>
              <w:spacing w:after="0"/>
              <w:rPr>
                <w:rFonts w:cs="Segoe UI"/>
                <w:bCs/>
                <w:sz w:val="18"/>
                <w:szCs w:val="18"/>
              </w:rPr>
            </w:pPr>
            <w:r w:rsidRPr="00C50D52">
              <w:rPr>
                <w:rFonts w:cs="Segoe UI"/>
                <w:bCs/>
                <w:sz w:val="18"/>
                <w:szCs w:val="18"/>
              </w:rPr>
              <w:t>(standard format=support exists for viewing on any platform</w:t>
            </w:r>
            <w:r>
              <w:rPr>
                <w:rFonts w:cs="Segoe UI"/>
                <w:bCs/>
                <w:sz w:val="18"/>
                <w:szCs w:val="18"/>
              </w:rPr>
              <w:t>;</w:t>
            </w:r>
          </w:p>
          <w:p w14:paraId="1032DF7A" w14:textId="617C398A" w:rsidR="00C50D52" w:rsidRPr="00BB55DE" w:rsidRDefault="00C50D52" w:rsidP="002228BE">
            <w:pPr>
              <w:spacing w:after="0"/>
              <w:rPr>
                <w:rFonts w:cs="Segoe UI"/>
                <w:b/>
                <w:bCs/>
                <w:sz w:val="18"/>
                <w:szCs w:val="18"/>
              </w:rPr>
            </w:pPr>
            <w:r w:rsidRPr="00C50D52">
              <w:rPr>
                <w:rFonts w:cs="Segoe UI"/>
                <w:bCs/>
                <w:sz w:val="18"/>
                <w:szCs w:val="18"/>
              </w:rPr>
              <w:t>Rich format</w:t>
            </w:r>
            <w:r w:rsidR="002228BE">
              <w:rPr>
                <w:rFonts w:cs="Segoe UI"/>
                <w:bCs/>
                <w:sz w:val="18"/>
                <w:szCs w:val="18"/>
              </w:rPr>
              <w:t>/Rich Media Types (RMT)</w:t>
            </w:r>
            <w:r w:rsidRPr="00C50D52">
              <w:rPr>
                <w:rFonts w:cs="Segoe UI"/>
                <w:bCs/>
                <w:sz w:val="18"/>
                <w:szCs w:val="18"/>
              </w:rPr>
              <w:t xml:space="preserve">= support </w:t>
            </w:r>
            <w:r w:rsidR="002228BE">
              <w:rPr>
                <w:rFonts w:cs="Segoe UI"/>
                <w:bCs/>
                <w:sz w:val="18"/>
                <w:szCs w:val="18"/>
              </w:rPr>
              <w:t>for viewing RTMs</w:t>
            </w:r>
            <w:r w:rsidRPr="00C50D52">
              <w:rPr>
                <w:rFonts w:cs="Segoe UI"/>
                <w:bCs/>
                <w:sz w:val="18"/>
                <w:szCs w:val="18"/>
              </w:rPr>
              <w:t xml:space="preserve"> o</w:t>
            </w:r>
            <w:r>
              <w:rPr>
                <w:rFonts w:cs="Segoe UI"/>
                <w:bCs/>
                <w:sz w:val="18"/>
                <w:szCs w:val="18"/>
              </w:rPr>
              <w:t>n windows platforms</w:t>
            </w:r>
            <w:r w:rsidR="002228BE">
              <w:rPr>
                <w:rFonts w:cs="Segoe UI"/>
                <w:bCs/>
                <w:sz w:val="18"/>
                <w:szCs w:val="18"/>
              </w:rPr>
              <w:t xml:space="preserve"> in Threshold. Currently viewing only supported </w:t>
            </w:r>
            <w:r w:rsidRPr="00C50D52">
              <w:rPr>
                <w:rFonts w:cs="Segoe UI"/>
                <w:bCs/>
                <w:sz w:val="18"/>
                <w:szCs w:val="18"/>
              </w:rPr>
              <w:t xml:space="preserve">through </w:t>
            </w:r>
            <w:r w:rsidR="002228BE">
              <w:rPr>
                <w:rFonts w:cs="Segoe UI"/>
                <w:bCs/>
                <w:sz w:val="18"/>
                <w:szCs w:val="18"/>
              </w:rPr>
              <w:t>specific</w:t>
            </w:r>
            <w:r w:rsidRPr="00C50D52">
              <w:rPr>
                <w:rFonts w:cs="Segoe UI"/>
                <w:bCs/>
                <w:sz w:val="18"/>
                <w:szCs w:val="18"/>
              </w:rPr>
              <w:t xml:space="preserve"> apps)</w:t>
            </w:r>
          </w:p>
        </w:tc>
      </w:tr>
      <w:tr w:rsidR="00192EE2" w:rsidRPr="00BB55DE" w14:paraId="6D5637DF" w14:textId="1A016ABB" w:rsidTr="00A81375">
        <w:tc>
          <w:tcPr>
            <w:tcW w:w="331" w:type="dxa"/>
            <w:tcMar>
              <w:top w:w="58" w:type="dxa"/>
              <w:bottom w:w="58" w:type="dxa"/>
            </w:tcMar>
          </w:tcPr>
          <w:p w14:paraId="63B9E96E" w14:textId="44106CB6" w:rsidR="00192EE2" w:rsidRPr="00BB55DE" w:rsidRDefault="00192EE2" w:rsidP="00192EE2">
            <w:pPr>
              <w:spacing w:after="0"/>
              <w:rPr>
                <w:rFonts w:cs="Segoe UI"/>
                <w:bCs/>
                <w:sz w:val="18"/>
                <w:szCs w:val="18"/>
              </w:rPr>
            </w:pPr>
          </w:p>
        </w:tc>
        <w:tc>
          <w:tcPr>
            <w:tcW w:w="5249" w:type="dxa"/>
            <w:tcMar>
              <w:top w:w="58" w:type="dxa"/>
              <w:bottom w:w="58" w:type="dxa"/>
            </w:tcMar>
          </w:tcPr>
          <w:p w14:paraId="6E3D17B8" w14:textId="5B20368B" w:rsidR="00192EE2" w:rsidRPr="00BB55DE" w:rsidRDefault="00192EE2" w:rsidP="00192EE2">
            <w:pPr>
              <w:spacing w:after="0"/>
              <w:rPr>
                <w:rFonts w:cs="Segoe UI"/>
                <w:b/>
                <w:bCs/>
                <w:sz w:val="18"/>
                <w:szCs w:val="18"/>
              </w:rPr>
            </w:pPr>
            <w:r>
              <w:rPr>
                <w:sz w:val="18"/>
                <w:szCs w:val="18"/>
              </w:rPr>
              <w:t>Share</w:t>
            </w:r>
            <w:r w:rsidRPr="00C364EA">
              <w:rPr>
                <w:sz w:val="18"/>
                <w:szCs w:val="18"/>
              </w:rPr>
              <w:t xml:space="preserve"> standard format </w:t>
            </w:r>
            <w:r>
              <w:rPr>
                <w:sz w:val="18"/>
                <w:szCs w:val="18"/>
              </w:rPr>
              <w:t>local content</w:t>
            </w:r>
            <w:r w:rsidRPr="00BB55DE">
              <w:rPr>
                <w:sz w:val="18"/>
                <w:szCs w:val="18"/>
              </w:rPr>
              <w:t xml:space="preserve"> </w:t>
            </w:r>
            <w:r w:rsidRPr="00C364EA">
              <w:rPr>
                <w:sz w:val="18"/>
                <w:szCs w:val="18"/>
              </w:rPr>
              <w:t>as files</w:t>
            </w:r>
          </w:p>
        </w:tc>
        <w:tc>
          <w:tcPr>
            <w:tcW w:w="1800" w:type="dxa"/>
          </w:tcPr>
          <w:p w14:paraId="38C3EA3A" w14:textId="0F14D0EA" w:rsidR="00192EE2" w:rsidRPr="00BB55DE" w:rsidRDefault="00192EE2" w:rsidP="00192EE2">
            <w:pPr>
              <w:spacing w:after="0"/>
              <w:rPr>
                <w:rFonts w:cs="Segoe UI"/>
                <w:bCs/>
                <w:sz w:val="18"/>
                <w:szCs w:val="18"/>
              </w:rPr>
            </w:pPr>
            <w:r>
              <w:rPr>
                <w:rFonts w:cs="Segoe UI"/>
                <w:bCs/>
                <w:sz w:val="18"/>
                <w:szCs w:val="18"/>
              </w:rPr>
              <w:t>No</w:t>
            </w:r>
          </w:p>
        </w:tc>
        <w:tc>
          <w:tcPr>
            <w:tcW w:w="464" w:type="dxa"/>
            <w:tcMar>
              <w:top w:w="58" w:type="dxa"/>
              <w:bottom w:w="58" w:type="dxa"/>
            </w:tcMar>
          </w:tcPr>
          <w:p w14:paraId="4EFD7AA0" w14:textId="2C9F6618" w:rsidR="00192EE2" w:rsidRPr="00BB55DE" w:rsidRDefault="00192EE2" w:rsidP="00192EE2">
            <w:pPr>
              <w:spacing w:after="0"/>
              <w:rPr>
                <w:rFonts w:cs="Segoe UI"/>
                <w:b/>
                <w:bCs/>
                <w:sz w:val="18"/>
                <w:szCs w:val="18"/>
              </w:rPr>
            </w:pPr>
            <w:r w:rsidRPr="00BB55DE">
              <w:rPr>
                <w:rFonts w:cs="Segoe UI"/>
                <w:bCs/>
                <w:sz w:val="18"/>
                <w:szCs w:val="18"/>
              </w:rPr>
              <w:t>1</w:t>
            </w:r>
          </w:p>
        </w:tc>
        <w:tc>
          <w:tcPr>
            <w:tcW w:w="886" w:type="dxa"/>
          </w:tcPr>
          <w:p w14:paraId="4368363D" w14:textId="5C5F035A" w:rsidR="00192EE2" w:rsidRPr="00BB55DE" w:rsidRDefault="00192EE2" w:rsidP="00192EE2">
            <w:pPr>
              <w:spacing w:after="0"/>
              <w:rPr>
                <w:rFonts w:cs="Segoe UI"/>
                <w:b/>
                <w:bCs/>
                <w:sz w:val="18"/>
                <w:szCs w:val="18"/>
              </w:rPr>
            </w:pPr>
            <w:r w:rsidRPr="00BB55DE">
              <w:rPr>
                <w:rFonts w:cs="Segoe UI"/>
                <w:bCs/>
                <w:sz w:val="18"/>
                <w:szCs w:val="18"/>
              </w:rPr>
              <w:t>M1</w:t>
            </w:r>
          </w:p>
        </w:tc>
      </w:tr>
      <w:tr w:rsidR="00192EE2" w:rsidRPr="00BB55DE" w14:paraId="7312635A" w14:textId="77777777" w:rsidTr="00A81375">
        <w:tc>
          <w:tcPr>
            <w:tcW w:w="331" w:type="dxa"/>
            <w:tcMar>
              <w:top w:w="58" w:type="dxa"/>
              <w:bottom w:w="58" w:type="dxa"/>
            </w:tcMar>
          </w:tcPr>
          <w:p w14:paraId="3048CB56" w14:textId="5CA90CDB" w:rsidR="00192EE2" w:rsidRDefault="00192EE2" w:rsidP="00192EE2">
            <w:pPr>
              <w:spacing w:after="0"/>
              <w:rPr>
                <w:rFonts w:cs="Segoe UI"/>
                <w:bCs/>
                <w:sz w:val="18"/>
                <w:szCs w:val="18"/>
              </w:rPr>
            </w:pPr>
          </w:p>
        </w:tc>
        <w:tc>
          <w:tcPr>
            <w:tcW w:w="5249" w:type="dxa"/>
            <w:tcMar>
              <w:top w:w="58" w:type="dxa"/>
              <w:bottom w:w="58" w:type="dxa"/>
            </w:tcMar>
          </w:tcPr>
          <w:p w14:paraId="1E84DAE1" w14:textId="77777777" w:rsidR="00192EE2" w:rsidRDefault="00192EE2" w:rsidP="00192EE2">
            <w:pPr>
              <w:spacing w:after="0"/>
              <w:rPr>
                <w:sz w:val="18"/>
                <w:szCs w:val="18"/>
              </w:rPr>
            </w:pPr>
            <w:r>
              <w:rPr>
                <w:sz w:val="18"/>
                <w:szCs w:val="18"/>
              </w:rPr>
              <w:t>Share</w:t>
            </w:r>
            <w:r w:rsidRPr="00C364EA">
              <w:rPr>
                <w:sz w:val="18"/>
                <w:szCs w:val="18"/>
              </w:rPr>
              <w:t xml:space="preserve"> standard format </w:t>
            </w:r>
            <w:r>
              <w:rPr>
                <w:sz w:val="18"/>
                <w:szCs w:val="18"/>
              </w:rPr>
              <w:t>OneDrive content</w:t>
            </w:r>
            <w:r w:rsidRPr="00BB55DE">
              <w:rPr>
                <w:sz w:val="18"/>
                <w:szCs w:val="18"/>
              </w:rPr>
              <w:t xml:space="preserve"> </w:t>
            </w:r>
            <w:r w:rsidRPr="00C364EA">
              <w:rPr>
                <w:sz w:val="18"/>
                <w:szCs w:val="18"/>
              </w:rPr>
              <w:t>as files</w:t>
            </w:r>
          </w:p>
          <w:p w14:paraId="73AD6C58" w14:textId="65A96F4A" w:rsidR="00192EE2" w:rsidRPr="00192EE2" w:rsidRDefault="00192EE2" w:rsidP="00192EE2">
            <w:pPr>
              <w:spacing w:after="0"/>
              <w:rPr>
                <w:i/>
                <w:sz w:val="18"/>
                <w:szCs w:val="18"/>
              </w:rPr>
            </w:pPr>
            <w:r>
              <w:rPr>
                <w:i/>
                <w:sz w:val="18"/>
                <w:szCs w:val="18"/>
              </w:rPr>
              <w:t>Threshold dependency on gamma/OneDrive team to know if file is synced on OneDrive and locally, and download from OneDrive if needed</w:t>
            </w:r>
          </w:p>
        </w:tc>
        <w:tc>
          <w:tcPr>
            <w:tcW w:w="1800" w:type="dxa"/>
          </w:tcPr>
          <w:p w14:paraId="5F225E75" w14:textId="301F5FBF" w:rsidR="00192EE2" w:rsidRDefault="00192EE2" w:rsidP="00192EE2">
            <w:pPr>
              <w:spacing w:after="0"/>
              <w:rPr>
                <w:rFonts w:cs="Segoe UI"/>
                <w:bCs/>
                <w:sz w:val="18"/>
                <w:szCs w:val="18"/>
              </w:rPr>
            </w:pPr>
            <w:r>
              <w:rPr>
                <w:rFonts w:cs="Segoe UI"/>
                <w:bCs/>
                <w:sz w:val="18"/>
                <w:szCs w:val="18"/>
              </w:rPr>
              <w:t>Yes</w:t>
            </w:r>
          </w:p>
        </w:tc>
        <w:tc>
          <w:tcPr>
            <w:tcW w:w="464" w:type="dxa"/>
            <w:tcMar>
              <w:top w:w="58" w:type="dxa"/>
              <w:bottom w:w="58" w:type="dxa"/>
            </w:tcMar>
          </w:tcPr>
          <w:p w14:paraId="448E9D53" w14:textId="18627F02" w:rsidR="00192EE2" w:rsidRPr="00BB55DE" w:rsidRDefault="00192EE2" w:rsidP="00192EE2">
            <w:pPr>
              <w:spacing w:after="0"/>
              <w:rPr>
                <w:rFonts w:cs="Segoe UI"/>
                <w:bCs/>
                <w:sz w:val="18"/>
                <w:szCs w:val="18"/>
              </w:rPr>
            </w:pPr>
            <w:r>
              <w:rPr>
                <w:rFonts w:cs="Segoe UI"/>
                <w:bCs/>
                <w:sz w:val="18"/>
                <w:szCs w:val="18"/>
              </w:rPr>
              <w:t>2</w:t>
            </w:r>
          </w:p>
        </w:tc>
        <w:tc>
          <w:tcPr>
            <w:tcW w:w="886" w:type="dxa"/>
          </w:tcPr>
          <w:p w14:paraId="2E36456E" w14:textId="15AF3603" w:rsidR="00192EE2" w:rsidRDefault="00192EE2" w:rsidP="00192EE2">
            <w:pPr>
              <w:spacing w:after="0"/>
              <w:rPr>
                <w:rFonts w:cs="Segoe UI"/>
                <w:bCs/>
                <w:sz w:val="18"/>
                <w:szCs w:val="18"/>
              </w:rPr>
            </w:pPr>
            <w:r>
              <w:rPr>
                <w:rFonts w:cs="Segoe UI"/>
                <w:bCs/>
                <w:sz w:val="18"/>
                <w:szCs w:val="18"/>
              </w:rPr>
              <w:t>M1</w:t>
            </w:r>
          </w:p>
        </w:tc>
      </w:tr>
      <w:tr w:rsidR="00192EE2" w:rsidRPr="00BB55DE" w14:paraId="36BC3C89" w14:textId="77777777" w:rsidTr="00A81375">
        <w:tc>
          <w:tcPr>
            <w:tcW w:w="331" w:type="dxa"/>
            <w:tcMar>
              <w:top w:w="58" w:type="dxa"/>
              <w:bottom w:w="58" w:type="dxa"/>
            </w:tcMar>
          </w:tcPr>
          <w:p w14:paraId="16AB59A0" w14:textId="49608262" w:rsidR="00192EE2" w:rsidRDefault="00192EE2" w:rsidP="00192EE2">
            <w:pPr>
              <w:spacing w:after="0"/>
              <w:rPr>
                <w:rFonts w:cs="Segoe UI"/>
                <w:bCs/>
                <w:sz w:val="18"/>
                <w:szCs w:val="18"/>
              </w:rPr>
            </w:pPr>
          </w:p>
        </w:tc>
        <w:tc>
          <w:tcPr>
            <w:tcW w:w="5249" w:type="dxa"/>
            <w:tcMar>
              <w:top w:w="58" w:type="dxa"/>
              <w:bottom w:w="58" w:type="dxa"/>
            </w:tcMar>
          </w:tcPr>
          <w:p w14:paraId="469A10D6" w14:textId="13B485F0" w:rsidR="00192EE2" w:rsidRDefault="00192EE2" w:rsidP="00192EE2">
            <w:pPr>
              <w:spacing w:after="0"/>
              <w:rPr>
                <w:sz w:val="18"/>
                <w:szCs w:val="18"/>
              </w:rPr>
            </w:pPr>
            <w:r>
              <w:rPr>
                <w:sz w:val="18"/>
                <w:szCs w:val="18"/>
              </w:rPr>
              <w:t>Share</w:t>
            </w:r>
            <w:r w:rsidRPr="00C364EA">
              <w:rPr>
                <w:sz w:val="18"/>
                <w:szCs w:val="18"/>
              </w:rPr>
              <w:t xml:space="preserve"> standard format </w:t>
            </w:r>
            <w:r>
              <w:rPr>
                <w:sz w:val="18"/>
                <w:szCs w:val="18"/>
              </w:rPr>
              <w:t>local and OneDrive content</w:t>
            </w:r>
            <w:r w:rsidRPr="00BB55DE">
              <w:rPr>
                <w:sz w:val="18"/>
                <w:szCs w:val="18"/>
              </w:rPr>
              <w:t xml:space="preserve"> </w:t>
            </w:r>
            <w:r w:rsidRPr="00C364EA">
              <w:rPr>
                <w:sz w:val="18"/>
                <w:szCs w:val="18"/>
              </w:rPr>
              <w:t>as files</w:t>
            </w:r>
          </w:p>
        </w:tc>
        <w:tc>
          <w:tcPr>
            <w:tcW w:w="1800" w:type="dxa"/>
          </w:tcPr>
          <w:p w14:paraId="1F84C70C" w14:textId="3EA8F183" w:rsidR="00192EE2" w:rsidRDefault="00192EE2" w:rsidP="00192EE2">
            <w:pPr>
              <w:spacing w:after="0"/>
              <w:rPr>
                <w:rFonts w:cs="Segoe UI"/>
                <w:bCs/>
                <w:sz w:val="18"/>
                <w:szCs w:val="18"/>
              </w:rPr>
            </w:pPr>
            <w:r>
              <w:rPr>
                <w:rFonts w:cs="Segoe UI"/>
                <w:bCs/>
                <w:sz w:val="18"/>
                <w:szCs w:val="18"/>
              </w:rPr>
              <w:t>Yes</w:t>
            </w:r>
          </w:p>
        </w:tc>
        <w:tc>
          <w:tcPr>
            <w:tcW w:w="464" w:type="dxa"/>
            <w:tcMar>
              <w:top w:w="58" w:type="dxa"/>
              <w:bottom w:w="58" w:type="dxa"/>
            </w:tcMar>
          </w:tcPr>
          <w:p w14:paraId="43D4E104" w14:textId="2BB2E63A" w:rsidR="00192EE2" w:rsidRPr="00BB55DE" w:rsidRDefault="00192EE2" w:rsidP="00192EE2">
            <w:pPr>
              <w:spacing w:after="0"/>
              <w:rPr>
                <w:rFonts w:cs="Segoe UI"/>
                <w:bCs/>
                <w:sz w:val="18"/>
                <w:szCs w:val="18"/>
              </w:rPr>
            </w:pPr>
            <w:r>
              <w:rPr>
                <w:rFonts w:cs="Segoe UI"/>
                <w:bCs/>
                <w:sz w:val="18"/>
                <w:szCs w:val="18"/>
              </w:rPr>
              <w:t>2</w:t>
            </w:r>
          </w:p>
        </w:tc>
        <w:tc>
          <w:tcPr>
            <w:tcW w:w="886" w:type="dxa"/>
          </w:tcPr>
          <w:p w14:paraId="58C91F22" w14:textId="06E2E464" w:rsidR="00192EE2" w:rsidRPr="00BB55DE" w:rsidRDefault="00192EE2" w:rsidP="00192EE2">
            <w:pPr>
              <w:spacing w:after="0"/>
              <w:rPr>
                <w:rFonts w:cs="Segoe UI"/>
                <w:bCs/>
                <w:sz w:val="18"/>
                <w:szCs w:val="18"/>
              </w:rPr>
            </w:pPr>
            <w:r>
              <w:rPr>
                <w:rFonts w:cs="Segoe UI"/>
                <w:bCs/>
                <w:sz w:val="18"/>
                <w:szCs w:val="18"/>
              </w:rPr>
              <w:t>M1</w:t>
            </w:r>
          </w:p>
        </w:tc>
      </w:tr>
      <w:tr w:rsidR="00192EE2" w:rsidRPr="00BB55DE" w14:paraId="7590FACB" w14:textId="77777777" w:rsidTr="00A81375">
        <w:tc>
          <w:tcPr>
            <w:tcW w:w="331" w:type="dxa"/>
            <w:tcMar>
              <w:top w:w="58" w:type="dxa"/>
              <w:bottom w:w="58" w:type="dxa"/>
            </w:tcMar>
          </w:tcPr>
          <w:p w14:paraId="37C1CAD7" w14:textId="3413A1BE" w:rsidR="00192EE2" w:rsidRDefault="00192EE2" w:rsidP="00192EE2">
            <w:pPr>
              <w:spacing w:after="0"/>
              <w:rPr>
                <w:rFonts w:cs="Segoe UI"/>
                <w:bCs/>
                <w:sz w:val="18"/>
                <w:szCs w:val="18"/>
              </w:rPr>
            </w:pPr>
          </w:p>
        </w:tc>
        <w:tc>
          <w:tcPr>
            <w:tcW w:w="5249" w:type="dxa"/>
            <w:tcMar>
              <w:top w:w="58" w:type="dxa"/>
              <w:bottom w:w="58" w:type="dxa"/>
            </w:tcMar>
          </w:tcPr>
          <w:p w14:paraId="12174B4F" w14:textId="63451FD6" w:rsidR="00192EE2" w:rsidRDefault="00192EE2" w:rsidP="00192EE2">
            <w:pPr>
              <w:spacing w:after="0"/>
              <w:rPr>
                <w:sz w:val="18"/>
                <w:szCs w:val="18"/>
              </w:rPr>
            </w:pPr>
            <w:r>
              <w:rPr>
                <w:sz w:val="18"/>
                <w:szCs w:val="18"/>
              </w:rPr>
              <w:t>Share</w:t>
            </w:r>
            <w:r w:rsidRPr="00C364EA">
              <w:rPr>
                <w:sz w:val="18"/>
                <w:szCs w:val="18"/>
              </w:rPr>
              <w:t xml:space="preserve"> </w:t>
            </w:r>
            <w:r>
              <w:rPr>
                <w:sz w:val="18"/>
                <w:szCs w:val="18"/>
              </w:rPr>
              <w:t>rich</w:t>
            </w:r>
            <w:r w:rsidRPr="00C364EA">
              <w:rPr>
                <w:sz w:val="18"/>
                <w:szCs w:val="18"/>
              </w:rPr>
              <w:t xml:space="preserve"> format </w:t>
            </w:r>
            <w:r>
              <w:rPr>
                <w:sz w:val="18"/>
                <w:szCs w:val="18"/>
              </w:rPr>
              <w:t>local content</w:t>
            </w:r>
            <w:r w:rsidRPr="00BB55DE">
              <w:rPr>
                <w:sz w:val="18"/>
                <w:szCs w:val="18"/>
              </w:rPr>
              <w:t xml:space="preserve"> </w:t>
            </w:r>
            <w:r w:rsidRPr="00C364EA">
              <w:rPr>
                <w:sz w:val="18"/>
                <w:szCs w:val="18"/>
              </w:rPr>
              <w:t xml:space="preserve">as </w:t>
            </w:r>
            <w:r w:rsidR="00C50D52">
              <w:rPr>
                <w:sz w:val="18"/>
                <w:szCs w:val="18"/>
              </w:rPr>
              <w:t xml:space="preserve">standard format </w:t>
            </w:r>
            <w:r w:rsidRPr="00C364EA">
              <w:rPr>
                <w:sz w:val="18"/>
                <w:szCs w:val="18"/>
              </w:rPr>
              <w:t>files</w:t>
            </w:r>
          </w:p>
          <w:p w14:paraId="208F5F57" w14:textId="6893D754" w:rsidR="00192EE2" w:rsidRDefault="00192EE2" w:rsidP="00192EE2">
            <w:pPr>
              <w:spacing w:after="0"/>
              <w:rPr>
                <w:sz w:val="18"/>
                <w:szCs w:val="18"/>
              </w:rPr>
            </w:pPr>
            <w:r>
              <w:rPr>
                <w:i/>
                <w:sz w:val="18"/>
                <w:szCs w:val="18"/>
              </w:rPr>
              <w:t>Dependency on Nokia to provide conversion from rich format to standard formats</w:t>
            </w:r>
          </w:p>
        </w:tc>
        <w:tc>
          <w:tcPr>
            <w:tcW w:w="1800" w:type="dxa"/>
          </w:tcPr>
          <w:p w14:paraId="37496027" w14:textId="0AB8ABE1" w:rsidR="00192EE2" w:rsidRDefault="00192EE2" w:rsidP="00192EE2">
            <w:pPr>
              <w:spacing w:after="0"/>
              <w:rPr>
                <w:rFonts w:cs="Segoe UI"/>
                <w:bCs/>
                <w:sz w:val="18"/>
                <w:szCs w:val="18"/>
              </w:rPr>
            </w:pPr>
            <w:r>
              <w:rPr>
                <w:rFonts w:cs="Segoe UI"/>
                <w:bCs/>
                <w:sz w:val="18"/>
                <w:szCs w:val="18"/>
              </w:rPr>
              <w:t>Yes</w:t>
            </w:r>
          </w:p>
        </w:tc>
        <w:tc>
          <w:tcPr>
            <w:tcW w:w="464" w:type="dxa"/>
            <w:tcMar>
              <w:top w:w="58" w:type="dxa"/>
              <w:bottom w:w="58" w:type="dxa"/>
            </w:tcMar>
          </w:tcPr>
          <w:p w14:paraId="14FA7FF4" w14:textId="5AE28C55" w:rsidR="00192EE2" w:rsidRPr="00BB55DE" w:rsidRDefault="00192EE2" w:rsidP="00192EE2">
            <w:pPr>
              <w:spacing w:after="0"/>
              <w:rPr>
                <w:rFonts w:cs="Segoe UI"/>
                <w:bCs/>
                <w:sz w:val="18"/>
                <w:szCs w:val="18"/>
              </w:rPr>
            </w:pPr>
            <w:r>
              <w:rPr>
                <w:rFonts w:cs="Segoe UI"/>
                <w:bCs/>
                <w:sz w:val="18"/>
                <w:szCs w:val="18"/>
              </w:rPr>
              <w:t>2</w:t>
            </w:r>
          </w:p>
        </w:tc>
        <w:tc>
          <w:tcPr>
            <w:tcW w:w="886" w:type="dxa"/>
          </w:tcPr>
          <w:p w14:paraId="690B6790" w14:textId="27424311" w:rsidR="00192EE2" w:rsidRDefault="00192EE2" w:rsidP="00192EE2">
            <w:pPr>
              <w:spacing w:after="0"/>
              <w:rPr>
                <w:rFonts w:cs="Segoe UI"/>
                <w:bCs/>
                <w:sz w:val="18"/>
                <w:szCs w:val="18"/>
              </w:rPr>
            </w:pPr>
            <w:r>
              <w:rPr>
                <w:rFonts w:cs="Segoe UI"/>
                <w:bCs/>
                <w:sz w:val="18"/>
                <w:szCs w:val="18"/>
              </w:rPr>
              <w:t>M1</w:t>
            </w:r>
          </w:p>
        </w:tc>
      </w:tr>
      <w:tr w:rsidR="00192EE2" w:rsidRPr="00BB55DE" w14:paraId="6240C5ED" w14:textId="77777777" w:rsidTr="00A81375">
        <w:tc>
          <w:tcPr>
            <w:tcW w:w="331" w:type="dxa"/>
            <w:tcMar>
              <w:top w:w="58" w:type="dxa"/>
              <w:bottom w:w="58" w:type="dxa"/>
            </w:tcMar>
          </w:tcPr>
          <w:p w14:paraId="2F34EDF2" w14:textId="0F435C5B" w:rsidR="00192EE2" w:rsidRDefault="00192EE2" w:rsidP="00192EE2">
            <w:pPr>
              <w:spacing w:after="0"/>
              <w:rPr>
                <w:rFonts w:cs="Segoe UI"/>
                <w:bCs/>
                <w:sz w:val="18"/>
                <w:szCs w:val="18"/>
              </w:rPr>
            </w:pPr>
          </w:p>
        </w:tc>
        <w:tc>
          <w:tcPr>
            <w:tcW w:w="5249" w:type="dxa"/>
            <w:tcMar>
              <w:top w:w="58" w:type="dxa"/>
              <w:bottom w:w="58" w:type="dxa"/>
            </w:tcMar>
          </w:tcPr>
          <w:p w14:paraId="1C993AF4" w14:textId="5EED6ADF" w:rsidR="00192EE2" w:rsidRDefault="00192EE2" w:rsidP="00192EE2">
            <w:pPr>
              <w:spacing w:after="0"/>
              <w:rPr>
                <w:sz w:val="18"/>
                <w:szCs w:val="18"/>
              </w:rPr>
            </w:pPr>
            <w:commentRangeStart w:id="12"/>
            <w:commentRangeStart w:id="13"/>
            <w:r>
              <w:rPr>
                <w:sz w:val="18"/>
                <w:szCs w:val="18"/>
              </w:rPr>
              <w:t>Share</w:t>
            </w:r>
            <w:r w:rsidRPr="00C364EA">
              <w:rPr>
                <w:sz w:val="18"/>
                <w:szCs w:val="18"/>
              </w:rPr>
              <w:t xml:space="preserve"> </w:t>
            </w:r>
            <w:r>
              <w:rPr>
                <w:sz w:val="18"/>
                <w:szCs w:val="18"/>
              </w:rPr>
              <w:t>rich</w:t>
            </w:r>
            <w:r w:rsidRPr="00C364EA">
              <w:rPr>
                <w:sz w:val="18"/>
                <w:szCs w:val="18"/>
              </w:rPr>
              <w:t xml:space="preserve"> format </w:t>
            </w:r>
            <w:r>
              <w:rPr>
                <w:sz w:val="18"/>
                <w:szCs w:val="18"/>
              </w:rPr>
              <w:t>OneDrive content</w:t>
            </w:r>
            <w:r w:rsidRPr="00BB55DE">
              <w:rPr>
                <w:sz w:val="18"/>
                <w:szCs w:val="18"/>
              </w:rPr>
              <w:t xml:space="preserve"> </w:t>
            </w:r>
            <w:r w:rsidRPr="00C364EA">
              <w:rPr>
                <w:sz w:val="18"/>
                <w:szCs w:val="18"/>
              </w:rPr>
              <w:t xml:space="preserve">as </w:t>
            </w:r>
            <w:r w:rsidR="00C50D52">
              <w:rPr>
                <w:sz w:val="18"/>
                <w:szCs w:val="18"/>
              </w:rPr>
              <w:t xml:space="preserve">standard format </w:t>
            </w:r>
            <w:r w:rsidRPr="00C364EA">
              <w:rPr>
                <w:sz w:val="18"/>
                <w:szCs w:val="18"/>
              </w:rPr>
              <w:t>files</w:t>
            </w:r>
            <w:commentRangeEnd w:id="12"/>
            <w:r w:rsidR="0098378B">
              <w:rPr>
                <w:rStyle w:val="CommentReference"/>
                <w:rFonts w:ascii="Calibri" w:eastAsiaTheme="minorEastAsia" w:hAnsi="Calibri" w:cs="Times New Roman"/>
                <w:lang w:bidi="en-US"/>
              </w:rPr>
              <w:commentReference w:id="12"/>
            </w:r>
            <w:commentRangeEnd w:id="13"/>
            <w:r w:rsidR="003C32AD">
              <w:rPr>
                <w:rStyle w:val="CommentReference"/>
                <w:rFonts w:ascii="Calibri" w:eastAsiaTheme="minorEastAsia" w:hAnsi="Calibri" w:cs="Times New Roman"/>
                <w:lang w:bidi="en-US"/>
              </w:rPr>
              <w:commentReference w:id="13"/>
            </w:r>
          </w:p>
        </w:tc>
        <w:tc>
          <w:tcPr>
            <w:tcW w:w="1800" w:type="dxa"/>
          </w:tcPr>
          <w:p w14:paraId="3D77548B" w14:textId="5E2292E8" w:rsidR="00192EE2" w:rsidRDefault="003C32AD" w:rsidP="00192EE2">
            <w:pPr>
              <w:spacing w:after="0"/>
              <w:rPr>
                <w:rFonts w:cs="Segoe UI"/>
                <w:bCs/>
                <w:sz w:val="18"/>
                <w:szCs w:val="18"/>
              </w:rPr>
            </w:pPr>
            <w:r>
              <w:rPr>
                <w:rFonts w:cs="Segoe UI"/>
                <w:bCs/>
                <w:sz w:val="18"/>
                <w:szCs w:val="18"/>
              </w:rPr>
              <w:t>No</w:t>
            </w:r>
          </w:p>
        </w:tc>
        <w:tc>
          <w:tcPr>
            <w:tcW w:w="464" w:type="dxa"/>
            <w:tcMar>
              <w:top w:w="58" w:type="dxa"/>
              <w:bottom w:w="58" w:type="dxa"/>
            </w:tcMar>
          </w:tcPr>
          <w:p w14:paraId="25F3314A" w14:textId="0670F6F7" w:rsidR="00192EE2" w:rsidRPr="00BB55DE" w:rsidRDefault="00192EE2" w:rsidP="00192EE2">
            <w:pPr>
              <w:spacing w:after="0"/>
              <w:rPr>
                <w:rFonts w:cs="Segoe UI"/>
                <w:bCs/>
                <w:sz w:val="18"/>
                <w:szCs w:val="18"/>
              </w:rPr>
            </w:pPr>
            <w:r>
              <w:rPr>
                <w:rFonts w:cs="Segoe UI"/>
                <w:bCs/>
                <w:sz w:val="18"/>
                <w:szCs w:val="18"/>
              </w:rPr>
              <w:t>2</w:t>
            </w:r>
          </w:p>
        </w:tc>
        <w:tc>
          <w:tcPr>
            <w:tcW w:w="886" w:type="dxa"/>
          </w:tcPr>
          <w:p w14:paraId="7DB6A0B9" w14:textId="4BEE47C0" w:rsidR="00192EE2" w:rsidRDefault="00192EE2" w:rsidP="00192EE2">
            <w:pPr>
              <w:spacing w:after="0"/>
              <w:rPr>
                <w:rFonts w:cs="Segoe UI"/>
                <w:bCs/>
                <w:sz w:val="18"/>
                <w:szCs w:val="18"/>
              </w:rPr>
            </w:pPr>
            <w:r>
              <w:rPr>
                <w:rFonts w:cs="Segoe UI"/>
                <w:bCs/>
                <w:sz w:val="18"/>
                <w:szCs w:val="18"/>
              </w:rPr>
              <w:t>M1</w:t>
            </w:r>
          </w:p>
        </w:tc>
      </w:tr>
      <w:tr w:rsidR="00192EE2" w:rsidRPr="00BB55DE" w14:paraId="4A9F1F04" w14:textId="77777777" w:rsidTr="00A81375">
        <w:tc>
          <w:tcPr>
            <w:tcW w:w="331" w:type="dxa"/>
            <w:tcMar>
              <w:top w:w="58" w:type="dxa"/>
              <w:bottom w:w="58" w:type="dxa"/>
            </w:tcMar>
          </w:tcPr>
          <w:p w14:paraId="25CA91B7" w14:textId="51704297" w:rsidR="00192EE2" w:rsidRDefault="00192EE2" w:rsidP="00192EE2">
            <w:pPr>
              <w:spacing w:after="0"/>
              <w:rPr>
                <w:rFonts w:cs="Segoe UI"/>
                <w:bCs/>
                <w:sz w:val="18"/>
                <w:szCs w:val="18"/>
              </w:rPr>
            </w:pPr>
          </w:p>
        </w:tc>
        <w:tc>
          <w:tcPr>
            <w:tcW w:w="5249" w:type="dxa"/>
            <w:tcMar>
              <w:top w:w="58" w:type="dxa"/>
              <w:bottom w:w="58" w:type="dxa"/>
            </w:tcMar>
          </w:tcPr>
          <w:p w14:paraId="6744ED19" w14:textId="29A12FF8" w:rsidR="00192EE2" w:rsidRDefault="00192EE2" w:rsidP="00192EE2">
            <w:pPr>
              <w:spacing w:after="0"/>
              <w:rPr>
                <w:sz w:val="18"/>
                <w:szCs w:val="18"/>
              </w:rPr>
            </w:pPr>
            <w:r>
              <w:rPr>
                <w:sz w:val="18"/>
                <w:szCs w:val="18"/>
              </w:rPr>
              <w:t>Share</w:t>
            </w:r>
            <w:r w:rsidRPr="00C364EA">
              <w:rPr>
                <w:sz w:val="18"/>
                <w:szCs w:val="18"/>
              </w:rPr>
              <w:t xml:space="preserve"> </w:t>
            </w:r>
            <w:r>
              <w:rPr>
                <w:sz w:val="18"/>
                <w:szCs w:val="18"/>
              </w:rPr>
              <w:t>rich</w:t>
            </w:r>
            <w:r w:rsidRPr="00C364EA">
              <w:rPr>
                <w:sz w:val="18"/>
                <w:szCs w:val="18"/>
              </w:rPr>
              <w:t xml:space="preserve"> format </w:t>
            </w:r>
            <w:r>
              <w:rPr>
                <w:sz w:val="18"/>
                <w:szCs w:val="18"/>
              </w:rPr>
              <w:t>local and OneDrive content</w:t>
            </w:r>
            <w:r w:rsidRPr="00BB55DE">
              <w:rPr>
                <w:sz w:val="18"/>
                <w:szCs w:val="18"/>
              </w:rPr>
              <w:t xml:space="preserve"> </w:t>
            </w:r>
            <w:r w:rsidRPr="00C364EA">
              <w:rPr>
                <w:sz w:val="18"/>
                <w:szCs w:val="18"/>
              </w:rPr>
              <w:t xml:space="preserve">as </w:t>
            </w:r>
            <w:r w:rsidR="00C50D52">
              <w:rPr>
                <w:sz w:val="18"/>
                <w:szCs w:val="18"/>
              </w:rPr>
              <w:t xml:space="preserve">standard format </w:t>
            </w:r>
            <w:r w:rsidR="003C32AD">
              <w:rPr>
                <w:sz w:val="18"/>
                <w:szCs w:val="18"/>
              </w:rPr>
              <w:t>files</w:t>
            </w:r>
          </w:p>
        </w:tc>
        <w:tc>
          <w:tcPr>
            <w:tcW w:w="1800" w:type="dxa"/>
          </w:tcPr>
          <w:p w14:paraId="5A48CD32" w14:textId="67DAB3DD" w:rsidR="00192EE2" w:rsidRDefault="003C32AD" w:rsidP="00192EE2">
            <w:pPr>
              <w:spacing w:after="0"/>
              <w:rPr>
                <w:rFonts w:cs="Segoe UI"/>
                <w:bCs/>
                <w:sz w:val="18"/>
                <w:szCs w:val="18"/>
              </w:rPr>
            </w:pPr>
            <w:r>
              <w:rPr>
                <w:rFonts w:cs="Segoe UI"/>
                <w:bCs/>
                <w:sz w:val="18"/>
                <w:szCs w:val="18"/>
              </w:rPr>
              <w:t>No</w:t>
            </w:r>
          </w:p>
        </w:tc>
        <w:tc>
          <w:tcPr>
            <w:tcW w:w="464" w:type="dxa"/>
            <w:tcMar>
              <w:top w:w="58" w:type="dxa"/>
              <w:bottom w:w="58" w:type="dxa"/>
            </w:tcMar>
          </w:tcPr>
          <w:p w14:paraId="35F4CD55" w14:textId="1FD2C937" w:rsidR="00192EE2" w:rsidRPr="00BB55DE" w:rsidRDefault="00192EE2" w:rsidP="00192EE2">
            <w:pPr>
              <w:spacing w:after="0"/>
              <w:rPr>
                <w:rFonts w:cs="Segoe UI"/>
                <w:bCs/>
                <w:sz w:val="18"/>
                <w:szCs w:val="18"/>
              </w:rPr>
            </w:pPr>
            <w:r>
              <w:rPr>
                <w:rFonts w:cs="Segoe UI"/>
                <w:bCs/>
                <w:sz w:val="18"/>
                <w:szCs w:val="18"/>
              </w:rPr>
              <w:t>2</w:t>
            </w:r>
          </w:p>
        </w:tc>
        <w:tc>
          <w:tcPr>
            <w:tcW w:w="886" w:type="dxa"/>
          </w:tcPr>
          <w:p w14:paraId="0B760B60" w14:textId="0FF1FC7F" w:rsidR="00192EE2" w:rsidRDefault="00192EE2" w:rsidP="00192EE2">
            <w:pPr>
              <w:spacing w:after="0"/>
              <w:rPr>
                <w:rFonts w:cs="Segoe UI"/>
                <w:bCs/>
                <w:sz w:val="18"/>
                <w:szCs w:val="18"/>
              </w:rPr>
            </w:pPr>
            <w:r>
              <w:rPr>
                <w:rFonts w:cs="Segoe UI"/>
                <w:bCs/>
                <w:sz w:val="18"/>
                <w:szCs w:val="18"/>
              </w:rPr>
              <w:t>M1</w:t>
            </w:r>
          </w:p>
        </w:tc>
      </w:tr>
      <w:tr w:rsidR="00192EE2" w:rsidRPr="003C32AD" w14:paraId="726D6B98" w14:textId="77777777" w:rsidTr="00A81375">
        <w:tc>
          <w:tcPr>
            <w:tcW w:w="331" w:type="dxa"/>
            <w:tcMar>
              <w:top w:w="58" w:type="dxa"/>
              <w:bottom w:w="58" w:type="dxa"/>
            </w:tcMar>
          </w:tcPr>
          <w:p w14:paraId="24BB24DC" w14:textId="5195F896" w:rsidR="00192EE2" w:rsidRPr="003C32AD" w:rsidRDefault="00192EE2" w:rsidP="00192EE2">
            <w:pPr>
              <w:spacing w:after="0"/>
              <w:rPr>
                <w:rFonts w:cs="Segoe UI"/>
                <w:bCs/>
                <w:strike/>
                <w:sz w:val="18"/>
                <w:szCs w:val="18"/>
              </w:rPr>
            </w:pPr>
          </w:p>
        </w:tc>
        <w:tc>
          <w:tcPr>
            <w:tcW w:w="5249" w:type="dxa"/>
            <w:tcMar>
              <w:top w:w="58" w:type="dxa"/>
              <w:bottom w:w="58" w:type="dxa"/>
            </w:tcMar>
          </w:tcPr>
          <w:p w14:paraId="66E47BD5" w14:textId="641C2074" w:rsidR="00192EE2" w:rsidRPr="003C32AD" w:rsidRDefault="00192EE2" w:rsidP="00192EE2">
            <w:pPr>
              <w:spacing w:after="0"/>
              <w:rPr>
                <w:strike/>
                <w:sz w:val="18"/>
                <w:szCs w:val="18"/>
              </w:rPr>
            </w:pPr>
            <w:r w:rsidRPr="003C32AD">
              <w:rPr>
                <w:strike/>
                <w:sz w:val="18"/>
                <w:szCs w:val="18"/>
              </w:rPr>
              <w:t xml:space="preserve">Share a combination of </w:t>
            </w:r>
            <w:commentRangeStart w:id="14"/>
            <w:r w:rsidRPr="003C32AD">
              <w:rPr>
                <w:strike/>
                <w:sz w:val="18"/>
                <w:szCs w:val="18"/>
              </w:rPr>
              <w:t xml:space="preserve">photos </w:t>
            </w:r>
            <w:r w:rsidRPr="003C32AD">
              <w:rPr>
                <w:strike/>
                <w:sz w:val="18"/>
                <w:szCs w:val="18"/>
                <w:u w:val="single"/>
              </w:rPr>
              <w:t>and</w:t>
            </w:r>
            <w:r w:rsidRPr="003C32AD">
              <w:rPr>
                <w:strike/>
                <w:sz w:val="18"/>
                <w:szCs w:val="18"/>
              </w:rPr>
              <w:t xml:space="preserve"> videos </w:t>
            </w:r>
            <w:commentRangeEnd w:id="14"/>
            <w:r w:rsidR="003C32AD">
              <w:rPr>
                <w:rStyle w:val="CommentReference"/>
                <w:rFonts w:ascii="Calibri" w:eastAsiaTheme="minorEastAsia" w:hAnsi="Calibri" w:cs="Times New Roman"/>
                <w:lang w:bidi="en-US"/>
              </w:rPr>
              <w:commentReference w:id="14"/>
            </w:r>
            <w:r w:rsidRPr="003C32AD">
              <w:rPr>
                <w:strike/>
                <w:sz w:val="18"/>
                <w:szCs w:val="18"/>
              </w:rPr>
              <w:t>as files</w:t>
            </w:r>
          </w:p>
          <w:p w14:paraId="3A81D9EC" w14:textId="700712B6" w:rsidR="00192EE2" w:rsidRPr="003C32AD" w:rsidRDefault="001D7718" w:rsidP="001D7718">
            <w:pPr>
              <w:spacing w:after="0"/>
              <w:rPr>
                <w:i/>
                <w:strike/>
                <w:sz w:val="18"/>
                <w:szCs w:val="18"/>
              </w:rPr>
            </w:pPr>
            <w:r w:rsidRPr="003C32AD">
              <w:rPr>
                <w:i/>
                <w:strike/>
                <w:color w:val="FF0000"/>
                <w:sz w:val="18"/>
                <w:szCs w:val="18"/>
              </w:rPr>
              <w:t xml:space="preserve">Not supported on Phone blue. </w:t>
            </w:r>
            <w:r w:rsidR="00192EE2" w:rsidRPr="003C32AD">
              <w:rPr>
                <w:i/>
                <w:strike/>
                <w:color w:val="FF0000"/>
                <w:sz w:val="18"/>
                <w:szCs w:val="18"/>
              </w:rPr>
              <w:t>Need to determine dependency on which team</w:t>
            </w:r>
          </w:p>
        </w:tc>
        <w:tc>
          <w:tcPr>
            <w:tcW w:w="1800" w:type="dxa"/>
          </w:tcPr>
          <w:p w14:paraId="22920FF3" w14:textId="344F6A4F" w:rsidR="00192EE2" w:rsidRPr="003C32AD" w:rsidRDefault="00192EE2" w:rsidP="00192EE2">
            <w:pPr>
              <w:spacing w:after="0"/>
              <w:rPr>
                <w:rFonts w:cs="Segoe UI"/>
                <w:bCs/>
                <w:strike/>
                <w:sz w:val="18"/>
                <w:szCs w:val="18"/>
              </w:rPr>
            </w:pPr>
            <w:r w:rsidRPr="003C32AD">
              <w:rPr>
                <w:rFonts w:cs="Segoe UI"/>
                <w:bCs/>
                <w:strike/>
                <w:sz w:val="18"/>
                <w:szCs w:val="18"/>
              </w:rPr>
              <w:t>Yes</w:t>
            </w:r>
          </w:p>
        </w:tc>
        <w:tc>
          <w:tcPr>
            <w:tcW w:w="464" w:type="dxa"/>
            <w:tcMar>
              <w:top w:w="58" w:type="dxa"/>
              <w:bottom w:w="58" w:type="dxa"/>
            </w:tcMar>
          </w:tcPr>
          <w:p w14:paraId="587A8F41" w14:textId="1C85D509" w:rsidR="00192EE2" w:rsidRPr="003C32AD" w:rsidRDefault="00192EE2" w:rsidP="00192EE2">
            <w:pPr>
              <w:spacing w:after="0"/>
              <w:rPr>
                <w:rFonts w:cs="Segoe UI"/>
                <w:bCs/>
                <w:strike/>
                <w:sz w:val="18"/>
                <w:szCs w:val="18"/>
              </w:rPr>
            </w:pPr>
            <w:r w:rsidRPr="003C32AD">
              <w:rPr>
                <w:rFonts w:cs="Segoe UI"/>
                <w:bCs/>
                <w:strike/>
                <w:sz w:val="18"/>
                <w:szCs w:val="18"/>
              </w:rPr>
              <w:t>1</w:t>
            </w:r>
          </w:p>
        </w:tc>
        <w:tc>
          <w:tcPr>
            <w:tcW w:w="886" w:type="dxa"/>
          </w:tcPr>
          <w:p w14:paraId="70D6905E" w14:textId="728E2107" w:rsidR="00192EE2" w:rsidRPr="003C32AD" w:rsidRDefault="00192EE2" w:rsidP="00192EE2">
            <w:pPr>
              <w:spacing w:after="0"/>
              <w:rPr>
                <w:rFonts w:cs="Segoe UI"/>
                <w:bCs/>
                <w:strike/>
                <w:sz w:val="18"/>
                <w:szCs w:val="18"/>
              </w:rPr>
            </w:pPr>
            <w:r w:rsidRPr="003C32AD">
              <w:rPr>
                <w:rFonts w:cs="Segoe UI"/>
                <w:bCs/>
                <w:strike/>
                <w:sz w:val="18"/>
                <w:szCs w:val="18"/>
              </w:rPr>
              <w:t>M1</w:t>
            </w:r>
          </w:p>
        </w:tc>
      </w:tr>
      <w:tr w:rsidR="00192EE2" w:rsidRPr="00BB55DE" w14:paraId="4C973409" w14:textId="138779A3" w:rsidTr="00A81375">
        <w:tc>
          <w:tcPr>
            <w:tcW w:w="331" w:type="dxa"/>
            <w:tcMar>
              <w:top w:w="58" w:type="dxa"/>
              <w:bottom w:w="58" w:type="dxa"/>
            </w:tcMar>
          </w:tcPr>
          <w:p w14:paraId="7D1F2578" w14:textId="564391E7" w:rsidR="00192EE2" w:rsidRPr="00BB55DE" w:rsidRDefault="00192EE2" w:rsidP="00192EE2">
            <w:pPr>
              <w:spacing w:after="0"/>
              <w:rPr>
                <w:rFonts w:cs="Segoe UI"/>
                <w:bCs/>
                <w:sz w:val="18"/>
                <w:szCs w:val="18"/>
              </w:rPr>
            </w:pPr>
          </w:p>
        </w:tc>
        <w:tc>
          <w:tcPr>
            <w:tcW w:w="5249" w:type="dxa"/>
            <w:tcMar>
              <w:top w:w="58" w:type="dxa"/>
              <w:bottom w:w="58" w:type="dxa"/>
            </w:tcMar>
          </w:tcPr>
          <w:p w14:paraId="2EED665B" w14:textId="5CFC977F" w:rsidR="00192EE2" w:rsidRPr="00BB55DE" w:rsidRDefault="00192EE2" w:rsidP="00192EE2">
            <w:pPr>
              <w:rPr>
                <w:sz w:val="18"/>
                <w:szCs w:val="18"/>
              </w:rPr>
            </w:pPr>
            <w:r w:rsidRPr="00BB55DE">
              <w:rPr>
                <w:rFonts w:cs="Segoe UI"/>
                <w:bCs/>
                <w:sz w:val="18"/>
                <w:szCs w:val="18"/>
              </w:rPr>
              <w:t>Mechanism to package local content as file attachment</w:t>
            </w:r>
          </w:p>
        </w:tc>
        <w:tc>
          <w:tcPr>
            <w:tcW w:w="1800" w:type="dxa"/>
          </w:tcPr>
          <w:p w14:paraId="647C6AFA" w14:textId="03EA30BC" w:rsidR="00192EE2" w:rsidRPr="00BB55DE" w:rsidRDefault="00192EE2" w:rsidP="00192EE2">
            <w:pPr>
              <w:spacing w:after="0"/>
              <w:rPr>
                <w:rFonts w:cs="Segoe UI"/>
                <w:b/>
                <w:bCs/>
                <w:sz w:val="18"/>
                <w:szCs w:val="18"/>
              </w:rPr>
            </w:pPr>
            <w:r>
              <w:rPr>
                <w:rFonts w:cs="Segoe UI"/>
                <w:bCs/>
                <w:sz w:val="18"/>
                <w:szCs w:val="18"/>
              </w:rPr>
              <w:t>No</w:t>
            </w:r>
          </w:p>
        </w:tc>
        <w:tc>
          <w:tcPr>
            <w:tcW w:w="464" w:type="dxa"/>
            <w:tcMar>
              <w:top w:w="58" w:type="dxa"/>
              <w:bottom w:w="58" w:type="dxa"/>
            </w:tcMar>
          </w:tcPr>
          <w:p w14:paraId="1420E253" w14:textId="4A5C4821" w:rsidR="00192EE2" w:rsidRPr="00BB55DE" w:rsidRDefault="00192EE2" w:rsidP="00192EE2">
            <w:pPr>
              <w:spacing w:after="0"/>
              <w:rPr>
                <w:rFonts w:cs="Segoe UI"/>
                <w:b/>
                <w:bCs/>
                <w:sz w:val="18"/>
                <w:szCs w:val="18"/>
              </w:rPr>
            </w:pPr>
            <w:r w:rsidRPr="00BB55DE">
              <w:rPr>
                <w:rFonts w:cs="Segoe UI"/>
                <w:bCs/>
                <w:sz w:val="18"/>
                <w:szCs w:val="18"/>
              </w:rPr>
              <w:t>1</w:t>
            </w:r>
          </w:p>
        </w:tc>
        <w:tc>
          <w:tcPr>
            <w:tcW w:w="886" w:type="dxa"/>
          </w:tcPr>
          <w:p w14:paraId="4F522A98" w14:textId="32AA9C86" w:rsidR="00192EE2" w:rsidRPr="00BB55DE" w:rsidRDefault="00192EE2" w:rsidP="00192EE2">
            <w:pPr>
              <w:spacing w:after="0"/>
              <w:rPr>
                <w:rFonts w:cs="Segoe UI"/>
                <w:b/>
                <w:bCs/>
                <w:sz w:val="18"/>
                <w:szCs w:val="18"/>
              </w:rPr>
            </w:pPr>
            <w:r w:rsidRPr="00BB55DE">
              <w:rPr>
                <w:rFonts w:cs="Segoe UI"/>
                <w:bCs/>
                <w:sz w:val="18"/>
                <w:szCs w:val="18"/>
              </w:rPr>
              <w:t>M1</w:t>
            </w:r>
          </w:p>
        </w:tc>
      </w:tr>
      <w:tr w:rsidR="004E287E" w:rsidRPr="00BB55DE" w14:paraId="16927DBF" w14:textId="77777777" w:rsidTr="00A81375">
        <w:tc>
          <w:tcPr>
            <w:tcW w:w="331" w:type="dxa"/>
            <w:tcMar>
              <w:top w:w="58" w:type="dxa"/>
              <w:bottom w:w="58" w:type="dxa"/>
            </w:tcMar>
          </w:tcPr>
          <w:p w14:paraId="00B87164" w14:textId="1C8C812C" w:rsidR="004E287E" w:rsidRDefault="004E287E" w:rsidP="004E287E">
            <w:pPr>
              <w:spacing w:after="0"/>
              <w:rPr>
                <w:rFonts w:cs="Segoe UI"/>
                <w:bCs/>
                <w:sz w:val="18"/>
                <w:szCs w:val="18"/>
              </w:rPr>
            </w:pPr>
          </w:p>
        </w:tc>
        <w:tc>
          <w:tcPr>
            <w:tcW w:w="5249" w:type="dxa"/>
            <w:tcMar>
              <w:top w:w="58" w:type="dxa"/>
              <w:bottom w:w="58" w:type="dxa"/>
            </w:tcMar>
          </w:tcPr>
          <w:p w14:paraId="0A9998F8" w14:textId="77777777" w:rsidR="004E287E" w:rsidRDefault="004E287E" w:rsidP="004E287E">
            <w:pPr>
              <w:rPr>
                <w:rFonts w:cs="Segoe UI"/>
                <w:bCs/>
                <w:sz w:val="18"/>
                <w:szCs w:val="18"/>
              </w:rPr>
            </w:pPr>
            <w:r w:rsidRPr="00BB55DE">
              <w:rPr>
                <w:rFonts w:cs="Segoe UI"/>
                <w:bCs/>
                <w:sz w:val="18"/>
                <w:szCs w:val="18"/>
              </w:rPr>
              <w:t>Mechanism to package</w:t>
            </w:r>
            <w:r w:rsidRPr="00BB55DE">
              <w:rPr>
                <w:rFonts w:cs="Segoe UI"/>
                <w:b/>
                <w:bCs/>
                <w:sz w:val="18"/>
                <w:szCs w:val="18"/>
              </w:rPr>
              <w:t xml:space="preserve"> </w:t>
            </w:r>
            <w:commentRangeStart w:id="15"/>
            <w:r w:rsidRPr="00BB55DE">
              <w:rPr>
                <w:rFonts w:cs="Segoe UI"/>
                <w:bCs/>
                <w:sz w:val="18"/>
                <w:szCs w:val="18"/>
              </w:rPr>
              <w:t xml:space="preserve">OneDrive content </w:t>
            </w:r>
            <w:commentRangeEnd w:id="15"/>
            <w:r>
              <w:rPr>
                <w:rStyle w:val="CommentReference"/>
                <w:rFonts w:ascii="Calibri" w:eastAsiaTheme="minorEastAsia" w:hAnsi="Calibri" w:cs="Times New Roman"/>
                <w:lang w:bidi="en-US"/>
              </w:rPr>
              <w:commentReference w:id="15"/>
            </w:r>
            <w:r w:rsidRPr="00BB55DE">
              <w:rPr>
                <w:rFonts w:cs="Segoe UI"/>
                <w:bCs/>
                <w:sz w:val="18"/>
                <w:szCs w:val="18"/>
              </w:rPr>
              <w:t>as file attachment</w:t>
            </w:r>
          </w:p>
          <w:p w14:paraId="3EE2BEC1" w14:textId="6C2ED552" w:rsidR="001D7718" w:rsidRPr="001D7718" w:rsidRDefault="001D7718" w:rsidP="004E287E">
            <w:pPr>
              <w:rPr>
                <w:rFonts w:cs="Segoe UI"/>
                <w:bCs/>
                <w:i/>
                <w:sz w:val="18"/>
                <w:szCs w:val="18"/>
              </w:rPr>
            </w:pPr>
            <w:r>
              <w:rPr>
                <w:rFonts w:cs="Segoe UI"/>
                <w:bCs/>
                <w:i/>
                <w:sz w:val="18"/>
                <w:szCs w:val="18"/>
              </w:rPr>
              <w:t xml:space="preserve">Threshold dependency on gamma/OneDrive team to </w:t>
            </w:r>
            <w:r w:rsidRPr="001D7718">
              <w:rPr>
                <w:rFonts w:cs="Segoe UI"/>
                <w:bCs/>
                <w:i/>
                <w:sz w:val="18"/>
                <w:szCs w:val="18"/>
              </w:rPr>
              <w:t>Specify set of files to download from OneDriv</w:t>
            </w:r>
            <w:r>
              <w:rPr>
                <w:rFonts w:cs="Segoe UI"/>
                <w:bCs/>
                <w:i/>
                <w:sz w:val="18"/>
                <w:szCs w:val="18"/>
              </w:rPr>
              <w:t>e because available resolution is not acceptable</w:t>
            </w:r>
          </w:p>
        </w:tc>
        <w:tc>
          <w:tcPr>
            <w:tcW w:w="1800" w:type="dxa"/>
          </w:tcPr>
          <w:p w14:paraId="1BBCB926" w14:textId="6E1DCE2E" w:rsidR="004E287E" w:rsidRDefault="001D7718" w:rsidP="004E287E">
            <w:pPr>
              <w:spacing w:after="0"/>
              <w:rPr>
                <w:rFonts w:cs="Segoe UI"/>
                <w:bCs/>
                <w:sz w:val="18"/>
                <w:szCs w:val="18"/>
              </w:rPr>
            </w:pPr>
            <w:r>
              <w:rPr>
                <w:rFonts w:cs="Segoe UI"/>
                <w:bCs/>
                <w:sz w:val="18"/>
                <w:szCs w:val="18"/>
              </w:rPr>
              <w:t>Yes</w:t>
            </w:r>
          </w:p>
        </w:tc>
        <w:tc>
          <w:tcPr>
            <w:tcW w:w="464" w:type="dxa"/>
            <w:tcMar>
              <w:top w:w="58" w:type="dxa"/>
              <w:bottom w:w="58" w:type="dxa"/>
            </w:tcMar>
          </w:tcPr>
          <w:p w14:paraId="3217AD3D" w14:textId="023DF918" w:rsidR="004E287E" w:rsidRPr="00BB55DE" w:rsidRDefault="004E287E" w:rsidP="004E287E">
            <w:pPr>
              <w:spacing w:after="0"/>
              <w:rPr>
                <w:rFonts w:cs="Segoe UI"/>
                <w:bCs/>
                <w:sz w:val="18"/>
                <w:szCs w:val="18"/>
              </w:rPr>
            </w:pPr>
            <w:r>
              <w:rPr>
                <w:rFonts w:cs="Segoe UI"/>
                <w:bCs/>
                <w:sz w:val="18"/>
                <w:szCs w:val="18"/>
              </w:rPr>
              <w:t>2</w:t>
            </w:r>
          </w:p>
        </w:tc>
        <w:tc>
          <w:tcPr>
            <w:tcW w:w="886" w:type="dxa"/>
          </w:tcPr>
          <w:p w14:paraId="515DCD1C" w14:textId="139A2BBC" w:rsidR="004E287E" w:rsidRPr="00BB55DE" w:rsidRDefault="004E287E" w:rsidP="004E287E">
            <w:pPr>
              <w:spacing w:after="0"/>
              <w:rPr>
                <w:rFonts w:cs="Segoe UI"/>
                <w:bCs/>
                <w:sz w:val="18"/>
                <w:szCs w:val="18"/>
              </w:rPr>
            </w:pPr>
            <w:r w:rsidRPr="00BB55DE">
              <w:rPr>
                <w:rFonts w:cs="Segoe UI"/>
                <w:bCs/>
                <w:sz w:val="18"/>
                <w:szCs w:val="18"/>
              </w:rPr>
              <w:t>M1</w:t>
            </w:r>
          </w:p>
        </w:tc>
      </w:tr>
      <w:tr w:rsidR="004E287E" w:rsidRPr="00BB55DE" w14:paraId="233F26C6" w14:textId="77777777" w:rsidTr="00A81375">
        <w:tc>
          <w:tcPr>
            <w:tcW w:w="331" w:type="dxa"/>
            <w:tcMar>
              <w:top w:w="58" w:type="dxa"/>
              <w:bottom w:w="58" w:type="dxa"/>
            </w:tcMar>
          </w:tcPr>
          <w:p w14:paraId="2042E0ED" w14:textId="5D68F62D" w:rsidR="004E287E" w:rsidRDefault="004E287E" w:rsidP="004E287E">
            <w:pPr>
              <w:spacing w:after="0"/>
              <w:rPr>
                <w:rFonts w:cs="Segoe UI"/>
                <w:bCs/>
                <w:sz w:val="18"/>
                <w:szCs w:val="18"/>
              </w:rPr>
            </w:pPr>
          </w:p>
        </w:tc>
        <w:tc>
          <w:tcPr>
            <w:tcW w:w="5249" w:type="dxa"/>
            <w:tcMar>
              <w:top w:w="58" w:type="dxa"/>
              <w:bottom w:w="58" w:type="dxa"/>
            </w:tcMar>
          </w:tcPr>
          <w:p w14:paraId="52E5B433" w14:textId="77777777" w:rsidR="004E287E" w:rsidRDefault="004E287E" w:rsidP="004E287E">
            <w:pPr>
              <w:rPr>
                <w:rFonts w:cs="Segoe UI"/>
                <w:bCs/>
                <w:sz w:val="18"/>
                <w:szCs w:val="18"/>
              </w:rPr>
            </w:pPr>
            <w:r w:rsidRPr="00BB55DE">
              <w:rPr>
                <w:rFonts w:cs="Segoe UI"/>
                <w:bCs/>
                <w:sz w:val="18"/>
                <w:szCs w:val="18"/>
              </w:rPr>
              <w:t>Mechanism to package</w:t>
            </w:r>
            <w:r w:rsidRPr="00BB55DE">
              <w:rPr>
                <w:rFonts w:cs="Segoe UI"/>
                <w:b/>
                <w:bCs/>
                <w:sz w:val="18"/>
                <w:szCs w:val="18"/>
              </w:rPr>
              <w:t xml:space="preserve"> </w:t>
            </w:r>
            <w:r w:rsidRPr="00BB55DE">
              <w:rPr>
                <w:rFonts w:cs="Segoe UI"/>
                <w:bCs/>
                <w:sz w:val="18"/>
                <w:szCs w:val="18"/>
              </w:rPr>
              <w:t>local +OneDrive content as file attachment</w:t>
            </w:r>
          </w:p>
          <w:p w14:paraId="40BB952D" w14:textId="513EF626" w:rsidR="001D7718" w:rsidRPr="00BB55DE" w:rsidRDefault="001D7718" w:rsidP="004E287E">
            <w:pPr>
              <w:rPr>
                <w:rFonts w:cs="Segoe UI"/>
                <w:bCs/>
                <w:sz w:val="18"/>
                <w:szCs w:val="18"/>
              </w:rPr>
            </w:pPr>
            <w:r>
              <w:rPr>
                <w:rFonts w:cs="Segoe UI"/>
                <w:bCs/>
                <w:i/>
                <w:sz w:val="18"/>
                <w:szCs w:val="18"/>
              </w:rPr>
              <w:t xml:space="preserve">Threshold dependency on gamma/OneDrive team to </w:t>
            </w:r>
            <w:r w:rsidRPr="001D7718">
              <w:rPr>
                <w:rFonts w:cs="Segoe UI"/>
                <w:bCs/>
                <w:i/>
                <w:sz w:val="18"/>
                <w:szCs w:val="18"/>
              </w:rPr>
              <w:t>Specify set of files to download from OneDriv</w:t>
            </w:r>
            <w:r>
              <w:rPr>
                <w:rFonts w:cs="Segoe UI"/>
                <w:bCs/>
                <w:i/>
                <w:sz w:val="18"/>
                <w:szCs w:val="18"/>
              </w:rPr>
              <w:t>e because available resolution is not acceptable</w:t>
            </w:r>
          </w:p>
        </w:tc>
        <w:tc>
          <w:tcPr>
            <w:tcW w:w="1800" w:type="dxa"/>
          </w:tcPr>
          <w:p w14:paraId="7756B836" w14:textId="287CE49C" w:rsidR="004E287E" w:rsidRDefault="001D7718" w:rsidP="004E287E">
            <w:pPr>
              <w:spacing w:after="0"/>
              <w:rPr>
                <w:rFonts w:cs="Segoe UI"/>
                <w:bCs/>
                <w:sz w:val="18"/>
                <w:szCs w:val="18"/>
              </w:rPr>
            </w:pPr>
            <w:r>
              <w:rPr>
                <w:rFonts w:cs="Segoe UI"/>
                <w:bCs/>
                <w:sz w:val="18"/>
                <w:szCs w:val="18"/>
              </w:rPr>
              <w:t>Yes</w:t>
            </w:r>
          </w:p>
        </w:tc>
        <w:tc>
          <w:tcPr>
            <w:tcW w:w="464" w:type="dxa"/>
            <w:tcMar>
              <w:top w:w="58" w:type="dxa"/>
              <w:bottom w:w="58" w:type="dxa"/>
            </w:tcMar>
          </w:tcPr>
          <w:p w14:paraId="54E5D9CA" w14:textId="282C912A" w:rsidR="004E287E" w:rsidRPr="00BB55DE" w:rsidRDefault="004E287E" w:rsidP="004E287E">
            <w:pPr>
              <w:spacing w:after="0"/>
              <w:rPr>
                <w:rFonts w:cs="Segoe UI"/>
                <w:bCs/>
                <w:sz w:val="18"/>
                <w:szCs w:val="18"/>
              </w:rPr>
            </w:pPr>
            <w:r>
              <w:rPr>
                <w:rFonts w:cs="Segoe UI"/>
                <w:bCs/>
                <w:sz w:val="18"/>
                <w:szCs w:val="18"/>
              </w:rPr>
              <w:t>2</w:t>
            </w:r>
          </w:p>
        </w:tc>
        <w:tc>
          <w:tcPr>
            <w:tcW w:w="886" w:type="dxa"/>
          </w:tcPr>
          <w:p w14:paraId="10E10310" w14:textId="29DEA4E7" w:rsidR="004E287E" w:rsidRDefault="004E287E" w:rsidP="004E287E">
            <w:pPr>
              <w:spacing w:after="0"/>
              <w:rPr>
                <w:rFonts w:cs="Segoe UI"/>
                <w:bCs/>
                <w:sz w:val="18"/>
                <w:szCs w:val="18"/>
              </w:rPr>
            </w:pPr>
            <w:r w:rsidRPr="00BB55DE">
              <w:rPr>
                <w:rFonts w:cs="Segoe UI"/>
                <w:bCs/>
                <w:sz w:val="18"/>
                <w:szCs w:val="18"/>
              </w:rPr>
              <w:t>M1</w:t>
            </w:r>
          </w:p>
        </w:tc>
      </w:tr>
      <w:tr w:rsidR="004E287E" w:rsidRPr="00BB55DE" w14:paraId="0E109011" w14:textId="77777777" w:rsidTr="00A81375">
        <w:tc>
          <w:tcPr>
            <w:tcW w:w="331" w:type="dxa"/>
            <w:tcMar>
              <w:top w:w="58" w:type="dxa"/>
              <w:bottom w:w="58" w:type="dxa"/>
            </w:tcMar>
          </w:tcPr>
          <w:p w14:paraId="25B2D409" w14:textId="5DD0AF36" w:rsidR="004E287E" w:rsidRDefault="004E287E" w:rsidP="004E287E">
            <w:pPr>
              <w:spacing w:after="0"/>
              <w:rPr>
                <w:rFonts w:cs="Segoe UI"/>
                <w:bCs/>
                <w:sz w:val="18"/>
                <w:szCs w:val="18"/>
              </w:rPr>
            </w:pPr>
          </w:p>
        </w:tc>
        <w:tc>
          <w:tcPr>
            <w:tcW w:w="5249" w:type="dxa"/>
            <w:tcMar>
              <w:top w:w="58" w:type="dxa"/>
              <w:bottom w:w="58" w:type="dxa"/>
            </w:tcMar>
          </w:tcPr>
          <w:p w14:paraId="2EA9975A" w14:textId="21BA5C92" w:rsidR="004E287E" w:rsidRDefault="004E287E" w:rsidP="004E464B">
            <w:pPr>
              <w:rPr>
                <w:rFonts w:cs="Segoe UI"/>
                <w:bCs/>
                <w:sz w:val="18"/>
                <w:szCs w:val="18"/>
              </w:rPr>
            </w:pPr>
            <w:r>
              <w:rPr>
                <w:rFonts w:cs="Segoe UI"/>
                <w:bCs/>
                <w:sz w:val="18"/>
                <w:szCs w:val="18"/>
              </w:rPr>
              <w:t>Detect sync status</w:t>
            </w:r>
            <w:r w:rsidR="004E464B">
              <w:rPr>
                <w:rFonts w:cs="Segoe UI"/>
                <w:bCs/>
                <w:sz w:val="18"/>
                <w:szCs w:val="18"/>
              </w:rPr>
              <w:t xml:space="preserve"> </w:t>
            </w:r>
            <w:r w:rsidR="009D6BAA">
              <w:rPr>
                <w:rFonts w:cs="Segoe UI"/>
                <w:bCs/>
                <w:sz w:val="18"/>
                <w:szCs w:val="18"/>
              </w:rPr>
              <w:t>and resolution</w:t>
            </w:r>
          </w:p>
          <w:p w14:paraId="3B202147" w14:textId="77777777" w:rsidR="004E464B" w:rsidRPr="004E287E" w:rsidRDefault="004E464B" w:rsidP="006526C1">
            <w:pPr>
              <w:numPr>
                <w:ilvl w:val="0"/>
                <w:numId w:val="5"/>
              </w:numPr>
              <w:spacing w:after="0" w:line="240" w:lineRule="auto"/>
              <w:textAlignment w:val="center"/>
              <w:rPr>
                <w:rFonts w:cs="Segoe UI"/>
                <w:bCs/>
                <w:sz w:val="18"/>
                <w:szCs w:val="18"/>
              </w:rPr>
            </w:pPr>
            <w:r w:rsidRPr="004E287E">
              <w:rPr>
                <w:rFonts w:cs="Segoe UI"/>
                <w:bCs/>
                <w:sz w:val="18"/>
                <w:szCs w:val="18"/>
              </w:rPr>
              <w:t>Detect when a file is sync'd on OneDrive</w:t>
            </w:r>
          </w:p>
          <w:p w14:paraId="0D928969" w14:textId="77777777" w:rsidR="004E464B" w:rsidRDefault="004E464B" w:rsidP="006526C1">
            <w:pPr>
              <w:numPr>
                <w:ilvl w:val="0"/>
                <w:numId w:val="5"/>
              </w:numPr>
              <w:spacing w:after="0" w:line="240" w:lineRule="auto"/>
              <w:textAlignment w:val="center"/>
              <w:rPr>
                <w:rFonts w:cs="Segoe UI"/>
                <w:bCs/>
                <w:sz w:val="18"/>
                <w:szCs w:val="18"/>
              </w:rPr>
            </w:pPr>
            <w:r w:rsidRPr="004E287E">
              <w:rPr>
                <w:rFonts w:cs="Segoe UI"/>
                <w:bCs/>
                <w:sz w:val="18"/>
                <w:szCs w:val="18"/>
              </w:rPr>
              <w:t>Detect when a file is sync'd on OneDrive, but not sync'd locally</w:t>
            </w:r>
          </w:p>
          <w:p w14:paraId="5DD639DC" w14:textId="77777777" w:rsidR="004E464B" w:rsidRDefault="004E464B" w:rsidP="006526C1">
            <w:pPr>
              <w:numPr>
                <w:ilvl w:val="0"/>
                <w:numId w:val="5"/>
              </w:numPr>
              <w:spacing w:after="0" w:line="240" w:lineRule="auto"/>
              <w:textAlignment w:val="center"/>
              <w:rPr>
                <w:rFonts w:cs="Segoe UI"/>
                <w:bCs/>
                <w:sz w:val="18"/>
                <w:szCs w:val="18"/>
              </w:rPr>
            </w:pPr>
            <w:r w:rsidRPr="004E464B">
              <w:rPr>
                <w:rFonts w:cs="Segoe UI"/>
                <w:bCs/>
                <w:sz w:val="18"/>
                <w:szCs w:val="18"/>
              </w:rPr>
              <w:t>Detect when a file is sync'd on OneDrive, and sync'd locally, but at a reduced resolution</w:t>
            </w:r>
          </w:p>
          <w:p w14:paraId="587D2DAB" w14:textId="1672B3A3" w:rsidR="009D6BAA" w:rsidRPr="004E464B" w:rsidRDefault="009D6BAA" w:rsidP="009D6BAA">
            <w:pPr>
              <w:spacing w:after="0" w:line="240" w:lineRule="auto"/>
              <w:textAlignment w:val="center"/>
              <w:rPr>
                <w:rFonts w:cs="Segoe UI"/>
                <w:bCs/>
                <w:sz w:val="18"/>
                <w:szCs w:val="18"/>
              </w:rPr>
            </w:pPr>
            <w:r>
              <w:rPr>
                <w:rFonts w:cs="Segoe UI"/>
                <w:bCs/>
                <w:i/>
                <w:sz w:val="18"/>
                <w:szCs w:val="18"/>
              </w:rPr>
              <w:t>Dependency on OneDrive/Gamma Team</w:t>
            </w:r>
          </w:p>
        </w:tc>
        <w:tc>
          <w:tcPr>
            <w:tcW w:w="1800" w:type="dxa"/>
          </w:tcPr>
          <w:p w14:paraId="554DCF23" w14:textId="07FF07AD" w:rsidR="004E287E" w:rsidRDefault="009D6BAA" w:rsidP="004E287E">
            <w:pPr>
              <w:spacing w:after="0"/>
              <w:rPr>
                <w:rFonts w:cs="Segoe UI"/>
                <w:bCs/>
                <w:sz w:val="18"/>
                <w:szCs w:val="18"/>
              </w:rPr>
            </w:pPr>
            <w:r>
              <w:rPr>
                <w:rFonts w:cs="Segoe UI"/>
                <w:bCs/>
                <w:sz w:val="18"/>
                <w:szCs w:val="18"/>
              </w:rPr>
              <w:t>Yes</w:t>
            </w:r>
          </w:p>
        </w:tc>
        <w:tc>
          <w:tcPr>
            <w:tcW w:w="464" w:type="dxa"/>
            <w:tcMar>
              <w:top w:w="58" w:type="dxa"/>
              <w:bottom w:w="58" w:type="dxa"/>
            </w:tcMar>
          </w:tcPr>
          <w:p w14:paraId="25105FA3" w14:textId="49C2EA83" w:rsidR="004E287E" w:rsidRPr="00BB55DE" w:rsidRDefault="004E464B" w:rsidP="004E287E">
            <w:pPr>
              <w:spacing w:after="0"/>
              <w:rPr>
                <w:rFonts w:cs="Segoe UI"/>
                <w:bCs/>
                <w:sz w:val="18"/>
                <w:szCs w:val="18"/>
              </w:rPr>
            </w:pPr>
            <w:r>
              <w:rPr>
                <w:rFonts w:cs="Segoe UI"/>
                <w:bCs/>
                <w:sz w:val="18"/>
                <w:szCs w:val="18"/>
              </w:rPr>
              <w:t>1</w:t>
            </w:r>
          </w:p>
        </w:tc>
        <w:tc>
          <w:tcPr>
            <w:tcW w:w="886" w:type="dxa"/>
          </w:tcPr>
          <w:p w14:paraId="0031B59A" w14:textId="55AB738A" w:rsidR="004E287E" w:rsidRPr="00BB55DE" w:rsidRDefault="004E464B" w:rsidP="004E287E">
            <w:pPr>
              <w:spacing w:after="0"/>
              <w:rPr>
                <w:rFonts w:cs="Segoe UI"/>
                <w:bCs/>
                <w:sz w:val="18"/>
                <w:szCs w:val="18"/>
              </w:rPr>
            </w:pPr>
            <w:r>
              <w:rPr>
                <w:rFonts w:cs="Segoe UI"/>
                <w:bCs/>
                <w:sz w:val="18"/>
                <w:szCs w:val="18"/>
              </w:rPr>
              <w:t>M1</w:t>
            </w:r>
          </w:p>
        </w:tc>
      </w:tr>
      <w:tr w:rsidR="009D6BAA" w:rsidRPr="00BB55DE" w14:paraId="1D6F0F01" w14:textId="77777777" w:rsidTr="00A81375">
        <w:tc>
          <w:tcPr>
            <w:tcW w:w="331" w:type="dxa"/>
            <w:tcMar>
              <w:top w:w="58" w:type="dxa"/>
              <w:bottom w:w="58" w:type="dxa"/>
            </w:tcMar>
          </w:tcPr>
          <w:p w14:paraId="3E2E4FF3" w14:textId="77777777" w:rsidR="009D6BAA" w:rsidRDefault="009D6BAA" w:rsidP="004E287E">
            <w:pPr>
              <w:spacing w:after="0"/>
              <w:rPr>
                <w:rFonts w:cs="Segoe UI"/>
                <w:bCs/>
                <w:sz w:val="18"/>
                <w:szCs w:val="18"/>
              </w:rPr>
            </w:pPr>
          </w:p>
        </w:tc>
        <w:tc>
          <w:tcPr>
            <w:tcW w:w="5249" w:type="dxa"/>
            <w:tcMar>
              <w:top w:w="58" w:type="dxa"/>
              <w:bottom w:w="58" w:type="dxa"/>
            </w:tcMar>
          </w:tcPr>
          <w:p w14:paraId="55A22295" w14:textId="77777777" w:rsidR="009D6BAA" w:rsidRDefault="009D6BAA" w:rsidP="004E464B">
            <w:pPr>
              <w:rPr>
                <w:rFonts w:cs="Segoe UI"/>
                <w:bCs/>
                <w:sz w:val="18"/>
                <w:szCs w:val="18"/>
              </w:rPr>
            </w:pPr>
            <w:r>
              <w:rPr>
                <w:rFonts w:cs="Segoe UI"/>
                <w:bCs/>
                <w:sz w:val="18"/>
                <w:szCs w:val="18"/>
              </w:rPr>
              <w:t>Download content from OneDrive to local device to share as file</w:t>
            </w:r>
          </w:p>
          <w:p w14:paraId="14239211" w14:textId="77777777" w:rsidR="009D6BAA" w:rsidRPr="004549AF" w:rsidRDefault="009D6BAA" w:rsidP="006526C1">
            <w:pPr>
              <w:pStyle w:val="ListParagraph"/>
              <w:numPr>
                <w:ilvl w:val="0"/>
                <w:numId w:val="42"/>
              </w:numPr>
              <w:rPr>
                <w:rFonts w:cs="Segoe UI"/>
                <w:bCs/>
                <w:sz w:val="18"/>
                <w:szCs w:val="18"/>
              </w:rPr>
            </w:pPr>
            <w:r w:rsidRPr="004549AF">
              <w:rPr>
                <w:rFonts w:cs="Segoe UI"/>
                <w:bCs/>
                <w:sz w:val="18"/>
                <w:szCs w:val="18"/>
              </w:rPr>
              <w:t xml:space="preserve">Used: </w:t>
            </w:r>
            <w:r w:rsidR="004549AF" w:rsidRPr="004549AF">
              <w:rPr>
                <w:rFonts w:cs="Segoe UI"/>
                <w:bCs/>
                <w:sz w:val="18"/>
                <w:szCs w:val="18"/>
              </w:rPr>
              <w:t>when a file is sync'd on OneDrive, but not sync'd locally</w:t>
            </w:r>
          </w:p>
          <w:p w14:paraId="11BDE536" w14:textId="15EBB38E" w:rsidR="004549AF" w:rsidRPr="004549AF" w:rsidRDefault="004549AF" w:rsidP="006526C1">
            <w:pPr>
              <w:pStyle w:val="ListParagraph"/>
              <w:numPr>
                <w:ilvl w:val="0"/>
                <w:numId w:val="42"/>
              </w:numPr>
              <w:rPr>
                <w:rFonts w:cs="Segoe UI"/>
                <w:bCs/>
                <w:sz w:val="18"/>
                <w:szCs w:val="18"/>
              </w:rPr>
            </w:pPr>
            <w:r w:rsidRPr="004549AF">
              <w:rPr>
                <w:rFonts w:cs="Segoe UI"/>
                <w:bCs/>
                <w:sz w:val="18"/>
                <w:szCs w:val="18"/>
              </w:rPr>
              <w:t>Used: when a file is sync'd on OneDrive, and sync'd locally, but at a reduced resolution (not “good enough” resolution)</w:t>
            </w:r>
          </w:p>
        </w:tc>
        <w:tc>
          <w:tcPr>
            <w:tcW w:w="1800" w:type="dxa"/>
          </w:tcPr>
          <w:p w14:paraId="3D0F0A7B" w14:textId="308AD70B" w:rsidR="009D6BAA" w:rsidRDefault="004549AF" w:rsidP="004E287E">
            <w:pPr>
              <w:spacing w:after="0"/>
              <w:rPr>
                <w:rFonts w:cs="Segoe UI"/>
                <w:bCs/>
                <w:sz w:val="18"/>
                <w:szCs w:val="18"/>
              </w:rPr>
            </w:pPr>
            <w:r>
              <w:rPr>
                <w:rFonts w:cs="Segoe UI"/>
                <w:bCs/>
                <w:sz w:val="18"/>
                <w:szCs w:val="18"/>
              </w:rPr>
              <w:t>Yes</w:t>
            </w:r>
          </w:p>
        </w:tc>
        <w:tc>
          <w:tcPr>
            <w:tcW w:w="464" w:type="dxa"/>
            <w:tcMar>
              <w:top w:w="58" w:type="dxa"/>
              <w:bottom w:w="58" w:type="dxa"/>
            </w:tcMar>
          </w:tcPr>
          <w:p w14:paraId="0511DD90" w14:textId="5968839B" w:rsidR="009D6BAA" w:rsidRDefault="004549AF" w:rsidP="004E287E">
            <w:pPr>
              <w:spacing w:after="0"/>
              <w:rPr>
                <w:rFonts w:cs="Segoe UI"/>
                <w:bCs/>
                <w:sz w:val="18"/>
                <w:szCs w:val="18"/>
              </w:rPr>
            </w:pPr>
            <w:r>
              <w:rPr>
                <w:rFonts w:cs="Segoe UI"/>
                <w:bCs/>
                <w:sz w:val="18"/>
                <w:szCs w:val="18"/>
              </w:rPr>
              <w:t>2</w:t>
            </w:r>
          </w:p>
        </w:tc>
        <w:tc>
          <w:tcPr>
            <w:tcW w:w="886" w:type="dxa"/>
          </w:tcPr>
          <w:p w14:paraId="196D9EBA" w14:textId="198DBD82" w:rsidR="009D6BAA" w:rsidRDefault="004549AF" w:rsidP="004E287E">
            <w:pPr>
              <w:spacing w:after="0"/>
              <w:rPr>
                <w:rFonts w:cs="Segoe UI"/>
                <w:bCs/>
                <w:sz w:val="18"/>
                <w:szCs w:val="18"/>
              </w:rPr>
            </w:pPr>
            <w:r>
              <w:rPr>
                <w:rFonts w:cs="Segoe UI"/>
                <w:bCs/>
                <w:sz w:val="18"/>
                <w:szCs w:val="18"/>
              </w:rPr>
              <w:t>M1</w:t>
            </w:r>
          </w:p>
        </w:tc>
      </w:tr>
      <w:tr w:rsidR="001E122D" w:rsidRPr="00BB55DE" w14:paraId="366FCB58" w14:textId="77777777" w:rsidTr="00A81375">
        <w:tc>
          <w:tcPr>
            <w:tcW w:w="331" w:type="dxa"/>
            <w:tcMar>
              <w:top w:w="58" w:type="dxa"/>
              <w:bottom w:w="58" w:type="dxa"/>
            </w:tcMar>
          </w:tcPr>
          <w:p w14:paraId="1F66994A" w14:textId="77777777" w:rsidR="001E122D" w:rsidRDefault="001E122D" w:rsidP="004E287E">
            <w:pPr>
              <w:spacing w:after="0"/>
              <w:rPr>
                <w:rFonts w:cs="Segoe UI"/>
                <w:bCs/>
                <w:sz w:val="18"/>
                <w:szCs w:val="18"/>
              </w:rPr>
            </w:pPr>
          </w:p>
        </w:tc>
        <w:tc>
          <w:tcPr>
            <w:tcW w:w="5249" w:type="dxa"/>
            <w:tcMar>
              <w:top w:w="58" w:type="dxa"/>
              <w:bottom w:w="58" w:type="dxa"/>
            </w:tcMar>
          </w:tcPr>
          <w:p w14:paraId="0989E205" w14:textId="77777777" w:rsidR="00503D59" w:rsidRPr="00CF66F1" w:rsidRDefault="001E122D" w:rsidP="00503D59">
            <w:pPr>
              <w:rPr>
                <w:rFonts w:cs="Segoe UI"/>
                <w:bCs/>
                <w:sz w:val="18"/>
                <w:szCs w:val="18"/>
              </w:rPr>
            </w:pPr>
            <w:r w:rsidRPr="00CF66F1">
              <w:rPr>
                <w:rFonts w:cs="Segoe UI"/>
                <w:bCs/>
                <w:sz w:val="18"/>
                <w:szCs w:val="18"/>
              </w:rPr>
              <w:t xml:space="preserve">Provide </w:t>
            </w:r>
            <w:r w:rsidR="00503D59" w:rsidRPr="00CF66F1">
              <w:rPr>
                <w:rFonts w:cs="Segoe UI"/>
                <w:bCs/>
                <w:sz w:val="18"/>
                <w:szCs w:val="18"/>
              </w:rPr>
              <w:t>original file size of contents</w:t>
            </w:r>
            <w:r w:rsidRPr="00CF66F1">
              <w:rPr>
                <w:rFonts w:cs="Segoe UI"/>
                <w:bCs/>
                <w:sz w:val="18"/>
                <w:szCs w:val="18"/>
              </w:rPr>
              <w:t xml:space="preserve"> to share targets</w:t>
            </w:r>
            <w:r w:rsidR="00503D59" w:rsidRPr="00CF66F1">
              <w:rPr>
                <w:rFonts w:cs="Segoe UI"/>
                <w:bCs/>
                <w:sz w:val="18"/>
                <w:szCs w:val="18"/>
              </w:rPr>
              <w:t xml:space="preserve"> </w:t>
            </w:r>
          </w:p>
          <w:p w14:paraId="3E13607C" w14:textId="09B0910B" w:rsidR="00C50D52" w:rsidRPr="00C50D52" w:rsidRDefault="00C50D52" w:rsidP="00503D59">
            <w:pPr>
              <w:rPr>
                <w:rFonts w:cs="Segoe UI"/>
                <w:bCs/>
                <w:i/>
                <w:color w:val="FF0000"/>
                <w:sz w:val="18"/>
                <w:szCs w:val="18"/>
              </w:rPr>
            </w:pPr>
            <w:r w:rsidRPr="00CF66F1">
              <w:rPr>
                <w:rFonts w:cs="Segoe UI"/>
                <w:bCs/>
                <w:i/>
                <w:sz w:val="18"/>
                <w:szCs w:val="18"/>
              </w:rPr>
              <w:t>Support in blue for phone</w:t>
            </w:r>
          </w:p>
        </w:tc>
        <w:tc>
          <w:tcPr>
            <w:tcW w:w="1800" w:type="dxa"/>
          </w:tcPr>
          <w:p w14:paraId="08693C28" w14:textId="6570946A" w:rsidR="001E122D" w:rsidRDefault="001E122D" w:rsidP="004E287E">
            <w:pPr>
              <w:spacing w:after="0"/>
              <w:rPr>
                <w:rFonts w:cs="Segoe UI"/>
                <w:bCs/>
                <w:sz w:val="18"/>
                <w:szCs w:val="18"/>
              </w:rPr>
            </w:pPr>
            <w:r>
              <w:rPr>
                <w:rFonts w:cs="Segoe UI"/>
                <w:bCs/>
                <w:sz w:val="18"/>
                <w:szCs w:val="18"/>
              </w:rPr>
              <w:t>No</w:t>
            </w:r>
          </w:p>
        </w:tc>
        <w:tc>
          <w:tcPr>
            <w:tcW w:w="464" w:type="dxa"/>
            <w:tcMar>
              <w:top w:w="58" w:type="dxa"/>
              <w:bottom w:w="58" w:type="dxa"/>
            </w:tcMar>
          </w:tcPr>
          <w:p w14:paraId="48358C78" w14:textId="2AFA8525" w:rsidR="001E122D" w:rsidRDefault="001E122D" w:rsidP="004E287E">
            <w:pPr>
              <w:spacing w:after="0"/>
              <w:rPr>
                <w:rFonts w:cs="Segoe UI"/>
                <w:bCs/>
                <w:sz w:val="18"/>
                <w:szCs w:val="18"/>
              </w:rPr>
            </w:pPr>
            <w:r>
              <w:rPr>
                <w:rFonts w:cs="Segoe UI"/>
                <w:bCs/>
                <w:sz w:val="18"/>
                <w:szCs w:val="18"/>
              </w:rPr>
              <w:t>1</w:t>
            </w:r>
          </w:p>
        </w:tc>
        <w:tc>
          <w:tcPr>
            <w:tcW w:w="886" w:type="dxa"/>
          </w:tcPr>
          <w:p w14:paraId="495AAB70" w14:textId="67D29FBA" w:rsidR="001E122D" w:rsidRDefault="001E122D" w:rsidP="004E287E">
            <w:pPr>
              <w:spacing w:after="0"/>
              <w:rPr>
                <w:rFonts w:cs="Segoe UI"/>
                <w:bCs/>
                <w:sz w:val="18"/>
                <w:szCs w:val="18"/>
              </w:rPr>
            </w:pPr>
            <w:r>
              <w:rPr>
                <w:rFonts w:cs="Segoe UI"/>
                <w:bCs/>
                <w:sz w:val="18"/>
                <w:szCs w:val="18"/>
              </w:rPr>
              <w:t>M1</w:t>
            </w:r>
          </w:p>
        </w:tc>
      </w:tr>
      <w:tr w:rsidR="00566D2A" w:rsidRPr="00BB55DE" w14:paraId="295CCBE4" w14:textId="77777777" w:rsidTr="00A81375">
        <w:tc>
          <w:tcPr>
            <w:tcW w:w="331" w:type="dxa"/>
            <w:tcMar>
              <w:top w:w="58" w:type="dxa"/>
              <w:bottom w:w="58" w:type="dxa"/>
            </w:tcMar>
          </w:tcPr>
          <w:p w14:paraId="46E24C4B" w14:textId="45FE4433" w:rsidR="00566D2A" w:rsidRDefault="00566D2A" w:rsidP="00566D2A">
            <w:pPr>
              <w:spacing w:after="0"/>
              <w:rPr>
                <w:rFonts w:cs="Segoe UI"/>
                <w:bCs/>
                <w:sz w:val="18"/>
                <w:szCs w:val="18"/>
              </w:rPr>
            </w:pPr>
          </w:p>
        </w:tc>
        <w:tc>
          <w:tcPr>
            <w:tcW w:w="5249" w:type="dxa"/>
            <w:tcMar>
              <w:top w:w="58" w:type="dxa"/>
              <w:bottom w:w="58" w:type="dxa"/>
            </w:tcMar>
          </w:tcPr>
          <w:p w14:paraId="6BF4761C" w14:textId="77777777" w:rsidR="00566D2A" w:rsidRDefault="00566D2A" w:rsidP="00566D2A">
            <w:pPr>
              <w:rPr>
                <w:rFonts w:cs="Segoe UI"/>
                <w:bCs/>
                <w:color w:val="FF0000"/>
                <w:sz w:val="18"/>
                <w:szCs w:val="18"/>
              </w:rPr>
            </w:pPr>
            <w:commentRangeStart w:id="16"/>
            <w:r>
              <w:rPr>
                <w:rFonts w:cs="Segoe UI"/>
                <w:bCs/>
                <w:color w:val="FF0000"/>
                <w:sz w:val="18"/>
                <w:szCs w:val="18"/>
              </w:rPr>
              <w:t xml:space="preserve">Set maximum download size for content downloaded from OneDrive to local device. </w:t>
            </w:r>
            <w:commentRangeEnd w:id="16"/>
            <w:r w:rsidR="003C32AD">
              <w:rPr>
                <w:rStyle w:val="CommentReference"/>
                <w:rFonts w:ascii="Calibri" w:eastAsiaTheme="minorEastAsia" w:hAnsi="Calibri" w:cs="Times New Roman"/>
                <w:lang w:bidi="en-US"/>
              </w:rPr>
              <w:commentReference w:id="16"/>
            </w:r>
          </w:p>
          <w:p w14:paraId="7295AFB6" w14:textId="78CB3255" w:rsidR="00566D2A" w:rsidRDefault="00566D2A" w:rsidP="00566D2A">
            <w:pPr>
              <w:rPr>
                <w:rFonts w:cs="Segoe UI"/>
                <w:bCs/>
                <w:color w:val="FF0000"/>
                <w:sz w:val="18"/>
                <w:szCs w:val="18"/>
              </w:rPr>
            </w:pPr>
            <w:r>
              <w:rPr>
                <w:rFonts w:cs="Segoe UI"/>
                <w:bCs/>
                <w:color w:val="FF0000"/>
                <w:sz w:val="18"/>
                <w:szCs w:val="18"/>
              </w:rPr>
              <w:t>If original file size&gt;maximum file size, provide maximum file of contents to share targets.</w:t>
            </w:r>
          </w:p>
        </w:tc>
        <w:tc>
          <w:tcPr>
            <w:tcW w:w="1800" w:type="dxa"/>
          </w:tcPr>
          <w:p w14:paraId="7382CA7B" w14:textId="2E07571A" w:rsidR="00566D2A" w:rsidRDefault="00566D2A" w:rsidP="00566D2A">
            <w:pPr>
              <w:spacing w:after="0"/>
              <w:rPr>
                <w:rFonts w:cs="Segoe UI"/>
                <w:bCs/>
                <w:sz w:val="18"/>
                <w:szCs w:val="18"/>
              </w:rPr>
            </w:pPr>
            <w:r>
              <w:rPr>
                <w:rFonts w:cs="Segoe UI"/>
                <w:bCs/>
                <w:sz w:val="18"/>
                <w:szCs w:val="18"/>
              </w:rPr>
              <w:t>?</w:t>
            </w:r>
          </w:p>
        </w:tc>
        <w:tc>
          <w:tcPr>
            <w:tcW w:w="464" w:type="dxa"/>
            <w:tcMar>
              <w:top w:w="58" w:type="dxa"/>
              <w:bottom w:w="58" w:type="dxa"/>
            </w:tcMar>
          </w:tcPr>
          <w:p w14:paraId="7B9ECA24" w14:textId="6AA53FD5" w:rsidR="00566D2A" w:rsidRDefault="00566D2A" w:rsidP="00566D2A">
            <w:pPr>
              <w:spacing w:after="0"/>
              <w:rPr>
                <w:rFonts w:cs="Segoe UI"/>
                <w:bCs/>
                <w:sz w:val="18"/>
                <w:szCs w:val="18"/>
              </w:rPr>
            </w:pPr>
            <w:r>
              <w:rPr>
                <w:rFonts w:cs="Segoe UI"/>
                <w:bCs/>
                <w:sz w:val="18"/>
                <w:szCs w:val="18"/>
              </w:rPr>
              <w:t>2</w:t>
            </w:r>
          </w:p>
        </w:tc>
        <w:tc>
          <w:tcPr>
            <w:tcW w:w="886" w:type="dxa"/>
          </w:tcPr>
          <w:p w14:paraId="15BDB1DB" w14:textId="033FE9F0" w:rsidR="00566D2A" w:rsidRDefault="00566D2A" w:rsidP="00566D2A">
            <w:pPr>
              <w:spacing w:after="0"/>
              <w:rPr>
                <w:rFonts w:cs="Segoe UI"/>
                <w:bCs/>
                <w:sz w:val="18"/>
                <w:szCs w:val="18"/>
              </w:rPr>
            </w:pPr>
            <w:r>
              <w:rPr>
                <w:rFonts w:cs="Segoe UI"/>
                <w:bCs/>
                <w:sz w:val="18"/>
                <w:szCs w:val="18"/>
              </w:rPr>
              <w:t>M1</w:t>
            </w:r>
          </w:p>
        </w:tc>
      </w:tr>
      <w:tr w:rsidR="00566D2A" w:rsidRPr="00BB55DE" w14:paraId="72B329CD" w14:textId="77777777" w:rsidTr="00A81375">
        <w:tc>
          <w:tcPr>
            <w:tcW w:w="331" w:type="dxa"/>
            <w:tcMar>
              <w:top w:w="58" w:type="dxa"/>
              <w:bottom w:w="58" w:type="dxa"/>
            </w:tcMar>
          </w:tcPr>
          <w:p w14:paraId="6E20EC84" w14:textId="77777777" w:rsidR="00566D2A" w:rsidRDefault="00566D2A" w:rsidP="00566D2A">
            <w:pPr>
              <w:spacing w:after="0"/>
              <w:rPr>
                <w:rFonts w:cs="Segoe UI"/>
                <w:bCs/>
                <w:sz w:val="18"/>
                <w:szCs w:val="18"/>
              </w:rPr>
            </w:pPr>
          </w:p>
        </w:tc>
        <w:tc>
          <w:tcPr>
            <w:tcW w:w="5249" w:type="dxa"/>
            <w:tcMar>
              <w:top w:w="58" w:type="dxa"/>
              <w:bottom w:w="58" w:type="dxa"/>
            </w:tcMar>
          </w:tcPr>
          <w:p w14:paraId="164680C2" w14:textId="32931CA0" w:rsidR="00566D2A" w:rsidRDefault="00344072" w:rsidP="00566D2A">
            <w:pPr>
              <w:rPr>
                <w:rFonts w:cs="Segoe UI"/>
                <w:bCs/>
                <w:color w:val="FF0000"/>
                <w:sz w:val="18"/>
                <w:szCs w:val="18"/>
              </w:rPr>
            </w:pPr>
            <w:r>
              <w:rPr>
                <w:rFonts w:cs="Segoe UI"/>
                <w:bCs/>
                <w:color w:val="FF0000"/>
                <w:sz w:val="18"/>
                <w:szCs w:val="18"/>
              </w:rPr>
              <w:t xml:space="preserve">Configure resolution/size provided </w:t>
            </w:r>
            <w:r w:rsidR="00566D2A">
              <w:rPr>
                <w:rFonts w:cs="Segoe UI"/>
                <w:bCs/>
                <w:color w:val="FF0000"/>
                <w:sz w:val="18"/>
                <w:szCs w:val="18"/>
              </w:rPr>
              <w:t>to share targets based on criteria:</w:t>
            </w:r>
          </w:p>
          <w:p w14:paraId="7968D57B" w14:textId="63164D90" w:rsidR="00566D2A" w:rsidRPr="001E122D" w:rsidRDefault="00566D2A" w:rsidP="006526C1">
            <w:pPr>
              <w:pStyle w:val="ListParagraph"/>
              <w:numPr>
                <w:ilvl w:val="0"/>
                <w:numId w:val="42"/>
              </w:numPr>
              <w:rPr>
                <w:rFonts w:cs="Segoe UI"/>
                <w:bCs/>
                <w:sz w:val="18"/>
                <w:szCs w:val="18"/>
              </w:rPr>
            </w:pPr>
            <w:r>
              <w:rPr>
                <w:rFonts w:cs="Segoe UI"/>
                <w:bCs/>
                <w:color w:val="FF0000"/>
                <w:sz w:val="18"/>
                <w:szCs w:val="18"/>
              </w:rPr>
              <w:t>If user on Wifi, send ?</w:t>
            </w:r>
          </w:p>
          <w:p w14:paraId="414E96D7" w14:textId="77777777" w:rsidR="00566D2A" w:rsidRPr="00F30C55" w:rsidRDefault="00566D2A" w:rsidP="006526C1">
            <w:pPr>
              <w:pStyle w:val="ListParagraph"/>
              <w:numPr>
                <w:ilvl w:val="0"/>
                <w:numId w:val="42"/>
              </w:numPr>
              <w:rPr>
                <w:rFonts w:cs="Segoe UI"/>
                <w:bCs/>
                <w:sz w:val="18"/>
                <w:szCs w:val="18"/>
              </w:rPr>
            </w:pPr>
            <w:r>
              <w:rPr>
                <w:rFonts w:cs="Segoe UI"/>
                <w:bCs/>
                <w:color w:val="FF0000"/>
                <w:sz w:val="18"/>
                <w:szCs w:val="18"/>
              </w:rPr>
              <w:t>If user on metered data connection, send ?</w:t>
            </w:r>
          </w:p>
          <w:p w14:paraId="50BDFD7E" w14:textId="77777777" w:rsidR="00566D2A" w:rsidRPr="00344072" w:rsidRDefault="00566D2A" w:rsidP="006526C1">
            <w:pPr>
              <w:pStyle w:val="ListParagraph"/>
              <w:numPr>
                <w:ilvl w:val="0"/>
                <w:numId w:val="42"/>
              </w:numPr>
              <w:rPr>
                <w:rFonts w:cs="Segoe UI"/>
                <w:bCs/>
                <w:sz w:val="18"/>
                <w:szCs w:val="18"/>
              </w:rPr>
            </w:pPr>
            <w:r>
              <w:rPr>
                <w:rFonts w:cs="Segoe UI"/>
                <w:bCs/>
                <w:color w:val="FF0000"/>
                <w:sz w:val="18"/>
                <w:szCs w:val="18"/>
              </w:rPr>
              <w:t>Let share targets determine resolution they want</w:t>
            </w:r>
          </w:p>
          <w:p w14:paraId="001E78D8" w14:textId="2665E494" w:rsidR="00344072" w:rsidRPr="00344072" w:rsidRDefault="00344072" w:rsidP="00344072">
            <w:pPr>
              <w:rPr>
                <w:rFonts w:cs="Segoe UI"/>
                <w:bCs/>
                <w:sz w:val="18"/>
                <w:szCs w:val="18"/>
              </w:rPr>
            </w:pPr>
            <w:r w:rsidRPr="00344072">
              <w:rPr>
                <w:rFonts w:cs="Segoe UI"/>
                <w:bCs/>
                <w:i/>
                <w:color w:val="FF0000"/>
                <w:sz w:val="18"/>
                <w:szCs w:val="18"/>
              </w:rPr>
              <w:t>Dependency on team ‘x’ to get additional contextual information</w:t>
            </w:r>
          </w:p>
        </w:tc>
        <w:tc>
          <w:tcPr>
            <w:tcW w:w="1800" w:type="dxa"/>
          </w:tcPr>
          <w:p w14:paraId="2C0EB7BC" w14:textId="2B119A6D" w:rsidR="00566D2A" w:rsidRDefault="00566D2A" w:rsidP="00566D2A">
            <w:pPr>
              <w:spacing w:after="0"/>
              <w:rPr>
                <w:rFonts w:cs="Segoe UI"/>
                <w:bCs/>
                <w:sz w:val="18"/>
                <w:szCs w:val="18"/>
              </w:rPr>
            </w:pPr>
            <w:r>
              <w:rPr>
                <w:rFonts w:cs="Segoe UI"/>
                <w:bCs/>
                <w:sz w:val="18"/>
                <w:szCs w:val="18"/>
              </w:rPr>
              <w:t>Yes</w:t>
            </w:r>
          </w:p>
        </w:tc>
        <w:tc>
          <w:tcPr>
            <w:tcW w:w="464" w:type="dxa"/>
            <w:tcMar>
              <w:top w:w="58" w:type="dxa"/>
              <w:bottom w:w="58" w:type="dxa"/>
            </w:tcMar>
          </w:tcPr>
          <w:p w14:paraId="4BAB62CB" w14:textId="769DB7AD" w:rsidR="00566D2A" w:rsidRDefault="00344072" w:rsidP="00566D2A">
            <w:pPr>
              <w:spacing w:after="0"/>
              <w:rPr>
                <w:rFonts w:cs="Segoe UI"/>
                <w:bCs/>
                <w:sz w:val="18"/>
                <w:szCs w:val="18"/>
              </w:rPr>
            </w:pPr>
            <w:r>
              <w:rPr>
                <w:rFonts w:cs="Segoe UI"/>
                <w:bCs/>
                <w:sz w:val="18"/>
                <w:szCs w:val="18"/>
              </w:rPr>
              <w:t>3</w:t>
            </w:r>
          </w:p>
        </w:tc>
        <w:tc>
          <w:tcPr>
            <w:tcW w:w="886" w:type="dxa"/>
          </w:tcPr>
          <w:p w14:paraId="08F9D027" w14:textId="77777777" w:rsidR="00566D2A" w:rsidRDefault="00566D2A" w:rsidP="00566D2A">
            <w:pPr>
              <w:spacing w:after="0"/>
              <w:rPr>
                <w:rFonts w:cs="Segoe UI"/>
                <w:bCs/>
                <w:sz w:val="18"/>
                <w:szCs w:val="18"/>
              </w:rPr>
            </w:pPr>
          </w:p>
        </w:tc>
      </w:tr>
      <w:tr w:rsidR="00566D2A" w:rsidRPr="004E287E" w14:paraId="7FE6003A" w14:textId="77777777" w:rsidTr="00A81375">
        <w:tc>
          <w:tcPr>
            <w:tcW w:w="331" w:type="dxa"/>
            <w:tcMar>
              <w:top w:w="58" w:type="dxa"/>
              <w:bottom w:w="58" w:type="dxa"/>
            </w:tcMar>
          </w:tcPr>
          <w:p w14:paraId="760A650E" w14:textId="492FF5BF" w:rsidR="00566D2A" w:rsidRPr="004E287E" w:rsidRDefault="00566D2A" w:rsidP="00566D2A">
            <w:pPr>
              <w:spacing w:after="0"/>
              <w:rPr>
                <w:rFonts w:cs="Segoe UI"/>
                <w:bCs/>
                <w:sz w:val="18"/>
                <w:szCs w:val="18"/>
              </w:rPr>
            </w:pPr>
          </w:p>
        </w:tc>
        <w:tc>
          <w:tcPr>
            <w:tcW w:w="5249" w:type="dxa"/>
            <w:tcMar>
              <w:top w:w="58" w:type="dxa"/>
              <w:bottom w:w="58" w:type="dxa"/>
            </w:tcMar>
          </w:tcPr>
          <w:p w14:paraId="7152B775" w14:textId="77777777" w:rsidR="00566D2A" w:rsidRDefault="00566D2A" w:rsidP="00566D2A">
            <w:pPr>
              <w:rPr>
                <w:rFonts w:cs="Segoe UI"/>
                <w:bCs/>
                <w:sz w:val="18"/>
                <w:szCs w:val="18"/>
              </w:rPr>
            </w:pPr>
            <w:r w:rsidRPr="004E287E">
              <w:rPr>
                <w:rFonts w:cs="Segoe UI"/>
                <w:bCs/>
                <w:sz w:val="18"/>
                <w:szCs w:val="18"/>
              </w:rPr>
              <w:t xml:space="preserve">Create single data package containing multiple storage files. </w:t>
            </w:r>
          </w:p>
          <w:p w14:paraId="07D3B89C" w14:textId="2641575F" w:rsidR="00344072" w:rsidRPr="004E287E" w:rsidRDefault="00344072" w:rsidP="00566D2A">
            <w:pPr>
              <w:rPr>
                <w:rFonts w:cs="Segoe UI"/>
                <w:bCs/>
                <w:sz w:val="18"/>
                <w:szCs w:val="18"/>
              </w:rPr>
            </w:pPr>
            <w:r>
              <w:rPr>
                <w:rFonts w:cs="Segoe UI"/>
                <w:bCs/>
                <w:sz w:val="18"/>
                <w:szCs w:val="18"/>
              </w:rPr>
              <w:t xml:space="preserve">Note: Data package supports sending both photos </w:t>
            </w:r>
            <w:r w:rsidRPr="00344072">
              <w:rPr>
                <w:rFonts w:cs="Segoe UI"/>
                <w:bCs/>
                <w:sz w:val="18"/>
                <w:szCs w:val="18"/>
                <w:u w:val="single"/>
              </w:rPr>
              <w:t>and</w:t>
            </w:r>
            <w:r>
              <w:rPr>
                <w:rFonts w:cs="Segoe UI"/>
                <w:bCs/>
                <w:sz w:val="18"/>
                <w:szCs w:val="18"/>
              </w:rPr>
              <w:t xml:space="preserve"> videos together.</w:t>
            </w:r>
          </w:p>
        </w:tc>
        <w:tc>
          <w:tcPr>
            <w:tcW w:w="1800" w:type="dxa"/>
          </w:tcPr>
          <w:p w14:paraId="605DE926" w14:textId="1A66E1E1" w:rsidR="00566D2A" w:rsidRPr="004E287E" w:rsidRDefault="00566D2A" w:rsidP="00566D2A">
            <w:pPr>
              <w:spacing w:after="0"/>
              <w:rPr>
                <w:rFonts w:cs="Segoe UI"/>
                <w:b/>
                <w:bCs/>
                <w:sz w:val="18"/>
                <w:szCs w:val="18"/>
              </w:rPr>
            </w:pPr>
            <w:r w:rsidRPr="004E287E">
              <w:rPr>
                <w:rFonts w:cs="Segoe UI"/>
                <w:bCs/>
                <w:sz w:val="18"/>
                <w:szCs w:val="18"/>
              </w:rPr>
              <w:t>No</w:t>
            </w:r>
          </w:p>
        </w:tc>
        <w:tc>
          <w:tcPr>
            <w:tcW w:w="464" w:type="dxa"/>
            <w:tcMar>
              <w:top w:w="58" w:type="dxa"/>
              <w:bottom w:w="58" w:type="dxa"/>
            </w:tcMar>
          </w:tcPr>
          <w:p w14:paraId="0DC644A7" w14:textId="77F42F08" w:rsidR="00566D2A" w:rsidRPr="004E287E" w:rsidRDefault="00566D2A" w:rsidP="00566D2A">
            <w:pPr>
              <w:spacing w:after="0"/>
              <w:rPr>
                <w:rFonts w:cs="Segoe UI"/>
                <w:b/>
                <w:bCs/>
                <w:sz w:val="18"/>
                <w:szCs w:val="18"/>
              </w:rPr>
            </w:pPr>
            <w:r w:rsidRPr="004E287E">
              <w:rPr>
                <w:rFonts w:cs="Segoe UI"/>
                <w:bCs/>
                <w:sz w:val="18"/>
                <w:szCs w:val="18"/>
              </w:rPr>
              <w:t>1</w:t>
            </w:r>
          </w:p>
        </w:tc>
        <w:tc>
          <w:tcPr>
            <w:tcW w:w="886" w:type="dxa"/>
          </w:tcPr>
          <w:p w14:paraId="0A447916" w14:textId="4A7465E3" w:rsidR="00566D2A" w:rsidRPr="004E287E" w:rsidRDefault="00566D2A" w:rsidP="00566D2A">
            <w:pPr>
              <w:spacing w:after="0"/>
              <w:rPr>
                <w:rFonts w:cs="Segoe UI"/>
                <w:b/>
                <w:bCs/>
                <w:sz w:val="18"/>
                <w:szCs w:val="18"/>
              </w:rPr>
            </w:pPr>
            <w:r w:rsidRPr="004E287E">
              <w:rPr>
                <w:rFonts w:cs="Segoe UI"/>
                <w:bCs/>
                <w:sz w:val="18"/>
                <w:szCs w:val="18"/>
              </w:rPr>
              <w:t>M1</w:t>
            </w:r>
          </w:p>
        </w:tc>
      </w:tr>
      <w:tr w:rsidR="00566D2A" w:rsidRPr="004E287E" w14:paraId="129A27BE" w14:textId="77777777" w:rsidTr="00A81375">
        <w:tc>
          <w:tcPr>
            <w:tcW w:w="331" w:type="dxa"/>
            <w:tcMar>
              <w:top w:w="58" w:type="dxa"/>
              <w:bottom w:w="58" w:type="dxa"/>
            </w:tcMar>
          </w:tcPr>
          <w:p w14:paraId="3AEE939A" w14:textId="0E27A3B1" w:rsidR="00566D2A" w:rsidRPr="004E287E" w:rsidRDefault="00566D2A" w:rsidP="00566D2A">
            <w:pPr>
              <w:spacing w:after="0"/>
              <w:rPr>
                <w:rFonts w:cs="Segoe UI"/>
                <w:bCs/>
                <w:sz w:val="18"/>
                <w:szCs w:val="18"/>
              </w:rPr>
            </w:pPr>
          </w:p>
        </w:tc>
        <w:tc>
          <w:tcPr>
            <w:tcW w:w="5249" w:type="dxa"/>
            <w:tcMar>
              <w:top w:w="58" w:type="dxa"/>
              <w:bottom w:w="58" w:type="dxa"/>
            </w:tcMar>
          </w:tcPr>
          <w:p w14:paraId="6DA13FA7" w14:textId="02F5E9ED" w:rsidR="00566D2A" w:rsidRPr="004E287E" w:rsidRDefault="00566D2A" w:rsidP="00566D2A">
            <w:pPr>
              <w:rPr>
                <w:rFonts w:cs="Segoe UI"/>
                <w:bCs/>
                <w:sz w:val="18"/>
                <w:szCs w:val="18"/>
              </w:rPr>
            </w:pPr>
            <w:r>
              <w:rPr>
                <w:sz w:val="18"/>
                <w:szCs w:val="18"/>
              </w:rPr>
              <w:t>Support l</w:t>
            </w:r>
            <w:r w:rsidRPr="009D6BAA">
              <w:rPr>
                <w:sz w:val="18"/>
                <w:szCs w:val="18"/>
              </w:rPr>
              <w:t>ocally backed storage files</w:t>
            </w:r>
          </w:p>
        </w:tc>
        <w:tc>
          <w:tcPr>
            <w:tcW w:w="1800" w:type="dxa"/>
          </w:tcPr>
          <w:p w14:paraId="5E13D929" w14:textId="47E6EAC7" w:rsidR="00566D2A" w:rsidRPr="004E287E" w:rsidRDefault="00566D2A" w:rsidP="00566D2A">
            <w:pPr>
              <w:spacing w:after="0"/>
              <w:rPr>
                <w:rFonts w:cs="Segoe UI"/>
                <w:bCs/>
                <w:sz w:val="18"/>
                <w:szCs w:val="18"/>
              </w:rPr>
            </w:pPr>
            <w:r w:rsidRPr="004B21CB">
              <w:rPr>
                <w:rFonts w:cs="Segoe UI"/>
                <w:bCs/>
                <w:sz w:val="18"/>
                <w:szCs w:val="18"/>
              </w:rPr>
              <w:t>No</w:t>
            </w:r>
          </w:p>
        </w:tc>
        <w:tc>
          <w:tcPr>
            <w:tcW w:w="464" w:type="dxa"/>
            <w:tcMar>
              <w:top w:w="58" w:type="dxa"/>
              <w:bottom w:w="58" w:type="dxa"/>
            </w:tcMar>
          </w:tcPr>
          <w:p w14:paraId="3A7EDE86" w14:textId="00C9B3C1" w:rsidR="00566D2A" w:rsidRPr="004E287E" w:rsidRDefault="00566D2A" w:rsidP="00566D2A">
            <w:pPr>
              <w:spacing w:after="0"/>
              <w:rPr>
                <w:rFonts w:cs="Segoe UI"/>
                <w:bCs/>
                <w:sz w:val="18"/>
                <w:szCs w:val="18"/>
              </w:rPr>
            </w:pPr>
            <w:r>
              <w:rPr>
                <w:rFonts w:cs="Segoe UI"/>
                <w:bCs/>
                <w:sz w:val="18"/>
                <w:szCs w:val="18"/>
              </w:rPr>
              <w:t>1</w:t>
            </w:r>
          </w:p>
        </w:tc>
        <w:tc>
          <w:tcPr>
            <w:tcW w:w="886" w:type="dxa"/>
          </w:tcPr>
          <w:p w14:paraId="302B9259" w14:textId="5E69712D" w:rsidR="00566D2A" w:rsidRPr="004E287E" w:rsidRDefault="00566D2A" w:rsidP="00566D2A">
            <w:pPr>
              <w:spacing w:after="0"/>
              <w:rPr>
                <w:rFonts w:cs="Segoe UI"/>
                <w:bCs/>
                <w:sz w:val="18"/>
                <w:szCs w:val="18"/>
              </w:rPr>
            </w:pPr>
            <w:r>
              <w:rPr>
                <w:rFonts w:cs="Segoe UI"/>
                <w:bCs/>
                <w:sz w:val="18"/>
                <w:szCs w:val="18"/>
              </w:rPr>
              <w:t>M1</w:t>
            </w:r>
          </w:p>
        </w:tc>
      </w:tr>
      <w:tr w:rsidR="00566D2A" w:rsidRPr="004E287E" w14:paraId="3771EA8C" w14:textId="77777777" w:rsidTr="00A81375">
        <w:tc>
          <w:tcPr>
            <w:tcW w:w="331" w:type="dxa"/>
            <w:tcMar>
              <w:top w:w="58" w:type="dxa"/>
              <w:bottom w:w="58" w:type="dxa"/>
            </w:tcMar>
          </w:tcPr>
          <w:p w14:paraId="662887B3" w14:textId="046CD664" w:rsidR="00566D2A" w:rsidRDefault="00566D2A" w:rsidP="00566D2A">
            <w:pPr>
              <w:spacing w:after="0"/>
              <w:rPr>
                <w:rFonts w:cs="Segoe UI"/>
                <w:bCs/>
                <w:sz w:val="18"/>
                <w:szCs w:val="18"/>
              </w:rPr>
            </w:pPr>
          </w:p>
        </w:tc>
        <w:tc>
          <w:tcPr>
            <w:tcW w:w="5249" w:type="dxa"/>
            <w:tcMar>
              <w:top w:w="58" w:type="dxa"/>
              <w:bottom w:w="58" w:type="dxa"/>
            </w:tcMar>
          </w:tcPr>
          <w:p w14:paraId="7F89BCEF" w14:textId="6E2B6E32" w:rsidR="00566D2A" w:rsidRPr="00166305" w:rsidRDefault="00566D2A" w:rsidP="00566D2A">
            <w:pPr>
              <w:spacing w:after="0"/>
              <w:rPr>
                <w:color w:val="FF0000"/>
                <w:sz w:val="18"/>
                <w:szCs w:val="18"/>
              </w:rPr>
            </w:pPr>
            <w:r>
              <w:rPr>
                <w:color w:val="FF0000"/>
                <w:sz w:val="18"/>
                <w:szCs w:val="18"/>
              </w:rPr>
              <w:t xml:space="preserve">Support </w:t>
            </w:r>
            <w:r w:rsidRPr="00166305">
              <w:rPr>
                <w:color w:val="FF0000"/>
                <w:sz w:val="18"/>
                <w:szCs w:val="18"/>
              </w:rPr>
              <w:t>URI backed storage files</w:t>
            </w:r>
          </w:p>
          <w:p w14:paraId="4A5599A8" w14:textId="77777777" w:rsidR="00566D2A" w:rsidRDefault="00566D2A" w:rsidP="00566D2A">
            <w:pPr>
              <w:rPr>
                <w:i/>
                <w:color w:val="FF0000"/>
                <w:sz w:val="18"/>
                <w:szCs w:val="18"/>
              </w:rPr>
            </w:pPr>
            <w:r w:rsidRPr="00166305">
              <w:rPr>
                <w:i/>
                <w:color w:val="FF0000"/>
                <w:sz w:val="18"/>
                <w:szCs w:val="18"/>
              </w:rPr>
              <w:t>Dependency on Share contract team to support on Phone. Supported in Blue for PC.</w:t>
            </w:r>
          </w:p>
          <w:p w14:paraId="3BEAC940" w14:textId="4E281439" w:rsidR="00566D2A" w:rsidRPr="004E464B" w:rsidRDefault="00566D2A" w:rsidP="00566D2A">
            <w:pPr>
              <w:rPr>
                <w:rFonts w:cs="Segoe UI"/>
                <w:bCs/>
                <w:i/>
                <w:sz w:val="18"/>
                <w:szCs w:val="18"/>
              </w:rPr>
            </w:pPr>
            <w:r w:rsidRPr="004E464B">
              <w:rPr>
                <w:rFonts w:cs="Segoe UI"/>
                <w:bCs/>
                <w:i/>
                <w:color w:val="FF0000"/>
                <w:sz w:val="18"/>
                <w:szCs w:val="18"/>
              </w:rPr>
              <w:lastRenderedPageBreak/>
              <w:t>This is useful for OneDrive content- we don’t need to download content from OneDrive to device and then upload from device to share target using data connection/wifi)</w:t>
            </w:r>
          </w:p>
        </w:tc>
        <w:tc>
          <w:tcPr>
            <w:tcW w:w="1800" w:type="dxa"/>
          </w:tcPr>
          <w:p w14:paraId="39377351" w14:textId="4F1A05CF" w:rsidR="00566D2A" w:rsidRPr="004E287E" w:rsidRDefault="00566D2A" w:rsidP="00566D2A">
            <w:pPr>
              <w:spacing w:after="0"/>
              <w:rPr>
                <w:rFonts w:cs="Segoe UI"/>
                <w:bCs/>
                <w:sz w:val="18"/>
                <w:szCs w:val="18"/>
              </w:rPr>
            </w:pPr>
            <w:r w:rsidRPr="004B21CB">
              <w:rPr>
                <w:rFonts w:cs="Segoe UI"/>
                <w:bCs/>
                <w:sz w:val="18"/>
                <w:szCs w:val="18"/>
              </w:rPr>
              <w:lastRenderedPageBreak/>
              <w:t>Yes</w:t>
            </w:r>
          </w:p>
        </w:tc>
        <w:tc>
          <w:tcPr>
            <w:tcW w:w="464" w:type="dxa"/>
            <w:tcMar>
              <w:top w:w="58" w:type="dxa"/>
              <w:bottom w:w="58" w:type="dxa"/>
            </w:tcMar>
          </w:tcPr>
          <w:p w14:paraId="1F4FC6D1" w14:textId="665EF217" w:rsidR="00566D2A" w:rsidRPr="004E287E" w:rsidRDefault="00566D2A" w:rsidP="00566D2A">
            <w:pPr>
              <w:spacing w:after="0"/>
              <w:rPr>
                <w:rFonts w:cs="Segoe UI"/>
                <w:bCs/>
                <w:sz w:val="18"/>
                <w:szCs w:val="18"/>
              </w:rPr>
            </w:pPr>
            <w:r>
              <w:rPr>
                <w:rFonts w:cs="Segoe UI"/>
                <w:bCs/>
                <w:sz w:val="18"/>
                <w:szCs w:val="18"/>
              </w:rPr>
              <w:t>2</w:t>
            </w:r>
          </w:p>
        </w:tc>
        <w:tc>
          <w:tcPr>
            <w:tcW w:w="886" w:type="dxa"/>
          </w:tcPr>
          <w:p w14:paraId="528AF1FA" w14:textId="01A5BF63" w:rsidR="00566D2A" w:rsidRDefault="00566D2A" w:rsidP="00566D2A">
            <w:pPr>
              <w:spacing w:after="0"/>
              <w:rPr>
                <w:rFonts w:cs="Segoe UI"/>
                <w:bCs/>
                <w:sz w:val="18"/>
                <w:szCs w:val="18"/>
              </w:rPr>
            </w:pPr>
          </w:p>
        </w:tc>
      </w:tr>
      <w:tr w:rsidR="00566D2A" w:rsidRPr="004E287E" w14:paraId="75C9B53E" w14:textId="77777777" w:rsidTr="00A81375">
        <w:tc>
          <w:tcPr>
            <w:tcW w:w="331" w:type="dxa"/>
            <w:tcMar>
              <w:top w:w="58" w:type="dxa"/>
              <w:bottom w:w="58" w:type="dxa"/>
            </w:tcMar>
          </w:tcPr>
          <w:p w14:paraId="44D928F0" w14:textId="43D4074A" w:rsidR="00566D2A" w:rsidRDefault="00566D2A" w:rsidP="00566D2A">
            <w:pPr>
              <w:spacing w:after="0"/>
              <w:rPr>
                <w:rFonts w:cs="Segoe UI"/>
                <w:bCs/>
                <w:sz w:val="18"/>
                <w:szCs w:val="18"/>
              </w:rPr>
            </w:pPr>
          </w:p>
        </w:tc>
        <w:tc>
          <w:tcPr>
            <w:tcW w:w="5249" w:type="dxa"/>
            <w:tcMar>
              <w:top w:w="58" w:type="dxa"/>
              <w:bottom w:w="58" w:type="dxa"/>
            </w:tcMar>
          </w:tcPr>
          <w:p w14:paraId="0C36BEC7" w14:textId="49A0FD82" w:rsidR="00566D2A" w:rsidRPr="00166305" w:rsidRDefault="00566D2A" w:rsidP="00566D2A">
            <w:pPr>
              <w:spacing w:after="0"/>
              <w:rPr>
                <w:color w:val="FF0000"/>
                <w:sz w:val="18"/>
                <w:szCs w:val="18"/>
              </w:rPr>
            </w:pPr>
            <w:r>
              <w:rPr>
                <w:color w:val="FF0000"/>
                <w:sz w:val="18"/>
                <w:szCs w:val="18"/>
              </w:rPr>
              <w:t xml:space="preserve">Support </w:t>
            </w:r>
            <w:r w:rsidRPr="00166305">
              <w:rPr>
                <w:color w:val="FF0000"/>
                <w:sz w:val="18"/>
                <w:szCs w:val="18"/>
              </w:rPr>
              <w:t>Stream backed storage files</w:t>
            </w:r>
          </w:p>
          <w:p w14:paraId="5A0449F7" w14:textId="2B419789" w:rsidR="00566D2A" w:rsidRPr="004E287E" w:rsidRDefault="00566D2A" w:rsidP="00566D2A">
            <w:pPr>
              <w:rPr>
                <w:rFonts w:cs="Segoe UI"/>
                <w:bCs/>
                <w:sz w:val="18"/>
                <w:szCs w:val="18"/>
              </w:rPr>
            </w:pPr>
            <w:r w:rsidRPr="00166305">
              <w:rPr>
                <w:i/>
                <w:color w:val="FF0000"/>
                <w:sz w:val="18"/>
                <w:szCs w:val="18"/>
              </w:rPr>
              <w:t xml:space="preserve">Dependency on Share contract team to support on Phone. </w:t>
            </w:r>
          </w:p>
        </w:tc>
        <w:tc>
          <w:tcPr>
            <w:tcW w:w="1800" w:type="dxa"/>
          </w:tcPr>
          <w:p w14:paraId="71966D35" w14:textId="0E5F21F0" w:rsidR="00566D2A" w:rsidRPr="004E287E" w:rsidRDefault="00566D2A" w:rsidP="00566D2A">
            <w:pPr>
              <w:spacing w:after="0"/>
              <w:rPr>
                <w:rFonts w:cs="Segoe UI"/>
                <w:bCs/>
                <w:sz w:val="18"/>
                <w:szCs w:val="18"/>
              </w:rPr>
            </w:pPr>
            <w:r w:rsidRPr="004B21CB">
              <w:rPr>
                <w:rFonts w:cs="Segoe UI"/>
                <w:bCs/>
                <w:sz w:val="18"/>
                <w:szCs w:val="18"/>
              </w:rPr>
              <w:t>Yes</w:t>
            </w:r>
          </w:p>
        </w:tc>
        <w:tc>
          <w:tcPr>
            <w:tcW w:w="464" w:type="dxa"/>
            <w:tcMar>
              <w:top w:w="58" w:type="dxa"/>
              <w:bottom w:w="58" w:type="dxa"/>
            </w:tcMar>
          </w:tcPr>
          <w:p w14:paraId="32E87A59" w14:textId="637A537D" w:rsidR="00566D2A" w:rsidRPr="004E287E" w:rsidRDefault="00566D2A" w:rsidP="00566D2A">
            <w:pPr>
              <w:spacing w:after="0"/>
              <w:rPr>
                <w:rFonts w:cs="Segoe UI"/>
                <w:bCs/>
                <w:sz w:val="18"/>
                <w:szCs w:val="18"/>
              </w:rPr>
            </w:pPr>
            <w:r>
              <w:rPr>
                <w:rFonts w:cs="Segoe UI"/>
                <w:bCs/>
                <w:sz w:val="18"/>
                <w:szCs w:val="18"/>
              </w:rPr>
              <w:t>2</w:t>
            </w:r>
          </w:p>
        </w:tc>
        <w:tc>
          <w:tcPr>
            <w:tcW w:w="886" w:type="dxa"/>
          </w:tcPr>
          <w:p w14:paraId="1BAA77FC" w14:textId="6235C504" w:rsidR="00566D2A" w:rsidRDefault="00566D2A" w:rsidP="00566D2A">
            <w:pPr>
              <w:spacing w:after="0"/>
              <w:rPr>
                <w:rFonts w:cs="Segoe UI"/>
                <w:bCs/>
                <w:sz w:val="18"/>
                <w:szCs w:val="18"/>
              </w:rPr>
            </w:pPr>
          </w:p>
        </w:tc>
      </w:tr>
      <w:tr w:rsidR="00344072" w:rsidRPr="004E287E" w14:paraId="10431477" w14:textId="77777777" w:rsidTr="00A81375">
        <w:tc>
          <w:tcPr>
            <w:tcW w:w="331" w:type="dxa"/>
            <w:tcMar>
              <w:top w:w="58" w:type="dxa"/>
              <w:bottom w:w="58" w:type="dxa"/>
            </w:tcMar>
          </w:tcPr>
          <w:p w14:paraId="7C02A4A5" w14:textId="77777777" w:rsidR="00344072" w:rsidRDefault="00344072" w:rsidP="00566D2A">
            <w:pPr>
              <w:spacing w:after="0"/>
              <w:rPr>
                <w:rFonts w:cs="Segoe UI"/>
                <w:bCs/>
                <w:sz w:val="18"/>
                <w:szCs w:val="18"/>
              </w:rPr>
            </w:pPr>
          </w:p>
        </w:tc>
        <w:tc>
          <w:tcPr>
            <w:tcW w:w="5249" w:type="dxa"/>
            <w:tcMar>
              <w:top w:w="58" w:type="dxa"/>
              <w:bottom w:w="58" w:type="dxa"/>
            </w:tcMar>
          </w:tcPr>
          <w:p w14:paraId="0C735411" w14:textId="3DD1C683" w:rsidR="00344072" w:rsidRDefault="00344072" w:rsidP="00344072">
            <w:pPr>
              <w:spacing w:after="0"/>
              <w:rPr>
                <w:color w:val="FF0000"/>
                <w:sz w:val="18"/>
                <w:szCs w:val="18"/>
              </w:rPr>
            </w:pPr>
            <w:r w:rsidRPr="00344072">
              <w:rPr>
                <w:sz w:val="18"/>
                <w:szCs w:val="18"/>
              </w:rPr>
              <w:t xml:space="preserve">Data package provided to share target contains </w:t>
            </w:r>
            <w:commentRangeStart w:id="17"/>
            <w:r w:rsidRPr="00344072">
              <w:rPr>
                <w:sz w:val="18"/>
                <w:szCs w:val="18"/>
              </w:rPr>
              <w:t xml:space="preserve">rich metadata </w:t>
            </w:r>
            <w:commentRangeEnd w:id="17"/>
            <w:r w:rsidR="0098378B">
              <w:rPr>
                <w:rStyle w:val="CommentReference"/>
                <w:rFonts w:ascii="Calibri" w:eastAsiaTheme="minorEastAsia" w:hAnsi="Calibri" w:cs="Times New Roman"/>
                <w:lang w:bidi="en-US"/>
              </w:rPr>
              <w:commentReference w:id="17"/>
            </w:r>
            <w:r w:rsidRPr="00344072">
              <w:rPr>
                <w:sz w:val="18"/>
                <w:szCs w:val="18"/>
              </w:rPr>
              <w:t>in addition to content, enabling target apps to create rich previews.</w:t>
            </w:r>
          </w:p>
        </w:tc>
        <w:tc>
          <w:tcPr>
            <w:tcW w:w="1800" w:type="dxa"/>
          </w:tcPr>
          <w:p w14:paraId="3F6CC90C" w14:textId="33B97425" w:rsidR="00344072" w:rsidRPr="004B21CB" w:rsidRDefault="00344072" w:rsidP="00566D2A">
            <w:pPr>
              <w:spacing w:after="0"/>
              <w:rPr>
                <w:rFonts w:cs="Segoe UI"/>
                <w:bCs/>
                <w:sz w:val="18"/>
                <w:szCs w:val="18"/>
              </w:rPr>
            </w:pPr>
            <w:r>
              <w:rPr>
                <w:rFonts w:cs="Segoe UI"/>
                <w:bCs/>
                <w:sz w:val="18"/>
                <w:szCs w:val="18"/>
              </w:rPr>
              <w:t>No</w:t>
            </w:r>
          </w:p>
        </w:tc>
        <w:tc>
          <w:tcPr>
            <w:tcW w:w="464" w:type="dxa"/>
            <w:tcMar>
              <w:top w:w="58" w:type="dxa"/>
              <w:bottom w:w="58" w:type="dxa"/>
            </w:tcMar>
          </w:tcPr>
          <w:p w14:paraId="4B69A607" w14:textId="6CA98023" w:rsidR="00344072" w:rsidRDefault="00344072" w:rsidP="00566D2A">
            <w:pPr>
              <w:spacing w:after="0"/>
              <w:rPr>
                <w:rFonts w:cs="Segoe UI"/>
                <w:bCs/>
                <w:sz w:val="18"/>
                <w:szCs w:val="18"/>
              </w:rPr>
            </w:pPr>
            <w:r>
              <w:rPr>
                <w:rFonts w:cs="Segoe UI"/>
                <w:bCs/>
                <w:sz w:val="18"/>
                <w:szCs w:val="18"/>
              </w:rPr>
              <w:t>2</w:t>
            </w:r>
          </w:p>
        </w:tc>
        <w:tc>
          <w:tcPr>
            <w:tcW w:w="886" w:type="dxa"/>
          </w:tcPr>
          <w:p w14:paraId="2F133E20" w14:textId="3DA5B09B" w:rsidR="00344072" w:rsidRDefault="00344072" w:rsidP="00566D2A">
            <w:pPr>
              <w:spacing w:after="0"/>
              <w:rPr>
                <w:rFonts w:cs="Segoe UI"/>
                <w:bCs/>
                <w:sz w:val="18"/>
                <w:szCs w:val="18"/>
              </w:rPr>
            </w:pPr>
            <w:r>
              <w:rPr>
                <w:rFonts w:cs="Segoe UI"/>
                <w:bCs/>
                <w:sz w:val="18"/>
                <w:szCs w:val="18"/>
              </w:rPr>
              <w:t>M1</w:t>
            </w:r>
          </w:p>
        </w:tc>
      </w:tr>
    </w:tbl>
    <w:p w14:paraId="1FAE58F8" w14:textId="554061D0" w:rsidR="00B17569" w:rsidRDefault="00B17569">
      <w:r>
        <w:rPr>
          <w:color w:val="FF0000"/>
        </w:rPr>
        <w:t>Below portions of section 5 not covered during 5/16 review</w:t>
      </w:r>
    </w:p>
    <w:tbl>
      <w:tblPr>
        <w:tblStyle w:val="Wind8ws"/>
        <w:tblW w:w="9211" w:type="dxa"/>
        <w:tblInd w:w="720" w:type="dxa"/>
        <w:tblLayout w:type="fixed"/>
        <w:tblLook w:val="04A0" w:firstRow="1" w:lastRow="0" w:firstColumn="1" w:lastColumn="0" w:noHBand="0" w:noVBand="1"/>
      </w:tblPr>
      <w:tblGrid>
        <w:gridCol w:w="331"/>
        <w:gridCol w:w="6086"/>
        <w:gridCol w:w="1058"/>
        <w:gridCol w:w="794"/>
        <w:gridCol w:w="942"/>
      </w:tblGrid>
      <w:tr w:rsidR="004E464B" w:rsidRPr="00BB55DE" w14:paraId="718D9B12" w14:textId="02051D6C" w:rsidTr="008D1F5A">
        <w:trPr>
          <w:cnfStyle w:val="100000000000" w:firstRow="1" w:lastRow="0" w:firstColumn="0" w:lastColumn="0" w:oddVBand="0" w:evenVBand="0" w:oddHBand="0" w:evenHBand="0" w:firstRowFirstColumn="0" w:firstRowLastColumn="0" w:lastRowFirstColumn="0" w:lastRowLastColumn="0"/>
        </w:trPr>
        <w:tc>
          <w:tcPr>
            <w:tcW w:w="9211" w:type="dxa"/>
            <w:gridSpan w:val="5"/>
            <w:shd w:val="clear" w:color="auto" w:fill="B3BCCA" w:themeFill="text2" w:themeFillTint="66"/>
            <w:tcMar>
              <w:top w:w="58" w:type="dxa"/>
              <w:bottom w:w="58" w:type="dxa"/>
            </w:tcMar>
          </w:tcPr>
          <w:p w14:paraId="1946589B" w14:textId="05E87157" w:rsidR="004E464B" w:rsidRPr="00BB55DE" w:rsidRDefault="004E464B" w:rsidP="004E464B">
            <w:pPr>
              <w:spacing w:after="0"/>
              <w:rPr>
                <w:rFonts w:cs="Segoe UI"/>
                <w:b w:val="0"/>
                <w:bCs/>
                <w:sz w:val="18"/>
                <w:szCs w:val="18"/>
              </w:rPr>
            </w:pPr>
            <w:r w:rsidRPr="00F30C55">
              <w:rPr>
                <w:rFonts w:cs="Segoe UI"/>
                <w:b w:val="0"/>
                <w:bCs/>
                <w:color w:val="FF0000"/>
                <w:sz w:val="18"/>
                <w:szCs w:val="18"/>
              </w:rPr>
              <w:t>Share as Link</w:t>
            </w:r>
          </w:p>
        </w:tc>
      </w:tr>
      <w:tr w:rsidR="004E464B" w:rsidRPr="00BB55DE" w14:paraId="4DECDA6C" w14:textId="62241ABF" w:rsidTr="008D1F5A">
        <w:tc>
          <w:tcPr>
            <w:tcW w:w="331" w:type="dxa"/>
            <w:tcMar>
              <w:top w:w="58" w:type="dxa"/>
              <w:bottom w:w="58" w:type="dxa"/>
            </w:tcMar>
          </w:tcPr>
          <w:p w14:paraId="613E5463" w14:textId="0D705324" w:rsidR="004E464B" w:rsidRPr="00BB55DE" w:rsidRDefault="004E464B" w:rsidP="004E464B">
            <w:pPr>
              <w:spacing w:after="0"/>
              <w:rPr>
                <w:rFonts w:cs="Segoe UI"/>
                <w:bCs/>
                <w:sz w:val="18"/>
                <w:szCs w:val="18"/>
              </w:rPr>
            </w:pPr>
          </w:p>
        </w:tc>
        <w:tc>
          <w:tcPr>
            <w:tcW w:w="6086" w:type="dxa"/>
            <w:tcMar>
              <w:top w:w="58" w:type="dxa"/>
              <w:bottom w:w="58" w:type="dxa"/>
            </w:tcMar>
          </w:tcPr>
          <w:p w14:paraId="2F3843FD" w14:textId="0DB003CD" w:rsidR="004E464B" w:rsidRPr="00BB55DE" w:rsidRDefault="004E464B" w:rsidP="004E464B">
            <w:pPr>
              <w:spacing w:after="0"/>
              <w:rPr>
                <w:rFonts w:cs="Segoe UI"/>
                <w:bCs/>
                <w:sz w:val="18"/>
                <w:szCs w:val="18"/>
              </w:rPr>
            </w:pPr>
            <w:r w:rsidRPr="00BB55DE">
              <w:rPr>
                <w:rFonts w:cs="Segoe UI"/>
                <w:bCs/>
                <w:sz w:val="18"/>
                <w:szCs w:val="18"/>
              </w:rPr>
              <w:t>Entry point available within app for sharing as OneDrive link</w:t>
            </w:r>
          </w:p>
        </w:tc>
        <w:tc>
          <w:tcPr>
            <w:tcW w:w="1058" w:type="dxa"/>
          </w:tcPr>
          <w:p w14:paraId="1C951B93" w14:textId="50D33EBA" w:rsidR="004E464B" w:rsidRPr="00BB55DE" w:rsidRDefault="004E464B" w:rsidP="004E464B">
            <w:pPr>
              <w:spacing w:after="0"/>
              <w:rPr>
                <w:rFonts w:cs="Segoe UI"/>
                <w:b/>
                <w:bCs/>
                <w:sz w:val="18"/>
                <w:szCs w:val="18"/>
              </w:rPr>
            </w:pPr>
            <w:r w:rsidRPr="00BB55DE">
              <w:rPr>
                <w:rFonts w:cs="Segoe UI"/>
                <w:bCs/>
                <w:sz w:val="18"/>
                <w:szCs w:val="18"/>
              </w:rPr>
              <w:t>Dependency on Internal Team - Viewer</w:t>
            </w:r>
          </w:p>
        </w:tc>
        <w:tc>
          <w:tcPr>
            <w:tcW w:w="794" w:type="dxa"/>
            <w:tcMar>
              <w:top w:w="58" w:type="dxa"/>
              <w:bottom w:w="58" w:type="dxa"/>
            </w:tcMar>
          </w:tcPr>
          <w:p w14:paraId="1F4FA800" w14:textId="2A5D11D1" w:rsidR="004E464B" w:rsidRPr="001634B4" w:rsidRDefault="004E464B" w:rsidP="004E464B">
            <w:pPr>
              <w:spacing w:after="0"/>
              <w:rPr>
                <w:rFonts w:cs="Segoe UI"/>
                <w:bCs/>
                <w:sz w:val="18"/>
                <w:szCs w:val="18"/>
              </w:rPr>
            </w:pPr>
            <w:r w:rsidRPr="001634B4">
              <w:rPr>
                <w:rFonts w:cs="Segoe UI"/>
                <w:bCs/>
                <w:sz w:val="18"/>
                <w:szCs w:val="18"/>
              </w:rPr>
              <w:t>1</w:t>
            </w:r>
          </w:p>
        </w:tc>
        <w:tc>
          <w:tcPr>
            <w:tcW w:w="942" w:type="dxa"/>
          </w:tcPr>
          <w:p w14:paraId="1E22EDA0" w14:textId="2DDCDF54"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4734E876" w14:textId="36F92A39" w:rsidTr="008D1F5A">
        <w:tc>
          <w:tcPr>
            <w:tcW w:w="331" w:type="dxa"/>
            <w:tcMar>
              <w:top w:w="58" w:type="dxa"/>
              <w:bottom w:w="58" w:type="dxa"/>
            </w:tcMar>
          </w:tcPr>
          <w:p w14:paraId="2ACC02CB" w14:textId="58180DF9" w:rsidR="004E464B" w:rsidRPr="00BB55DE" w:rsidRDefault="004E464B" w:rsidP="004E464B">
            <w:pPr>
              <w:spacing w:after="0"/>
              <w:rPr>
                <w:rFonts w:cs="Segoe UI"/>
                <w:bCs/>
                <w:sz w:val="18"/>
                <w:szCs w:val="18"/>
              </w:rPr>
            </w:pPr>
          </w:p>
        </w:tc>
        <w:tc>
          <w:tcPr>
            <w:tcW w:w="6086" w:type="dxa"/>
            <w:tcMar>
              <w:top w:w="58" w:type="dxa"/>
              <w:bottom w:w="58" w:type="dxa"/>
            </w:tcMar>
          </w:tcPr>
          <w:p w14:paraId="6F93FF48" w14:textId="628140D4" w:rsidR="004E464B" w:rsidRPr="00BB55DE" w:rsidRDefault="004E464B" w:rsidP="004E464B">
            <w:pPr>
              <w:spacing w:after="0"/>
              <w:rPr>
                <w:rFonts w:cs="Segoe UI"/>
                <w:bCs/>
                <w:sz w:val="18"/>
                <w:szCs w:val="18"/>
              </w:rPr>
            </w:pPr>
            <w:r w:rsidRPr="00BB55DE">
              <w:rPr>
                <w:sz w:val="18"/>
                <w:szCs w:val="18"/>
              </w:rPr>
              <w:t>Selection model and commanding</w:t>
            </w:r>
          </w:p>
        </w:tc>
        <w:tc>
          <w:tcPr>
            <w:tcW w:w="1058" w:type="dxa"/>
          </w:tcPr>
          <w:p w14:paraId="1BB56FAF" w14:textId="2A6AD9B7" w:rsidR="004E464B" w:rsidRPr="00BB55DE" w:rsidRDefault="004E464B" w:rsidP="004E464B">
            <w:pPr>
              <w:spacing w:after="0"/>
              <w:rPr>
                <w:rFonts w:cs="Segoe UI"/>
                <w:bCs/>
                <w:sz w:val="18"/>
                <w:szCs w:val="18"/>
              </w:rPr>
            </w:pPr>
            <w:r w:rsidRPr="00BB55DE">
              <w:rPr>
                <w:rFonts w:cs="Segoe UI"/>
                <w:bCs/>
                <w:sz w:val="18"/>
                <w:szCs w:val="18"/>
              </w:rPr>
              <w:t>Dependency on Internal Team – Rich Views</w:t>
            </w:r>
          </w:p>
        </w:tc>
        <w:tc>
          <w:tcPr>
            <w:tcW w:w="794" w:type="dxa"/>
            <w:tcMar>
              <w:top w:w="58" w:type="dxa"/>
              <w:bottom w:w="58" w:type="dxa"/>
            </w:tcMar>
          </w:tcPr>
          <w:p w14:paraId="1A8A503D" w14:textId="4F815505" w:rsidR="004E464B" w:rsidRPr="001634B4" w:rsidRDefault="004E464B" w:rsidP="004E464B">
            <w:pPr>
              <w:spacing w:after="0"/>
              <w:rPr>
                <w:rFonts w:cs="Segoe UI"/>
                <w:bCs/>
                <w:sz w:val="18"/>
                <w:szCs w:val="18"/>
              </w:rPr>
            </w:pPr>
            <w:r w:rsidRPr="001634B4">
              <w:rPr>
                <w:rFonts w:cs="Segoe UI"/>
                <w:bCs/>
                <w:sz w:val="18"/>
                <w:szCs w:val="18"/>
              </w:rPr>
              <w:t>1</w:t>
            </w:r>
          </w:p>
        </w:tc>
        <w:tc>
          <w:tcPr>
            <w:tcW w:w="942" w:type="dxa"/>
          </w:tcPr>
          <w:p w14:paraId="0FD59ADC" w14:textId="20C8F2D1"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5F01B035" w14:textId="6259FCB4" w:rsidTr="008D1F5A">
        <w:tc>
          <w:tcPr>
            <w:tcW w:w="331" w:type="dxa"/>
            <w:tcMar>
              <w:top w:w="58" w:type="dxa"/>
              <w:bottom w:w="58" w:type="dxa"/>
            </w:tcMar>
          </w:tcPr>
          <w:p w14:paraId="669B3F4E" w14:textId="101F6DEE" w:rsidR="004E464B" w:rsidRPr="00BB55DE" w:rsidRDefault="004E464B" w:rsidP="004E464B">
            <w:pPr>
              <w:spacing w:after="0"/>
              <w:rPr>
                <w:rFonts w:cs="Segoe UI"/>
                <w:bCs/>
                <w:sz w:val="18"/>
                <w:szCs w:val="18"/>
              </w:rPr>
            </w:pPr>
          </w:p>
        </w:tc>
        <w:tc>
          <w:tcPr>
            <w:tcW w:w="6086" w:type="dxa"/>
            <w:tcMar>
              <w:top w:w="58" w:type="dxa"/>
              <w:bottom w:w="58" w:type="dxa"/>
            </w:tcMar>
          </w:tcPr>
          <w:p w14:paraId="6CD87D0F" w14:textId="6E139AAC" w:rsidR="004E464B" w:rsidRPr="00BB55DE" w:rsidRDefault="004E464B" w:rsidP="004E464B">
            <w:pPr>
              <w:spacing w:after="0"/>
              <w:rPr>
                <w:rFonts w:cs="Segoe UI"/>
                <w:bCs/>
                <w:sz w:val="18"/>
                <w:szCs w:val="18"/>
              </w:rPr>
            </w:pPr>
            <w:r w:rsidRPr="00BB55DE">
              <w:rPr>
                <w:sz w:val="18"/>
                <w:szCs w:val="18"/>
              </w:rPr>
              <w:t>Share one photo or video (standard format) as links</w:t>
            </w:r>
          </w:p>
        </w:tc>
        <w:tc>
          <w:tcPr>
            <w:tcW w:w="1058" w:type="dxa"/>
          </w:tcPr>
          <w:p w14:paraId="48428D9A" w14:textId="4B5A6BAA"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3C3F2F2D" w14:textId="66E12B54"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31405D6F" w14:textId="48CD8977"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6AD911B5" w14:textId="094EAAE4" w:rsidTr="008D1F5A">
        <w:tc>
          <w:tcPr>
            <w:tcW w:w="331" w:type="dxa"/>
            <w:tcMar>
              <w:top w:w="58" w:type="dxa"/>
              <w:bottom w:w="58" w:type="dxa"/>
            </w:tcMar>
          </w:tcPr>
          <w:p w14:paraId="2135C277" w14:textId="6EE7AC65" w:rsidR="004E464B" w:rsidRPr="00BB55DE" w:rsidRDefault="004E464B" w:rsidP="004E464B">
            <w:pPr>
              <w:spacing w:after="0"/>
              <w:rPr>
                <w:rFonts w:cs="Segoe UI"/>
                <w:bCs/>
                <w:sz w:val="18"/>
                <w:szCs w:val="18"/>
              </w:rPr>
            </w:pPr>
          </w:p>
        </w:tc>
        <w:tc>
          <w:tcPr>
            <w:tcW w:w="6086" w:type="dxa"/>
            <w:tcMar>
              <w:top w:w="58" w:type="dxa"/>
              <w:bottom w:w="58" w:type="dxa"/>
            </w:tcMar>
          </w:tcPr>
          <w:p w14:paraId="52F12ABD" w14:textId="77777777" w:rsidR="004E464B" w:rsidRPr="00BB55DE" w:rsidRDefault="004E464B" w:rsidP="004E464B">
            <w:pPr>
              <w:spacing w:after="0"/>
              <w:rPr>
                <w:sz w:val="18"/>
                <w:szCs w:val="18"/>
              </w:rPr>
            </w:pPr>
            <w:commentRangeStart w:id="18"/>
            <w:commentRangeStart w:id="19"/>
            <w:r w:rsidRPr="00BB55DE">
              <w:rPr>
                <w:sz w:val="18"/>
                <w:szCs w:val="18"/>
              </w:rPr>
              <w:t>Share multiple photos and/or videos</w:t>
            </w:r>
            <w:commentRangeEnd w:id="18"/>
            <w:r w:rsidRPr="00BB55DE">
              <w:rPr>
                <w:rStyle w:val="CommentReference"/>
                <w:rFonts w:ascii="Calibri" w:eastAsiaTheme="minorEastAsia" w:hAnsi="Calibri" w:cs="Times New Roman"/>
                <w:sz w:val="18"/>
                <w:szCs w:val="18"/>
                <w:lang w:bidi="en-US"/>
              </w:rPr>
              <w:commentReference w:id="18"/>
            </w:r>
            <w:commentRangeEnd w:id="19"/>
            <w:r w:rsidRPr="00BB55DE">
              <w:rPr>
                <w:rStyle w:val="CommentReference"/>
                <w:rFonts w:ascii="Calibri" w:eastAsiaTheme="minorEastAsia" w:hAnsi="Calibri" w:cs="Times New Roman"/>
                <w:sz w:val="18"/>
                <w:szCs w:val="18"/>
                <w:lang w:bidi="en-US"/>
              </w:rPr>
              <w:commentReference w:id="19"/>
            </w:r>
            <w:r w:rsidRPr="00BB55DE">
              <w:rPr>
                <w:sz w:val="18"/>
                <w:szCs w:val="18"/>
              </w:rPr>
              <w:t xml:space="preserve"> (standard format) as links</w:t>
            </w:r>
          </w:p>
          <w:p w14:paraId="267208C7" w14:textId="09016729" w:rsidR="004E464B" w:rsidRPr="001634B4" w:rsidRDefault="004E464B" w:rsidP="004E464B">
            <w:pPr>
              <w:spacing w:after="0"/>
              <w:rPr>
                <w:rFonts w:cs="Segoe UI"/>
                <w:bCs/>
                <w:strike/>
                <w:sz w:val="18"/>
                <w:szCs w:val="18"/>
              </w:rPr>
            </w:pPr>
            <w:commentRangeStart w:id="20"/>
            <w:commentRangeStart w:id="21"/>
            <w:r w:rsidRPr="001634B4">
              <w:rPr>
                <w:strike/>
                <w:sz w:val="18"/>
                <w:szCs w:val="18"/>
              </w:rPr>
              <w:t>Share photos and videos as files</w:t>
            </w:r>
            <w:commentRangeEnd w:id="20"/>
            <w:r w:rsidRPr="001634B4">
              <w:rPr>
                <w:rStyle w:val="CommentReference"/>
                <w:rFonts w:ascii="Calibri" w:eastAsiaTheme="minorEastAsia" w:hAnsi="Calibri" w:cs="Times New Roman"/>
                <w:strike/>
                <w:sz w:val="18"/>
                <w:szCs w:val="18"/>
                <w:lang w:bidi="en-US"/>
              </w:rPr>
              <w:commentReference w:id="20"/>
            </w:r>
            <w:commentRangeEnd w:id="21"/>
            <w:r w:rsidRPr="001634B4">
              <w:rPr>
                <w:rStyle w:val="CommentReference"/>
                <w:rFonts w:ascii="Calibri" w:eastAsiaTheme="minorEastAsia" w:hAnsi="Calibri" w:cs="Times New Roman"/>
                <w:strike/>
                <w:sz w:val="18"/>
                <w:szCs w:val="18"/>
                <w:lang w:bidi="en-US"/>
              </w:rPr>
              <w:commentReference w:id="21"/>
            </w:r>
          </w:p>
        </w:tc>
        <w:tc>
          <w:tcPr>
            <w:tcW w:w="1058" w:type="dxa"/>
          </w:tcPr>
          <w:p w14:paraId="7FC780F2" w14:textId="40A6E5F3"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23AACF22" w14:textId="5DD07C9C"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29FE9A03" w14:textId="44E060A0"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E0741CB" w14:textId="48A2FC17" w:rsidTr="008D1F5A">
        <w:tc>
          <w:tcPr>
            <w:tcW w:w="331" w:type="dxa"/>
            <w:tcMar>
              <w:top w:w="58" w:type="dxa"/>
              <w:bottom w:w="58" w:type="dxa"/>
            </w:tcMar>
          </w:tcPr>
          <w:p w14:paraId="4369DE1E" w14:textId="5DC40AD4" w:rsidR="004E464B" w:rsidRPr="00BB55DE" w:rsidRDefault="004E464B" w:rsidP="004E464B">
            <w:pPr>
              <w:spacing w:after="0"/>
              <w:rPr>
                <w:rFonts w:cs="Segoe UI"/>
                <w:bCs/>
                <w:sz w:val="18"/>
                <w:szCs w:val="18"/>
              </w:rPr>
            </w:pPr>
          </w:p>
        </w:tc>
        <w:tc>
          <w:tcPr>
            <w:tcW w:w="6086" w:type="dxa"/>
            <w:tcMar>
              <w:top w:w="58" w:type="dxa"/>
              <w:bottom w:w="58" w:type="dxa"/>
            </w:tcMar>
          </w:tcPr>
          <w:p w14:paraId="77CA2761" w14:textId="77777777" w:rsidR="004E464B" w:rsidRPr="00BB55DE" w:rsidRDefault="004E464B" w:rsidP="004E464B">
            <w:pPr>
              <w:rPr>
                <w:sz w:val="18"/>
                <w:szCs w:val="18"/>
              </w:rPr>
            </w:pPr>
            <w:r w:rsidRPr="00BB55DE">
              <w:rPr>
                <w:sz w:val="18"/>
                <w:szCs w:val="18"/>
              </w:rPr>
              <w:t>Easily share “grouped” content available on any rich view as links</w:t>
            </w:r>
          </w:p>
          <w:p w14:paraId="4F7B0C39" w14:textId="2155AF3C" w:rsidR="004E464B" w:rsidRPr="00BB55DE" w:rsidRDefault="004E464B" w:rsidP="004E464B">
            <w:pPr>
              <w:spacing w:after="0"/>
              <w:rPr>
                <w:rFonts w:cs="Segoe UI"/>
                <w:bCs/>
                <w:sz w:val="18"/>
                <w:szCs w:val="18"/>
              </w:rPr>
            </w:pPr>
            <w:r w:rsidRPr="00BB55DE">
              <w:rPr>
                <w:i/>
                <w:sz w:val="18"/>
                <w:szCs w:val="18"/>
              </w:rPr>
              <w:t>Example: Easily share all photos and videos from an event on the timeline view</w:t>
            </w:r>
          </w:p>
        </w:tc>
        <w:tc>
          <w:tcPr>
            <w:tcW w:w="1058" w:type="dxa"/>
          </w:tcPr>
          <w:p w14:paraId="3E90D30E" w14:textId="1EBDDA8B"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54FD8C96" w14:textId="0AD71B80" w:rsidR="004E464B" w:rsidRPr="00BB55DE" w:rsidRDefault="004E464B" w:rsidP="004E464B">
            <w:pPr>
              <w:spacing w:after="0"/>
              <w:rPr>
                <w:rFonts w:cs="Segoe UI"/>
                <w:b/>
                <w:bCs/>
                <w:sz w:val="18"/>
                <w:szCs w:val="18"/>
              </w:rPr>
            </w:pPr>
            <w:r>
              <w:rPr>
                <w:rFonts w:cs="Segoe UI"/>
                <w:bCs/>
                <w:sz w:val="18"/>
                <w:szCs w:val="18"/>
              </w:rPr>
              <w:t>2</w:t>
            </w:r>
          </w:p>
        </w:tc>
        <w:tc>
          <w:tcPr>
            <w:tcW w:w="942" w:type="dxa"/>
          </w:tcPr>
          <w:p w14:paraId="2FADE562" w14:textId="4A4BECB0"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37224BAA" w14:textId="6326A843" w:rsidTr="008D1F5A">
        <w:tc>
          <w:tcPr>
            <w:tcW w:w="331" w:type="dxa"/>
            <w:tcMar>
              <w:top w:w="58" w:type="dxa"/>
              <w:bottom w:w="58" w:type="dxa"/>
            </w:tcMar>
          </w:tcPr>
          <w:p w14:paraId="212CF65F" w14:textId="28406ABF" w:rsidR="004E464B" w:rsidRPr="00BB55DE" w:rsidRDefault="004E464B" w:rsidP="004E464B">
            <w:pPr>
              <w:spacing w:after="0"/>
              <w:rPr>
                <w:rFonts w:cs="Segoe UI"/>
                <w:bCs/>
                <w:sz w:val="18"/>
                <w:szCs w:val="18"/>
              </w:rPr>
            </w:pPr>
          </w:p>
        </w:tc>
        <w:tc>
          <w:tcPr>
            <w:tcW w:w="6086" w:type="dxa"/>
            <w:tcMar>
              <w:top w:w="58" w:type="dxa"/>
              <w:bottom w:w="58" w:type="dxa"/>
            </w:tcMar>
          </w:tcPr>
          <w:p w14:paraId="54F46C55" w14:textId="295985ED" w:rsidR="004E464B" w:rsidRPr="00BB55DE" w:rsidRDefault="004E464B" w:rsidP="004E464B">
            <w:pPr>
              <w:spacing w:after="0"/>
              <w:rPr>
                <w:rFonts w:cs="Segoe UI"/>
                <w:bCs/>
                <w:sz w:val="18"/>
                <w:szCs w:val="18"/>
              </w:rPr>
            </w:pPr>
            <w:r w:rsidRPr="00BB55DE">
              <w:rPr>
                <w:rFonts w:cs="Segoe UI"/>
                <w:bCs/>
                <w:sz w:val="18"/>
                <w:szCs w:val="18"/>
              </w:rPr>
              <w:t>UX- Upload local content to OneDrive to package content as OneDrive link</w:t>
            </w:r>
          </w:p>
        </w:tc>
        <w:tc>
          <w:tcPr>
            <w:tcW w:w="1058" w:type="dxa"/>
          </w:tcPr>
          <w:p w14:paraId="3FECE035" w14:textId="44F6704E"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7D62173C" w14:textId="3D3F3036"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5D11FE76" w14:textId="0D6CF6B0"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2E07680" w14:textId="77777777" w:rsidTr="008D1F5A">
        <w:tc>
          <w:tcPr>
            <w:tcW w:w="331" w:type="dxa"/>
            <w:tcMar>
              <w:top w:w="58" w:type="dxa"/>
              <w:bottom w:w="58" w:type="dxa"/>
            </w:tcMar>
          </w:tcPr>
          <w:p w14:paraId="4AF8A24D" w14:textId="1000E564" w:rsidR="004E464B" w:rsidRPr="00BB55DE" w:rsidRDefault="004E464B" w:rsidP="004E464B">
            <w:pPr>
              <w:spacing w:after="0"/>
              <w:rPr>
                <w:rFonts w:cs="Segoe UI"/>
                <w:bCs/>
                <w:sz w:val="18"/>
                <w:szCs w:val="18"/>
              </w:rPr>
            </w:pPr>
          </w:p>
        </w:tc>
        <w:tc>
          <w:tcPr>
            <w:tcW w:w="6086" w:type="dxa"/>
            <w:tcMar>
              <w:top w:w="58" w:type="dxa"/>
              <w:bottom w:w="58" w:type="dxa"/>
            </w:tcMar>
          </w:tcPr>
          <w:p w14:paraId="3F7750B2" w14:textId="73C92E89" w:rsidR="004E464B" w:rsidRPr="00BB55DE" w:rsidRDefault="004E464B" w:rsidP="004E464B">
            <w:pPr>
              <w:spacing w:after="0"/>
              <w:rPr>
                <w:rFonts w:cs="Segoe UI"/>
                <w:bCs/>
                <w:sz w:val="18"/>
                <w:szCs w:val="18"/>
              </w:rPr>
            </w:pPr>
            <w:r w:rsidRPr="00BB55DE">
              <w:rPr>
                <w:rFonts w:cs="Segoe UI"/>
                <w:bCs/>
                <w:sz w:val="18"/>
                <w:szCs w:val="18"/>
              </w:rPr>
              <w:t>Image metadata to know whether the content lives on OneDrive</w:t>
            </w:r>
          </w:p>
        </w:tc>
        <w:tc>
          <w:tcPr>
            <w:tcW w:w="1058" w:type="dxa"/>
          </w:tcPr>
          <w:p w14:paraId="5F5F85A5" w14:textId="080B3270" w:rsidR="004E464B" w:rsidRPr="001634B4" w:rsidRDefault="004E464B" w:rsidP="004E464B">
            <w:pPr>
              <w:spacing w:after="0"/>
              <w:rPr>
                <w:rFonts w:cs="Segoe UI"/>
                <w:bCs/>
                <w:sz w:val="18"/>
                <w:szCs w:val="18"/>
              </w:rPr>
            </w:pPr>
            <w:r w:rsidRPr="001634B4">
              <w:rPr>
                <w:rFonts w:cs="Segoe UI"/>
                <w:bCs/>
                <w:sz w:val="18"/>
                <w:szCs w:val="18"/>
              </w:rPr>
              <w:t>Internal Team- Gamma</w:t>
            </w:r>
          </w:p>
        </w:tc>
        <w:tc>
          <w:tcPr>
            <w:tcW w:w="794" w:type="dxa"/>
            <w:tcMar>
              <w:top w:w="58" w:type="dxa"/>
              <w:bottom w:w="58" w:type="dxa"/>
            </w:tcMar>
          </w:tcPr>
          <w:p w14:paraId="6E96E1A2" w14:textId="7868B4F2" w:rsidR="004E464B" w:rsidRPr="001634B4" w:rsidRDefault="004E464B" w:rsidP="004E464B">
            <w:pPr>
              <w:spacing w:after="0"/>
              <w:rPr>
                <w:rFonts w:cs="Segoe UI"/>
                <w:bCs/>
                <w:sz w:val="18"/>
                <w:szCs w:val="18"/>
              </w:rPr>
            </w:pPr>
            <w:r w:rsidRPr="001634B4">
              <w:rPr>
                <w:rFonts w:cs="Segoe UI"/>
                <w:bCs/>
                <w:sz w:val="18"/>
                <w:szCs w:val="18"/>
              </w:rPr>
              <w:t>1</w:t>
            </w:r>
          </w:p>
        </w:tc>
        <w:tc>
          <w:tcPr>
            <w:tcW w:w="942" w:type="dxa"/>
          </w:tcPr>
          <w:p w14:paraId="2D5AE3C3" w14:textId="73F16D74" w:rsidR="004E464B" w:rsidRPr="001634B4" w:rsidRDefault="004E464B" w:rsidP="004E464B">
            <w:pPr>
              <w:spacing w:after="0"/>
              <w:rPr>
                <w:rFonts w:cs="Segoe UI"/>
                <w:bCs/>
                <w:sz w:val="18"/>
                <w:szCs w:val="18"/>
              </w:rPr>
            </w:pPr>
            <w:r w:rsidRPr="001634B4">
              <w:rPr>
                <w:rFonts w:cs="Segoe UI"/>
                <w:bCs/>
                <w:sz w:val="18"/>
                <w:szCs w:val="18"/>
              </w:rPr>
              <w:t>M1</w:t>
            </w:r>
          </w:p>
        </w:tc>
      </w:tr>
      <w:tr w:rsidR="004E464B" w:rsidRPr="00BB55DE" w14:paraId="5B8A28F1" w14:textId="1EB139FA" w:rsidTr="008D1F5A">
        <w:tc>
          <w:tcPr>
            <w:tcW w:w="331" w:type="dxa"/>
            <w:tcMar>
              <w:top w:w="58" w:type="dxa"/>
              <w:bottom w:w="58" w:type="dxa"/>
            </w:tcMar>
          </w:tcPr>
          <w:p w14:paraId="5B5E4F62" w14:textId="17E98073" w:rsidR="004E464B" w:rsidRPr="00BB55DE" w:rsidRDefault="004E464B" w:rsidP="004E464B">
            <w:pPr>
              <w:spacing w:after="0"/>
              <w:rPr>
                <w:rFonts w:cs="Segoe UI"/>
                <w:bCs/>
                <w:sz w:val="18"/>
                <w:szCs w:val="18"/>
              </w:rPr>
            </w:pPr>
          </w:p>
        </w:tc>
        <w:tc>
          <w:tcPr>
            <w:tcW w:w="6086" w:type="dxa"/>
            <w:tcMar>
              <w:top w:w="58" w:type="dxa"/>
              <w:bottom w:w="58" w:type="dxa"/>
            </w:tcMar>
          </w:tcPr>
          <w:p w14:paraId="4C184AE7" w14:textId="411BF36F" w:rsidR="004E464B" w:rsidRPr="00BB55DE" w:rsidRDefault="004E464B" w:rsidP="004E464B">
            <w:pPr>
              <w:spacing w:after="0"/>
              <w:rPr>
                <w:rFonts w:cs="Segoe UI"/>
                <w:bCs/>
                <w:sz w:val="18"/>
                <w:szCs w:val="18"/>
              </w:rPr>
            </w:pPr>
            <w:r w:rsidRPr="00BB55DE">
              <w:rPr>
                <w:rFonts w:cs="Segoe UI"/>
                <w:bCs/>
                <w:sz w:val="18"/>
                <w:szCs w:val="18"/>
              </w:rPr>
              <w:t>Mechanism to package local content as OneDrive link</w:t>
            </w:r>
          </w:p>
        </w:tc>
        <w:tc>
          <w:tcPr>
            <w:tcW w:w="1058" w:type="dxa"/>
          </w:tcPr>
          <w:p w14:paraId="5AFE53C3" w14:textId="4FDC8479"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69E0437E" w14:textId="59D2F8C9"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1009E84A" w14:textId="572740B0"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6E8C154E" w14:textId="043B906C" w:rsidTr="008D1F5A">
        <w:tc>
          <w:tcPr>
            <w:tcW w:w="331" w:type="dxa"/>
            <w:tcMar>
              <w:top w:w="58" w:type="dxa"/>
              <w:bottom w:w="58" w:type="dxa"/>
            </w:tcMar>
          </w:tcPr>
          <w:p w14:paraId="410F94A5" w14:textId="42371B83" w:rsidR="004E464B" w:rsidRPr="00BB55DE" w:rsidRDefault="004E464B" w:rsidP="004E464B">
            <w:pPr>
              <w:spacing w:after="0"/>
              <w:rPr>
                <w:rFonts w:cs="Segoe UI"/>
                <w:bCs/>
                <w:sz w:val="18"/>
                <w:szCs w:val="18"/>
              </w:rPr>
            </w:pPr>
          </w:p>
        </w:tc>
        <w:tc>
          <w:tcPr>
            <w:tcW w:w="6086" w:type="dxa"/>
            <w:tcMar>
              <w:top w:w="58" w:type="dxa"/>
              <w:bottom w:w="58" w:type="dxa"/>
            </w:tcMar>
          </w:tcPr>
          <w:p w14:paraId="0DC64CFF" w14:textId="6856CF39" w:rsidR="004E464B" w:rsidRPr="00BB55DE" w:rsidRDefault="004E464B" w:rsidP="004E464B">
            <w:pPr>
              <w:spacing w:after="0"/>
              <w:rPr>
                <w:rFonts w:cs="Segoe UI"/>
                <w:bCs/>
                <w:sz w:val="18"/>
                <w:szCs w:val="18"/>
              </w:rPr>
            </w:pPr>
            <w:r w:rsidRPr="00BB55DE">
              <w:rPr>
                <w:rFonts w:cs="Segoe UI"/>
                <w:bCs/>
                <w:sz w:val="18"/>
                <w:szCs w:val="18"/>
              </w:rPr>
              <w:t>Mechanism to package</w:t>
            </w:r>
            <w:r w:rsidRPr="00BB55DE">
              <w:rPr>
                <w:rFonts w:cs="Segoe UI"/>
                <w:b/>
                <w:bCs/>
                <w:sz w:val="18"/>
                <w:szCs w:val="18"/>
              </w:rPr>
              <w:t xml:space="preserve"> </w:t>
            </w:r>
            <w:r w:rsidRPr="00BB55DE">
              <w:rPr>
                <w:rFonts w:cs="Segoe UI"/>
                <w:bCs/>
                <w:sz w:val="18"/>
                <w:szCs w:val="18"/>
              </w:rPr>
              <w:t>local +OneDrive content as OneDrive link</w:t>
            </w:r>
          </w:p>
        </w:tc>
        <w:tc>
          <w:tcPr>
            <w:tcW w:w="1058" w:type="dxa"/>
          </w:tcPr>
          <w:p w14:paraId="0B8477F4" w14:textId="64470F6B"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73FA90A6" w14:textId="15276DEA"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7C202405" w14:textId="0FDD9202"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63DCF45E" w14:textId="3806C13B" w:rsidTr="008D1F5A">
        <w:tc>
          <w:tcPr>
            <w:tcW w:w="331" w:type="dxa"/>
            <w:tcMar>
              <w:top w:w="58" w:type="dxa"/>
              <w:bottom w:w="58" w:type="dxa"/>
            </w:tcMar>
          </w:tcPr>
          <w:p w14:paraId="095E8BC9" w14:textId="295A7F97" w:rsidR="004E464B" w:rsidRPr="00BB55DE" w:rsidRDefault="004E464B" w:rsidP="004E464B">
            <w:pPr>
              <w:spacing w:after="0"/>
              <w:rPr>
                <w:rFonts w:cs="Segoe UI"/>
                <w:bCs/>
                <w:sz w:val="18"/>
                <w:szCs w:val="18"/>
              </w:rPr>
            </w:pPr>
          </w:p>
        </w:tc>
        <w:tc>
          <w:tcPr>
            <w:tcW w:w="6086" w:type="dxa"/>
            <w:tcMar>
              <w:top w:w="58" w:type="dxa"/>
              <w:bottom w:w="58" w:type="dxa"/>
            </w:tcMar>
          </w:tcPr>
          <w:p w14:paraId="28A285CB" w14:textId="77777777" w:rsidR="004E464B" w:rsidRPr="00BB55DE" w:rsidRDefault="004E464B" w:rsidP="004E464B">
            <w:pPr>
              <w:spacing w:after="0"/>
              <w:rPr>
                <w:rFonts w:cs="Segoe UI"/>
                <w:bCs/>
                <w:sz w:val="18"/>
                <w:szCs w:val="18"/>
              </w:rPr>
            </w:pPr>
            <w:r w:rsidRPr="00BB55DE">
              <w:rPr>
                <w:rFonts w:cs="Segoe UI"/>
                <w:bCs/>
                <w:sz w:val="18"/>
                <w:szCs w:val="18"/>
              </w:rPr>
              <w:t>Mechanism to upload local content to OneDrive as part of share flow</w:t>
            </w:r>
          </w:p>
          <w:p w14:paraId="0B25491B" w14:textId="12479B6F" w:rsidR="004E464B" w:rsidRPr="00BB55DE" w:rsidRDefault="004E464B" w:rsidP="004E464B">
            <w:pPr>
              <w:rPr>
                <w:rFonts w:cs="Segoe UI"/>
                <w:bCs/>
                <w:sz w:val="18"/>
                <w:szCs w:val="18"/>
              </w:rPr>
            </w:pPr>
            <w:commentRangeStart w:id="22"/>
            <w:commentRangeStart w:id="23"/>
            <w:commentRangeStart w:id="24"/>
            <w:commentRangeStart w:id="25"/>
            <w:commentRangeStart w:id="26"/>
            <w:r w:rsidRPr="00BB55DE">
              <w:rPr>
                <w:strike/>
                <w:sz w:val="18"/>
                <w:szCs w:val="18"/>
              </w:rPr>
              <w:t>When all content selected lives on OneDrive</w:t>
            </w:r>
            <w:commentRangeEnd w:id="22"/>
            <w:r w:rsidRPr="00BB55DE">
              <w:rPr>
                <w:rStyle w:val="CommentReference"/>
                <w:rFonts w:ascii="Calibri" w:eastAsiaTheme="minorEastAsia" w:hAnsi="Calibri" w:cs="Times New Roman"/>
                <w:strike/>
                <w:sz w:val="18"/>
                <w:szCs w:val="18"/>
                <w:lang w:bidi="en-US"/>
              </w:rPr>
              <w:commentReference w:id="22"/>
            </w:r>
            <w:commentRangeEnd w:id="23"/>
            <w:r w:rsidRPr="00BB55DE">
              <w:rPr>
                <w:rFonts w:cs="Segoe UI"/>
                <w:bCs/>
                <w:sz w:val="18"/>
                <w:szCs w:val="18"/>
              </w:rPr>
              <w:commentReference w:id="23"/>
            </w:r>
            <w:commentRangeEnd w:id="24"/>
            <w:r w:rsidRPr="00BB55DE">
              <w:rPr>
                <w:rFonts w:cs="Segoe UI"/>
                <w:bCs/>
                <w:sz w:val="18"/>
                <w:szCs w:val="18"/>
              </w:rPr>
              <w:commentReference w:id="24"/>
            </w:r>
            <w:commentRangeEnd w:id="25"/>
            <w:r w:rsidRPr="00BB55DE">
              <w:rPr>
                <w:rFonts w:cs="Segoe UI"/>
                <w:bCs/>
                <w:sz w:val="18"/>
                <w:szCs w:val="18"/>
              </w:rPr>
              <w:commentReference w:id="25"/>
            </w:r>
            <w:commentRangeEnd w:id="26"/>
            <w:r w:rsidRPr="00BB55DE">
              <w:rPr>
                <w:rStyle w:val="CommentReference"/>
                <w:rFonts w:ascii="Calibri" w:eastAsiaTheme="minorEastAsia" w:hAnsi="Calibri" w:cs="Times New Roman"/>
                <w:sz w:val="18"/>
                <w:szCs w:val="18"/>
                <w:lang w:bidi="en-US"/>
              </w:rPr>
              <w:commentReference w:id="26"/>
            </w:r>
          </w:p>
        </w:tc>
        <w:tc>
          <w:tcPr>
            <w:tcW w:w="1058" w:type="dxa"/>
          </w:tcPr>
          <w:p w14:paraId="3072554B" w14:textId="2D0B1D03"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2D3EF8D6" w14:textId="1E64B423"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762FBE9C" w14:textId="6B1F4301"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2A41E590" w14:textId="18AA5876" w:rsidTr="008D1F5A">
        <w:tc>
          <w:tcPr>
            <w:tcW w:w="331" w:type="dxa"/>
            <w:tcMar>
              <w:top w:w="58" w:type="dxa"/>
              <w:bottom w:w="58" w:type="dxa"/>
            </w:tcMar>
          </w:tcPr>
          <w:p w14:paraId="71D1DDE2" w14:textId="147BC41D" w:rsidR="004E464B" w:rsidRPr="00BB55DE" w:rsidRDefault="004E464B" w:rsidP="004E464B">
            <w:pPr>
              <w:spacing w:after="0"/>
              <w:rPr>
                <w:rFonts w:cs="Segoe UI"/>
                <w:bCs/>
                <w:sz w:val="18"/>
                <w:szCs w:val="18"/>
              </w:rPr>
            </w:pPr>
          </w:p>
        </w:tc>
        <w:tc>
          <w:tcPr>
            <w:tcW w:w="6086" w:type="dxa"/>
            <w:tcMar>
              <w:top w:w="58" w:type="dxa"/>
              <w:bottom w:w="58" w:type="dxa"/>
            </w:tcMar>
          </w:tcPr>
          <w:p w14:paraId="1B3A1D7E" w14:textId="7864FD5E" w:rsidR="004E464B" w:rsidRPr="00BB55DE" w:rsidRDefault="004E464B" w:rsidP="004E464B">
            <w:pPr>
              <w:spacing w:after="0"/>
              <w:rPr>
                <w:rFonts w:cs="Segoe UI"/>
                <w:bCs/>
                <w:sz w:val="18"/>
                <w:szCs w:val="18"/>
              </w:rPr>
            </w:pPr>
            <w:r w:rsidRPr="00BB55DE">
              <w:rPr>
                <w:rFonts w:cs="Segoe UI"/>
                <w:bCs/>
                <w:sz w:val="18"/>
                <w:szCs w:val="18"/>
              </w:rPr>
              <w:t xml:space="preserve">Bundle all selected content to generate a single OneDrive link (as opposed to individual links to each content) </w:t>
            </w:r>
          </w:p>
        </w:tc>
        <w:tc>
          <w:tcPr>
            <w:tcW w:w="1058" w:type="dxa"/>
          </w:tcPr>
          <w:p w14:paraId="1F8A1DF4" w14:textId="5DE182BA"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10ABCF71" w14:textId="2F610C23"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5A10759E" w14:textId="34720021"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7632AE88" w14:textId="77777777" w:rsidTr="008D1F5A">
        <w:tc>
          <w:tcPr>
            <w:tcW w:w="331" w:type="dxa"/>
            <w:tcMar>
              <w:top w:w="58" w:type="dxa"/>
              <w:bottom w:w="58" w:type="dxa"/>
            </w:tcMar>
          </w:tcPr>
          <w:p w14:paraId="3C2041DC" w14:textId="17E12C6D" w:rsidR="004E464B" w:rsidRPr="00BB55DE" w:rsidRDefault="004E464B" w:rsidP="004E464B">
            <w:pPr>
              <w:spacing w:after="0"/>
              <w:rPr>
                <w:rFonts w:cs="Segoe UI"/>
                <w:bCs/>
                <w:sz w:val="18"/>
                <w:szCs w:val="18"/>
              </w:rPr>
            </w:pPr>
          </w:p>
        </w:tc>
        <w:tc>
          <w:tcPr>
            <w:tcW w:w="6086" w:type="dxa"/>
            <w:tcMar>
              <w:top w:w="58" w:type="dxa"/>
              <w:bottom w:w="58" w:type="dxa"/>
            </w:tcMar>
          </w:tcPr>
          <w:p w14:paraId="08DCE5D0" w14:textId="77777777" w:rsidR="004E464B" w:rsidRPr="00BB55DE" w:rsidRDefault="004E464B" w:rsidP="004E464B">
            <w:pPr>
              <w:spacing w:after="0"/>
              <w:rPr>
                <w:rFonts w:cs="Segoe UI"/>
                <w:bCs/>
                <w:sz w:val="18"/>
                <w:szCs w:val="18"/>
              </w:rPr>
            </w:pPr>
            <w:r w:rsidRPr="00BB55DE">
              <w:rPr>
                <w:rFonts w:cs="Segoe UI"/>
                <w:bCs/>
                <w:sz w:val="18"/>
                <w:szCs w:val="18"/>
              </w:rPr>
              <w:t>Generated link is a deep link to:</w:t>
            </w:r>
          </w:p>
          <w:p w14:paraId="7866A586" w14:textId="7089CD21" w:rsidR="004E464B" w:rsidRPr="00BB55DE" w:rsidRDefault="004E464B" w:rsidP="006526C1">
            <w:pPr>
              <w:pStyle w:val="ListParagraph"/>
              <w:numPr>
                <w:ilvl w:val="0"/>
                <w:numId w:val="21"/>
              </w:numPr>
              <w:spacing w:after="0"/>
              <w:rPr>
                <w:rFonts w:cs="Segoe UI"/>
                <w:bCs/>
                <w:sz w:val="18"/>
                <w:szCs w:val="18"/>
              </w:rPr>
            </w:pPr>
            <w:commentRangeStart w:id="27"/>
            <w:r w:rsidRPr="00BB55DE">
              <w:rPr>
                <w:rFonts w:cs="Segoe UI"/>
                <w:bCs/>
                <w:sz w:val="18"/>
                <w:szCs w:val="18"/>
              </w:rPr>
              <w:t>Raconteur app</w:t>
            </w:r>
            <w:commentRangeEnd w:id="27"/>
            <w:r>
              <w:rPr>
                <w:rStyle w:val="CommentReference"/>
                <w:rFonts w:ascii="Calibri" w:eastAsiaTheme="minorEastAsia" w:hAnsi="Calibri" w:cs="Times New Roman"/>
                <w:lang w:bidi="en-US"/>
              </w:rPr>
              <w:commentReference w:id="27"/>
            </w:r>
          </w:p>
          <w:p w14:paraId="47380771" w14:textId="4AD2E0A4" w:rsidR="004E464B" w:rsidRPr="00BB55DE" w:rsidRDefault="004E464B" w:rsidP="006526C1">
            <w:pPr>
              <w:pStyle w:val="ListParagraph"/>
              <w:numPr>
                <w:ilvl w:val="0"/>
                <w:numId w:val="21"/>
              </w:numPr>
              <w:spacing w:after="0"/>
              <w:rPr>
                <w:rFonts w:cs="Segoe UI"/>
                <w:bCs/>
                <w:sz w:val="18"/>
                <w:szCs w:val="18"/>
              </w:rPr>
            </w:pPr>
            <w:r w:rsidRPr="00BB55DE">
              <w:rPr>
                <w:rFonts w:cs="Segoe UI"/>
                <w:bCs/>
                <w:sz w:val="18"/>
                <w:szCs w:val="18"/>
              </w:rPr>
              <w:t>If raconteur app does not exist, OneDrive app</w:t>
            </w:r>
          </w:p>
          <w:p w14:paraId="3C8B6864" w14:textId="524C8F75" w:rsidR="004E464B" w:rsidRPr="00BB55DE" w:rsidRDefault="004E464B" w:rsidP="006526C1">
            <w:pPr>
              <w:pStyle w:val="ListParagraph"/>
              <w:numPr>
                <w:ilvl w:val="0"/>
                <w:numId w:val="21"/>
              </w:numPr>
              <w:spacing w:after="0"/>
              <w:rPr>
                <w:rFonts w:cs="Segoe UI"/>
                <w:bCs/>
                <w:sz w:val="18"/>
                <w:szCs w:val="18"/>
              </w:rPr>
            </w:pPr>
            <w:r w:rsidRPr="00BB55DE">
              <w:rPr>
                <w:rFonts w:cs="Segoe UI"/>
                <w:bCs/>
                <w:sz w:val="18"/>
                <w:szCs w:val="18"/>
              </w:rPr>
              <w:t xml:space="preserve">Else, OneDrive web </w:t>
            </w:r>
          </w:p>
        </w:tc>
        <w:tc>
          <w:tcPr>
            <w:tcW w:w="1058" w:type="dxa"/>
          </w:tcPr>
          <w:p w14:paraId="4B30AB81" w14:textId="0753F411"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25305246" w14:textId="44F614ED" w:rsidR="004E464B" w:rsidRPr="00BB55DE" w:rsidRDefault="004E464B" w:rsidP="004E464B">
            <w:pPr>
              <w:spacing w:after="0"/>
              <w:rPr>
                <w:rFonts w:cs="Segoe UI"/>
                <w:b/>
                <w:bCs/>
                <w:sz w:val="18"/>
                <w:szCs w:val="18"/>
              </w:rPr>
            </w:pPr>
            <w:r>
              <w:rPr>
                <w:rFonts w:cs="Segoe UI"/>
                <w:bCs/>
                <w:sz w:val="18"/>
                <w:szCs w:val="18"/>
              </w:rPr>
              <w:t>2</w:t>
            </w:r>
          </w:p>
        </w:tc>
        <w:tc>
          <w:tcPr>
            <w:tcW w:w="942" w:type="dxa"/>
          </w:tcPr>
          <w:p w14:paraId="49D11C2C" w14:textId="6B5430CE"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72B3AD82" w14:textId="77777777" w:rsidTr="008D1F5A">
        <w:tc>
          <w:tcPr>
            <w:tcW w:w="331" w:type="dxa"/>
            <w:tcMar>
              <w:top w:w="58" w:type="dxa"/>
              <w:bottom w:w="58" w:type="dxa"/>
            </w:tcMar>
          </w:tcPr>
          <w:p w14:paraId="3AFB3BBD" w14:textId="457D19D1" w:rsidR="004E464B" w:rsidRPr="00BB55DE" w:rsidRDefault="004E464B" w:rsidP="004E464B">
            <w:pPr>
              <w:spacing w:after="0"/>
              <w:rPr>
                <w:rFonts w:cs="Segoe UI"/>
                <w:bCs/>
                <w:sz w:val="18"/>
                <w:szCs w:val="18"/>
              </w:rPr>
            </w:pPr>
          </w:p>
        </w:tc>
        <w:tc>
          <w:tcPr>
            <w:tcW w:w="6086" w:type="dxa"/>
            <w:tcMar>
              <w:top w:w="58" w:type="dxa"/>
              <w:bottom w:w="58" w:type="dxa"/>
            </w:tcMar>
          </w:tcPr>
          <w:p w14:paraId="532F9474" w14:textId="1E3633F7" w:rsidR="004E464B" w:rsidRPr="00BB55DE" w:rsidRDefault="004E464B" w:rsidP="004E464B">
            <w:pPr>
              <w:spacing w:after="0"/>
              <w:rPr>
                <w:rFonts w:cs="Segoe UI"/>
                <w:bCs/>
                <w:sz w:val="18"/>
                <w:szCs w:val="18"/>
              </w:rPr>
            </w:pPr>
            <w:commentRangeStart w:id="28"/>
            <w:r w:rsidRPr="00BB55DE">
              <w:rPr>
                <w:rFonts w:cs="Segoe UI"/>
                <w:bCs/>
                <w:sz w:val="18"/>
                <w:szCs w:val="18"/>
              </w:rPr>
              <w:t>Copy link to clipboard</w:t>
            </w:r>
            <w:commentRangeEnd w:id="28"/>
            <w:r>
              <w:rPr>
                <w:rStyle w:val="CommentReference"/>
                <w:rFonts w:ascii="Calibri" w:eastAsiaTheme="minorEastAsia" w:hAnsi="Calibri" w:cs="Times New Roman"/>
                <w:lang w:bidi="en-US"/>
              </w:rPr>
              <w:commentReference w:id="28"/>
            </w:r>
          </w:p>
        </w:tc>
        <w:tc>
          <w:tcPr>
            <w:tcW w:w="1058" w:type="dxa"/>
          </w:tcPr>
          <w:p w14:paraId="635F1B54" w14:textId="2DD51FBA"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52A842A7" w14:textId="5EF0665A" w:rsidR="004E464B" w:rsidRPr="00BB55DE" w:rsidRDefault="004E464B" w:rsidP="004E464B">
            <w:pPr>
              <w:spacing w:after="0"/>
              <w:rPr>
                <w:rFonts w:cs="Segoe UI"/>
                <w:b/>
                <w:bCs/>
                <w:sz w:val="18"/>
                <w:szCs w:val="18"/>
              </w:rPr>
            </w:pPr>
            <w:r>
              <w:rPr>
                <w:rFonts w:cs="Segoe UI"/>
                <w:bCs/>
                <w:sz w:val="18"/>
                <w:szCs w:val="18"/>
              </w:rPr>
              <w:t>2</w:t>
            </w:r>
          </w:p>
        </w:tc>
        <w:tc>
          <w:tcPr>
            <w:tcW w:w="942" w:type="dxa"/>
          </w:tcPr>
          <w:p w14:paraId="1C11D20B" w14:textId="04582B2D"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7AA61A5" w14:textId="77777777" w:rsidTr="008D1F5A">
        <w:tc>
          <w:tcPr>
            <w:tcW w:w="331" w:type="dxa"/>
            <w:tcMar>
              <w:top w:w="58" w:type="dxa"/>
              <w:bottom w:w="58" w:type="dxa"/>
            </w:tcMar>
          </w:tcPr>
          <w:p w14:paraId="5038B9F4" w14:textId="4984BD1F" w:rsidR="004E464B" w:rsidRPr="00BB55DE" w:rsidRDefault="004E464B" w:rsidP="004E464B">
            <w:pPr>
              <w:spacing w:after="0"/>
              <w:rPr>
                <w:rFonts w:cs="Segoe UI"/>
                <w:bCs/>
                <w:sz w:val="18"/>
                <w:szCs w:val="18"/>
              </w:rPr>
            </w:pPr>
          </w:p>
        </w:tc>
        <w:tc>
          <w:tcPr>
            <w:tcW w:w="6086" w:type="dxa"/>
            <w:tcMar>
              <w:top w:w="58" w:type="dxa"/>
              <w:bottom w:w="58" w:type="dxa"/>
            </w:tcMar>
          </w:tcPr>
          <w:p w14:paraId="2B42B13D" w14:textId="2AF9C69E" w:rsidR="004E464B" w:rsidRPr="00BB55DE" w:rsidRDefault="004E464B" w:rsidP="004E464B">
            <w:pPr>
              <w:spacing w:after="0"/>
              <w:rPr>
                <w:rFonts w:cs="Segoe UI"/>
                <w:bCs/>
                <w:sz w:val="18"/>
                <w:szCs w:val="18"/>
              </w:rPr>
            </w:pPr>
            <w:r w:rsidRPr="00BB55DE">
              <w:rPr>
                <w:rFonts w:cs="Segoe UI"/>
                <w:bCs/>
                <w:sz w:val="18"/>
                <w:szCs w:val="18"/>
              </w:rPr>
              <w:t xml:space="preserve">OneDrive creates a virtual folder with view only permissions, allowing viewing from anyone with the link (up to OneDrive’s max # viewers), no login required </w:t>
            </w:r>
          </w:p>
        </w:tc>
        <w:tc>
          <w:tcPr>
            <w:tcW w:w="1058" w:type="dxa"/>
          </w:tcPr>
          <w:p w14:paraId="389644B5" w14:textId="2BDB1F49"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77D69B88" w14:textId="104BF3F6"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7F19B10E" w14:textId="2CCCD7EF"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0EC47C1A" w14:textId="77777777" w:rsidTr="008D1F5A">
        <w:tc>
          <w:tcPr>
            <w:tcW w:w="331" w:type="dxa"/>
            <w:tcMar>
              <w:top w:w="58" w:type="dxa"/>
              <w:bottom w:w="58" w:type="dxa"/>
            </w:tcMar>
          </w:tcPr>
          <w:p w14:paraId="29518F4B" w14:textId="265F304E" w:rsidR="004E464B" w:rsidRPr="00BB55DE" w:rsidRDefault="004E464B" w:rsidP="004E464B">
            <w:pPr>
              <w:spacing w:after="0"/>
              <w:rPr>
                <w:rFonts w:cs="Segoe UI"/>
                <w:bCs/>
                <w:sz w:val="18"/>
                <w:szCs w:val="18"/>
              </w:rPr>
            </w:pPr>
          </w:p>
        </w:tc>
        <w:tc>
          <w:tcPr>
            <w:tcW w:w="6086" w:type="dxa"/>
            <w:tcMar>
              <w:top w:w="58" w:type="dxa"/>
              <w:bottom w:w="58" w:type="dxa"/>
            </w:tcMar>
          </w:tcPr>
          <w:p w14:paraId="38F2F81A" w14:textId="6FC4FE4F" w:rsidR="004E464B" w:rsidRPr="00BB55DE" w:rsidRDefault="004E464B" w:rsidP="004E464B">
            <w:pPr>
              <w:spacing w:after="0"/>
              <w:rPr>
                <w:rFonts w:cs="Segoe UI"/>
                <w:bCs/>
                <w:sz w:val="18"/>
                <w:szCs w:val="18"/>
              </w:rPr>
            </w:pPr>
            <w:commentRangeStart w:id="29"/>
            <w:r w:rsidRPr="00BB55DE">
              <w:rPr>
                <w:sz w:val="18"/>
                <w:szCs w:val="18"/>
              </w:rPr>
              <w:t xml:space="preserve">Link takes user to user friendly named virtual folder </w:t>
            </w:r>
            <w:r w:rsidRPr="00BB55DE">
              <w:rPr>
                <w:rFonts w:cs="Segoe UI"/>
                <w:bCs/>
                <w:sz w:val="18"/>
                <w:szCs w:val="18"/>
              </w:rPr>
              <w:t>(ideally derived from metadata)</w:t>
            </w:r>
            <w:commentRangeEnd w:id="29"/>
            <w:r>
              <w:rPr>
                <w:rStyle w:val="CommentReference"/>
                <w:rFonts w:ascii="Calibri" w:eastAsiaTheme="minorEastAsia" w:hAnsi="Calibri" w:cs="Times New Roman"/>
                <w:lang w:bidi="en-US"/>
              </w:rPr>
              <w:commentReference w:id="29"/>
            </w:r>
          </w:p>
        </w:tc>
        <w:tc>
          <w:tcPr>
            <w:tcW w:w="1058" w:type="dxa"/>
          </w:tcPr>
          <w:p w14:paraId="5C24DEB3" w14:textId="3647E114"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0D807064" w14:textId="56AA0EE5" w:rsidR="004E464B" w:rsidRPr="00BB55DE" w:rsidRDefault="004E464B" w:rsidP="004E464B">
            <w:pPr>
              <w:spacing w:after="0"/>
              <w:rPr>
                <w:rFonts w:cs="Segoe UI"/>
                <w:b/>
                <w:bCs/>
                <w:sz w:val="18"/>
                <w:szCs w:val="18"/>
              </w:rPr>
            </w:pPr>
            <w:r>
              <w:rPr>
                <w:rFonts w:cs="Segoe UI"/>
                <w:bCs/>
                <w:sz w:val="18"/>
                <w:szCs w:val="18"/>
              </w:rPr>
              <w:t>3</w:t>
            </w:r>
          </w:p>
        </w:tc>
        <w:tc>
          <w:tcPr>
            <w:tcW w:w="942" w:type="dxa"/>
          </w:tcPr>
          <w:p w14:paraId="13646D5E" w14:textId="3104F607"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4574FF70" w14:textId="77777777" w:rsidTr="008D1F5A">
        <w:tc>
          <w:tcPr>
            <w:tcW w:w="331" w:type="dxa"/>
            <w:tcMar>
              <w:top w:w="58" w:type="dxa"/>
              <w:bottom w:w="58" w:type="dxa"/>
            </w:tcMar>
          </w:tcPr>
          <w:p w14:paraId="1D5579CE" w14:textId="6F97E3A4" w:rsidR="004E464B" w:rsidRPr="00BB55DE" w:rsidRDefault="004E464B" w:rsidP="004E464B">
            <w:pPr>
              <w:spacing w:after="0"/>
              <w:rPr>
                <w:rFonts w:cs="Segoe UI"/>
                <w:bCs/>
                <w:sz w:val="18"/>
                <w:szCs w:val="18"/>
              </w:rPr>
            </w:pPr>
          </w:p>
        </w:tc>
        <w:tc>
          <w:tcPr>
            <w:tcW w:w="6086" w:type="dxa"/>
            <w:tcMar>
              <w:top w:w="58" w:type="dxa"/>
              <w:bottom w:w="58" w:type="dxa"/>
            </w:tcMar>
          </w:tcPr>
          <w:p w14:paraId="732E886F" w14:textId="11AD1EA2" w:rsidR="004E464B" w:rsidRPr="00BB55DE" w:rsidRDefault="004E464B" w:rsidP="004E464B">
            <w:pPr>
              <w:spacing w:after="0"/>
              <w:rPr>
                <w:rFonts w:cs="Segoe UI"/>
                <w:bCs/>
                <w:sz w:val="18"/>
                <w:szCs w:val="18"/>
              </w:rPr>
            </w:pPr>
            <w:commentRangeStart w:id="30"/>
            <w:commentRangeStart w:id="31"/>
            <w:r w:rsidRPr="00BB55DE">
              <w:rPr>
                <w:sz w:val="18"/>
                <w:szCs w:val="18"/>
              </w:rPr>
              <w:t>Assume view only permissions for consumers. Neither initiator nor consumer can edit (add/delete) content to the virtual folder once the link is created</w:t>
            </w:r>
            <w:commentRangeEnd w:id="30"/>
            <w:r w:rsidRPr="00BB55DE">
              <w:rPr>
                <w:rStyle w:val="CommentReference"/>
                <w:rFonts w:ascii="Calibri" w:eastAsiaTheme="minorEastAsia" w:hAnsi="Calibri" w:cs="Times New Roman"/>
                <w:sz w:val="18"/>
                <w:szCs w:val="18"/>
                <w:lang w:bidi="en-US"/>
              </w:rPr>
              <w:commentReference w:id="30"/>
            </w:r>
            <w:commentRangeEnd w:id="31"/>
            <w:r w:rsidRPr="00BB55DE">
              <w:rPr>
                <w:rStyle w:val="CommentReference"/>
                <w:rFonts w:ascii="Calibri" w:eastAsiaTheme="minorEastAsia" w:hAnsi="Calibri" w:cs="Times New Roman"/>
                <w:sz w:val="18"/>
                <w:szCs w:val="18"/>
                <w:lang w:bidi="en-US"/>
              </w:rPr>
              <w:commentReference w:id="31"/>
            </w:r>
          </w:p>
        </w:tc>
        <w:tc>
          <w:tcPr>
            <w:tcW w:w="1058" w:type="dxa"/>
          </w:tcPr>
          <w:p w14:paraId="5B34F7CB" w14:textId="2F5268F3"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1A130F20" w14:textId="07910574"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6837F313" w14:textId="450F1B52"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59DE726A" w14:textId="77777777" w:rsidTr="008D1F5A">
        <w:tc>
          <w:tcPr>
            <w:tcW w:w="331" w:type="dxa"/>
            <w:tcMar>
              <w:top w:w="58" w:type="dxa"/>
              <w:bottom w:w="58" w:type="dxa"/>
            </w:tcMar>
          </w:tcPr>
          <w:p w14:paraId="6E2F53C2" w14:textId="71B843D4" w:rsidR="004E464B" w:rsidRPr="00BB55DE" w:rsidRDefault="004E464B" w:rsidP="004E464B">
            <w:pPr>
              <w:spacing w:after="0"/>
              <w:rPr>
                <w:rFonts w:cs="Segoe UI"/>
                <w:bCs/>
                <w:sz w:val="18"/>
                <w:szCs w:val="18"/>
              </w:rPr>
            </w:pPr>
          </w:p>
        </w:tc>
        <w:tc>
          <w:tcPr>
            <w:tcW w:w="6086" w:type="dxa"/>
            <w:tcMar>
              <w:top w:w="58" w:type="dxa"/>
              <w:bottom w:w="58" w:type="dxa"/>
            </w:tcMar>
          </w:tcPr>
          <w:p w14:paraId="28AD30D7" w14:textId="06608C12" w:rsidR="004E464B" w:rsidRPr="00BB55DE" w:rsidRDefault="004E464B" w:rsidP="004E464B">
            <w:pPr>
              <w:spacing w:after="0"/>
              <w:rPr>
                <w:rFonts w:cs="Segoe UI"/>
                <w:bCs/>
                <w:sz w:val="18"/>
                <w:szCs w:val="18"/>
              </w:rPr>
            </w:pPr>
            <w:r w:rsidRPr="00BB55DE">
              <w:rPr>
                <w:sz w:val="18"/>
                <w:szCs w:val="18"/>
              </w:rPr>
              <w:t>Send as shortened link</w:t>
            </w:r>
          </w:p>
        </w:tc>
        <w:tc>
          <w:tcPr>
            <w:tcW w:w="1058" w:type="dxa"/>
          </w:tcPr>
          <w:p w14:paraId="17376939" w14:textId="753ED53C"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43CC5D43" w14:textId="3B4AE6B3" w:rsidR="004E464B" w:rsidRPr="00BB55DE" w:rsidRDefault="004E464B" w:rsidP="004E464B">
            <w:pPr>
              <w:spacing w:after="0"/>
              <w:rPr>
                <w:rFonts w:cs="Segoe UI"/>
                <w:b/>
                <w:bCs/>
                <w:sz w:val="18"/>
                <w:szCs w:val="18"/>
              </w:rPr>
            </w:pPr>
            <w:r>
              <w:rPr>
                <w:rFonts w:cs="Segoe UI"/>
                <w:bCs/>
                <w:sz w:val="18"/>
                <w:szCs w:val="18"/>
              </w:rPr>
              <w:t>3</w:t>
            </w:r>
          </w:p>
        </w:tc>
        <w:tc>
          <w:tcPr>
            <w:tcW w:w="942" w:type="dxa"/>
          </w:tcPr>
          <w:p w14:paraId="1222BDF7" w14:textId="7B5B1EC4"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236BB3C3" w14:textId="77777777" w:rsidTr="008D1F5A">
        <w:tc>
          <w:tcPr>
            <w:tcW w:w="331" w:type="dxa"/>
            <w:tcMar>
              <w:top w:w="58" w:type="dxa"/>
              <w:bottom w:w="58" w:type="dxa"/>
            </w:tcMar>
          </w:tcPr>
          <w:p w14:paraId="35F9A798" w14:textId="12023FED" w:rsidR="004E464B" w:rsidRPr="00BB55DE" w:rsidRDefault="004E464B" w:rsidP="004E464B">
            <w:pPr>
              <w:spacing w:after="0"/>
              <w:rPr>
                <w:rFonts w:cs="Segoe UI"/>
                <w:bCs/>
                <w:sz w:val="18"/>
                <w:szCs w:val="18"/>
              </w:rPr>
            </w:pPr>
          </w:p>
        </w:tc>
        <w:tc>
          <w:tcPr>
            <w:tcW w:w="6086" w:type="dxa"/>
            <w:tcMar>
              <w:top w:w="58" w:type="dxa"/>
              <w:bottom w:w="58" w:type="dxa"/>
            </w:tcMar>
          </w:tcPr>
          <w:p w14:paraId="459F33DB" w14:textId="0B60F200" w:rsidR="004E464B" w:rsidRPr="00BB55DE" w:rsidRDefault="004E464B" w:rsidP="004E464B">
            <w:pPr>
              <w:spacing w:after="0"/>
              <w:rPr>
                <w:sz w:val="18"/>
                <w:szCs w:val="18"/>
              </w:rPr>
            </w:pPr>
            <w:r w:rsidRPr="00BB55DE">
              <w:rPr>
                <w:sz w:val="18"/>
                <w:szCs w:val="18"/>
              </w:rPr>
              <w:t>Shared link persists for the life of the user (or as long as the sender has an active OneDrive account)</w:t>
            </w:r>
          </w:p>
        </w:tc>
        <w:tc>
          <w:tcPr>
            <w:tcW w:w="1058" w:type="dxa"/>
          </w:tcPr>
          <w:p w14:paraId="079536E6" w14:textId="42AF0037"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0267BCF9" w14:textId="4EA81A4B"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60C93E66" w14:textId="63781D20"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61435FA" w14:textId="261DC921" w:rsidTr="008D1F5A">
        <w:tc>
          <w:tcPr>
            <w:tcW w:w="331" w:type="dxa"/>
            <w:tcMar>
              <w:top w:w="58" w:type="dxa"/>
              <w:bottom w:w="58" w:type="dxa"/>
            </w:tcMar>
          </w:tcPr>
          <w:p w14:paraId="2835FF18" w14:textId="2FEE4920" w:rsidR="004E464B" w:rsidRPr="00BB55DE" w:rsidRDefault="004E464B" w:rsidP="004E464B">
            <w:pPr>
              <w:spacing w:after="0"/>
              <w:rPr>
                <w:rFonts w:cs="Segoe UI"/>
                <w:bCs/>
                <w:sz w:val="18"/>
                <w:szCs w:val="18"/>
              </w:rPr>
            </w:pPr>
          </w:p>
        </w:tc>
        <w:tc>
          <w:tcPr>
            <w:tcW w:w="6086" w:type="dxa"/>
            <w:tcMar>
              <w:top w:w="58" w:type="dxa"/>
              <w:bottom w:w="58" w:type="dxa"/>
            </w:tcMar>
          </w:tcPr>
          <w:p w14:paraId="3A87F484" w14:textId="5DEF98B9" w:rsidR="004E464B" w:rsidRPr="00BB55DE" w:rsidRDefault="004E464B" w:rsidP="004E464B">
            <w:pPr>
              <w:spacing w:after="0"/>
              <w:rPr>
                <w:rFonts w:cs="Segoe UI"/>
                <w:bCs/>
                <w:sz w:val="18"/>
                <w:szCs w:val="18"/>
              </w:rPr>
            </w:pPr>
            <w:r w:rsidRPr="00BB55DE">
              <w:rPr>
                <w:rFonts w:cs="Segoe UI"/>
                <w:bCs/>
                <w:sz w:val="18"/>
                <w:szCs w:val="18"/>
              </w:rPr>
              <w:t>Share flow hooked up to share contract</w:t>
            </w:r>
          </w:p>
        </w:tc>
        <w:tc>
          <w:tcPr>
            <w:tcW w:w="1058" w:type="dxa"/>
          </w:tcPr>
          <w:p w14:paraId="0CBC39A8" w14:textId="5EFE3E1C"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2BFCA35F" w14:textId="5AA19442"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5FB9B2DB" w14:textId="7582A484"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44EA2F19" w14:textId="47729EB6" w:rsidTr="008D1F5A">
        <w:tc>
          <w:tcPr>
            <w:tcW w:w="331" w:type="dxa"/>
            <w:tcMar>
              <w:top w:w="58" w:type="dxa"/>
              <w:bottom w:w="58" w:type="dxa"/>
            </w:tcMar>
          </w:tcPr>
          <w:p w14:paraId="0C6EE2FE" w14:textId="64DFB72A" w:rsidR="004E464B" w:rsidRPr="00BB55DE" w:rsidRDefault="004E464B" w:rsidP="004E464B">
            <w:pPr>
              <w:spacing w:after="0"/>
              <w:rPr>
                <w:rFonts w:cs="Segoe UI"/>
                <w:bCs/>
                <w:sz w:val="18"/>
                <w:szCs w:val="18"/>
              </w:rPr>
            </w:pPr>
          </w:p>
        </w:tc>
        <w:tc>
          <w:tcPr>
            <w:tcW w:w="6086" w:type="dxa"/>
            <w:tcMar>
              <w:top w:w="58" w:type="dxa"/>
              <w:bottom w:w="58" w:type="dxa"/>
            </w:tcMar>
          </w:tcPr>
          <w:p w14:paraId="609A7D08" w14:textId="77777777" w:rsidR="004E464B" w:rsidRDefault="004E464B" w:rsidP="004E464B">
            <w:pPr>
              <w:spacing w:after="0"/>
              <w:rPr>
                <w:rFonts w:cs="Segoe UI"/>
                <w:bCs/>
                <w:sz w:val="18"/>
                <w:szCs w:val="18"/>
              </w:rPr>
            </w:pPr>
            <w:r w:rsidRPr="00BB55DE">
              <w:rPr>
                <w:rFonts w:cs="Segoe UI"/>
                <w:bCs/>
                <w:sz w:val="18"/>
                <w:szCs w:val="18"/>
              </w:rPr>
              <w:t>Content shared as OneDrive link has rich thumbnail previews and link to online content. Previews are consistent (thumbnails, metadata, link) on all top-tier share targets.</w:t>
            </w:r>
          </w:p>
          <w:p w14:paraId="21BB7765" w14:textId="77777777" w:rsidR="004E464B" w:rsidRDefault="004E464B" w:rsidP="004E464B">
            <w:pPr>
              <w:spacing w:after="0"/>
              <w:rPr>
                <w:rFonts w:cs="Segoe UI"/>
                <w:bCs/>
                <w:sz w:val="18"/>
                <w:szCs w:val="18"/>
              </w:rPr>
            </w:pPr>
          </w:p>
          <w:p w14:paraId="1506D177" w14:textId="2FE02F37" w:rsidR="004E464B" w:rsidRPr="00BB55DE" w:rsidRDefault="004E464B" w:rsidP="004E464B">
            <w:pPr>
              <w:spacing w:after="0"/>
              <w:rPr>
                <w:rFonts w:cs="Segoe UI"/>
                <w:bCs/>
                <w:sz w:val="18"/>
                <w:szCs w:val="18"/>
              </w:rPr>
            </w:pPr>
            <w:r>
              <w:rPr>
                <w:rFonts w:cs="Segoe UI"/>
                <w:bCs/>
                <w:sz w:val="18"/>
                <w:szCs w:val="18"/>
              </w:rPr>
              <w:t>(May not require dev work here, but may require some PM work)</w:t>
            </w:r>
          </w:p>
        </w:tc>
        <w:tc>
          <w:tcPr>
            <w:tcW w:w="1058" w:type="dxa"/>
          </w:tcPr>
          <w:p w14:paraId="419E75A2" w14:textId="7616826C"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7713928D" w14:textId="3BCFA4CB" w:rsidR="004E464B" w:rsidRPr="00BB55DE" w:rsidRDefault="004E464B" w:rsidP="004E464B">
            <w:pPr>
              <w:spacing w:after="0"/>
              <w:rPr>
                <w:rFonts w:cs="Segoe UI"/>
                <w:b/>
                <w:bCs/>
                <w:sz w:val="18"/>
                <w:szCs w:val="18"/>
              </w:rPr>
            </w:pPr>
            <w:r>
              <w:rPr>
                <w:rFonts w:cs="Segoe UI"/>
                <w:bCs/>
                <w:sz w:val="18"/>
                <w:szCs w:val="18"/>
              </w:rPr>
              <w:t>2</w:t>
            </w:r>
          </w:p>
        </w:tc>
        <w:tc>
          <w:tcPr>
            <w:tcW w:w="942" w:type="dxa"/>
          </w:tcPr>
          <w:p w14:paraId="133F740D" w14:textId="32579444" w:rsidR="004E464B" w:rsidRPr="00BB55DE" w:rsidRDefault="004E464B" w:rsidP="004E464B">
            <w:pPr>
              <w:spacing w:after="0"/>
              <w:rPr>
                <w:rFonts w:cs="Segoe UI"/>
                <w:b/>
                <w:bCs/>
                <w:sz w:val="18"/>
                <w:szCs w:val="18"/>
              </w:rPr>
            </w:pPr>
            <w:r w:rsidRPr="00BB55DE">
              <w:rPr>
                <w:rFonts w:cs="Segoe UI"/>
                <w:bCs/>
                <w:sz w:val="18"/>
                <w:szCs w:val="18"/>
              </w:rPr>
              <w:t>M1</w:t>
            </w:r>
          </w:p>
        </w:tc>
      </w:tr>
      <w:tr w:rsidR="00344072" w:rsidRPr="00BB55DE" w14:paraId="75DFE549" w14:textId="77777777" w:rsidTr="0034295A">
        <w:tc>
          <w:tcPr>
            <w:tcW w:w="331" w:type="dxa"/>
            <w:tcMar>
              <w:top w:w="58" w:type="dxa"/>
              <w:bottom w:w="58" w:type="dxa"/>
            </w:tcMar>
          </w:tcPr>
          <w:p w14:paraId="27D7CDB2" w14:textId="77777777" w:rsidR="00344072" w:rsidRDefault="00344072" w:rsidP="0034295A">
            <w:pPr>
              <w:spacing w:after="0"/>
              <w:rPr>
                <w:rFonts w:cs="Segoe UI"/>
                <w:bCs/>
                <w:sz w:val="18"/>
                <w:szCs w:val="18"/>
              </w:rPr>
            </w:pPr>
          </w:p>
        </w:tc>
        <w:tc>
          <w:tcPr>
            <w:tcW w:w="6086" w:type="dxa"/>
            <w:tcMar>
              <w:top w:w="58" w:type="dxa"/>
              <w:bottom w:w="58" w:type="dxa"/>
            </w:tcMar>
          </w:tcPr>
          <w:p w14:paraId="1CFADF96" w14:textId="77777777" w:rsidR="00344072" w:rsidRDefault="00344072" w:rsidP="0034295A">
            <w:pPr>
              <w:rPr>
                <w:rFonts w:cs="Segoe UI"/>
                <w:bCs/>
                <w:sz w:val="18"/>
                <w:szCs w:val="18"/>
              </w:rPr>
            </w:pPr>
            <w:r>
              <w:rPr>
                <w:rFonts w:cs="Segoe UI"/>
                <w:bCs/>
                <w:sz w:val="18"/>
                <w:szCs w:val="18"/>
              </w:rPr>
              <w:t xml:space="preserve">Create data package containing multiple formats </w:t>
            </w:r>
          </w:p>
          <w:p w14:paraId="5F6040A0" w14:textId="77777777" w:rsidR="00344072" w:rsidRPr="00BB55DE" w:rsidRDefault="00344072" w:rsidP="0034295A">
            <w:pPr>
              <w:rPr>
                <w:rFonts w:cs="Segoe UI"/>
                <w:bCs/>
                <w:sz w:val="18"/>
                <w:szCs w:val="18"/>
              </w:rPr>
            </w:pPr>
            <w:r w:rsidRPr="00344072">
              <w:rPr>
                <w:rFonts w:cs="Segoe UI"/>
                <w:bCs/>
                <w:color w:val="FF0000"/>
                <w:sz w:val="18"/>
                <w:szCs w:val="18"/>
              </w:rPr>
              <w:t xml:space="preserve">Example: when sharing rich media, share the files in both standard formats and rich formats. Target app makes the choice. </w:t>
            </w:r>
          </w:p>
        </w:tc>
        <w:tc>
          <w:tcPr>
            <w:tcW w:w="1058" w:type="dxa"/>
          </w:tcPr>
          <w:p w14:paraId="0A9C30BD" w14:textId="77777777" w:rsidR="00344072" w:rsidRDefault="00344072" w:rsidP="0034295A">
            <w:pPr>
              <w:spacing w:after="0"/>
              <w:rPr>
                <w:rFonts w:cs="Segoe UI"/>
                <w:bCs/>
                <w:sz w:val="18"/>
                <w:szCs w:val="18"/>
              </w:rPr>
            </w:pPr>
            <w:r>
              <w:rPr>
                <w:rFonts w:cs="Segoe UI"/>
                <w:bCs/>
                <w:sz w:val="18"/>
                <w:szCs w:val="18"/>
              </w:rPr>
              <w:t>No</w:t>
            </w:r>
          </w:p>
        </w:tc>
        <w:tc>
          <w:tcPr>
            <w:tcW w:w="794" w:type="dxa"/>
            <w:tcMar>
              <w:top w:w="58" w:type="dxa"/>
              <w:bottom w:w="58" w:type="dxa"/>
            </w:tcMar>
          </w:tcPr>
          <w:p w14:paraId="25068ABE" w14:textId="77777777" w:rsidR="00344072" w:rsidRDefault="00344072" w:rsidP="0034295A">
            <w:pPr>
              <w:spacing w:after="0"/>
              <w:rPr>
                <w:rFonts w:cs="Segoe UI"/>
                <w:bCs/>
                <w:sz w:val="18"/>
                <w:szCs w:val="18"/>
              </w:rPr>
            </w:pPr>
            <w:r>
              <w:rPr>
                <w:rFonts w:cs="Segoe UI"/>
                <w:bCs/>
                <w:sz w:val="18"/>
                <w:szCs w:val="18"/>
              </w:rPr>
              <w:t>3</w:t>
            </w:r>
          </w:p>
        </w:tc>
        <w:tc>
          <w:tcPr>
            <w:tcW w:w="942" w:type="dxa"/>
          </w:tcPr>
          <w:p w14:paraId="07056AD3" w14:textId="77777777" w:rsidR="00344072" w:rsidRPr="00BB55DE" w:rsidRDefault="00344072" w:rsidP="0034295A">
            <w:pPr>
              <w:spacing w:after="0"/>
              <w:rPr>
                <w:rFonts w:cs="Segoe UI"/>
                <w:bCs/>
                <w:sz w:val="18"/>
                <w:szCs w:val="18"/>
              </w:rPr>
            </w:pPr>
            <w:r w:rsidRPr="00F30C55">
              <w:rPr>
                <w:rFonts w:cs="Segoe UI"/>
                <w:bCs/>
                <w:color w:val="FF0000"/>
                <w:sz w:val="18"/>
                <w:szCs w:val="18"/>
              </w:rPr>
              <w:t>M1?</w:t>
            </w:r>
          </w:p>
        </w:tc>
      </w:tr>
      <w:tr w:rsidR="00344072" w:rsidRPr="00BB55DE" w14:paraId="10351696" w14:textId="77777777" w:rsidTr="0034295A">
        <w:tc>
          <w:tcPr>
            <w:tcW w:w="331" w:type="dxa"/>
            <w:tcMar>
              <w:top w:w="58" w:type="dxa"/>
              <w:bottom w:w="58" w:type="dxa"/>
            </w:tcMar>
          </w:tcPr>
          <w:p w14:paraId="296C0A0C" w14:textId="77777777" w:rsidR="00344072" w:rsidRPr="00BB55DE" w:rsidRDefault="00344072" w:rsidP="0034295A">
            <w:pPr>
              <w:spacing w:after="0"/>
              <w:rPr>
                <w:rFonts w:cs="Segoe UI"/>
                <w:bCs/>
                <w:sz w:val="18"/>
                <w:szCs w:val="18"/>
              </w:rPr>
            </w:pPr>
          </w:p>
        </w:tc>
        <w:tc>
          <w:tcPr>
            <w:tcW w:w="6086" w:type="dxa"/>
            <w:tcMar>
              <w:top w:w="58" w:type="dxa"/>
              <w:bottom w:w="58" w:type="dxa"/>
            </w:tcMar>
          </w:tcPr>
          <w:p w14:paraId="30CA30D2" w14:textId="77777777" w:rsidR="00344072" w:rsidRDefault="00344072" w:rsidP="0034295A">
            <w:pPr>
              <w:rPr>
                <w:rFonts w:cs="Segoe UI"/>
                <w:bCs/>
                <w:sz w:val="18"/>
                <w:szCs w:val="18"/>
              </w:rPr>
            </w:pPr>
            <w:r w:rsidRPr="00BB55DE">
              <w:rPr>
                <w:rFonts w:cs="Segoe UI"/>
                <w:bCs/>
                <w:sz w:val="18"/>
                <w:szCs w:val="18"/>
              </w:rPr>
              <w:t>Content shared as file attachment has rich and consistent previews (thumbnails, metadata) on all top-tier share targets</w:t>
            </w:r>
            <w:r>
              <w:rPr>
                <w:rFonts w:cs="Segoe UI"/>
                <w:bCs/>
                <w:sz w:val="18"/>
                <w:szCs w:val="18"/>
              </w:rPr>
              <w:t>.</w:t>
            </w:r>
          </w:p>
          <w:p w14:paraId="57BFC68C" w14:textId="77777777" w:rsidR="00344072" w:rsidRDefault="00344072" w:rsidP="0034295A">
            <w:pPr>
              <w:rPr>
                <w:rFonts w:cs="Segoe UI"/>
                <w:bCs/>
                <w:sz w:val="18"/>
                <w:szCs w:val="18"/>
              </w:rPr>
            </w:pPr>
            <w:r>
              <w:rPr>
                <w:rFonts w:cs="Segoe UI"/>
                <w:bCs/>
                <w:i/>
                <w:sz w:val="18"/>
                <w:szCs w:val="18"/>
              </w:rPr>
              <w:lastRenderedPageBreak/>
              <w:t>Dependency on share targets to update previews</w:t>
            </w:r>
          </w:p>
          <w:p w14:paraId="7330D607" w14:textId="77777777" w:rsidR="00344072" w:rsidRDefault="00344072" w:rsidP="0034295A">
            <w:pPr>
              <w:rPr>
                <w:rFonts w:cs="Segoe UI"/>
                <w:bCs/>
                <w:sz w:val="18"/>
                <w:szCs w:val="18"/>
              </w:rPr>
            </w:pPr>
          </w:p>
          <w:p w14:paraId="338FBD56" w14:textId="77777777" w:rsidR="00344072" w:rsidRPr="00BB55DE" w:rsidRDefault="00344072" w:rsidP="0034295A">
            <w:pPr>
              <w:rPr>
                <w:sz w:val="18"/>
                <w:szCs w:val="18"/>
              </w:rPr>
            </w:pPr>
            <w:r>
              <w:rPr>
                <w:rFonts w:cs="Segoe UI"/>
                <w:bCs/>
                <w:sz w:val="18"/>
                <w:szCs w:val="18"/>
              </w:rPr>
              <w:t>(May not require dev work here, but may require some PM work)</w:t>
            </w:r>
          </w:p>
        </w:tc>
        <w:tc>
          <w:tcPr>
            <w:tcW w:w="1058" w:type="dxa"/>
          </w:tcPr>
          <w:p w14:paraId="2C5F4A36" w14:textId="77777777" w:rsidR="00344072" w:rsidRPr="00BB55DE" w:rsidRDefault="00344072" w:rsidP="0034295A">
            <w:pPr>
              <w:spacing w:after="0"/>
              <w:rPr>
                <w:rFonts w:cs="Segoe UI"/>
                <w:b/>
                <w:bCs/>
                <w:sz w:val="18"/>
                <w:szCs w:val="18"/>
              </w:rPr>
            </w:pPr>
            <w:r>
              <w:rPr>
                <w:rFonts w:cs="Segoe UI"/>
                <w:bCs/>
                <w:sz w:val="18"/>
                <w:szCs w:val="18"/>
              </w:rPr>
              <w:lastRenderedPageBreak/>
              <w:t>Yes</w:t>
            </w:r>
          </w:p>
        </w:tc>
        <w:tc>
          <w:tcPr>
            <w:tcW w:w="794" w:type="dxa"/>
            <w:tcMar>
              <w:top w:w="58" w:type="dxa"/>
              <w:bottom w:w="58" w:type="dxa"/>
            </w:tcMar>
          </w:tcPr>
          <w:p w14:paraId="5EAEB569" w14:textId="77777777" w:rsidR="00344072" w:rsidRPr="00BB55DE" w:rsidRDefault="00344072" w:rsidP="0034295A">
            <w:pPr>
              <w:spacing w:after="0"/>
              <w:rPr>
                <w:rFonts w:cs="Segoe UI"/>
                <w:b/>
                <w:bCs/>
                <w:sz w:val="18"/>
                <w:szCs w:val="18"/>
              </w:rPr>
            </w:pPr>
            <w:r>
              <w:rPr>
                <w:rFonts w:cs="Segoe UI"/>
                <w:bCs/>
                <w:sz w:val="18"/>
                <w:szCs w:val="18"/>
              </w:rPr>
              <w:t>2</w:t>
            </w:r>
          </w:p>
        </w:tc>
        <w:tc>
          <w:tcPr>
            <w:tcW w:w="942" w:type="dxa"/>
          </w:tcPr>
          <w:p w14:paraId="6F725508" w14:textId="77777777" w:rsidR="00344072" w:rsidRPr="00BB55DE" w:rsidRDefault="00344072" w:rsidP="0034295A">
            <w:pPr>
              <w:spacing w:after="0"/>
              <w:rPr>
                <w:rFonts w:cs="Segoe UI"/>
                <w:b/>
                <w:bCs/>
                <w:sz w:val="18"/>
                <w:szCs w:val="18"/>
              </w:rPr>
            </w:pPr>
          </w:p>
        </w:tc>
      </w:tr>
      <w:tr w:rsidR="004E464B" w:rsidRPr="00BB55DE" w14:paraId="7A4689B0" w14:textId="27C260ED" w:rsidTr="008D1F5A">
        <w:tc>
          <w:tcPr>
            <w:tcW w:w="9211" w:type="dxa"/>
            <w:gridSpan w:val="5"/>
            <w:shd w:val="clear" w:color="auto" w:fill="B3BCCA" w:themeFill="text2" w:themeFillTint="66"/>
            <w:tcMar>
              <w:top w:w="58" w:type="dxa"/>
              <w:bottom w:w="58" w:type="dxa"/>
            </w:tcMar>
          </w:tcPr>
          <w:p w14:paraId="670D2D86" w14:textId="78D584E1" w:rsidR="004E464B" w:rsidRPr="00BB55DE" w:rsidRDefault="004E464B" w:rsidP="004E464B">
            <w:pPr>
              <w:spacing w:after="0"/>
              <w:rPr>
                <w:rFonts w:cs="Segoe UI"/>
                <w:b/>
                <w:bCs/>
                <w:sz w:val="18"/>
                <w:szCs w:val="18"/>
              </w:rPr>
            </w:pPr>
            <w:r w:rsidRPr="00F30C55">
              <w:rPr>
                <w:rFonts w:cs="Segoe UI"/>
                <w:b/>
                <w:bCs/>
                <w:color w:val="FF0000"/>
                <w:sz w:val="18"/>
                <w:szCs w:val="18"/>
              </w:rPr>
              <w:lastRenderedPageBreak/>
              <w:t>Share Targets</w:t>
            </w:r>
          </w:p>
        </w:tc>
      </w:tr>
      <w:tr w:rsidR="004E464B" w:rsidRPr="00BB55DE" w14:paraId="2E957BF9" w14:textId="77777777" w:rsidTr="008D1F5A">
        <w:tc>
          <w:tcPr>
            <w:tcW w:w="331" w:type="dxa"/>
            <w:tcMar>
              <w:top w:w="58" w:type="dxa"/>
              <w:bottom w:w="58" w:type="dxa"/>
            </w:tcMar>
          </w:tcPr>
          <w:p w14:paraId="29C98A4A" w14:textId="57AF1995" w:rsidR="004E464B" w:rsidRPr="00BB55DE" w:rsidRDefault="004E464B" w:rsidP="004E464B">
            <w:pPr>
              <w:spacing w:after="0"/>
              <w:rPr>
                <w:rFonts w:cs="Segoe UI"/>
                <w:bCs/>
                <w:sz w:val="18"/>
                <w:szCs w:val="18"/>
              </w:rPr>
            </w:pPr>
          </w:p>
        </w:tc>
        <w:tc>
          <w:tcPr>
            <w:tcW w:w="6086" w:type="dxa"/>
            <w:tcMar>
              <w:top w:w="58" w:type="dxa"/>
              <w:bottom w:w="58" w:type="dxa"/>
            </w:tcMar>
          </w:tcPr>
          <w:p w14:paraId="0B944217" w14:textId="77777777" w:rsidR="004E464B" w:rsidRPr="00BB55DE" w:rsidRDefault="004E464B" w:rsidP="004E464B">
            <w:pPr>
              <w:spacing w:after="0"/>
              <w:rPr>
                <w:rFonts w:cs="Segoe UI"/>
                <w:bCs/>
                <w:sz w:val="18"/>
                <w:szCs w:val="18"/>
              </w:rPr>
            </w:pPr>
            <w:r w:rsidRPr="00BB55DE">
              <w:rPr>
                <w:rFonts w:cs="Segoe UI"/>
                <w:bCs/>
                <w:sz w:val="18"/>
                <w:szCs w:val="18"/>
              </w:rPr>
              <w:t xml:space="preserve">Phone and PC on par with share target support. </w:t>
            </w:r>
          </w:p>
          <w:p w14:paraId="51B82F1E" w14:textId="77777777" w:rsidR="004E464B" w:rsidRPr="00BB55DE" w:rsidRDefault="004E464B" w:rsidP="004E464B">
            <w:pPr>
              <w:spacing w:after="0"/>
              <w:rPr>
                <w:rFonts w:cs="Segoe UI"/>
                <w:bCs/>
                <w:sz w:val="18"/>
                <w:szCs w:val="18"/>
              </w:rPr>
            </w:pPr>
          </w:p>
          <w:p w14:paraId="33CB05C3" w14:textId="21F465AC" w:rsidR="004E464B" w:rsidRPr="00BB55DE" w:rsidRDefault="004E464B" w:rsidP="004E464B">
            <w:pPr>
              <w:spacing w:after="0"/>
              <w:rPr>
                <w:rFonts w:cs="Segoe UI"/>
                <w:bCs/>
                <w:sz w:val="18"/>
                <w:szCs w:val="18"/>
              </w:rPr>
            </w:pPr>
            <w:r w:rsidRPr="00BB55DE">
              <w:rPr>
                <w:rFonts w:cs="Segoe UI"/>
                <w:bCs/>
                <w:sz w:val="18"/>
                <w:szCs w:val="18"/>
              </w:rPr>
              <w:t>i.e. Any target app that has implemented the share extensions and is registered with the share contract to receive photos and videos, and is downloaded on the user’s device should be surfaced as share target options during share flow.</w:t>
            </w:r>
          </w:p>
        </w:tc>
        <w:tc>
          <w:tcPr>
            <w:tcW w:w="1058" w:type="dxa"/>
          </w:tcPr>
          <w:p w14:paraId="0EA8CB41" w14:textId="054CD089"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7C8A460A" w14:textId="6EE8CC97"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5FADEE22" w14:textId="1D155D75"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7EE53167" w14:textId="77777777" w:rsidTr="008D1F5A">
        <w:tc>
          <w:tcPr>
            <w:tcW w:w="331" w:type="dxa"/>
            <w:tcMar>
              <w:top w:w="58" w:type="dxa"/>
              <w:bottom w:w="58" w:type="dxa"/>
            </w:tcMar>
          </w:tcPr>
          <w:p w14:paraId="55F188F0" w14:textId="1EAAE4B9" w:rsidR="004E464B" w:rsidRPr="00BB55DE" w:rsidRDefault="004E464B" w:rsidP="004E464B">
            <w:pPr>
              <w:spacing w:after="0"/>
              <w:rPr>
                <w:rFonts w:cs="Segoe UI"/>
                <w:bCs/>
                <w:sz w:val="18"/>
                <w:szCs w:val="18"/>
              </w:rPr>
            </w:pPr>
          </w:p>
        </w:tc>
        <w:tc>
          <w:tcPr>
            <w:tcW w:w="6086" w:type="dxa"/>
            <w:tcMar>
              <w:top w:w="58" w:type="dxa"/>
              <w:bottom w:w="58" w:type="dxa"/>
            </w:tcMar>
          </w:tcPr>
          <w:p w14:paraId="2E1F3B80" w14:textId="64AAD42D" w:rsidR="004E464B" w:rsidRPr="00BB55DE" w:rsidRDefault="004E464B" w:rsidP="004E464B">
            <w:pPr>
              <w:spacing w:after="0"/>
              <w:rPr>
                <w:rFonts w:cs="Segoe UI"/>
                <w:bCs/>
                <w:sz w:val="18"/>
                <w:szCs w:val="18"/>
              </w:rPr>
            </w:pPr>
            <w:r w:rsidRPr="00BB55DE">
              <w:rPr>
                <w:rFonts w:cs="Segoe UI"/>
                <w:bCs/>
                <w:sz w:val="18"/>
                <w:szCs w:val="18"/>
              </w:rPr>
              <w:t>All target apps (downloaded to device) that support sharing of photos and videos as file attachments should be suggested share targets</w:t>
            </w:r>
          </w:p>
        </w:tc>
        <w:tc>
          <w:tcPr>
            <w:tcW w:w="1058" w:type="dxa"/>
          </w:tcPr>
          <w:p w14:paraId="7F3A6EF2" w14:textId="089AA4CF" w:rsidR="004E464B" w:rsidRPr="001634B4" w:rsidRDefault="004E464B" w:rsidP="004E464B">
            <w:pPr>
              <w:spacing w:after="0"/>
              <w:rPr>
                <w:rFonts w:cs="Segoe UI"/>
                <w:bCs/>
                <w:sz w:val="18"/>
                <w:szCs w:val="18"/>
              </w:rPr>
            </w:pPr>
            <w:r w:rsidRPr="001634B4">
              <w:rPr>
                <w:rFonts w:cs="Segoe UI"/>
                <w:bCs/>
                <w:sz w:val="18"/>
                <w:szCs w:val="18"/>
              </w:rPr>
              <w:t>External Team – Share Contract</w:t>
            </w:r>
          </w:p>
        </w:tc>
        <w:tc>
          <w:tcPr>
            <w:tcW w:w="794" w:type="dxa"/>
            <w:tcMar>
              <w:top w:w="58" w:type="dxa"/>
              <w:bottom w:w="58" w:type="dxa"/>
            </w:tcMar>
          </w:tcPr>
          <w:p w14:paraId="7FBF24C2" w14:textId="5D3D6251"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62F22794" w14:textId="7D00B19E"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03FCD156" w14:textId="22FC12AC" w:rsidTr="008D1F5A">
        <w:tc>
          <w:tcPr>
            <w:tcW w:w="331" w:type="dxa"/>
            <w:tcMar>
              <w:top w:w="58" w:type="dxa"/>
              <w:bottom w:w="58" w:type="dxa"/>
            </w:tcMar>
          </w:tcPr>
          <w:p w14:paraId="14C044E1" w14:textId="7847FEA3" w:rsidR="004E464B" w:rsidRPr="00BB55DE" w:rsidRDefault="004E464B" w:rsidP="004E464B">
            <w:pPr>
              <w:spacing w:after="0"/>
              <w:rPr>
                <w:rFonts w:cs="Segoe UI"/>
                <w:bCs/>
                <w:sz w:val="18"/>
                <w:szCs w:val="18"/>
              </w:rPr>
            </w:pPr>
          </w:p>
        </w:tc>
        <w:tc>
          <w:tcPr>
            <w:tcW w:w="6086" w:type="dxa"/>
            <w:tcMar>
              <w:top w:w="58" w:type="dxa"/>
              <w:bottom w:w="58" w:type="dxa"/>
            </w:tcMar>
          </w:tcPr>
          <w:p w14:paraId="2F1F2BA7" w14:textId="525CAA59" w:rsidR="004E464B" w:rsidRPr="00BB55DE" w:rsidRDefault="004E464B" w:rsidP="004E464B">
            <w:pPr>
              <w:pStyle w:val="NormalWeb"/>
              <w:spacing w:before="0" w:beforeAutospacing="0" w:after="0" w:afterAutospacing="0"/>
              <w:rPr>
                <w:rFonts w:cs="Segoe UI"/>
                <w:bCs/>
                <w:sz w:val="18"/>
                <w:szCs w:val="18"/>
              </w:rPr>
            </w:pPr>
            <w:r w:rsidRPr="00BB55DE">
              <w:rPr>
                <w:rFonts w:ascii="Calibri" w:hAnsi="Calibri"/>
                <w:bCs/>
                <w:color w:val="000000"/>
                <w:sz w:val="18"/>
                <w:szCs w:val="18"/>
              </w:rPr>
              <w:t>Suggest share targets that may have not been downloaded by user. During share flow, enable users to procure desired apps.</w:t>
            </w:r>
          </w:p>
        </w:tc>
        <w:tc>
          <w:tcPr>
            <w:tcW w:w="1058" w:type="dxa"/>
          </w:tcPr>
          <w:p w14:paraId="59DA7D2F" w14:textId="305674E7" w:rsidR="004E464B" w:rsidRPr="001634B4" w:rsidRDefault="004E464B" w:rsidP="004E464B">
            <w:pPr>
              <w:spacing w:after="0"/>
              <w:rPr>
                <w:rFonts w:cs="Segoe UI"/>
                <w:bCs/>
                <w:sz w:val="18"/>
                <w:szCs w:val="18"/>
              </w:rPr>
            </w:pPr>
            <w:r w:rsidRPr="001634B4">
              <w:rPr>
                <w:rFonts w:cs="Segoe UI"/>
                <w:bCs/>
                <w:sz w:val="18"/>
                <w:szCs w:val="18"/>
              </w:rPr>
              <w:t>External Team – Share Contract/Share Picker</w:t>
            </w:r>
          </w:p>
        </w:tc>
        <w:tc>
          <w:tcPr>
            <w:tcW w:w="794" w:type="dxa"/>
            <w:tcMar>
              <w:top w:w="58" w:type="dxa"/>
              <w:bottom w:w="58" w:type="dxa"/>
            </w:tcMar>
          </w:tcPr>
          <w:p w14:paraId="2E0153E9" w14:textId="239F8DD1" w:rsidR="004E464B" w:rsidRPr="00BB55DE" w:rsidRDefault="004E464B" w:rsidP="004E464B">
            <w:pPr>
              <w:spacing w:after="0"/>
              <w:rPr>
                <w:rFonts w:cs="Segoe UI"/>
                <w:b/>
                <w:bCs/>
                <w:sz w:val="18"/>
                <w:szCs w:val="18"/>
              </w:rPr>
            </w:pPr>
            <w:r>
              <w:rPr>
                <w:rFonts w:cs="Segoe UI"/>
                <w:bCs/>
                <w:sz w:val="18"/>
                <w:szCs w:val="18"/>
              </w:rPr>
              <w:t>2</w:t>
            </w:r>
          </w:p>
        </w:tc>
        <w:tc>
          <w:tcPr>
            <w:tcW w:w="942" w:type="dxa"/>
          </w:tcPr>
          <w:p w14:paraId="3B652873" w14:textId="4479308A"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34209788" w14:textId="6DD133EA" w:rsidTr="008D1F5A">
        <w:tc>
          <w:tcPr>
            <w:tcW w:w="331" w:type="dxa"/>
            <w:tcMar>
              <w:top w:w="58" w:type="dxa"/>
              <w:bottom w:w="58" w:type="dxa"/>
            </w:tcMar>
          </w:tcPr>
          <w:p w14:paraId="3A3E2A5B" w14:textId="1A4AD925" w:rsidR="004E464B" w:rsidRPr="00BB55DE" w:rsidRDefault="004E464B" w:rsidP="004E464B">
            <w:pPr>
              <w:spacing w:after="0"/>
              <w:rPr>
                <w:rFonts w:cs="Segoe UI"/>
                <w:bCs/>
                <w:sz w:val="18"/>
                <w:szCs w:val="18"/>
              </w:rPr>
            </w:pPr>
          </w:p>
        </w:tc>
        <w:tc>
          <w:tcPr>
            <w:tcW w:w="6086" w:type="dxa"/>
            <w:tcMar>
              <w:top w:w="58" w:type="dxa"/>
              <w:bottom w:w="58" w:type="dxa"/>
            </w:tcMar>
          </w:tcPr>
          <w:p w14:paraId="71B6E318" w14:textId="0C685531" w:rsidR="004E464B" w:rsidRDefault="004E464B" w:rsidP="004E464B">
            <w:pPr>
              <w:spacing w:after="0"/>
              <w:rPr>
                <w:rFonts w:cs="Segoe UI"/>
                <w:bCs/>
                <w:sz w:val="18"/>
                <w:szCs w:val="18"/>
              </w:rPr>
            </w:pPr>
            <w:r w:rsidRPr="00BB55DE">
              <w:rPr>
                <w:rFonts w:cs="Segoe UI"/>
                <w:bCs/>
                <w:sz w:val="18"/>
                <w:szCs w:val="18"/>
              </w:rPr>
              <w:t>Ensure that top tier share target apps</w:t>
            </w:r>
            <w:r>
              <w:rPr>
                <w:rFonts w:cs="Segoe UI"/>
                <w:bCs/>
                <w:sz w:val="18"/>
                <w:szCs w:val="18"/>
              </w:rPr>
              <w:t xml:space="preserve"> for photos and videos</w:t>
            </w:r>
            <w:r w:rsidRPr="00BB55DE">
              <w:rPr>
                <w:rFonts w:cs="Segoe UI"/>
                <w:bCs/>
                <w:sz w:val="18"/>
                <w:szCs w:val="18"/>
              </w:rPr>
              <w:t xml:space="preserve"> are aware and capable of receiving links instead of (or in addition to) physical files</w:t>
            </w:r>
          </w:p>
          <w:p w14:paraId="1032FBFE" w14:textId="77777777" w:rsidR="004E464B" w:rsidRDefault="004E464B" w:rsidP="004E464B">
            <w:pPr>
              <w:spacing w:after="0"/>
              <w:rPr>
                <w:rFonts w:cs="Segoe UI"/>
                <w:bCs/>
                <w:sz w:val="18"/>
                <w:szCs w:val="18"/>
              </w:rPr>
            </w:pPr>
          </w:p>
          <w:p w14:paraId="7DEBC557" w14:textId="7E8D1E1E" w:rsidR="004E464B" w:rsidRPr="00BB55DE" w:rsidRDefault="004E464B" w:rsidP="004E464B">
            <w:pPr>
              <w:spacing w:after="0"/>
              <w:rPr>
                <w:rFonts w:cs="Segoe UI"/>
                <w:bCs/>
                <w:sz w:val="18"/>
                <w:szCs w:val="18"/>
              </w:rPr>
            </w:pPr>
            <w:r>
              <w:rPr>
                <w:rFonts w:cs="Segoe UI"/>
                <w:bCs/>
                <w:sz w:val="18"/>
                <w:szCs w:val="18"/>
              </w:rPr>
              <w:t>(May not require dev work here, but may require some PM work)</w:t>
            </w:r>
          </w:p>
        </w:tc>
        <w:tc>
          <w:tcPr>
            <w:tcW w:w="1058" w:type="dxa"/>
          </w:tcPr>
          <w:p w14:paraId="58FE841A" w14:textId="113E146B" w:rsidR="004E464B" w:rsidRPr="00BB55DE" w:rsidRDefault="004E464B" w:rsidP="004E464B">
            <w:pPr>
              <w:spacing w:after="0"/>
              <w:rPr>
                <w:rFonts w:cs="Segoe UI"/>
                <w:b/>
                <w:bCs/>
                <w:sz w:val="18"/>
                <w:szCs w:val="18"/>
              </w:rPr>
            </w:pPr>
            <w:r>
              <w:rPr>
                <w:rFonts w:cs="Segoe UI"/>
                <w:bCs/>
                <w:sz w:val="18"/>
                <w:szCs w:val="18"/>
              </w:rPr>
              <w:t>No</w:t>
            </w:r>
          </w:p>
        </w:tc>
        <w:tc>
          <w:tcPr>
            <w:tcW w:w="794" w:type="dxa"/>
            <w:tcMar>
              <w:top w:w="58" w:type="dxa"/>
              <w:bottom w:w="58" w:type="dxa"/>
            </w:tcMar>
          </w:tcPr>
          <w:p w14:paraId="371ED00F" w14:textId="15A2146E" w:rsidR="004E464B" w:rsidRPr="00BB55DE" w:rsidRDefault="004E464B" w:rsidP="004E464B">
            <w:pPr>
              <w:spacing w:after="0"/>
              <w:rPr>
                <w:rFonts w:cs="Segoe UI"/>
                <w:b/>
                <w:bCs/>
                <w:sz w:val="18"/>
                <w:szCs w:val="18"/>
              </w:rPr>
            </w:pPr>
            <w:r w:rsidRPr="00BB55DE">
              <w:rPr>
                <w:rFonts w:cs="Segoe UI"/>
                <w:bCs/>
                <w:sz w:val="18"/>
                <w:szCs w:val="18"/>
              </w:rPr>
              <w:t>1</w:t>
            </w:r>
          </w:p>
        </w:tc>
        <w:tc>
          <w:tcPr>
            <w:tcW w:w="942" w:type="dxa"/>
          </w:tcPr>
          <w:p w14:paraId="0DC19A16" w14:textId="73AEF71C"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27023343" w14:textId="6C018142" w:rsidTr="008D1F5A">
        <w:tc>
          <w:tcPr>
            <w:tcW w:w="9211" w:type="dxa"/>
            <w:gridSpan w:val="5"/>
            <w:shd w:val="clear" w:color="auto" w:fill="B3BCCA" w:themeFill="text2" w:themeFillTint="66"/>
            <w:tcMar>
              <w:top w:w="58" w:type="dxa"/>
              <w:bottom w:w="58" w:type="dxa"/>
            </w:tcMar>
          </w:tcPr>
          <w:p w14:paraId="10C8AB14" w14:textId="7266FAC3" w:rsidR="004E464B" w:rsidRPr="00BB55DE" w:rsidRDefault="004E464B" w:rsidP="004E464B">
            <w:pPr>
              <w:spacing w:after="0"/>
              <w:rPr>
                <w:rFonts w:cs="Segoe UI"/>
                <w:b/>
                <w:bCs/>
                <w:sz w:val="18"/>
                <w:szCs w:val="18"/>
              </w:rPr>
            </w:pPr>
            <w:r w:rsidRPr="00F30C55">
              <w:rPr>
                <w:rFonts w:cs="Segoe UI"/>
                <w:b/>
                <w:bCs/>
                <w:color w:val="FF0000"/>
                <w:sz w:val="18"/>
                <w:szCs w:val="18"/>
              </w:rPr>
              <w:t>Target Apps</w:t>
            </w:r>
          </w:p>
        </w:tc>
      </w:tr>
      <w:tr w:rsidR="004E464B" w:rsidRPr="00BB55DE" w14:paraId="27FEB9EC" w14:textId="14FE85D6" w:rsidTr="008D1F5A">
        <w:tc>
          <w:tcPr>
            <w:tcW w:w="331" w:type="dxa"/>
            <w:tcMar>
              <w:top w:w="58" w:type="dxa"/>
              <w:bottom w:w="58" w:type="dxa"/>
            </w:tcMar>
          </w:tcPr>
          <w:p w14:paraId="71C34323" w14:textId="381E3D0A" w:rsidR="004E464B" w:rsidRPr="00BB55DE" w:rsidRDefault="004E464B" w:rsidP="004E464B">
            <w:pPr>
              <w:spacing w:after="0"/>
              <w:rPr>
                <w:rFonts w:cs="Segoe UI"/>
                <w:bCs/>
                <w:sz w:val="18"/>
                <w:szCs w:val="18"/>
              </w:rPr>
            </w:pPr>
          </w:p>
        </w:tc>
        <w:tc>
          <w:tcPr>
            <w:tcW w:w="6086" w:type="dxa"/>
            <w:tcMar>
              <w:top w:w="58" w:type="dxa"/>
              <w:bottom w:w="58" w:type="dxa"/>
            </w:tcMar>
          </w:tcPr>
          <w:p w14:paraId="6AF38F9F" w14:textId="1998E239" w:rsidR="004E464B" w:rsidRPr="00BB55DE" w:rsidRDefault="004E464B" w:rsidP="004E464B">
            <w:pPr>
              <w:spacing w:after="0"/>
              <w:rPr>
                <w:rFonts w:cs="Segoe UI"/>
                <w:bCs/>
                <w:sz w:val="18"/>
                <w:szCs w:val="18"/>
              </w:rPr>
            </w:pPr>
            <w:r w:rsidRPr="00BB55DE">
              <w:rPr>
                <w:rFonts w:cs="Segoe UI"/>
                <w:bCs/>
                <w:sz w:val="18"/>
                <w:szCs w:val="18"/>
              </w:rPr>
              <w:t>Ensure best in class sharing experiences for top 2-4 target apps</w:t>
            </w:r>
            <w:r>
              <w:rPr>
                <w:rFonts w:cs="Segoe UI"/>
                <w:bCs/>
                <w:sz w:val="18"/>
                <w:szCs w:val="18"/>
              </w:rPr>
              <w:t xml:space="preserve"> (for photo and video content)</w:t>
            </w:r>
            <w:r w:rsidRPr="00BB55DE">
              <w:rPr>
                <w:rFonts w:cs="Segoe UI"/>
                <w:bCs/>
                <w:sz w:val="18"/>
                <w:szCs w:val="18"/>
              </w:rPr>
              <w:t xml:space="preserve"> in the following categories:</w:t>
            </w:r>
          </w:p>
        </w:tc>
        <w:tc>
          <w:tcPr>
            <w:tcW w:w="1058" w:type="dxa"/>
          </w:tcPr>
          <w:p w14:paraId="1CD9B4FC" w14:textId="06B8E1E2"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6700E283" w14:textId="7DBE5F6F" w:rsidR="004E464B" w:rsidRPr="00BB55DE" w:rsidRDefault="004E464B" w:rsidP="004E464B">
            <w:pPr>
              <w:spacing w:after="0"/>
              <w:rPr>
                <w:rFonts w:cs="Segoe UI"/>
                <w:bCs/>
                <w:sz w:val="18"/>
                <w:szCs w:val="18"/>
              </w:rPr>
            </w:pPr>
            <w:r w:rsidRPr="00BB55DE">
              <w:rPr>
                <w:rFonts w:cs="Segoe UI"/>
                <w:bCs/>
                <w:sz w:val="18"/>
                <w:szCs w:val="18"/>
              </w:rPr>
              <w:t>1</w:t>
            </w:r>
          </w:p>
        </w:tc>
        <w:tc>
          <w:tcPr>
            <w:tcW w:w="942" w:type="dxa"/>
          </w:tcPr>
          <w:p w14:paraId="03611925" w14:textId="15C816C5"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07C4989" w14:textId="77777777" w:rsidTr="008D1F5A">
        <w:tc>
          <w:tcPr>
            <w:tcW w:w="331" w:type="dxa"/>
            <w:tcMar>
              <w:top w:w="58" w:type="dxa"/>
              <w:bottom w:w="58" w:type="dxa"/>
            </w:tcMar>
          </w:tcPr>
          <w:p w14:paraId="4709762B" w14:textId="720DC83F" w:rsidR="004E464B" w:rsidRPr="00BB55DE" w:rsidRDefault="004E464B" w:rsidP="004E464B">
            <w:pPr>
              <w:spacing w:after="0"/>
              <w:rPr>
                <w:rFonts w:cs="Segoe UI"/>
                <w:bCs/>
                <w:sz w:val="18"/>
                <w:szCs w:val="18"/>
              </w:rPr>
            </w:pPr>
          </w:p>
        </w:tc>
        <w:tc>
          <w:tcPr>
            <w:tcW w:w="6086" w:type="dxa"/>
            <w:tcMar>
              <w:top w:w="58" w:type="dxa"/>
              <w:bottom w:w="58" w:type="dxa"/>
            </w:tcMar>
          </w:tcPr>
          <w:p w14:paraId="51073A9E" w14:textId="67D5705C" w:rsidR="004E464B" w:rsidRPr="00BB55DE" w:rsidRDefault="004E464B" w:rsidP="004E464B">
            <w:pPr>
              <w:spacing w:after="0"/>
              <w:ind w:left="720"/>
              <w:rPr>
                <w:rFonts w:cs="Segoe UI"/>
                <w:bCs/>
                <w:sz w:val="18"/>
                <w:szCs w:val="18"/>
              </w:rPr>
            </w:pPr>
            <w:r w:rsidRPr="00BB55DE">
              <w:rPr>
                <w:sz w:val="18"/>
                <w:szCs w:val="18"/>
              </w:rPr>
              <w:t>Social – Facebook, Twitter</w:t>
            </w:r>
          </w:p>
        </w:tc>
        <w:tc>
          <w:tcPr>
            <w:tcW w:w="1058" w:type="dxa"/>
          </w:tcPr>
          <w:p w14:paraId="1D60A7ED" w14:textId="2789AF68"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2016F17D" w14:textId="681AF222" w:rsidR="004E464B" w:rsidRPr="00BB55DE" w:rsidRDefault="004E464B" w:rsidP="004E464B">
            <w:pPr>
              <w:spacing w:after="0"/>
              <w:rPr>
                <w:rFonts w:cs="Segoe UI"/>
                <w:bCs/>
                <w:sz w:val="18"/>
                <w:szCs w:val="18"/>
              </w:rPr>
            </w:pPr>
            <w:r w:rsidRPr="00BB55DE">
              <w:rPr>
                <w:rFonts w:cs="Segoe UI"/>
                <w:bCs/>
                <w:sz w:val="18"/>
                <w:szCs w:val="18"/>
              </w:rPr>
              <w:t>1</w:t>
            </w:r>
          </w:p>
        </w:tc>
        <w:tc>
          <w:tcPr>
            <w:tcW w:w="942" w:type="dxa"/>
          </w:tcPr>
          <w:p w14:paraId="2B3AF957" w14:textId="5DC5384D"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5421EA75" w14:textId="77777777" w:rsidTr="008D1F5A">
        <w:tc>
          <w:tcPr>
            <w:tcW w:w="331" w:type="dxa"/>
            <w:tcMar>
              <w:top w:w="58" w:type="dxa"/>
              <w:bottom w:w="58" w:type="dxa"/>
            </w:tcMar>
          </w:tcPr>
          <w:p w14:paraId="5BA1DB9E" w14:textId="6E9824B5" w:rsidR="004E464B" w:rsidRPr="00BB55DE" w:rsidRDefault="004E464B" w:rsidP="004E464B">
            <w:pPr>
              <w:spacing w:after="0"/>
              <w:rPr>
                <w:rFonts w:cs="Segoe UI"/>
                <w:bCs/>
                <w:sz w:val="18"/>
                <w:szCs w:val="18"/>
              </w:rPr>
            </w:pPr>
          </w:p>
        </w:tc>
        <w:tc>
          <w:tcPr>
            <w:tcW w:w="6086" w:type="dxa"/>
            <w:tcMar>
              <w:top w:w="58" w:type="dxa"/>
              <w:bottom w:w="58" w:type="dxa"/>
            </w:tcMar>
          </w:tcPr>
          <w:p w14:paraId="6B7326B8" w14:textId="175CA7EA" w:rsidR="004E464B" w:rsidRPr="00BB55DE" w:rsidRDefault="004E464B" w:rsidP="004E464B">
            <w:pPr>
              <w:spacing w:after="0"/>
              <w:ind w:left="720"/>
              <w:rPr>
                <w:rFonts w:cs="Segoe UI"/>
                <w:bCs/>
                <w:sz w:val="18"/>
                <w:szCs w:val="18"/>
              </w:rPr>
            </w:pPr>
            <w:r w:rsidRPr="00BB55DE">
              <w:rPr>
                <w:sz w:val="18"/>
                <w:szCs w:val="18"/>
              </w:rPr>
              <w:t>Messaging – Whatsapp, Snapchat, Text/SMS</w:t>
            </w:r>
          </w:p>
        </w:tc>
        <w:tc>
          <w:tcPr>
            <w:tcW w:w="1058" w:type="dxa"/>
          </w:tcPr>
          <w:p w14:paraId="3BA15762" w14:textId="22458D34"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37A20BDD" w14:textId="6146C228" w:rsidR="004E464B" w:rsidRPr="00BB55DE" w:rsidRDefault="004E464B" w:rsidP="004E464B">
            <w:pPr>
              <w:spacing w:after="0"/>
              <w:rPr>
                <w:rFonts w:cs="Segoe UI"/>
                <w:bCs/>
                <w:sz w:val="18"/>
                <w:szCs w:val="18"/>
              </w:rPr>
            </w:pPr>
            <w:r w:rsidRPr="00BB55DE">
              <w:rPr>
                <w:rFonts w:cs="Segoe UI"/>
                <w:bCs/>
                <w:sz w:val="18"/>
                <w:szCs w:val="18"/>
              </w:rPr>
              <w:t>1</w:t>
            </w:r>
          </w:p>
        </w:tc>
        <w:tc>
          <w:tcPr>
            <w:tcW w:w="942" w:type="dxa"/>
          </w:tcPr>
          <w:p w14:paraId="5EADFF24" w14:textId="3B3B577D"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3CEE5ACA" w14:textId="77777777" w:rsidTr="008D1F5A">
        <w:tc>
          <w:tcPr>
            <w:tcW w:w="331" w:type="dxa"/>
            <w:tcMar>
              <w:top w:w="58" w:type="dxa"/>
              <w:bottom w:w="58" w:type="dxa"/>
            </w:tcMar>
          </w:tcPr>
          <w:p w14:paraId="6EF8DD9F" w14:textId="017D33DD" w:rsidR="004E464B" w:rsidRPr="00BB55DE" w:rsidRDefault="004E464B" w:rsidP="004E464B">
            <w:pPr>
              <w:spacing w:after="0"/>
              <w:rPr>
                <w:rFonts w:cs="Segoe UI"/>
                <w:bCs/>
                <w:sz w:val="18"/>
                <w:szCs w:val="18"/>
              </w:rPr>
            </w:pPr>
          </w:p>
        </w:tc>
        <w:tc>
          <w:tcPr>
            <w:tcW w:w="6086" w:type="dxa"/>
            <w:tcMar>
              <w:top w:w="58" w:type="dxa"/>
              <w:bottom w:w="58" w:type="dxa"/>
            </w:tcMar>
          </w:tcPr>
          <w:p w14:paraId="5C5AFDF1" w14:textId="6A037793" w:rsidR="004E464B" w:rsidRPr="00BB55DE" w:rsidRDefault="004E464B" w:rsidP="004E464B">
            <w:pPr>
              <w:spacing w:after="0"/>
              <w:ind w:left="720"/>
              <w:rPr>
                <w:rFonts w:cs="Segoe UI"/>
                <w:bCs/>
                <w:sz w:val="18"/>
                <w:szCs w:val="18"/>
              </w:rPr>
            </w:pPr>
            <w:r w:rsidRPr="00BB55DE">
              <w:rPr>
                <w:sz w:val="18"/>
                <w:szCs w:val="18"/>
              </w:rPr>
              <w:t>Email – Outlook, Hotmail, Gmail</w:t>
            </w:r>
          </w:p>
        </w:tc>
        <w:tc>
          <w:tcPr>
            <w:tcW w:w="1058" w:type="dxa"/>
          </w:tcPr>
          <w:p w14:paraId="29CCF705" w14:textId="387EA5CC"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372D46F2" w14:textId="6DAB578D" w:rsidR="004E464B" w:rsidRPr="00BB55DE" w:rsidRDefault="004E464B" w:rsidP="004E464B">
            <w:pPr>
              <w:spacing w:after="0"/>
              <w:rPr>
                <w:rFonts w:cs="Segoe UI"/>
                <w:bCs/>
                <w:sz w:val="18"/>
                <w:szCs w:val="18"/>
              </w:rPr>
            </w:pPr>
            <w:r w:rsidRPr="00BB55DE">
              <w:rPr>
                <w:rFonts w:cs="Segoe UI"/>
                <w:bCs/>
                <w:sz w:val="18"/>
                <w:szCs w:val="18"/>
              </w:rPr>
              <w:t>1</w:t>
            </w:r>
          </w:p>
        </w:tc>
        <w:tc>
          <w:tcPr>
            <w:tcW w:w="942" w:type="dxa"/>
          </w:tcPr>
          <w:p w14:paraId="5F077A5E" w14:textId="67B40DAA"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5F70B60" w14:textId="77777777" w:rsidTr="008D1F5A">
        <w:tc>
          <w:tcPr>
            <w:tcW w:w="331" w:type="dxa"/>
            <w:tcMar>
              <w:top w:w="58" w:type="dxa"/>
              <w:bottom w:w="58" w:type="dxa"/>
            </w:tcMar>
          </w:tcPr>
          <w:p w14:paraId="76B10805" w14:textId="78BF8DE9" w:rsidR="004E464B" w:rsidRPr="00BB55DE" w:rsidRDefault="004E464B" w:rsidP="004E464B">
            <w:pPr>
              <w:spacing w:after="0"/>
              <w:rPr>
                <w:rFonts w:cs="Segoe UI"/>
                <w:bCs/>
                <w:sz w:val="18"/>
                <w:szCs w:val="18"/>
              </w:rPr>
            </w:pPr>
          </w:p>
        </w:tc>
        <w:tc>
          <w:tcPr>
            <w:tcW w:w="6086" w:type="dxa"/>
            <w:tcMar>
              <w:top w:w="58" w:type="dxa"/>
              <w:bottom w:w="58" w:type="dxa"/>
            </w:tcMar>
          </w:tcPr>
          <w:p w14:paraId="008D9C7C" w14:textId="5E95D4F6" w:rsidR="004E464B" w:rsidRPr="00BB55DE" w:rsidRDefault="004E464B" w:rsidP="004E464B">
            <w:pPr>
              <w:spacing w:after="0"/>
              <w:ind w:left="720"/>
              <w:rPr>
                <w:rFonts w:cs="Segoe UI"/>
                <w:bCs/>
                <w:sz w:val="18"/>
                <w:szCs w:val="18"/>
              </w:rPr>
            </w:pPr>
            <w:commentRangeStart w:id="32"/>
            <w:r w:rsidRPr="00BB55DE">
              <w:rPr>
                <w:sz w:val="18"/>
                <w:szCs w:val="18"/>
              </w:rPr>
              <w:t>(For video) Youtube</w:t>
            </w:r>
            <w:commentRangeEnd w:id="32"/>
            <w:r>
              <w:rPr>
                <w:rStyle w:val="CommentReference"/>
                <w:rFonts w:ascii="Calibri" w:eastAsiaTheme="minorEastAsia" w:hAnsi="Calibri" w:cs="Times New Roman"/>
                <w:lang w:bidi="en-US"/>
              </w:rPr>
              <w:commentReference w:id="32"/>
            </w:r>
          </w:p>
        </w:tc>
        <w:tc>
          <w:tcPr>
            <w:tcW w:w="1058" w:type="dxa"/>
          </w:tcPr>
          <w:p w14:paraId="53B8ED7A" w14:textId="5083C817"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787B5682" w14:textId="6A9FEA87" w:rsidR="004E464B" w:rsidRPr="00BB55DE" w:rsidRDefault="004E464B" w:rsidP="004E464B">
            <w:pPr>
              <w:spacing w:after="0"/>
              <w:rPr>
                <w:rFonts w:cs="Segoe UI"/>
                <w:bCs/>
                <w:sz w:val="18"/>
                <w:szCs w:val="18"/>
              </w:rPr>
            </w:pPr>
            <w:r w:rsidRPr="00BB55DE">
              <w:rPr>
                <w:rFonts w:cs="Segoe UI"/>
                <w:bCs/>
                <w:sz w:val="18"/>
                <w:szCs w:val="18"/>
              </w:rPr>
              <w:t>1</w:t>
            </w:r>
          </w:p>
        </w:tc>
        <w:tc>
          <w:tcPr>
            <w:tcW w:w="942" w:type="dxa"/>
          </w:tcPr>
          <w:p w14:paraId="2EB2A1D4" w14:textId="2F8ABE9E"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0F569E94" w14:textId="77777777" w:rsidTr="008D1F5A">
        <w:tc>
          <w:tcPr>
            <w:tcW w:w="331" w:type="dxa"/>
            <w:tcMar>
              <w:top w:w="58" w:type="dxa"/>
              <w:bottom w:w="58" w:type="dxa"/>
            </w:tcMar>
          </w:tcPr>
          <w:p w14:paraId="2A27AEA9" w14:textId="1837CB9B" w:rsidR="004E464B" w:rsidRPr="00BB55DE" w:rsidRDefault="004E464B" w:rsidP="004E464B">
            <w:pPr>
              <w:spacing w:after="0"/>
              <w:rPr>
                <w:rFonts w:cs="Segoe UI"/>
                <w:bCs/>
                <w:sz w:val="18"/>
                <w:szCs w:val="18"/>
              </w:rPr>
            </w:pPr>
          </w:p>
        </w:tc>
        <w:tc>
          <w:tcPr>
            <w:tcW w:w="6086" w:type="dxa"/>
            <w:tcMar>
              <w:top w:w="58" w:type="dxa"/>
              <w:bottom w:w="58" w:type="dxa"/>
            </w:tcMar>
          </w:tcPr>
          <w:p w14:paraId="4F6454FF" w14:textId="1088CB59" w:rsidR="004E464B" w:rsidRPr="00BB55DE" w:rsidRDefault="004E464B" w:rsidP="004E464B">
            <w:pPr>
              <w:spacing w:after="0"/>
              <w:rPr>
                <w:rFonts w:cs="Segoe UI"/>
                <w:bCs/>
                <w:sz w:val="18"/>
                <w:szCs w:val="18"/>
              </w:rPr>
            </w:pPr>
            <w:commentRangeStart w:id="33"/>
            <w:r w:rsidRPr="00BB55DE">
              <w:rPr>
                <w:rFonts w:cs="Segoe UI"/>
                <w:bCs/>
                <w:sz w:val="18"/>
                <w:szCs w:val="18"/>
              </w:rPr>
              <w:t>Mechanism to package relevant metadata alongside image files to be exposed on target apps as they see fit</w:t>
            </w:r>
            <w:commentRangeEnd w:id="33"/>
            <w:r>
              <w:rPr>
                <w:rStyle w:val="CommentReference"/>
                <w:rFonts w:ascii="Calibri" w:eastAsiaTheme="minorEastAsia" w:hAnsi="Calibri" w:cs="Times New Roman"/>
                <w:lang w:bidi="en-US"/>
              </w:rPr>
              <w:commentReference w:id="33"/>
            </w:r>
          </w:p>
        </w:tc>
        <w:tc>
          <w:tcPr>
            <w:tcW w:w="1058" w:type="dxa"/>
          </w:tcPr>
          <w:p w14:paraId="571D9F0A" w14:textId="6AEDD9AA" w:rsidR="004E464B" w:rsidRPr="00BB55DE" w:rsidRDefault="004E464B" w:rsidP="004E464B">
            <w:pPr>
              <w:spacing w:after="0"/>
              <w:rPr>
                <w:rFonts w:cs="Segoe UI"/>
                <w:bCs/>
                <w:sz w:val="18"/>
                <w:szCs w:val="18"/>
              </w:rPr>
            </w:pPr>
            <w:r w:rsidRPr="00BB55DE">
              <w:rPr>
                <w:rFonts w:cs="Segoe UI"/>
                <w:bCs/>
                <w:sz w:val="18"/>
                <w:szCs w:val="18"/>
              </w:rPr>
              <w:t>maybe</w:t>
            </w:r>
          </w:p>
        </w:tc>
        <w:tc>
          <w:tcPr>
            <w:tcW w:w="794" w:type="dxa"/>
            <w:tcMar>
              <w:top w:w="58" w:type="dxa"/>
              <w:bottom w:w="58" w:type="dxa"/>
            </w:tcMar>
          </w:tcPr>
          <w:p w14:paraId="266B2BC2" w14:textId="41C441C6" w:rsidR="004E464B" w:rsidRPr="00BB55DE" w:rsidRDefault="004E464B" w:rsidP="004E464B">
            <w:pPr>
              <w:spacing w:after="0"/>
              <w:rPr>
                <w:rFonts w:cs="Segoe UI"/>
                <w:bCs/>
                <w:sz w:val="18"/>
                <w:szCs w:val="18"/>
              </w:rPr>
            </w:pPr>
            <w:r w:rsidRPr="00BB55DE">
              <w:rPr>
                <w:rFonts w:cs="Segoe UI"/>
                <w:bCs/>
                <w:sz w:val="18"/>
                <w:szCs w:val="18"/>
              </w:rPr>
              <w:t>3</w:t>
            </w:r>
          </w:p>
        </w:tc>
        <w:tc>
          <w:tcPr>
            <w:tcW w:w="942" w:type="dxa"/>
          </w:tcPr>
          <w:p w14:paraId="787A853E" w14:textId="3C0B4A8D"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2EF124EC" w14:textId="3136A29A" w:rsidTr="008D1F5A">
        <w:tc>
          <w:tcPr>
            <w:tcW w:w="331" w:type="dxa"/>
            <w:tcMar>
              <w:top w:w="58" w:type="dxa"/>
              <w:bottom w:w="58" w:type="dxa"/>
            </w:tcMar>
          </w:tcPr>
          <w:p w14:paraId="57DC2EB0" w14:textId="4474486D" w:rsidR="004E464B" w:rsidRPr="00BB55DE" w:rsidRDefault="004E464B" w:rsidP="004E464B">
            <w:pPr>
              <w:spacing w:after="0"/>
              <w:rPr>
                <w:rFonts w:cs="Segoe UI"/>
                <w:bCs/>
                <w:sz w:val="18"/>
                <w:szCs w:val="18"/>
              </w:rPr>
            </w:pPr>
          </w:p>
        </w:tc>
        <w:tc>
          <w:tcPr>
            <w:tcW w:w="6086" w:type="dxa"/>
            <w:tcMar>
              <w:top w:w="58" w:type="dxa"/>
              <w:bottom w:w="58" w:type="dxa"/>
            </w:tcMar>
          </w:tcPr>
          <w:p w14:paraId="34F7F0AD" w14:textId="69A3FC39" w:rsidR="004E464B" w:rsidRPr="00BB55DE" w:rsidRDefault="004E464B" w:rsidP="004E464B">
            <w:pPr>
              <w:spacing w:after="0"/>
              <w:ind w:left="720"/>
              <w:rPr>
                <w:rFonts w:cs="Segoe UI"/>
                <w:bCs/>
                <w:sz w:val="18"/>
                <w:szCs w:val="18"/>
              </w:rPr>
            </w:pPr>
            <w:r w:rsidRPr="00BB55DE">
              <w:rPr>
                <w:rFonts w:cs="Segoe UI"/>
                <w:bCs/>
                <w:sz w:val="18"/>
                <w:szCs w:val="18"/>
              </w:rPr>
              <w:t>Date (or date range)</w:t>
            </w:r>
          </w:p>
        </w:tc>
        <w:tc>
          <w:tcPr>
            <w:tcW w:w="1058" w:type="dxa"/>
          </w:tcPr>
          <w:p w14:paraId="26D8F56A" w14:textId="32F2C0CD" w:rsidR="004E464B" w:rsidRPr="00BB55DE" w:rsidRDefault="004E464B" w:rsidP="004E464B">
            <w:pPr>
              <w:spacing w:after="0"/>
              <w:rPr>
                <w:rFonts w:cs="Segoe UI"/>
                <w:bCs/>
                <w:sz w:val="18"/>
                <w:szCs w:val="18"/>
              </w:rPr>
            </w:pPr>
            <w:r w:rsidRPr="00BB55DE">
              <w:rPr>
                <w:rFonts w:cs="Segoe UI"/>
                <w:bCs/>
                <w:sz w:val="18"/>
                <w:szCs w:val="18"/>
              </w:rPr>
              <w:t>maybe</w:t>
            </w:r>
          </w:p>
        </w:tc>
        <w:tc>
          <w:tcPr>
            <w:tcW w:w="794" w:type="dxa"/>
            <w:tcMar>
              <w:top w:w="58" w:type="dxa"/>
              <w:bottom w:w="58" w:type="dxa"/>
            </w:tcMar>
          </w:tcPr>
          <w:p w14:paraId="6C4BB1CE" w14:textId="50EED811" w:rsidR="004E464B" w:rsidRPr="00BB55DE" w:rsidRDefault="004E464B" w:rsidP="004E464B">
            <w:pPr>
              <w:spacing w:after="0"/>
              <w:rPr>
                <w:rFonts w:cs="Segoe UI"/>
                <w:bCs/>
                <w:sz w:val="18"/>
                <w:szCs w:val="18"/>
              </w:rPr>
            </w:pPr>
            <w:r w:rsidRPr="00BB55DE">
              <w:rPr>
                <w:rFonts w:cs="Segoe UI"/>
                <w:bCs/>
                <w:sz w:val="18"/>
                <w:szCs w:val="18"/>
              </w:rPr>
              <w:t>3</w:t>
            </w:r>
          </w:p>
        </w:tc>
        <w:tc>
          <w:tcPr>
            <w:tcW w:w="942" w:type="dxa"/>
          </w:tcPr>
          <w:p w14:paraId="1808C9CF" w14:textId="16F808BF"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38157ED6" w14:textId="1A25A001" w:rsidTr="008D1F5A">
        <w:tc>
          <w:tcPr>
            <w:tcW w:w="331" w:type="dxa"/>
            <w:tcMar>
              <w:top w:w="58" w:type="dxa"/>
              <w:bottom w:w="58" w:type="dxa"/>
            </w:tcMar>
          </w:tcPr>
          <w:p w14:paraId="69851A63" w14:textId="131B3CCC" w:rsidR="004E464B" w:rsidRPr="00BB55DE" w:rsidRDefault="004E464B" w:rsidP="004E464B">
            <w:pPr>
              <w:spacing w:after="0"/>
              <w:rPr>
                <w:rFonts w:cs="Segoe UI"/>
                <w:bCs/>
                <w:sz w:val="18"/>
                <w:szCs w:val="18"/>
              </w:rPr>
            </w:pPr>
          </w:p>
        </w:tc>
        <w:tc>
          <w:tcPr>
            <w:tcW w:w="6086" w:type="dxa"/>
            <w:tcMar>
              <w:top w:w="58" w:type="dxa"/>
              <w:bottom w:w="58" w:type="dxa"/>
            </w:tcMar>
          </w:tcPr>
          <w:p w14:paraId="32523D3B" w14:textId="0DFDC224" w:rsidR="004E464B" w:rsidRPr="00BB55DE" w:rsidRDefault="004E464B" w:rsidP="004E464B">
            <w:pPr>
              <w:spacing w:after="0"/>
              <w:ind w:left="720"/>
              <w:rPr>
                <w:rFonts w:cs="Segoe UI"/>
                <w:bCs/>
                <w:sz w:val="18"/>
                <w:szCs w:val="18"/>
              </w:rPr>
            </w:pPr>
            <w:r w:rsidRPr="00BB55DE">
              <w:rPr>
                <w:rFonts w:cs="Segoe UI"/>
                <w:bCs/>
                <w:sz w:val="18"/>
                <w:szCs w:val="18"/>
              </w:rPr>
              <w:t>Location Metadata</w:t>
            </w:r>
          </w:p>
        </w:tc>
        <w:tc>
          <w:tcPr>
            <w:tcW w:w="1058" w:type="dxa"/>
          </w:tcPr>
          <w:p w14:paraId="1803BE2D" w14:textId="76E22618" w:rsidR="004E464B" w:rsidRPr="00BB55DE" w:rsidRDefault="004E464B" w:rsidP="004E464B">
            <w:pPr>
              <w:spacing w:after="0"/>
              <w:rPr>
                <w:rFonts w:cs="Segoe UI"/>
                <w:bCs/>
                <w:sz w:val="18"/>
                <w:szCs w:val="18"/>
              </w:rPr>
            </w:pPr>
            <w:r w:rsidRPr="00BB55DE">
              <w:rPr>
                <w:rFonts w:cs="Segoe UI"/>
                <w:bCs/>
                <w:sz w:val="18"/>
                <w:szCs w:val="18"/>
              </w:rPr>
              <w:t>maybe</w:t>
            </w:r>
          </w:p>
        </w:tc>
        <w:tc>
          <w:tcPr>
            <w:tcW w:w="794" w:type="dxa"/>
            <w:tcMar>
              <w:top w:w="58" w:type="dxa"/>
              <w:bottom w:w="58" w:type="dxa"/>
            </w:tcMar>
          </w:tcPr>
          <w:p w14:paraId="62A39199" w14:textId="0B1B31E5" w:rsidR="004E464B" w:rsidRPr="00BB55DE" w:rsidRDefault="004E464B" w:rsidP="004E464B">
            <w:pPr>
              <w:spacing w:after="0"/>
              <w:rPr>
                <w:rFonts w:cs="Segoe UI"/>
                <w:bCs/>
                <w:sz w:val="18"/>
                <w:szCs w:val="18"/>
              </w:rPr>
            </w:pPr>
            <w:r w:rsidRPr="00BB55DE">
              <w:rPr>
                <w:rFonts w:cs="Segoe UI"/>
                <w:bCs/>
                <w:sz w:val="18"/>
                <w:szCs w:val="18"/>
              </w:rPr>
              <w:t>3</w:t>
            </w:r>
          </w:p>
        </w:tc>
        <w:tc>
          <w:tcPr>
            <w:tcW w:w="942" w:type="dxa"/>
          </w:tcPr>
          <w:p w14:paraId="3077FFC2" w14:textId="292BDF1E"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346D7B99" w14:textId="0876D4D2" w:rsidTr="008D1F5A">
        <w:tc>
          <w:tcPr>
            <w:tcW w:w="331" w:type="dxa"/>
            <w:tcMar>
              <w:top w:w="58" w:type="dxa"/>
              <w:bottom w:w="58" w:type="dxa"/>
            </w:tcMar>
          </w:tcPr>
          <w:p w14:paraId="1332CBC8" w14:textId="31D73C2A" w:rsidR="004E464B" w:rsidRPr="00BB55DE" w:rsidRDefault="004E464B" w:rsidP="004E464B">
            <w:pPr>
              <w:spacing w:after="0"/>
              <w:rPr>
                <w:rFonts w:cs="Segoe UI"/>
                <w:bCs/>
                <w:sz w:val="18"/>
                <w:szCs w:val="18"/>
              </w:rPr>
            </w:pPr>
          </w:p>
        </w:tc>
        <w:tc>
          <w:tcPr>
            <w:tcW w:w="6086" w:type="dxa"/>
            <w:tcMar>
              <w:top w:w="58" w:type="dxa"/>
              <w:bottom w:w="58" w:type="dxa"/>
            </w:tcMar>
          </w:tcPr>
          <w:p w14:paraId="1EC07420" w14:textId="5DBEB9E7" w:rsidR="004E464B" w:rsidRPr="00BB55DE" w:rsidRDefault="004E464B" w:rsidP="004E464B">
            <w:pPr>
              <w:spacing w:after="0"/>
              <w:ind w:left="720"/>
              <w:rPr>
                <w:rFonts w:cs="Segoe UI"/>
                <w:bCs/>
                <w:sz w:val="18"/>
                <w:szCs w:val="18"/>
              </w:rPr>
            </w:pPr>
            <w:r w:rsidRPr="00BB55DE">
              <w:rPr>
                <w:rFonts w:cs="Segoe UI"/>
                <w:bCs/>
                <w:sz w:val="18"/>
                <w:szCs w:val="18"/>
              </w:rPr>
              <w:t>Calendar Metadata</w:t>
            </w:r>
          </w:p>
        </w:tc>
        <w:tc>
          <w:tcPr>
            <w:tcW w:w="1058" w:type="dxa"/>
          </w:tcPr>
          <w:p w14:paraId="5833B981" w14:textId="054AF7A8" w:rsidR="004E464B" w:rsidRPr="00BB55DE" w:rsidRDefault="004E464B" w:rsidP="004E464B">
            <w:pPr>
              <w:spacing w:after="0"/>
              <w:rPr>
                <w:rFonts w:cs="Segoe UI"/>
                <w:bCs/>
                <w:sz w:val="18"/>
                <w:szCs w:val="18"/>
              </w:rPr>
            </w:pPr>
            <w:r w:rsidRPr="00BB55DE">
              <w:rPr>
                <w:rFonts w:cs="Segoe UI"/>
                <w:bCs/>
                <w:sz w:val="18"/>
                <w:szCs w:val="18"/>
              </w:rPr>
              <w:t>maybe</w:t>
            </w:r>
          </w:p>
        </w:tc>
        <w:tc>
          <w:tcPr>
            <w:tcW w:w="794" w:type="dxa"/>
            <w:tcMar>
              <w:top w:w="58" w:type="dxa"/>
              <w:bottom w:w="58" w:type="dxa"/>
            </w:tcMar>
          </w:tcPr>
          <w:p w14:paraId="53606773" w14:textId="656B117E" w:rsidR="004E464B" w:rsidRPr="00BB55DE" w:rsidRDefault="004E464B" w:rsidP="004E464B">
            <w:pPr>
              <w:spacing w:after="0"/>
              <w:rPr>
                <w:rFonts w:cs="Segoe UI"/>
                <w:bCs/>
                <w:sz w:val="18"/>
                <w:szCs w:val="18"/>
              </w:rPr>
            </w:pPr>
            <w:r w:rsidRPr="00BB55DE">
              <w:rPr>
                <w:rFonts w:cs="Segoe UI"/>
                <w:bCs/>
                <w:sz w:val="18"/>
                <w:szCs w:val="18"/>
              </w:rPr>
              <w:t>3</w:t>
            </w:r>
          </w:p>
        </w:tc>
        <w:tc>
          <w:tcPr>
            <w:tcW w:w="942" w:type="dxa"/>
          </w:tcPr>
          <w:p w14:paraId="51CF3E60" w14:textId="5C0E7624"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291F1378" w14:textId="5E3761F7" w:rsidTr="008D1F5A">
        <w:tc>
          <w:tcPr>
            <w:tcW w:w="331" w:type="dxa"/>
            <w:tcMar>
              <w:top w:w="58" w:type="dxa"/>
              <w:bottom w:w="58" w:type="dxa"/>
            </w:tcMar>
          </w:tcPr>
          <w:p w14:paraId="3A63E50A" w14:textId="315319B8" w:rsidR="004E464B" w:rsidRPr="00BB55DE" w:rsidRDefault="004E464B" w:rsidP="004E464B">
            <w:pPr>
              <w:spacing w:after="0"/>
              <w:rPr>
                <w:rFonts w:cs="Segoe UI"/>
                <w:bCs/>
                <w:sz w:val="18"/>
                <w:szCs w:val="18"/>
              </w:rPr>
            </w:pPr>
          </w:p>
        </w:tc>
        <w:tc>
          <w:tcPr>
            <w:tcW w:w="6086" w:type="dxa"/>
            <w:tcMar>
              <w:top w:w="58" w:type="dxa"/>
              <w:bottom w:w="58" w:type="dxa"/>
            </w:tcMar>
          </w:tcPr>
          <w:p w14:paraId="25567CFD" w14:textId="4CAC5F7E" w:rsidR="004E464B" w:rsidRPr="00BB55DE" w:rsidRDefault="004E464B" w:rsidP="004E464B">
            <w:pPr>
              <w:spacing w:after="0"/>
              <w:ind w:left="720"/>
              <w:rPr>
                <w:rFonts w:cs="Segoe UI"/>
                <w:bCs/>
                <w:sz w:val="18"/>
                <w:szCs w:val="18"/>
              </w:rPr>
            </w:pPr>
            <w:r w:rsidRPr="00BB55DE">
              <w:rPr>
                <w:rFonts w:cs="Segoe UI"/>
                <w:bCs/>
                <w:sz w:val="18"/>
                <w:szCs w:val="18"/>
              </w:rPr>
              <w:t>Metadata to suggest and ideally, auto-populate fields in target apps</w:t>
            </w:r>
          </w:p>
        </w:tc>
        <w:tc>
          <w:tcPr>
            <w:tcW w:w="1058" w:type="dxa"/>
          </w:tcPr>
          <w:p w14:paraId="0205ACE9" w14:textId="61EFBCBF" w:rsidR="004E464B" w:rsidRPr="00BB55DE" w:rsidRDefault="004E464B" w:rsidP="004E464B">
            <w:pPr>
              <w:spacing w:after="0"/>
              <w:rPr>
                <w:rFonts w:cs="Segoe UI"/>
                <w:bCs/>
                <w:sz w:val="18"/>
                <w:szCs w:val="18"/>
              </w:rPr>
            </w:pPr>
            <w:r w:rsidRPr="00BB55DE">
              <w:rPr>
                <w:rFonts w:cs="Segoe UI"/>
                <w:bCs/>
                <w:sz w:val="18"/>
                <w:szCs w:val="18"/>
              </w:rPr>
              <w:t>maybe</w:t>
            </w:r>
          </w:p>
        </w:tc>
        <w:tc>
          <w:tcPr>
            <w:tcW w:w="794" w:type="dxa"/>
            <w:tcMar>
              <w:top w:w="58" w:type="dxa"/>
              <w:bottom w:w="58" w:type="dxa"/>
            </w:tcMar>
          </w:tcPr>
          <w:p w14:paraId="2EC7268F" w14:textId="2B7F0676" w:rsidR="004E464B" w:rsidRPr="00BB55DE" w:rsidRDefault="004E464B" w:rsidP="004E464B">
            <w:pPr>
              <w:spacing w:after="0"/>
              <w:rPr>
                <w:rFonts w:cs="Segoe UI"/>
                <w:bCs/>
                <w:sz w:val="18"/>
                <w:szCs w:val="18"/>
              </w:rPr>
            </w:pPr>
            <w:r w:rsidRPr="00BB55DE">
              <w:rPr>
                <w:rFonts w:cs="Segoe UI"/>
                <w:bCs/>
                <w:sz w:val="18"/>
                <w:szCs w:val="18"/>
              </w:rPr>
              <w:t>3</w:t>
            </w:r>
          </w:p>
        </w:tc>
        <w:tc>
          <w:tcPr>
            <w:tcW w:w="942" w:type="dxa"/>
          </w:tcPr>
          <w:p w14:paraId="0DB636BF" w14:textId="5FC20553"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0977FF1E" w14:textId="77777777" w:rsidTr="008D1F5A">
        <w:tc>
          <w:tcPr>
            <w:tcW w:w="331" w:type="dxa"/>
            <w:tcMar>
              <w:top w:w="58" w:type="dxa"/>
              <w:bottom w:w="58" w:type="dxa"/>
            </w:tcMar>
          </w:tcPr>
          <w:p w14:paraId="10B8640F" w14:textId="36FB3F8E" w:rsidR="004E464B" w:rsidRPr="00BB55DE" w:rsidRDefault="004E464B" w:rsidP="004E464B">
            <w:pPr>
              <w:spacing w:after="0"/>
              <w:rPr>
                <w:rFonts w:cs="Segoe UI"/>
                <w:bCs/>
                <w:sz w:val="18"/>
                <w:szCs w:val="18"/>
              </w:rPr>
            </w:pPr>
          </w:p>
        </w:tc>
        <w:tc>
          <w:tcPr>
            <w:tcW w:w="6086" w:type="dxa"/>
            <w:tcMar>
              <w:top w:w="58" w:type="dxa"/>
              <w:bottom w:w="58" w:type="dxa"/>
            </w:tcMar>
          </w:tcPr>
          <w:p w14:paraId="1CB9A9DA" w14:textId="19B5D32F" w:rsidR="004E464B" w:rsidRDefault="004E464B" w:rsidP="004E464B">
            <w:pPr>
              <w:spacing w:after="0"/>
              <w:rPr>
                <w:rFonts w:cs="Segoe UI"/>
                <w:bCs/>
                <w:sz w:val="18"/>
                <w:szCs w:val="18"/>
              </w:rPr>
            </w:pPr>
            <w:r w:rsidRPr="00BB55DE">
              <w:rPr>
                <w:rFonts w:cs="Segoe UI"/>
                <w:bCs/>
                <w:sz w:val="18"/>
                <w:szCs w:val="18"/>
              </w:rPr>
              <w:t>Educate target apps to surface available metadata that is relevant to their app</w:t>
            </w:r>
          </w:p>
          <w:p w14:paraId="6F737462" w14:textId="77777777" w:rsidR="004E464B" w:rsidRDefault="004E464B" w:rsidP="004E464B">
            <w:pPr>
              <w:spacing w:after="0"/>
              <w:rPr>
                <w:rFonts w:cs="Segoe UI"/>
                <w:bCs/>
                <w:sz w:val="18"/>
                <w:szCs w:val="18"/>
              </w:rPr>
            </w:pPr>
          </w:p>
          <w:p w14:paraId="0CE34AF9" w14:textId="297C32E8" w:rsidR="004E464B" w:rsidRPr="00BB55DE" w:rsidRDefault="004E464B" w:rsidP="004E464B">
            <w:pPr>
              <w:spacing w:after="0"/>
              <w:rPr>
                <w:rFonts w:cs="Segoe UI"/>
                <w:bCs/>
                <w:sz w:val="18"/>
                <w:szCs w:val="18"/>
              </w:rPr>
            </w:pPr>
            <w:r>
              <w:rPr>
                <w:rFonts w:cs="Segoe UI"/>
                <w:bCs/>
                <w:sz w:val="18"/>
                <w:szCs w:val="18"/>
              </w:rPr>
              <w:t>(May not require dev work here, but may require some PM work)</w:t>
            </w:r>
          </w:p>
        </w:tc>
        <w:tc>
          <w:tcPr>
            <w:tcW w:w="1058" w:type="dxa"/>
          </w:tcPr>
          <w:p w14:paraId="06BFFCCA" w14:textId="07016781"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0E518C0E" w14:textId="281E7553" w:rsidR="004E464B" w:rsidRPr="00BB55DE" w:rsidRDefault="004E464B" w:rsidP="004E464B">
            <w:pPr>
              <w:spacing w:after="0"/>
              <w:rPr>
                <w:rFonts w:cs="Segoe UI"/>
                <w:bCs/>
                <w:sz w:val="18"/>
                <w:szCs w:val="18"/>
              </w:rPr>
            </w:pPr>
            <w:r w:rsidRPr="00BB55DE">
              <w:rPr>
                <w:rFonts w:cs="Segoe UI"/>
                <w:bCs/>
                <w:sz w:val="18"/>
                <w:szCs w:val="18"/>
              </w:rPr>
              <w:t>3</w:t>
            </w:r>
          </w:p>
        </w:tc>
        <w:tc>
          <w:tcPr>
            <w:tcW w:w="942" w:type="dxa"/>
          </w:tcPr>
          <w:p w14:paraId="6976B12D" w14:textId="62A03417"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4697FF34" w14:textId="77777777" w:rsidTr="008D1F5A">
        <w:tc>
          <w:tcPr>
            <w:tcW w:w="331" w:type="dxa"/>
            <w:tcMar>
              <w:top w:w="58" w:type="dxa"/>
              <w:bottom w:w="58" w:type="dxa"/>
            </w:tcMar>
          </w:tcPr>
          <w:p w14:paraId="7FE7CE6A" w14:textId="68A0245F" w:rsidR="004E464B" w:rsidRPr="00BB55DE" w:rsidRDefault="004E464B" w:rsidP="004E464B">
            <w:pPr>
              <w:spacing w:after="0"/>
              <w:rPr>
                <w:rFonts w:cs="Segoe UI"/>
                <w:bCs/>
                <w:sz w:val="18"/>
                <w:szCs w:val="18"/>
              </w:rPr>
            </w:pPr>
          </w:p>
        </w:tc>
        <w:tc>
          <w:tcPr>
            <w:tcW w:w="6086" w:type="dxa"/>
            <w:tcMar>
              <w:top w:w="58" w:type="dxa"/>
              <w:bottom w:w="58" w:type="dxa"/>
            </w:tcMar>
          </w:tcPr>
          <w:p w14:paraId="7AE6B303" w14:textId="3B316EB2" w:rsidR="004E464B" w:rsidRPr="00BB55DE" w:rsidRDefault="004E464B" w:rsidP="004E464B">
            <w:pPr>
              <w:spacing w:after="0"/>
              <w:rPr>
                <w:rFonts w:cs="Segoe UI"/>
                <w:bCs/>
                <w:sz w:val="18"/>
                <w:szCs w:val="18"/>
              </w:rPr>
            </w:pPr>
            <w:r w:rsidRPr="00BB55DE">
              <w:rPr>
                <w:rFonts w:cs="Segoe UI"/>
                <w:bCs/>
                <w:sz w:val="18"/>
                <w:szCs w:val="18"/>
              </w:rPr>
              <w:t>If sharing link, have a plug for OneDrive, such as a signature like ‘OneDrive Link provided by MS Photos app’</w:t>
            </w:r>
          </w:p>
        </w:tc>
        <w:tc>
          <w:tcPr>
            <w:tcW w:w="1058" w:type="dxa"/>
          </w:tcPr>
          <w:p w14:paraId="7F6E79B0" w14:textId="5BEC84DF"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4C3F6207" w14:textId="72706606" w:rsidR="004E464B" w:rsidRPr="00BB55DE" w:rsidRDefault="004E464B" w:rsidP="004E464B">
            <w:pPr>
              <w:spacing w:after="0"/>
              <w:rPr>
                <w:rFonts w:cs="Segoe UI"/>
                <w:bCs/>
                <w:sz w:val="18"/>
                <w:szCs w:val="18"/>
              </w:rPr>
            </w:pPr>
            <w:r w:rsidRPr="00BB55DE">
              <w:rPr>
                <w:rFonts w:cs="Segoe UI"/>
                <w:bCs/>
                <w:sz w:val="18"/>
                <w:szCs w:val="18"/>
              </w:rPr>
              <w:t>3</w:t>
            </w:r>
          </w:p>
        </w:tc>
        <w:tc>
          <w:tcPr>
            <w:tcW w:w="942" w:type="dxa"/>
          </w:tcPr>
          <w:p w14:paraId="36A08195" w14:textId="52FDAB44"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658BA3F" w14:textId="77777777" w:rsidTr="008D1F5A">
        <w:tc>
          <w:tcPr>
            <w:tcW w:w="331" w:type="dxa"/>
            <w:tcMar>
              <w:top w:w="58" w:type="dxa"/>
              <w:bottom w:w="58" w:type="dxa"/>
            </w:tcMar>
          </w:tcPr>
          <w:p w14:paraId="3FD387CE" w14:textId="508D2CD4" w:rsidR="004E464B" w:rsidRPr="00BB55DE" w:rsidRDefault="004E464B" w:rsidP="004E464B">
            <w:pPr>
              <w:spacing w:after="0"/>
              <w:rPr>
                <w:rFonts w:cs="Segoe UI"/>
                <w:bCs/>
                <w:sz w:val="18"/>
                <w:szCs w:val="18"/>
              </w:rPr>
            </w:pPr>
          </w:p>
        </w:tc>
        <w:tc>
          <w:tcPr>
            <w:tcW w:w="6086" w:type="dxa"/>
            <w:tcMar>
              <w:top w:w="58" w:type="dxa"/>
              <w:bottom w:w="58" w:type="dxa"/>
            </w:tcMar>
          </w:tcPr>
          <w:p w14:paraId="310DBC09" w14:textId="33B54442" w:rsidR="004E464B" w:rsidRPr="00BB55DE" w:rsidRDefault="004E464B" w:rsidP="004E464B">
            <w:pPr>
              <w:spacing w:after="0"/>
              <w:rPr>
                <w:rFonts w:cs="Segoe UI"/>
                <w:bCs/>
                <w:sz w:val="18"/>
                <w:szCs w:val="18"/>
              </w:rPr>
            </w:pPr>
            <w:r w:rsidRPr="00BB55DE">
              <w:rPr>
                <w:rFonts w:cs="Segoe UI"/>
                <w:bCs/>
                <w:sz w:val="18"/>
                <w:szCs w:val="18"/>
              </w:rPr>
              <w:t>Sharing is a lightweight activity. Once content is curated and available on target app, user can hit send/complete and be done with share flow. If processes need to continue</w:t>
            </w:r>
            <w:commentRangeStart w:id="34"/>
            <w:r w:rsidRPr="00BB55DE">
              <w:rPr>
                <w:rFonts w:cs="Segoe UI"/>
                <w:bCs/>
                <w:sz w:val="18"/>
                <w:szCs w:val="18"/>
              </w:rPr>
              <w:t>, they should run in the backend and not require user’s attention or interaction to complete.</w:t>
            </w:r>
            <w:commentRangeEnd w:id="34"/>
            <w:r>
              <w:rPr>
                <w:rStyle w:val="CommentReference"/>
                <w:rFonts w:ascii="Calibri" w:eastAsiaTheme="minorEastAsia" w:hAnsi="Calibri" w:cs="Times New Roman"/>
                <w:lang w:bidi="en-US"/>
              </w:rPr>
              <w:commentReference w:id="34"/>
            </w:r>
          </w:p>
        </w:tc>
        <w:tc>
          <w:tcPr>
            <w:tcW w:w="1058" w:type="dxa"/>
          </w:tcPr>
          <w:p w14:paraId="76F362B5" w14:textId="395A30D1"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721EB7DB" w14:textId="540FA368" w:rsidR="004E464B" w:rsidRPr="00BB55DE" w:rsidRDefault="004E464B" w:rsidP="004E464B">
            <w:pPr>
              <w:spacing w:after="0"/>
              <w:rPr>
                <w:rFonts w:cs="Segoe UI"/>
                <w:bCs/>
                <w:sz w:val="18"/>
                <w:szCs w:val="18"/>
              </w:rPr>
            </w:pPr>
            <w:r w:rsidRPr="00BB55DE">
              <w:rPr>
                <w:rFonts w:cs="Segoe UI"/>
                <w:bCs/>
                <w:sz w:val="18"/>
                <w:szCs w:val="18"/>
              </w:rPr>
              <w:t>1</w:t>
            </w:r>
          </w:p>
        </w:tc>
        <w:tc>
          <w:tcPr>
            <w:tcW w:w="942" w:type="dxa"/>
          </w:tcPr>
          <w:p w14:paraId="1F804160" w14:textId="008D8753"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4C82B428" w14:textId="77777777" w:rsidTr="008D1F5A">
        <w:tc>
          <w:tcPr>
            <w:tcW w:w="9211" w:type="dxa"/>
            <w:gridSpan w:val="5"/>
            <w:shd w:val="clear" w:color="auto" w:fill="B3BCCA" w:themeFill="text2" w:themeFillTint="66"/>
            <w:tcMar>
              <w:top w:w="58" w:type="dxa"/>
              <w:bottom w:w="58" w:type="dxa"/>
            </w:tcMar>
          </w:tcPr>
          <w:p w14:paraId="0378CDFA" w14:textId="3B73A596" w:rsidR="004E464B" w:rsidRPr="00BB55DE" w:rsidRDefault="004E464B" w:rsidP="004E464B">
            <w:pPr>
              <w:spacing w:after="0"/>
              <w:rPr>
                <w:rFonts w:cs="Segoe UI"/>
                <w:b/>
                <w:bCs/>
                <w:sz w:val="18"/>
                <w:szCs w:val="18"/>
              </w:rPr>
            </w:pPr>
            <w:r w:rsidRPr="00BB55DE">
              <w:rPr>
                <w:rFonts w:cs="Segoe UI"/>
                <w:b/>
                <w:bCs/>
                <w:sz w:val="18"/>
                <w:szCs w:val="18"/>
              </w:rPr>
              <w:t>Share Rich Formats in full glory</w:t>
            </w:r>
          </w:p>
        </w:tc>
      </w:tr>
      <w:tr w:rsidR="004E464B" w:rsidRPr="00BB55DE" w14:paraId="692A8986" w14:textId="77777777" w:rsidTr="008D1F5A">
        <w:tc>
          <w:tcPr>
            <w:tcW w:w="331" w:type="dxa"/>
            <w:tcMar>
              <w:top w:w="58" w:type="dxa"/>
              <w:bottom w:w="58" w:type="dxa"/>
            </w:tcMar>
          </w:tcPr>
          <w:p w14:paraId="047FDBEB" w14:textId="1303EC43" w:rsidR="004E464B" w:rsidRPr="00BB55DE" w:rsidRDefault="004E464B" w:rsidP="004E464B">
            <w:pPr>
              <w:spacing w:after="0"/>
              <w:rPr>
                <w:rFonts w:cs="Segoe UI"/>
                <w:bCs/>
                <w:sz w:val="18"/>
                <w:szCs w:val="18"/>
              </w:rPr>
            </w:pPr>
          </w:p>
        </w:tc>
        <w:tc>
          <w:tcPr>
            <w:tcW w:w="6086" w:type="dxa"/>
            <w:tcMar>
              <w:top w:w="58" w:type="dxa"/>
              <w:bottom w:w="58" w:type="dxa"/>
            </w:tcMar>
          </w:tcPr>
          <w:p w14:paraId="382477C0" w14:textId="73455464" w:rsidR="004E464B" w:rsidRPr="00BB55DE" w:rsidRDefault="004E464B" w:rsidP="004E464B">
            <w:pPr>
              <w:rPr>
                <w:sz w:val="18"/>
                <w:szCs w:val="18"/>
              </w:rPr>
            </w:pPr>
            <w:r w:rsidRPr="00BB55DE">
              <w:rPr>
                <w:rFonts w:cs="Segoe UI"/>
                <w:bCs/>
                <w:sz w:val="18"/>
                <w:szCs w:val="18"/>
              </w:rPr>
              <w:t>Share rich file formats as OneDrive link</w:t>
            </w:r>
          </w:p>
        </w:tc>
        <w:tc>
          <w:tcPr>
            <w:tcW w:w="1058" w:type="dxa"/>
          </w:tcPr>
          <w:p w14:paraId="6A12CF1F" w14:textId="07DFEB36"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6EA0D850" w14:textId="49353948" w:rsidR="004E464B" w:rsidRPr="00BB55DE" w:rsidRDefault="004E464B" w:rsidP="004E464B">
            <w:pPr>
              <w:spacing w:after="0"/>
              <w:rPr>
                <w:rFonts w:cs="Segoe UI"/>
                <w:bCs/>
                <w:sz w:val="18"/>
                <w:szCs w:val="18"/>
              </w:rPr>
            </w:pPr>
            <w:r>
              <w:rPr>
                <w:rFonts w:cs="Segoe UI"/>
                <w:bCs/>
                <w:sz w:val="18"/>
                <w:szCs w:val="18"/>
              </w:rPr>
              <w:t>2</w:t>
            </w:r>
          </w:p>
        </w:tc>
        <w:tc>
          <w:tcPr>
            <w:tcW w:w="942" w:type="dxa"/>
          </w:tcPr>
          <w:p w14:paraId="2B975F2A" w14:textId="2556EE62"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2AD3341F" w14:textId="77777777" w:rsidTr="008D1F5A">
        <w:tc>
          <w:tcPr>
            <w:tcW w:w="331" w:type="dxa"/>
            <w:tcMar>
              <w:top w:w="58" w:type="dxa"/>
              <w:bottom w:w="58" w:type="dxa"/>
            </w:tcMar>
          </w:tcPr>
          <w:p w14:paraId="75C2C00C" w14:textId="3AB74ECD" w:rsidR="004E464B" w:rsidRPr="00BB55DE" w:rsidRDefault="004E464B" w:rsidP="004E464B">
            <w:pPr>
              <w:spacing w:after="0"/>
              <w:rPr>
                <w:rFonts w:cs="Segoe UI"/>
                <w:bCs/>
                <w:sz w:val="18"/>
                <w:szCs w:val="18"/>
              </w:rPr>
            </w:pPr>
          </w:p>
        </w:tc>
        <w:tc>
          <w:tcPr>
            <w:tcW w:w="6086" w:type="dxa"/>
            <w:tcMar>
              <w:top w:w="58" w:type="dxa"/>
              <w:bottom w:w="58" w:type="dxa"/>
            </w:tcMar>
          </w:tcPr>
          <w:p w14:paraId="4B4E7A0E" w14:textId="37B55750" w:rsidR="004E464B" w:rsidRPr="00BB55DE" w:rsidRDefault="004E464B" w:rsidP="004E464B">
            <w:pPr>
              <w:rPr>
                <w:sz w:val="18"/>
                <w:szCs w:val="18"/>
              </w:rPr>
            </w:pPr>
            <w:r w:rsidRPr="00BB55DE">
              <w:rPr>
                <w:sz w:val="18"/>
                <w:szCs w:val="18"/>
              </w:rPr>
              <w:t>Mechanism to upload rich format (image + rich data) to OneDrive within the share flow</w:t>
            </w:r>
          </w:p>
        </w:tc>
        <w:tc>
          <w:tcPr>
            <w:tcW w:w="1058" w:type="dxa"/>
          </w:tcPr>
          <w:p w14:paraId="1CAD41EE" w14:textId="67A50037"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3DC70EF1" w14:textId="40063B1C" w:rsidR="004E464B" w:rsidRPr="00BB55DE" w:rsidRDefault="004E464B" w:rsidP="004E464B">
            <w:pPr>
              <w:spacing w:after="0"/>
              <w:rPr>
                <w:rFonts w:cs="Segoe UI"/>
                <w:bCs/>
                <w:sz w:val="18"/>
                <w:szCs w:val="18"/>
              </w:rPr>
            </w:pPr>
            <w:r>
              <w:rPr>
                <w:rFonts w:cs="Segoe UI"/>
                <w:bCs/>
                <w:sz w:val="18"/>
                <w:szCs w:val="18"/>
              </w:rPr>
              <w:t>2</w:t>
            </w:r>
          </w:p>
        </w:tc>
        <w:tc>
          <w:tcPr>
            <w:tcW w:w="942" w:type="dxa"/>
          </w:tcPr>
          <w:p w14:paraId="18951855" w14:textId="1C711ECD"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16D67F6B" w14:textId="77777777" w:rsidTr="008D1F5A">
        <w:tc>
          <w:tcPr>
            <w:tcW w:w="331" w:type="dxa"/>
            <w:tcMar>
              <w:top w:w="58" w:type="dxa"/>
              <w:bottom w:w="58" w:type="dxa"/>
            </w:tcMar>
          </w:tcPr>
          <w:p w14:paraId="76FBD810" w14:textId="7FA29D15" w:rsidR="004E464B" w:rsidRPr="00BB55DE" w:rsidRDefault="004E464B" w:rsidP="004E464B">
            <w:pPr>
              <w:spacing w:after="0"/>
              <w:rPr>
                <w:rFonts w:cs="Segoe UI"/>
                <w:bCs/>
                <w:sz w:val="18"/>
                <w:szCs w:val="18"/>
              </w:rPr>
            </w:pPr>
          </w:p>
        </w:tc>
        <w:tc>
          <w:tcPr>
            <w:tcW w:w="6086" w:type="dxa"/>
            <w:tcMar>
              <w:top w:w="58" w:type="dxa"/>
              <w:bottom w:w="58" w:type="dxa"/>
            </w:tcMar>
          </w:tcPr>
          <w:p w14:paraId="369CCE6E" w14:textId="61A9DFE2" w:rsidR="004E464B" w:rsidRPr="00BB55DE" w:rsidRDefault="004E464B" w:rsidP="004E464B">
            <w:pPr>
              <w:rPr>
                <w:sz w:val="18"/>
                <w:szCs w:val="18"/>
              </w:rPr>
            </w:pPr>
            <w:r w:rsidRPr="00BB55DE">
              <w:rPr>
                <w:sz w:val="18"/>
                <w:szCs w:val="18"/>
              </w:rPr>
              <w:t>Mechanism to obtain link to content uploaded on OneDrive</w:t>
            </w:r>
          </w:p>
        </w:tc>
        <w:tc>
          <w:tcPr>
            <w:tcW w:w="1058" w:type="dxa"/>
          </w:tcPr>
          <w:p w14:paraId="38A82C1A" w14:textId="39448C63"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26B0A8A1" w14:textId="15CA740E" w:rsidR="004E464B" w:rsidRPr="00BB55DE" w:rsidRDefault="004E464B" w:rsidP="004E464B">
            <w:pPr>
              <w:spacing w:after="0"/>
              <w:rPr>
                <w:rFonts w:cs="Segoe UI"/>
                <w:bCs/>
                <w:sz w:val="18"/>
                <w:szCs w:val="18"/>
              </w:rPr>
            </w:pPr>
            <w:r>
              <w:rPr>
                <w:rFonts w:cs="Segoe UI"/>
                <w:bCs/>
                <w:sz w:val="18"/>
                <w:szCs w:val="18"/>
              </w:rPr>
              <w:t>2</w:t>
            </w:r>
          </w:p>
        </w:tc>
        <w:tc>
          <w:tcPr>
            <w:tcW w:w="942" w:type="dxa"/>
          </w:tcPr>
          <w:p w14:paraId="6241F164" w14:textId="280C6C47"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278BC878" w14:textId="77777777" w:rsidTr="008D1F5A">
        <w:tc>
          <w:tcPr>
            <w:tcW w:w="331" w:type="dxa"/>
            <w:tcMar>
              <w:top w:w="58" w:type="dxa"/>
              <w:bottom w:w="58" w:type="dxa"/>
            </w:tcMar>
          </w:tcPr>
          <w:p w14:paraId="72A09CF3" w14:textId="39E1D746" w:rsidR="004E464B" w:rsidRPr="00BB55DE" w:rsidRDefault="004E464B" w:rsidP="004E464B">
            <w:pPr>
              <w:spacing w:after="0"/>
              <w:rPr>
                <w:rFonts w:cs="Segoe UI"/>
                <w:bCs/>
                <w:sz w:val="18"/>
                <w:szCs w:val="18"/>
              </w:rPr>
            </w:pPr>
          </w:p>
        </w:tc>
        <w:tc>
          <w:tcPr>
            <w:tcW w:w="6086" w:type="dxa"/>
            <w:tcMar>
              <w:top w:w="58" w:type="dxa"/>
              <w:bottom w:w="58" w:type="dxa"/>
            </w:tcMar>
          </w:tcPr>
          <w:p w14:paraId="16B21176" w14:textId="013FF238" w:rsidR="004E464B" w:rsidRPr="00BB55DE" w:rsidRDefault="004E464B" w:rsidP="004E464B">
            <w:pPr>
              <w:rPr>
                <w:sz w:val="18"/>
                <w:szCs w:val="18"/>
              </w:rPr>
            </w:pPr>
            <w:r w:rsidRPr="00BB55DE">
              <w:rPr>
                <w:sz w:val="18"/>
                <w:szCs w:val="18"/>
              </w:rPr>
              <w:t>Consumption side: Rich playback in all its glory from within the MS photos app on any device</w:t>
            </w:r>
          </w:p>
        </w:tc>
        <w:tc>
          <w:tcPr>
            <w:tcW w:w="1058" w:type="dxa"/>
          </w:tcPr>
          <w:p w14:paraId="4854A705" w14:textId="0F78A4E0" w:rsidR="004E464B" w:rsidRPr="00BB55DE" w:rsidRDefault="004E464B" w:rsidP="004E464B">
            <w:pPr>
              <w:spacing w:after="0"/>
              <w:rPr>
                <w:rFonts w:cs="Segoe UI"/>
                <w:bCs/>
                <w:sz w:val="18"/>
                <w:szCs w:val="18"/>
              </w:rPr>
            </w:pPr>
            <w:r>
              <w:rPr>
                <w:rFonts w:cs="Segoe UI"/>
                <w:bCs/>
                <w:sz w:val="18"/>
                <w:szCs w:val="18"/>
              </w:rPr>
              <w:t>No</w:t>
            </w:r>
          </w:p>
        </w:tc>
        <w:tc>
          <w:tcPr>
            <w:tcW w:w="794" w:type="dxa"/>
            <w:tcMar>
              <w:top w:w="58" w:type="dxa"/>
              <w:bottom w:w="58" w:type="dxa"/>
            </w:tcMar>
          </w:tcPr>
          <w:p w14:paraId="72984BC5" w14:textId="2259DC13" w:rsidR="004E464B" w:rsidRPr="00BB55DE" w:rsidRDefault="004E464B" w:rsidP="004E464B">
            <w:pPr>
              <w:spacing w:after="0"/>
              <w:rPr>
                <w:rFonts w:cs="Segoe UI"/>
                <w:bCs/>
                <w:sz w:val="18"/>
                <w:szCs w:val="18"/>
              </w:rPr>
            </w:pPr>
            <w:r>
              <w:rPr>
                <w:rFonts w:cs="Segoe UI"/>
                <w:bCs/>
                <w:sz w:val="18"/>
                <w:szCs w:val="18"/>
              </w:rPr>
              <w:t>2</w:t>
            </w:r>
          </w:p>
        </w:tc>
        <w:tc>
          <w:tcPr>
            <w:tcW w:w="942" w:type="dxa"/>
          </w:tcPr>
          <w:p w14:paraId="579FC66B" w14:textId="17EEA94E" w:rsidR="004E464B" w:rsidRPr="00BB55DE" w:rsidRDefault="004E464B" w:rsidP="004E464B">
            <w:pPr>
              <w:spacing w:after="0"/>
              <w:rPr>
                <w:rFonts w:cs="Segoe UI"/>
                <w:b/>
                <w:bCs/>
                <w:sz w:val="18"/>
                <w:szCs w:val="18"/>
              </w:rPr>
            </w:pPr>
            <w:r w:rsidRPr="00BB55DE">
              <w:rPr>
                <w:rFonts w:cs="Segoe UI"/>
                <w:bCs/>
                <w:sz w:val="18"/>
                <w:szCs w:val="18"/>
              </w:rPr>
              <w:t>M1</w:t>
            </w:r>
          </w:p>
        </w:tc>
      </w:tr>
      <w:tr w:rsidR="004E464B" w:rsidRPr="00BB55DE" w14:paraId="0AF0133A" w14:textId="77777777" w:rsidTr="008D1F5A">
        <w:tc>
          <w:tcPr>
            <w:tcW w:w="331" w:type="dxa"/>
            <w:tcMar>
              <w:top w:w="58" w:type="dxa"/>
              <w:bottom w:w="58" w:type="dxa"/>
            </w:tcMar>
          </w:tcPr>
          <w:p w14:paraId="3DD47FBB" w14:textId="0864A3DA" w:rsidR="004E464B" w:rsidRPr="00BB55DE" w:rsidRDefault="004E464B" w:rsidP="004E464B">
            <w:pPr>
              <w:spacing w:after="0"/>
              <w:rPr>
                <w:rFonts w:cs="Segoe UI"/>
                <w:bCs/>
                <w:sz w:val="18"/>
                <w:szCs w:val="18"/>
              </w:rPr>
            </w:pPr>
          </w:p>
        </w:tc>
        <w:tc>
          <w:tcPr>
            <w:tcW w:w="6086" w:type="dxa"/>
            <w:tcMar>
              <w:top w:w="58" w:type="dxa"/>
              <w:bottom w:w="58" w:type="dxa"/>
            </w:tcMar>
          </w:tcPr>
          <w:p w14:paraId="1C34F969" w14:textId="6DF7BDF0" w:rsidR="004E464B" w:rsidRPr="00BB55DE" w:rsidRDefault="004E464B" w:rsidP="004E464B">
            <w:pPr>
              <w:rPr>
                <w:color w:val="FF0000"/>
                <w:sz w:val="18"/>
                <w:szCs w:val="18"/>
              </w:rPr>
            </w:pPr>
            <w:r w:rsidRPr="00BB55DE">
              <w:rPr>
                <w:color w:val="FF0000"/>
                <w:sz w:val="18"/>
                <w:szCs w:val="18"/>
              </w:rPr>
              <w:t>Render content within app? Stream from OneDrive.</w:t>
            </w:r>
          </w:p>
        </w:tc>
        <w:tc>
          <w:tcPr>
            <w:tcW w:w="1058" w:type="dxa"/>
          </w:tcPr>
          <w:p w14:paraId="3750E7C5" w14:textId="524C3A59" w:rsidR="004E464B" w:rsidRPr="00BB55DE" w:rsidRDefault="004E464B" w:rsidP="004E464B">
            <w:pPr>
              <w:spacing w:after="0"/>
              <w:rPr>
                <w:rFonts w:cs="Segoe UI"/>
                <w:bCs/>
                <w:sz w:val="18"/>
                <w:szCs w:val="18"/>
              </w:rPr>
            </w:pPr>
            <w:r>
              <w:rPr>
                <w:rFonts w:cs="Segoe UI"/>
                <w:bCs/>
                <w:sz w:val="18"/>
                <w:szCs w:val="18"/>
              </w:rPr>
              <w:t>Maybe</w:t>
            </w:r>
          </w:p>
        </w:tc>
        <w:tc>
          <w:tcPr>
            <w:tcW w:w="794" w:type="dxa"/>
            <w:tcMar>
              <w:top w:w="58" w:type="dxa"/>
              <w:bottom w:w="58" w:type="dxa"/>
            </w:tcMar>
          </w:tcPr>
          <w:p w14:paraId="35D83401" w14:textId="4593C8D8" w:rsidR="004E464B" w:rsidRPr="00BB55DE" w:rsidRDefault="004E464B" w:rsidP="004E464B">
            <w:pPr>
              <w:spacing w:after="0"/>
              <w:rPr>
                <w:rFonts w:cs="Segoe UI"/>
                <w:bCs/>
                <w:sz w:val="18"/>
                <w:szCs w:val="18"/>
              </w:rPr>
            </w:pPr>
            <w:r>
              <w:rPr>
                <w:rFonts w:cs="Segoe UI"/>
                <w:bCs/>
                <w:sz w:val="18"/>
                <w:szCs w:val="18"/>
              </w:rPr>
              <w:t>3</w:t>
            </w:r>
          </w:p>
        </w:tc>
        <w:tc>
          <w:tcPr>
            <w:tcW w:w="942" w:type="dxa"/>
          </w:tcPr>
          <w:p w14:paraId="424FD01F" w14:textId="15F23840" w:rsidR="004E464B" w:rsidRPr="00BB55DE" w:rsidRDefault="004E464B" w:rsidP="004E464B">
            <w:pPr>
              <w:spacing w:after="0"/>
              <w:rPr>
                <w:rFonts w:cs="Segoe UI"/>
                <w:b/>
                <w:bCs/>
                <w:sz w:val="18"/>
                <w:szCs w:val="18"/>
              </w:rPr>
            </w:pPr>
            <w:r w:rsidRPr="00BB55DE">
              <w:rPr>
                <w:rFonts w:cs="Segoe UI"/>
                <w:bCs/>
                <w:sz w:val="18"/>
                <w:szCs w:val="18"/>
              </w:rPr>
              <w:t>M1</w:t>
            </w:r>
          </w:p>
        </w:tc>
      </w:tr>
    </w:tbl>
    <w:p w14:paraId="388A18C8" w14:textId="77777777" w:rsidR="002D6082" w:rsidRPr="00024A19" w:rsidRDefault="002D6082" w:rsidP="00024A19">
      <w:pPr>
        <w:spacing w:after="0" w:line="240" w:lineRule="auto"/>
        <w:rPr>
          <w:color w:val="808080" w:themeColor="background1" w:themeShade="80"/>
        </w:rPr>
      </w:pPr>
    </w:p>
    <w:p w14:paraId="367E6E93" w14:textId="4C88B961" w:rsidR="006F7683" w:rsidRDefault="006F7683">
      <w:pPr>
        <w:pStyle w:val="Heading1"/>
      </w:pPr>
      <w:bookmarkStart w:id="35" w:name="_Toc338667005"/>
      <w:r>
        <w:t>Success Measurements &amp; Instrumentation</w:t>
      </w:r>
    </w:p>
    <w:p w14:paraId="599F1678" w14:textId="77777777" w:rsidR="00A73151" w:rsidRDefault="00A73151" w:rsidP="00FA0080"/>
    <w:p w14:paraId="3120C8BC" w14:textId="40C9A41E" w:rsidR="00C57576" w:rsidRDefault="00AF7A28" w:rsidP="00AF7A28">
      <w:pPr>
        <w:pStyle w:val="Heading2"/>
      </w:pPr>
      <w:r>
        <w:t xml:space="preserve"> General Success Metrics</w:t>
      </w:r>
    </w:p>
    <w:p w14:paraId="20D91739" w14:textId="51543A59" w:rsidR="00654107" w:rsidRDefault="00654107" w:rsidP="00654107">
      <w:r w:rsidRPr="00654107">
        <w:rPr>
          <w:highlight w:val="yellow"/>
        </w:rPr>
        <w:t>NOTE: Most of these metrics should be seen Threshold goals while during M1 we potentially have two Apps in parallel which might skew some of the success metrics.</w:t>
      </w:r>
    </w:p>
    <w:p w14:paraId="7A81E10E" w14:textId="2992A347" w:rsidR="00DB6AF8" w:rsidRDefault="00DB6AF8" w:rsidP="00654107"/>
    <w:p w14:paraId="583CA4FF" w14:textId="77777777" w:rsidR="00DB6AF8" w:rsidRPr="00654107" w:rsidRDefault="00DB6AF8" w:rsidP="00654107"/>
    <w:tbl>
      <w:tblPr>
        <w:tblStyle w:val="GridTable1Light"/>
        <w:tblW w:w="10933" w:type="dxa"/>
        <w:tblLayout w:type="fixed"/>
        <w:tblLook w:val="04A0" w:firstRow="1" w:lastRow="0" w:firstColumn="1" w:lastColumn="0" w:noHBand="0" w:noVBand="1"/>
      </w:tblPr>
      <w:tblGrid>
        <w:gridCol w:w="1753"/>
        <w:gridCol w:w="1980"/>
        <w:gridCol w:w="540"/>
        <w:gridCol w:w="2610"/>
        <w:gridCol w:w="4050"/>
      </w:tblGrid>
      <w:tr w:rsidR="005369A5" w14:paraId="5E48ED3D" w14:textId="77777777" w:rsidTr="005369A5">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0933" w:type="dxa"/>
            <w:gridSpan w:val="5"/>
          </w:tcPr>
          <w:p w14:paraId="54E13206" w14:textId="63282BED" w:rsidR="005369A5" w:rsidRDefault="005369A5" w:rsidP="005369A5">
            <w:pPr>
              <w:rPr>
                <w:color w:val="FFFFFF"/>
              </w:rPr>
            </w:pPr>
            <w:r w:rsidRPr="00C43D0F">
              <w:rPr>
                <w:sz w:val="24"/>
              </w:rPr>
              <w:t>Scenario: General sharing</w:t>
            </w:r>
            <w:r w:rsidR="00DA5088">
              <w:rPr>
                <w:sz w:val="24"/>
              </w:rPr>
              <w:t xml:space="preserve"> </w:t>
            </w:r>
            <w:r w:rsidRPr="00C43D0F">
              <w:rPr>
                <w:sz w:val="24"/>
              </w:rPr>
              <w:t>metrics</w:t>
            </w:r>
          </w:p>
        </w:tc>
      </w:tr>
      <w:tr w:rsidR="00DB6AF8" w14:paraId="43EC4C25"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shd w:val="clear" w:color="auto" w:fill="BFBFBF" w:themeFill="background1" w:themeFillShade="BF"/>
            <w:hideMark/>
          </w:tcPr>
          <w:p w14:paraId="5E5D1E6A" w14:textId="77777777" w:rsidR="00DB6AF8" w:rsidRPr="005369A5" w:rsidRDefault="00DB6AF8">
            <w:pPr>
              <w:rPr>
                <w:rFonts w:ascii="Segoe UI" w:hAnsi="Segoe UI" w:cs="Segoe UI"/>
                <w:color w:val="000000" w:themeColor="text1"/>
                <w:szCs w:val="22"/>
              </w:rPr>
            </w:pPr>
            <w:r w:rsidRPr="005369A5">
              <w:rPr>
                <w:color w:val="000000" w:themeColor="text1"/>
              </w:rPr>
              <w:t>Question</w:t>
            </w:r>
          </w:p>
        </w:tc>
        <w:tc>
          <w:tcPr>
            <w:tcW w:w="1980" w:type="dxa"/>
            <w:shd w:val="clear" w:color="auto" w:fill="BFBFBF" w:themeFill="background1" w:themeFillShade="BF"/>
            <w:hideMark/>
          </w:tcPr>
          <w:p w14:paraId="3564B2FB"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Usage Plan</w:t>
            </w:r>
          </w:p>
        </w:tc>
        <w:tc>
          <w:tcPr>
            <w:tcW w:w="540" w:type="dxa"/>
            <w:shd w:val="clear" w:color="auto" w:fill="BFBFBF" w:themeFill="background1" w:themeFillShade="BF"/>
            <w:hideMark/>
          </w:tcPr>
          <w:p w14:paraId="7333254A"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Pri</w:t>
            </w:r>
          </w:p>
        </w:tc>
        <w:tc>
          <w:tcPr>
            <w:tcW w:w="2610" w:type="dxa"/>
            <w:shd w:val="clear" w:color="auto" w:fill="BFBFBF" w:themeFill="background1" w:themeFillShade="BF"/>
            <w:hideMark/>
          </w:tcPr>
          <w:p w14:paraId="0C2A8D7C"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Metric (s)</w:t>
            </w:r>
          </w:p>
        </w:tc>
        <w:tc>
          <w:tcPr>
            <w:tcW w:w="4050" w:type="dxa"/>
            <w:shd w:val="clear" w:color="auto" w:fill="BFBFBF" w:themeFill="background1" w:themeFillShade="BF"/>
            <w:hideMark/>
          </w:tcPr>
          <w:p w14:paraId="57827C6D" w14:textId="77777777" w:rsidR="00DB6AF8" w:rsidRPr="005369A5"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Success metric (s)</w:t>
            </w:r>
          </w:p>
        </w:tc>
      </w:tr>
      <w:tr w:rsidR="00DB6AF8" w14:paraId="2F97B03F" w14:textId="77777777" w:rsidTr="005369A5">
        <w:trPr>
          <w:trHeight w:val="2572"/>
        </w:trPr>
        <w:tc>
          <w:tcPr>
            <w:cnfStyle w:val="001000000000" w:firstRow="0" w:lastRow="0" w:firstColumn="1" w:lastColumn="0" w:oddVBand="0" w:evenVBand="0" w:oddHBand="0" w:evenHBand="0" w:firstRowFirstColumn="0" w:firstRowLastColumn="0" w:lastRowFirstColumn="0" w:lastRowLastColumn="0"/>
            <w:tcW w:w="1753" w:type="dxa"/>
            <w:hideMark/>
          </w:tcPr>
          <w:p w14:paraId="14D3AD76" w14:textId="77777777" w:rsidR="00640652" w:rsidRPr="00ED7524"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Discoverability </w:t>
            </w:r>
          </w:p>
          <w:p w14:paraId="3A53E804" w14:textId="77777777" w:rsidR="00640652" w:rsidRDefault="00640652">
            <w:pPr>
              <w:rPr>
                <w:b w:val="0"/>
                <w:color w:val="000000"/>
                <w:sz w:val="16"/>
                <w:szCs w:val="16"/>
              </w:rPr>
            </w:pPr>
          </w:p>
          <w:p w14:paraId="5503C201" w14:textId="77777777" w:rsidR="00DB6AF8" w:rsidRPr="00640652" w:rsidRDefault="00DB6AF8">
            <w:pPr>
              <w:rPr>
                <w:b w:val="0"/>
                <w:sz w:val="16"/>
                <w:szCs w:val="16"/>
              </w:rPr>
            </w:pPr>
            <w:r w:rsidRPr="00640652">
              <w:rPr>
                <w:b w:val="0"/>
                <w:color w:val="000000"/>
                <w:sz w:val="16"/>
                <w:szCs w:val="16"/>
              </w:rPr>
              <w:t>Do first time users</w:t>
            </w:r>
            <w:r w:rsidRPr="00640652">
              <w:rPr>
                <w:b w:val="0"/>
                <w:sz w:val="16"/>
                <w:szCs w:val="16"/>
              </w:rPr>
              <w:t xml:space="preserve"> discover the share </w:t>
            </w:r>
            <w:r w:rsidRPr="00640652">
              <w:rPr>
                <w:b w:val="0"/>
                <w:color w:val="000000"/>
                <w:sz w:val="16"/>
                <w:szCs w:val="16"/>
              </w:rPr>
              <w:t>entry point?</w:t>
            </w:r>
          </w:p>
          <w:p w14:paraId="0C36806D" w14:textId="77777777" w:rsidR="00DB6AF8" w:rsidRPr="00640652" w:rsidRDefault="00DB6AF8">
            <w:pPr>
              <w:pStyle w:val="ListParagraph"/>
              <w:ind w:left="0"/>
              <w:rPr>
                <w:b w:val="0"/>
                <w:sz w:val="16"/>
                <w:szCs w:val="16"/>
              </w:rPr>
            </w:pPr>
            <w:r w:rsidRPr="00640652">
              <w:rPr>
                <w:b w:val="0"/>
                <w:color w:val="000000"/>
                <w:sz w:val="16"/>
                <w:szCs w:val="16"/>
              </w:rPr>
              <w:t>How many people don’t know that they can share from the photos app?</w:t>
            </w:r>
          </w:p>
        </w:tc>
        <w:tc>
          <w:tcPr>
            <w:tcW w:w="1980" w:type="dxa"/>
            <w:hideMark/>
          </w:tcPr>
          <w:p w14:paraId="21E983D5"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If we do not meet the discoverability metrics we need to improve the way we expose sharing to the users to make it easier to find.</w:t>
            </w:r>
          </w:p>
        </w:tc>
        <w:tc>
          <w:tcPr>
            <w:tcW w:w="540" w:type="dxa"/>
            <w:hideMark/>
          </w:tcPr>
          <w:p w14:paraId="167338A1" w14:textId="310802BE" w:rsidR="00DB6AF8" w:rsidRPr="00160B34" w:rsidRDefault="00160B34" w:rsidP="00215DFA">
            <w:pPr>
              <w:jc w:val="center"/>
              <w:cnfStyle w:val="000000000000" w:firstRow="0" w:lastRow="0" w:firstColumn="0" w:lastColumn="0" w:oddVBand="0" w:evenVBand="0" w:oddHBand="0" w:evenHBand="0" w:firstRowFirstColumn="0" w:firstRowLastColumn="0" w:lastRowFirstColumn="0" w:lastRowLastColumn="0"/>
              <w:rPr>
                <w:sz w:val="16"/>
                <w:szCs w:val="16"/>
              </w:rPr>
            </w:pPr>
            <w:r w:rsidRPr="00160B34">
              <w:rPr>
                <w:color w:val="000000"/>
                <w:sz w:val="16"/>
                <w:szCs w:val="16"/>
              </w:rPr>
              <w:t>1</w:t>
            </w:r>
          </w:p>
        </w:tc>
        <w:tc>
          <w:tcPr>
            <w:tcW w:w="2610" w:type="dxa"/>
            <w:hideMark/>
          </w:tcPr>
          <w:p w14:paraId="5D503F72" w14:textId="7661A578"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How many times was the app opened before someone shared using the photos app</w:t>
            </w:r>
          </w:p>
          <w:p w14:paraId="6A9ED2C6" w14:textId="375A2EAD"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From the first time the app was opened, how long did it take for users to share using the photos app</w:t>
            </w:r>
          </w:p>
          <w:p w14:paraId="6A08F861" w14:textId="5AA80484"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The first time from when they share using a non-photos app to the first time they share from photos app</w:t>
            </w:r>
          </w:p>
          <w:p w14:paraId="752D8424" w14:textId="77777777" w:rsidR="00DB6AF8" w:rsidRDefault="00DB6AF8" w:rsidP="005369A5">
            <w:pPr>
              <w:pStyle w:val="ListParagraph"/>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w:t>
            </w:r>
          </w:p>
        </w:tc>
        <w:tc>
          <w:tcPr>
            <w:tcW w:w="4050" w:type="dxa"/>
            <w:hideMark/>
          </w:tcPr>
          <w:p w14:paraId="393031C1"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6E335049" w14:textId="386965EF" w:rsidR="00DB6AF8" w:rsidRDefault="00DB6AF8" w:rsidP="006526C1">
            <w:pPr>
              <w:pStyle w:val="ListParagraph"/>
              <w:numPr>
                <w:ilvl w:val="0"/>
                <w:numId w:val="18"/>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Phone/tablet: </w:t>
            </w:r>
          </w:p>
          <w:p w14:paraId="0C214A28" w14:textId="77777777" w:rsidR="005369A5"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during first week, </w:t>
            </w:r>
            <w:r>
              <w:rPr>
                <w:b/>
                <w:bCs/>
                <w:color w:val="000000"/>
                <w:sz w:val="16"/>
                <w:szCs w:val="16"/>
              </w:rPr>
              <w:t>50%</w:t>
            </w:r>
            <w:r>
              <w:rPr>
                <w:color w:val="000000"/>
                <w:sz w:val="16"/>
                <w:szCs w:val="16"/>
              </w:rPr>
              <w:t xml:space="preserve"> users share at least once</w:t>
            </w:r>
          </w:p>
          <w:p w14:paraId="18C90B79" w14:textId="74268624" w:rsidR="00DB6AF8"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 xml:space="preserve">during first month, </w:t>
            </w:r>
            <w:r w:rsidRPr="005369A5">
              <w:rPr>
                <w:b/>
                <w:bCs/>
                <w:color w:val="000000"/>
                <w:sz w:val="16"/>
                <w:szCs w:val="16"/>
              </w:rPr>
              <w:t>80%</w:t>
            </w:r>
            <w:r w:rsidRPr="005369A5">
              <w:rPr>
                <w:color w:val="000000"/>
                <w:sz w:val="16"/>
                <w:szCs w:val="16"/>
              </w:rPr>
              <w:t xml:space="preserve"> users share at least once</w:t>
            </w:r>
          </w:p>
          <w:p w14:paraId="73C9EB6F" w14:textId="019ADA38" w:rsidR="00DB6AF8"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PC: </w:t>
            </w:r>
          </w:p>
          <w:p w14:paraId="132BA344" w14:textId="77777777" w:rsidR="005369A5" w:rsidRPr="005369A5" w:rsidRDefault="00DB6AF8" w:rsidP="006526C1">
            <w:pPr>
              <w:pStyle w:val="ListParagraph"/>
              <w:numPr>
                <w:ilvl w:val="1"/>
                <w:numId w:val="19"/>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during first week, </w:t>
            </w:r>
            <w:r>
              <w:rPr>
                <w:b/>
                <w:bCs/>
                <w:color w:val="000000"/>
                <w:sz w:val="16"/>
                <w:szCs w:val="16"/>
              </w:rPr>
              <w:t>20%</w:t>
            </w:r>
            <w:r>
              <w:rPr>
                <w:color w:val="000000"/>
                <w:sz w:val="16"/>
                <w:szCs w:val="16"/>
              </w:rPr>
              <w:t xml:space="preserve"> users share at least once</w:t>
            </w:r>
          </w:p>
          <w:p w14:paraId="29644789" w14:textId="0C232CCA" w:rsidR="00DB6AF8" w:rsidRPr="005369A5" w:rsidRDefault="00DB6AF8" w:rsidP="006526C1">
            <w:pPr>
              <w:pStyle w:val="ListParagraph"/>
              <w:numPr>
                <w:ilvl w:val="1"/>
                <w:numId w:val="19"/>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during first month, % users share at least once</w:t>
            </w:r>
          </w:p>
          <w:p w14:paraId="10270172" w14:textId="77777777" w:rsidR="005369A5" w:rsidRPr="00C66284"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1F497D"/>
                <w:sz w:val="16"/>
                <w:szCs w:val="16"/>
              </w:rPr>
              <w:t>A</w:t>
            </w:r>
            <w:r>
              <w:rPr>
                <w:color w:val="000000"/>
                <w:sz w:val="16"/>
                <w:szCs w:val="16"/>
              </w:rPr>
              <w:t xml:space="preserve">verage time from the first time from when they share using a non-photos app to the first time they share from photos, is </w:t>
            </w:r>
            <w:r>
              <w:rPr>
                <w:b/>
                <w:bCs/>
                <w:color w:val="000000"/>
                <w:sz w:val="16"/>
                <w:szCs w:val="16"/>
              </w:rPr>
              <w:t>less than a week</w:t>
            </w:r>
          </w:p>
          <w:p w14:paraId="6A6E3D53" w14:textId="77777777" w:rsidR="00C66284" w:rsidRPr="00ED752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6B1C167D" w14:textId="47FA4BD8" w:rsidR="00DB6AF8" w:rsidRPr="005369A5"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b/>
                <w:bCs/>
                <w:color w:val="000000"/>
                <w:sz w:val="16"/>
                <w:szCs w:val="16"/>
              </w:rPr>
              <w:t>70%</w:t>
            </w:r>
            <w:r w:rsidRPr="005369A5">
              <w:rPr>
                <w:color w:val="000000"/>
                <w:sz w:val="16"/>
                <w:szCs w:val="16"/>
              </w:rPr>
              <w:t xml:space="preserve"> of users noticed/discovered the share entry point</w:t>
            </w:r>
          </w:p>
        </w:tc>
      </w:tr>
      <w:tr w:rsidR="00DB6AF8" w14:paraId="2A9085B9"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hideMark/>
          </w:tcPr>
          <w:p w14:paraId="5816D8B1" w14:textId="77777777" w:rsidR="008717D9" w:rsidRPr="00ED7524" w:rsidRDefault="008717D9" w:rsidP="008717D9">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3E461EF9" w14:textId="77777777" w:rsidR="008717D9" w:rsidRDefault="008717D9">
            <w:pPr>
              <w:rPr>
                <w:b w:val="0"/>
                <w:color w:val="000000"/>
                <w:sz w:val="16"/>
                <w:szCs w:val="16"/>
              </w:rPr>
            </w:pPr>
          </w:p>
          <w:p w14:paraId="69513E05" w14:textId="77777777" w:rsidR="00DB6AF8" w:rsidRPr="00640652" w:rsidRDefault="00DB6AF8">
            <w:pPr>
              <w:rPr>
                <w:b w:val="0"/>
                <w:color w:val="000000"/>
                <w:sz w:val="16"/>
                <w:szCs w:val="16"/>
              </w:rPr>
            </w:pPr>
            <w:r w:rsidRPr="00640652">
              <w:rPr>
                <w:b w:val="0"/>
                <w:color w:val="000000"/>
                <w:sz w:val="16"/>
                <w:szCs w:val="16"/>
              </w:rPr>
              <w:t>Are users utilizing our first party experience to share their moments?</w:t>
            </w:r>
          </w:p>
        </w:tc>
        <w:tc>
          <w:tcPr>
            <w:tcW w:w="1980" w:type="dxa"/>
            <w:hideMark/>
          </w:tcPr>
          <w:p w14:paraId="6CC53D8D" w14:textId="77777777" w:rsidR="00DB6AF8" w:rsidRDefault="00DB6AF8">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We expect users to leverage our first party experience if we invest heavily into it. If we do not see the usage pattern to be leaning towards 1st party experience we'll either reroute our investment or rethink the experience.</w:t>
            </w:r>
          </w:p>
        </w:tc>
        <w:tc>
          <w:tcPr>
            <w:tcW w:w="540" w:type="dxa"/>
            <w:hideMark/>
          </w:tcPr>
          <w:p w14:paraId="65D72E1A" w14:textId="77777777" w:rsidR="00DB6AF8" w:rsidRDefault="00DB6AF8" w:rsidP="00160B3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w:t>
            </w:r>
          </w:p>
        </w:tc>
        <w:tc>
          <w:tcPr>
            <w:tcW w:w="2610" w:type="dxa"/>
            <w:hideMark/>
          </w:tcPr>
          <w:p w14:paraId="0B107A3C" w14:textId="7777777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uploads happening via our 1st party experience</w:t>
            </w:r>
          </w:p>
          <w:p w14:paraId="122DFAA9" w14:textId="7777777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uploads per version?</w:t>
            </w:r>
          </w:p>
          <w:p w14:paraId="08F5D4FA" w14:textId="7777777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Unique vs. repeat</w:t>
            </w:r>
          </w:p>
          <w:p w14:paraId="59F83B68" w14:textId="77777777" w:rsidR="00DB6AF8" w:rsidRDefault="00DB6AF8" w:rsidP="006526C1">
            <w:pPr>
              <w:pStyle w:val="ListParagraph"/>
              <w:numPr>
                <w:ilvl w:val="0"/>
                <w:numId w:val="11"/>
              </w:numPr>
              <w:spacing w:after="0"/>
              <w:ind w:left="170" w:hanging="170"/>
              <w:contextualSpacing w:val="0"/>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Number of videos shared</w:t>
            </w:r>
          </w:p>
          <w:p w14:paraId="230BF4A7" w14:textId="77777777" w:rsidR="00DB6AF8" w:rsidRDefault="00DB6AF8" w:rsidP="006526C1">
            <w:pPr>
              <w:pStyle w:val="ListParagraph"/>
              <w:numPr>
                <w:ilvl w:val="0"/>
                <w:numId w:val="11"/>
              </w:numPr>
              <w:spacing w:after="0"/>
              <w:ind w:left="170" w:hanging="170"/>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single asset uploads</w:t>
            </w:r>
          </w:p>
          <w:p w14:paraId="1CB5656A" w14:textId="77777777" w:rsidR="00DB6AF8" w:rsidRDefault="00DB6AF8" w:rsidP="006526C1">
            <w:pPr>
              <w:pStyle w:val="ListParagraph"/>
              <w:numPr>
                <w:ilvl w:val="0"/>
                <w:numId w:val="11"/>
              </w:numPr>
              <w:spacing w:after="0"/>
              <w:ind w:left="170" w:hanging="170"/>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multi asset uploads</w:t>
            </w:r>
          </w:p>
        </w:tc>
        <w:tc>
          <w:tcPr>
            <w:tcW w:w="4050" w:type="dxa"/>
            <w:hideMark/>
          </w:tcPr>
          <w:p w14:paraId="7922CA4A" w14:textId="48C989DD" w:rsidR="00C66284" w:rsidRPr="00C6628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Pr>
                <w:rFonts w:eastAsiaTheme="minorEastAsia" w:cstheme="minorBidi"/>
                <w:color w:val="000000"/>
                <w:sz w:val="16"/>
                <w:szCs w:val="16"/>
                <w:lang w:eastAsia="zh-TW"/>
              </w:rPr>
              <w:t>:</w:t>
            </w:r>
          </w:p>
          <w:p w14:paraId="76005691" w14:textId="77777777" w:rsidR="00DB6AF8" w:rsidRDefault="00DB6AF8"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For 3rd party online albums (Facebook), which we have access to, </w:t>
            </w:r>
            <w:r>
              <w:rPr>
                <w:b/>
                <w:bCs/>
                <w:color w:val="000000"/>
                <w:sz w:val="16"/>
                <w:szCs w:val="16"/>
              </w:rPr>
              <w:t>TBD%</w:t>
            </w:r>
            <w:r>
              <w:rPr>
                <w:color w:val="000000"/>
                <w:sz w:val="16"/>
                <w:szCs w:val="16"/>
              </w:rPr>
              <w:t xml:space="preserve"> of uploads happen with first party</w:t>
            </w:r>
          </w:p>
          <w:p w14:paraId="2BAE5E24" w14:textId="77777777" w:rsidR="00DB6AF8" w:rsidRDefault="00DB6AF8"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Overall share volume </w:t>
            </w:r>
            <w:r>
              <w:rPr>
                <w:b/>
                <w:bCs/>
                <w:color w:val="000000"/>
                <w:sz w:val="16"/>
                <w:szCs w:val="16"/>
              </w:rPr>
              <w:t>increases vs. Blue</w:t>
            </w:r>
            <w:r>
              <w:rPr>
                <w:color w:val="000000"/>
                <w:sz w:val="16"/>
                <w:szCs w:val="16"/>
              </w:rPr>
              <w:t>: Share volume is the # of assets being uploaded over time. I.e.:</w:t>
            </w:r>
          </w:p>
          <w:p w14:paraId="5B5E6870" w14:textId="77777777" w:rsidR="00DB6AF8" w:rsidRDefault="00DB6AF8" w:rsidP="006526C1">
            <w:pPr>
              <w:pStyle w:val="ListParagraph"/>
              <w:numPr>
                <w:ilvl w:val="1"/>
                <w:numId w:val="11"/>
              </w:numPr>
              <w:spacing w:after="0" w:line="240" w:lineRule="auto"/>
              <w:ind w:left="480" w:hanging="18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50 Single asset upload vs.</w:t>
            </w:r>
          </w:p>
          <w:p w14:paraId="4FD976F7" w14:textId="77777777" w:rsidR="00DB6AF8" w:rsidRDefault="00DB6AF8" w:rsidP="006526C1">
            <w:pPr>
              <w:pStyle w:val="ListParagraph"/>
              <w:numPr>
                <w:ilvl w:val="1"/>
                <w:numId w:val="11"/>
              </w:numPr>
              <w:spacing w:after="0" w:line="240" w:lineRule="auto"/>
              <w:ind w:left="480" w:hanging="18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 Multi-upload of 50 assets vs.</w:t>
            </w:r>
          </w:p>
          <w:p w14:paraId="64B5B93F" w14:textId="77777777" w:rsidR="00DB6AF8" w:rsidRDefault="00DB6AF8" w:rsidP="006526C1">
            <w:pPr>
              <w:pStyle w:val="ListParagraph"/>
              <w:numPr>
                <w:ilvl w:val="1"/>
                <w:numId w:val="11"/>
              </w:numPr>
              <w:spacing w:after="0" w:line="240" w:lineRule="auto"/>
              <w:ind w:left="480" w:hanging="18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50 single asset uploads over multiple days or to multiple recipients</w:t>
            </w:r>
          </w:p>
        </w:tc>
      </w:tr>
      <w:tr w:rsidR="00DB6AF8" w14:paraId="29B10888"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hideMark/>
          </w:tcPr>
          <w:p w14:paraId="1F7DF04F" w14:textId="77777777" w:rsidR="008717D9" w:rsidRDefault="008717D9" w:rsidP="008717D9">
            <w:pPr>
              <w:spacing w:after="0" w:line="240" w:lineRule="auto"/>
              <w:rPr>
                <w:rFonts w:eastAsia="PMingLiU"/>
                <w:color w:val="000000"/>
                <w:sz w:val="16"/>
                <w:szCs w:val="16"/>
                <w:lang w:eastAsia="zh-TW"/>
              </w:rPr>
            </w:pPr>
            <w:r>
              <w:rPr>
                <w:rFonts w:eastAsia="PMingLiU"/>
                <w:color w:val="000000"/>
                <w:sz w:val="16"/>
                <w:szCs w:val="16"/>
                <w:lang w:eastAsia="zh-TW"/>
              </w:rPr>
              <w:t xml:space="preserve">Measuring </w:t>
            </w:r>
            <w:r w:rsidRPr="00917240">
              <w:rPr>
                <w:rFonts w:eastAsia="PMingLiU"/>
                <w:color w:val="000000"/>
                <w:sz w:val="16"/>
                <w:szCs w:val="16"/>
                <w:lang w:eastAsia="zh-TW"/>
              </w:rPr>
              <w:t>Reliability</w:t>
            </w:r>
          </w:p>
          <w:p w14:paraId="52B3EB45" w14:textId="77777777" w:rsidR="008717D9" w:rsidRDefault="008717D9">
            <w:pPr>
              <w:rPr>
                <w:b w:val="0"/>
                <w:color w:val="000000"/>
                <w:sz w:val="16"/>
                <w:szCs w:val="16"/>
              </w:rPr>
            </w:pPr>
          </w:p>
          <w:p w14:paraId="0566C9E6" w14:textId="77777777" w:rsidR="00DB6AF8" w:rsidRPr="00640652" w:rsidRDefault="00DB6AF8">
            <w:pPr>
              <w:rPr>
                <w:b w:val="0"/>
                <w:sz w:val="16"/>
                <w:szCs w:val="16"/>
              </w:rPr>
            </w:pPr>
            <w:r w:rsidRPr="00640652">
              <w:rPr>
                <w:b w:val="0"/>
                <w:color w:val="000000"/>
                <w:sz w:val="16"/>
                <w:szCs w:val="16"/>
              </w:rPr>
              <w:t>Do our users successfully share?</w:t>
            </w:r>
          </w:p>
        </w:tc>
        <w:tc>
          <w:tcPr>
            <w:tcW w:w="1980" w:type="dxa"/>
            <w:hideMark/>
          </w:tcPr>
          <w:p w14:paraId="535C3F2A"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If we enable our users to do sharing through first party experiences they have to be able to expect outstanding success percentages</w:t>
            </w:r>
            <w:r>
              <w:rPr>
                <w:sz w:val="16"/>
                <w:szCs w:val="16"/>
              </w:rPr>
              <w:t xml:space="preserve"> and feel empowered to see sharing through to the end without cancelling it</w:t>
            </w:r>
            <w:r>
              <w:rPr>
                <w:color w:val="000000"/>
                <w:sz w:val="16"/>
                <w:szCs w:val="16"/>
              </w:rPr>
              <w:t>.</w:t>
            </w:r>
            <w:r>
              <w:rPr>
                <w:sz w:val="16"/>
                <w:szCs w:val="16"/>
              </w:rPr>
              <w:t xml:space="preserve"> If user cancel more often than not we need to revisit why that is. If people do not successfully share we need to revisit robustness.</w:t>
            </w:r>
          </w:p>
        </w:tc>
        <w:tc>
          <w:tcPr>
            <w:tcW w:w="540" w:type="dxa"/>
            <w:hideMark/>
          </w:tcPr>
          <w:p w14:paraId="14F01A75" w14:textId="77777777" w:rsidR="00DB6AF8" w:rsidRDefault="00DB6AF8" w:rsidP="00160B34">
            <w:pPr>
              <w:jc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1</w:t>
            </w:r>
          </w:p>
        </w:tc>
        <w:tc>
          <w:tcPr>
            <w:tcW w:w="2610" w:type="dxa"/>
            <w:hideMark/>
          </w:tcPr>
          <w:p w14:paraId="5A33B911" w14:textId="0EBEE254" w:rsidR="00DB6AF8" w:rsidRDefault="00DB6AF8" w:rsidP="006526C1">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of Successful shares by returning S_OK</w:t>
            </w:r>
          </w:p>
          <w:p w14:paraId="35615B62" w14:textId="77777777" w:rsidR="005369A5" w:rsidRPr="005369A5" w:rsidRDefault="00DB6AF8" w:rsidP="006526C1">
            <w:pPr>
              <w:pStyle w:val="ListParagraph"/>
              <w:numPr>
                <w:ilvl w:val="1"/>
                <w:numId w:val="11"/>
              </w:numPr>
              <w:ind w:left="44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At share contract level</w:t>
            </w:r>
          </w:p>
          <w:p w14:paraId="45D4ADC4" w14:textId="72FB984A" w:rsidR="00DB6AF8" w:rsidRPr="005369A5" w:rsidRDefault="00DB6AF8" w:rsidP="006526C1">
            <w:pPr>
              <w:pStyle w:val="ListParagraph"/>
              <w:numPr>
                <w:ilvl w:val="1"/>
                <w:numId w:val="11"/>
              </w:numPr>
              <w:ind w:left="44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At share target level</w:t>
            </w:r>
          </w:p>
        </w:tc>
        <w:tc>
          <w:tcPr>
            <w:tcW w:w="4050" w:type="dxa"/>
            <w:hideMark/>
          </w:tcPr>
          <w:p w14:paraId="0641C324"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7AD81F16" w14:textId="77777777" w:rsidR="005369A5" w:rsidRDefault="00DB6AF8" w:rsidP="006526C1">
            <w:pPr>
              <w:pStyle w:val="ListParagraph"/>
              <w:numPr>
                <w:ilvl w:val="0"/>
                <w:numId w:val="11"/>
              </w:numPr>
              <w:ind w:left="21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b/>
                <w:bCs/>
                <w:color w:val="000000"/>
                <w:sz w:val="16"/>
                <w:szCs w:val="16"/>
              </w:rPr>
              <w:t>99.9%</w:t>
            </w:r>
            <w:r>
              <w:rPr>
                <w:color w:val="000000"/>
                <w:sz w:val="16"/>
                <w:szCs w:val="16"/>
              </w:rPr>
              <w:t xml:space="preserve"> success rate when sharing through first party experience</w:t>
            </w:r>
            <w:r>
              <w:rPr>
                <w:sz w:val="16"/>
                <w:szCs w:val="16"/>
              </w:rPr>
              <w:t xml:space="preserve"> (Photos App)</w:t>
            </w:r>
            <w:r>
              <w:rPr>
                <w:color w:val="000000"/>
                <w:sz w:val="16"/>
                <w:szCs w:val="16"/>
              </w:rPr>
              <w:t xml:space="preserve"> to tier 1 apps (Email, SMS, Face book, Sina Weibo, WhatsApp …)</w:t>
            </w:r>
          </w:p>
          <w:p w14:paraId="2961D83B" w14:textId="502D7904" w:rsidR="00DB6AF8" w:rsidRPr="005369A5" w:rsidRDefault="00DB6AF8" w:rsidP="006526C1">
            <w:pPr>
              <w:pStyle w:val="ListParagraph"/>
              <w:numPr>
                <w:ilvl w:val="0"/>
                <w:numId w:val="11"/>
              </w:numPr>
              <w:ind w:left="21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sidRPr="005369A5">
              <w:rPr>
                <w:b/>
                <w:bCs/>
                <w:color w:val="000000"/>
                <w:sz w:val="16"/>
                <w:szCs w:val="16"/>
              </w:rPr>
              <w:t>90%</w:t>
            </w:r>
            <w:r w:rsidRPr="005369A5">
              <w:rPr>
                <w:color w:val="000000"/>
                <w:sz w:val="16"/>
                <w:szCs w:val="16"/>
              </w:rPr>
              <w:t xml:space="preserve"> success rate when sharing thro</w:t>
            </w:r>
            <w:r w:rsidRPr="005369A5">
              <w:rPr>
                <w:sz w:val="16"/>
                <w:szCs w:val="16"/>
              </w:rPr>
              <w:t xml:space="preserve">ugh </w:t>
            </w:r>
            <w:r w:rsidRPr="005369A5">
              <w:rPr>
                <w:color w:val="000000"/>
                <w:sz w:val="16"/>
                <w:szCs w:val="16"/>
              </w:rPr>
              <w:t xml:space="preserve">non tier-1 apps </w:t>
            </w:r>
            <w:r w:rsidRPr="005369A5">
              <w:rPr>
                <w:sz w:val="16"/>
                <w:szCs w:val="16"/>
              </w:rPr>
              <w:t>(other apps exposing share contract)</w:t>
            </w:r>
          </w:p>
        </w:tc>
      </w:tr>
      <w:tr w:rsidR="005D4B47" w14:paraId="582C9BC7"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tcPr>
          <w:p w14:paraId="7812EC09" w14:textId="1FBB6ECD" w:rsidR="005D4B47" w:rsidRDefault="005D4B47" w:rsidP="005D4B47">
            <w:pPr>
              <w:spacing w:after="0" w:line="240" w:lineRule="auto"/>
              <w:rPr>
                <w:rFonts w:eastAsia="PMingLiU"/>
                <w:color w:val="000000"/>
                <w:sz w:val="16"/>
                <w:szCs w:val="16"/>
                <w:lang w:eastAsia="zh-TW"/>
              </w:rPr>
            </w:pPr>
            <w:r w:rsidRPr="00917240">
              <w:rPr>
                <w:rFonts w:eastAsia="PMingLiU"/>
                <w:color w:val="000000"/>
                <w:sz w:val="16"/>
                <w:szCs w:val="16"/>
                <w:lang w:eastAsia="zh-TW"/>
              </w:rPr>
              <w:t>Measuring Performance</w:t>
            </w:r>
          </w:p>
          <w:p w14:paraId="08F6054B" w14:textId="77777777" w:rsidR="005D4B47" w:rsidRPr="00917240" w:rsidRDefault="005D4B47" w:rsidP="005D4B47">
            <w:pPr>
              <w:spacing w:after="0" w:line="240" w:lineRule="auto"/>
              <w:rPr>
                <w:rFonts w:eastAsia="PMingLiU"/>
                <w:color w:val="000000"/>
                <w:sz w:val="16"/>
                <w:szCs w:val="16"/>
                <w:lang w:eastAsia="zh-TW"/>
              </w:rPr>
            </w:pPr>
          </w:p>
          <w:p w14:paraId="6135B0A3" w14:textId="6685EC2D" w:rsidR="005D4B47" w:rsidRPr="00640652" w:rsidRDefault="005D4B47" w:rsidP="005D4B47">
            <w:pPr>
              <w:spacing w:after="0" w:line="240" w:lineRule="auto"/>
              <w:rPr>
                <w:rFonts w:eastAsia="PMingLiU"/>
                <w:b w:val="0"/>
                <w:color w:val="000000"/>
                <w:sz w:val="16"/>
                <w:szCs w:val="16"/>
                <w:lang w:eastAsia="zh-TW"/>
              </w:rPr>
            </w:pPr>
            <w:r>
              <w:rPr>
                <w:rFonts w:eastAsia="PMingLiU"/>
                <w:b w:val="0"/>
                <w:color w:val="000000"/>
                <w:sz w:val="16"/>
                <w:szCs w:val="16"/>
                <w:lang w:eastAsia="zh-TW"/>
              </w:rPr>
              <w:t>Do users feel sharing Assets</w:t>
            </w:r>
            <w:r w:rsidRPr="00640652">
              <w:rPr>
                <w:rFonts w:eastAsia="PMingLiU"/>
                <w:b w:val="0"/>
                <w:color w:val="000000"/>
                <w:sz w:val="16"/>
                <w:szCs w:val="16"/>
                <w:lang w:eastAsia="zh-TW"/>
              </w:rPr>
              <w:t xml:space="preserve"> from the Photos app is fast?</w:t>
            </w:r>
          </w:p>
          <w:p w14:paraId="057093E9" w14:textId="76A6CCFD" w:rsidR="005D4B47" w:rsidRDefault="005D4B47" w:rsidP="005D4B47">
            <w:pPr>
              <w:spacing w:after="0" w:line="240" w:lineRule="auto"/>
              <w:rPr>
                <w:rFonts w:eastAsia="PMingLiU"/>
                <w:color w:val="000000"/>
                <w:sz w:val="16"/>
                <w:szCs w:val="16"/>
                <w:lang w:eastAsia="zh-TW"/>
              </w:rPr>
            </w:pPr>
          </w:p>
        </w:tc>
        <w:tc>
          <w:tcPr>
            <w:tcW w:w="1980" w:type="dxa"/>
          </w:tcPr>
          <w:p w14:paraId="4AE6F53C" w14:textId="63C6455D" w:rsidR="005D4B47" w:rsidRDefault="005D4B47" w:rsidP="005D4B47">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AD4536">
              <w:rPr>
                <w:rFonts w:eastAsia="PMingLiU"/>
                <w:color w:val="000000"/>
                <w:sz w:val="16"/>
                <w:szCs w:val="16"/>
                <w:lang w:eastAsia="zh-TW"/>
              </w:rPr>
              <w:t xml:space="preserve">We expect users to leverage our first party experience if we invest heavily into it. If we do not see the usage pattern to be leaning towards 1st party experience we'll either reroute our </w:t>
            </w:r>
            <w:r w:rsidRPr="00AD4536">
              <w:rPr>
                <w:rFonts w:eastAsia="PMingLiU"/>
                <w:color w:val="000000"/>
                <w:sz w:val="16"/>
                <w:szCs w:val="16"/>
                <w:lang w:eastAsia="zh-TW"/>
              </w:rPr>
              <w:lastRenderedPageBreak/>
              <w:t>investment or rethink the experience.</w:t>
            </w:r>
          </w:p>
        </w:tc>
        <w:tc>
          <w:tcPr>
            <w:tcW w:w="540" w:type="dxa"/>
          </w:tcPr>
          <w:p w14:paraId="195AE35A" w14:textId="485FED0E" w:rsidR="005D4B47" w:rsidRDefault="005D4B47" w:rsidP="005D4B4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rFonts w:eastAsiaTheme="minorEastAsia" w:cstheme="minorBidi"/>
                <w:color w:val="000000"/>
                <w:sz w:val="16"/>
                <w:szCs w:val="16"/>
                <w:lang w:eastAsia="zh-TW"/>
              </w:rPr>
              <w:lastRenderedPageBreak/>
              <w:t>1</w:t>
            </w:r>
          </w:p>
        </w:tc>
        <w:tc>
          <w:tcPr>
            <w:tcW w:w="2610" w:type="dxa"/>
          </w:tcPr>
          <w:p w14:paraId="10B69CF5" w14:textId="77777777" w:rsidR="005D4B47" w:rsidRDefault="005D4B47" w:rsidP="006526C1">
            <w:pPr>
              <w:pStyle w:val="ListParagraph"/>
              <w:numPr>
                <w:ilvl w:val="0"/>
                <w:numId w:val="20"/>
              </w:num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Average time taken to share a photo</w:t>
            </w:r>
          </w:p>
          <w:p w14:paraId="4ED0C464" w14:textId="48B00DCA" w:rsidR="005D4B47" w:rsidRPr="005D4B47" w:rsidRDefault="005D4B47" w:rsidP="006526C1">
            <w:pPr>
              <w:pStyle w:val="ListParagraph"/>
              <w:numPr>
                <w:ilvl w:val="0"/>
                <w:numId w:val="20"/>
              </w:num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Average time taken to share a video</w:t>
            </w:r>
          </w:p>
        </w:tc>
        <w:tc>
          <w:tcPr>
            <w:tcW w:w="4050" w:type="dxa"/>
          </w:tcPr>
          <w:p w14:paraId="0DAB261E"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Qualitative Success metric</w:t>
            </w:r>
            <w:r w:rsidRPr="00917240">
              <w:rPr>
                <w:rFonts w:eastAsiaTheme="minorEastAsia" w:cstheme="minorBidi"/>
                <w:color w:val="000000"/>
                <w:sz w:val="16"/>
                <w:szCs w:val="16"/>
                <w:lang w:eastAsia="zh-TW"/>
              </w:rPr>
              <w:t xml:space="preserve">: </w:t>
            </w:r>
          </w:p>
          <w:p w14:paraId="79E21580" w14:textId="77777777" w:rsidR="005D4B47" w:rsidRPr="00917240" w:rsidRDefault="005D4B47"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lang w:eastAsia="zh-TW"/>
              </w:rPr>
              <w:t>For the share feature, we get +4 (out of 5) on the perceived perf rate assessed via user feedback</w:t>
            </w:r>
          </w:p>
          <w:p w14:paraId="715FD013"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Quantitative Success metric</w:t>
            </w:r>
            <w:r w:rsidRPr="00917240">
              <w:rPr>
                <w:rFonts w:eastAsiaTheme="minorEastAsia" w:cstheme="minorBidi"/>
                <w:color w:val="000000"/>
                <w:sz w:val="16"/>
                <w:szCs w:val="16"/>
                <w:lang w:eastAsia="zh-TW"/>
              </w:rPr>
              <w:t>:</w:t>
            </w:r>
          </w:p>
          <w:p w14:paraId="03BE5D6B" w14:textId="3EF560FC" w:rsidR="005D4B47" w:rsidRPr="00917240" w:rsidRDefault="002D4DDF"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Avg. t</w:t>
            </w:r>
            <w:r w:rsidR="005D4B47" w:rsidRPr="00917240">
              <w:rPr>
                <w:rFonts w:eastAsiaTheme="minorEastAsia" w:cstheme="minorBidi"/>
                <w:color w:val="000000"/>
                <w:sz w:val="16"/>
                <w:szCs w:val="16"/>
                <w:lang w:eastAsia="zh-TW"/>
              </w:rPr>
              <w:t>ime taken to share a photo is &lt; than X seconds (Need to look at current data and competition to come up with a number here)</w:t>
            </w:r>
          </w:p>
          <w:p w14:paraId="2EE3FB08" w14:textId="650717D5" w:rsidR="002D4DDF" w:rsidRDefault="002D4DDF"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Avg. t</w:t>
            </w:r>
            <w:r w:rsidR="005D4B47" w:rsidRPr="00917240">
              <w:rPr>
                <w:rFonts w:eastAsiaTheme="minorEastAsia" w:cstheme="minorBidi"/>
                <w:color w:val="000000"/>
                <w:sz w:val="16"/>
                <w:szCs w:val="16"/>
                <w:lang w:eastAsia="zh-TW"/>
              </w:rPr>
              <w:t>ime taken to share a video is &lt; than X seconds (Need to look at current data and competition to come up with a number here)</w:t>
            </w:r>
          </w:p>
          <w:p w14:paraId="3A0B2238" w14:textId="7B223E5D" w:rsidR="005D4B47" w:rsidRPr="002D4DDF" w:rsidRDefault="005D4B47"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2D4DDF">
              <w:rPr>
                <w:rFonts w:eastAsiaTheme="minorEastAsia" w:cstheme="minorBidi"/>
                <w:color w:val="000000"/>
                <w:sz w:val="16"/>
                <w:szCs w:val="16"/>
                <w:lang w:eastAsia="zh-TW"/>
              </w:rPr>
              <w:lastRenderedPageBreak/>
              <w:t>Time taken to share an asset is equal to or lesser than competition</w:t>
            </w:r>
          </w:p>
        </w:tc>
      </w:tr>
    </w:tbl>
    <w:p w14:paraId="2664CF5B" w14:textId="6F0A08E0" w:rsidR="00DB6AF8" w:rsidRDefault="00DB6AF8" w:rsidP="008D4962"/>
    <w:p w14:paraId="6F037887" w14:textId="77777777" w:rsidR="00402DB7" w:rsidRDefault="00402DB7" w:rsidP="00402DB7">
      <w:pPr>
        <w:pStyle w:val="Heading2"/>
        <w:rPr>
          <w:rFonts w:eastAsia="Calibri" w:cs="Times New Roman"/>
          <w:color w:val="auto"/>
          <w:sz w:val="22"/>
          <w:szCs w:val="24"/>
        </w:rPr>
      </w:pPr>
      <w:r>
        <w:t xml:space="preserve">Scenario based Success Metrics </w:t>
      </w:r>
    </w:p>
    <w:p w14:paraId="15440F42" w14:textId="77777777" w:rsidR="00402DB7" w:rsidRPr="00402DB7" w:rsidRDefault="00402DB7" w:rsidP="00402DB7"/>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E1AF139" w14:textId="77777777" w:rsidTr="005369A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890" w:type="dxa"/>
            <w:gridSpan w:val="5"/>
          </w:tcPr>
          <w:p w14:paraId="7AA19237" w14:textId="77777777"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Single Asset using the Photos app</w:t>
            </w:r>
          </w:p>
          <w:p w14:paraId="431D177D" w14:textId="193AAA3C" w:rsidR="005369A5" w:rsidRPr="00AD4536" w:rsidRDefault="005369A5" w:rsidP="00402DB7">
            <w:pPr>
              <w:spacing w:after="0" w:line="240" w:lineRule="auto"/>
              <w:jc w:val="center"/>
              <w:rPr>
                <w:rFonts w:eastAsia="PMingLiU"/>
                <w:color w:val="FFFFFF"/>
                <w:szCs w:val="22"/>
                <w:lang w:eastAsia="zh-TW"/>
              </w:rPr>
            </w:pPr>
          </w:p>
        </w:tc>
      </w:tr>
      <w:tr w:rsidR="00DB6AF8" w:rsidRPr="00AD4536" w14:paraId="48BAA2F1" w14:textId="77777777" w:rsidTr="005369A5">
        <w:trPr>
          <w:trHeight w:val="402"/>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04423C32" w14:textId="77777777" w:rsidR="00DB6AF8" w:rsidRPr="005369A5" w:rsidRDefault="00DB6AF8"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t>Question</w:t>
            </w:r>
          </w:p>
        </w:tc>
        <w:tc>
          <w:tcPr>
            <w:tcW w:w="1980" w:type="dxa"/>
            <w:shd w:val="clear" w:color="auto" w:fill="BFBFBF" w:themeFill="background1" w:themeFillShade="BF"/>
            <w:hideMark/>
          </w:tcPr>
          <w:p w14:paraId="7C0BF59E"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71DABC16"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6F6E8469"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7DDAAA0D"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DB6AF8" w:rsidRPr="00AD4536" w14:paraId="5A6F36B9"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313E2575"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Discoverability </w:t>
            </w:r>
          </w:p>
          <w:p w14:paraId="382FC6D5" w14:textId="77777777" w:rsidR="00DB6AF8" w:rsidRPr="00ED7524" w:rsidRDefault="00DB6AF8" w:rsidP="00402DB7">
            <w:pPr>
              <w:spacing w:after="0" w:line="240" w:lineRule="auto"/>
              <w:ind w:left="360"/>
              <w:rPr>
                <w:rFonts w:eastAsia="PMingLiU"/>
                <w:color w:val="000000"/>
                <w:sz w:val="16"/>
                <w:szCs w:val="16"/>
                <w:lang w:eastAsia="zh-TW"/>
              </w:rPr>
            </w:pPr>
          </w:p>
          <w:p w14:paraId="1BEB9E3E"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a single asset’ feature? </w:t>
            </w:r>
          </w:p>
          <w:p w14:paraId="3922613A" w14:textId="77777777" w:rsidR="00DB6AF8" w:rsidRPr="00AD4536" w:rsidRDefault="00DB6AF8" w:rsidP="00402DB7">
            <w:pPr>
              <w:spacing w:after="0"/>
              <w:rPr>
                <w:rFonts w:eastAsiaTheme="minorEastAsia" w:cstheme="minorBidi"/>
                <w:sz w:val="16"/>
                <w:szCs w:val="16"/>
                <w:lang w:eastAsia="zh-TW"/>
              </w:rPr>
            </w:pPr>
          </w:p>
        </w:tc>
        <w:tc>
          <w:tcPr>
            <w:tcW w:w="1980" w:type="dxa"/>
            <w:hideMark/>
          </w:tcPr>
          <w:p w14:paraId="76F8CA74"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417BC2EB"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43F19819"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2664D20C"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a single photo</w:t>
            </w:r>
            <w:r w:rsidRPr="00AD4536">
              <w:rPr>
                <w:rFonts w:eastAsiaTheme="minorEastAsia" w:cstheme="minorBidi"/>
                <w:color w:val="000000"/>
                <w:sz w:val="16"/>
                <w:szCs w:val="16"/>
                <w:lang w:eastAsia="zh-TW"/>
              </w:rPr>
              <w:t xml:space="preserve"> using the photos app</w:t>
            </w:r>
          </w:p>
          <w:p w14:paraId="04DADD78"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5B6F068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a single photo in their first month of using our app.</w:t>
            </w:r>
          </w:p>
          <w:p w14:paraId="4D5A6340" w14:textId="77777777" w:rsidR="00DB6AF8" w:rsidRPr="00AD4536" w:rsidRDefault="00DB6AF8" w:rsidP="00402DB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1F9E71E8"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1C849B17" w14:textId="77777777" w:rsidR="00DB6AF8" w:rsidRPr="00ED7524" w:rsidRDefault="00DB6AF8"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263E719C"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4499469D"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mobile devices have shared at least a single asset from the photos app in the first month of using our app.</w:t>
            </w:r>
          </w:p>
          <w:p w14:paraId="4736BFD0"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PC have shared at least a single asset from the photos app in the first month of use of our app.</w:t>
            </w:r>
          </w:p>
          <w:p w14:paraId="1A69730B"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DB6AF8" w:rsidRPr="00AD4536" w14:paraId="65CCEF1D"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77934D37" w14:textId="77777777" w:rsidR="00DB6AF8" w:rsidRDefault="00DB6AF8"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69063A67" w14:textId="77777777" w:rsidR="00DB6AF8" w:rsidRPr="00ED7524" w:rsidRDefault="00DB6AF8" w:rsidP="00402DB7">
            <w:pPr>
              <w:spacing w:after="0" w:line="240" w:lineRule="auto"/>
              <w:rPr>
                <w:rFonts w:eastAsia="PMingLiU"/>
                <w:color w:val="000000"/>
                <w:sz w:val="16"/>
                <w:szCs w:val="16"/>
                <w:lang w:eastAsia="zh-TW"/>
              </w:rPr>
            </w:pPr>
          </w:p>
          <w:p w14:paraId="7F5E1CD0" w14:textId="64631102" w:rsidR="00DB6AF8" w:rsidRPr="00AD4536" w:rsidRDefault="00DB6AF8"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FB73DB">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a single asset using our app</w:t>
            </w:r>
            <w:r w:rsidR="00C04731">
              <w:rPr>
                <w:rFonts w:eastAsia="PMingLiU"/>
                <w:b w:val="0"/>
                <w:color w:val="000000"/>
                <w:sz w:val="16"/>
                <w:szCs w:val="16"/>
                <w:lang w:eastAsia="zh-TW"/>
              </w:rPr>
              <w:t>?</w:t>
            </w:r>
            <w:r w:rsidRPr="00640652">
              <w:rPr>
                <w:rFonts w:eastAsia="PMingLiU"/>
                <w:b w:val="0"/>
                <w:color w:val="000000"/>
                <w:sz w:val="16"/>
                <w:szCs w:val="16"/>
                <w:lang w:eastAsia="zh-TW"/>
              </w:rPr>
              <w:t xml:space="preserve"> </w:t>
            </w:r>
          </w:p>
        </w:tc>
        <w:tc>
          <w:tcPr>
            <w:tcW w:w="1980" w:type="dxa"/>
          </w:tcPr>
          <w:p w14:paraId="58845404" w14:textId="77777777" w:rsidR="00DB6AF8" w:rsidRPr="00ED7524"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798126A"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50075B1A" w14:textId="77777777" w:rsidR="00DB6AF8"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453ED22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a single asset</w:t>
            </w:r>
          </w:p>
          <w:p w14:paraId="1612117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E34EB8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tc>
        <w:tc>
          <w:tcPr>
            <w:tcW w:w="4050" w:type="dxa"/>
          </w:tcPr>
          <w:p w14:paraId="5F3B9591"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0BE5D67D" w14:textId="77777777" w:rsidR="00DB6AF8" w:rsidRPr="00ED7524" w:rsidRDefault="00DB6AF8"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0B6221BA"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4EB48568"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clicks/steps needed to share an asset is equal to or lesser than competition</w:t>
            </w:r>
          </w:p>
          <w:p w14:paraId="7E6EC064"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79D7C5D1"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DB6AF8" w:rsidRPr="00AD4536" w14:paraId="71F29493" w14:textId="77777777" w:rsidTr="00640652">
        <w:trPr>
          <w:trHeight w:val="70"/>
        </w:trPr>
        <w:tc>
          <w:tcPr>
            <w:cnfStyle w:val="001000000000" w:firstRow="0" w:lastRow="0" w:firstColumn="1" w:lastColumn="0" w:oddVBand="0" w:evenVBand="0" w:oddHBand="0" w:evenHBand="0" w:firstRowFirstColumn="0" w:firstRowLastColumn="0" w:lastRowFirstColumn="0" w:lastRowLastColumn="0"/>
            <w:tcW w:w="1710" w:type="dxa"/>
          </w:tcPr>
          <w:p w14:paraId="01FE260C"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257FB494" w14:textId="77777777" w:rsidR="00640652" w:rsidRDefault="00640652" w:rsidP="00402DB7">
            <w:pPr>
              <w:spacing w:after="0" w:line="240" w:lineRule="auto"/>
              <w:rPr>
                <w:rFonts w:eastAsia="PMingLiU"/>
                <w:b w:val="0"/>
                <w:color w:val="000000"/>
                <w:sz w:val="16"/>
                <w:szCs w:val="16"/>
                <w:lang w:eastAsia="zh-TW"/>
              </w:rPr>
            </w:pPr>
          </w:p>
          <w:p w14:paraId="0E064D2A"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w:t>
            </w:r>
          </w:p>
        </w:tc>
        <w:tc>
          <w:tcPr>
            <w:tcW w:w="1980" w:type="dxa"/>
          </w:tcPr>
          <w:p w14:paraId="7E43A17C" w14:textId="77777777" w:rsidR="00A57275" w:rsidRPr="00B7445F" w:rsidRDefault="00EC4427" w:rsidP="00B7445F">
            <w:pPr>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B7445F">
              <w:rPr>
                <w:rFonts w:eastAsia="PMingLiU"/>
                <w:color w:val="000000"/>
                <w:sz w:val="16"/>
                <w:szCs w:val="16"/>
                <w:lang w:eastAsia="zh-TW"/>
              </w:rPr>
              <w:t>No one line answer here. We will analyze the data from various sources to understand the real problem why users aren’t adopting our sharing experience and update our app to address the top user concerns.</w:t>
            </w:r>
          </w:p>
          <w:p w14:paraId="22CAFD95" w14:textId="3DD3B7EC"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606F05E2"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1E41974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55545E85"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0BB0037"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41040709"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528EC1E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9B2A33F"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commentRangeStart w:id="36"/>
            <w:r w:rsidRPr="00ED7524">
              <w:rPr>
                <w:rFonts w:eastAsiaTheme="minorEastAsia" w:cstheme="minorBidi"/>
                <w:color w:val="000000"/>
                <w:sz w:val="16"/>
                <w:szCs w:val="16"/>
                <w:u w:val="single"/>
                <w:lang w:eastAsia="zh-TW"/>
              </w:rPr>
              <w:t>Qualitative Success metric:</w:t>
            </w:r>
          </w:p>
          <w:p w14:paraId="20C4CC7E" w14:textId="703CD35A" w:rsidR="00DB6AF8" w:rsidRPr="00ED7524" w:rsidRDefault="00DB6AF8" w:rsidP="00C04731">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C04731" w:rsidRPr="00C04731">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38E5AF60" w14:textId="7525C280"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favor using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as compared to other competitor apps on the Windows system.</w:t>
            </w:r>
          </w:p>
          <w:p w14:paraId="5E85D927" w14:textId="571117BE"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choose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 xml:space="preserve">as compared to competitor apps on all the systems. </w:t>
            </w:r>
            <w:commentRangeEnd w:id="36"/>
            <w:r w:rsidR="00673753">
              <w:rPr>
                <w:rStyle w:val="CommentReference"/>
                <w:rFonts w:eastAsiaTheme="minorEastAsia"/>
                <w:lang w:bidi="en-US"/>
              </w:rPr>
              <w:commentReference w:id="36"/>
            </w:r>
          </w:p>
          <w:p w14:paraId="4FE8A0DB"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A6FDCC8"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commentRangeStart w:id="37"/>
            <w:r w:rsidRPr="00ED7524">
              <w:rPr>
                <w:rFonts w:eastAsiaTheme="minorEastAsia" w:cstheme="minorBidi"/>
                <w:color w:val="000000"/>
                <w:sz w:val="16"/>
                <w:szCs w:val="16"/>
                <w:lang w:eastAsia="zh-TW"/>
              </w:rPr>
              <w:t>Number of single assets shared per month by active users increases every month</w:t>
            </w:r>
          </w:p>
          <w:p w14:paraId="2075BBBA"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users sharing single assets increases per month</w:t>
            </w:r>
            <w:commentRangeEnd w:id="37"/>
            <w:r w:rsidR="00673753">
              <w:rPr>
                <w:rStyle w:val="CommentReference"/>
                <w:rFonts w:eastAsiaTheme="minorEastAsia"/>
                <w:lang w:bidi="en-US"/>
              </w:rPr>
              <w:commentReference w:id="37"/>
            </w:r>
          </w:p>
          <w:p w14:paraId="5FAF8498" w14:textId="59863FBD"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lastRenderedPageBreak/>
              <w:t xml:space="preserve">At least X% of active users share </w:t>
            </w:r>
            <w:r w:rsidR="0017660A">
              <w:rPr>
                <w:rFonts w:eastAsiaTheme="minorEastAsia" w:cstheme="minorBidi"/>
                <w:color w:val="000000"/>
                <w:sz w:val="16"/>
                <w:szCs w:val="16"/>
                <w:lang w:eastAsia="zh-TW"/>
              </w:rPr>
              <w:t xml:space="preserve">single </w:t>
            </w:r>
            <w:r w:rsidRPr="00ED7524">
              <w:rPr>
                <w:rFonts w:eastAsiaTheme="minorEastAsia" w:cstheme="minorBidi"/>
                <w:color w:val="000000"/>
                <w:sz w:val="16"/>
                <w:szCs w:val="16"/>
                <w:lang w:eastAsia="zh-TW"/>
              </w:rPr>
              <w:t>assets using our app per month</w:t>
            </w:r>
          </w:p>
          <w:p w14:paraId="43E42549" w14:textId="4BD22D52" w:rsidR="00EC65BD" w:rsidRPr="00ED7524" w:rsidRDefault="00EC65B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Number of </w:t>
            </w:r>
            <w:r w:rsidR="0017660A">
              <w:rPr>
                <w:rFonts w:eastAsiaTheme="minorEastAsia" w:cstheme="minorBidi"/>
                <w:color w:val="000000"/>
                <w:sz w:val="16"/>
                <w:szCs w:val="16"/>
                <w:lang w:eastAsia="zh-TW"/>
              </w:rPr>
              <w:t xml:space="preserve">single </w:t>
            </w:r>
            <w:r>
              <w:rPr>
                <w:rFonts w:eastAsiaTheme="minorEastAsia" w:cstheme="minorBidi"/>
                <w:color w:val="000000"/>
                <w:sz w:val="16"/>
                <w:szCs w:val="16"/>
                <w:lang w:eastAsia="zh-TW"/>
              </w:rPr>
              <w:t>assets shared per active user increase every month</w:t>
            </w:r>
          </w:p>
          <w:p w14:paraId="6B7E93A2"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5F049178" w14:textId="77777777" w:rsidR="00DB6AF8" w:rsidRDefault="00DB6AF8" w:rsidP="00DB6AF8"/>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79E453D" w14:textId="77777777" w:rsidTr="005369A5">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0890" w:type="dxa"/>
            <w:gridSpan w:val="5"/>
          </w:tcPr>
          <w:p w14:paraId="2BDFE699" w14:textId="31DBE526"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multiple Assets using the Photos app</w:t>
            </w:r>
          </w:p>
        </w:tc>
      </w:tr>
      <w:tr w:rsidR="00402DB7" w:rsidRPr="00AD4536" w14:paraId="07AC6AE9" w14:textId="77777777" w:rsidTr="005369A5">
        <w:trPr>
          <w:trHeight w:val="438"/>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2047443B" w14:textId="77777777" w:rsidR="00402DB7" w:rsidRPr="005369A5" w:rsidRDefault="00402DB7"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t>Question</w:t>
            </w:r>
          </w:p>
        </w:tc>
        <w:tc>
          <w:tcPr>
            <w:tcW w:w="1980" w:type="dxa"/>
            <w:shd w:val="clear" w:color="auto" w:fill="BFBFBF" w:themeFill="background1" w:themeFillShade="BF"/>
            <w:hideMark/>
          </w:tcPr>
          <w:p w14:paraId="691151C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587BA1B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19F83344"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61D3713F"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402DB7" w:rsidRPr="00AD4536" w14:paraId="6FC49E82"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73B27637" w14:textId="77777777" w:rsidR="00402DB7" w:rsidRPr="00ED7524"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Discoverability </w:t>
            </w:r>
          </w:p>
          <w:p w14:paraId="206E01F6" w14:textId="77777777" w:rsidR="00402DB7" w:rsidRPr="00ED7524" w:rsidRDefault="00402DB7" w:rsidP="00402DB7">
            <w:pPr>
              <w:spacing w:after="0" w:line="240" w:lineRule="auto"/>
              <w:ind w:left="360"/>
              <w:rPr>
                <w:rFonts w:eastAsia="PMingLiU"/>
                <w:color w:val="000000"/>
                <w:sz w:val="16"/>
                <w:szCs w:val="16"/>
                <w:lang w:eastAsia="zh-TW"/>
              </w:rPr>
            </w:pPr>
          </w:p>
          <w:p w14:paraId="374DF616"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multiple assets’ feature? </w:t>
            </w:r>
          </w:p>
          <w:p w14:paraId="44E67AEA" w14:textId="77777777" w:rsidR="00402DB7" w:rsidRPr="00AD4536" w:rsidRDefault="00402DB7" w:rsidP="00402DB7">
            <w:pPr>
              <w:spacing w:after="0"/>
              <w:rPr>
                <w:rFonts w:eastAsiaTheme="minorEastAsia" w:cstheme="minorBidi"/>
                <w:sz w:val="16"/>
                <w:szCs w:val="16"/>
                <w:lang w:eastAsia="zh-TW"/>
              </w:rPr>
            </w:pPr>
          </w:p>
        </w:tc>
        <w:tc>
          <w:tcPr>
            <w:tcW w:w="1980" w:type="dxa"/>
            <w:hideMark/>
          </w:tcPr>
          <w:p w14:paraId="59064370"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6056171F"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61C1EEA1"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39DC174F"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bulk assets</w:t>
            </w:r>
            <w:r w:rsidRPr="00AD4536">
              <w:rPr>
                <w:rFonts w:eastAsiaTheme="minorEastAsia" w:cstheme="minorBidi"/>
                <w:color w:val="000000"/>
                <w:sz w:val="16"/>
                <w:szCs w:val="16"/>
                <w:lang w:eastAsia="zh-TW"/>
              </w:rPr>
              <w:t xml:space="preserve"> using the photos app</w:t>
            </w:r>
          </w:p>
          <w:p w14:paraId="4B770013"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F4AB298"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bulk assets in their first month of using our app.</w:t>
            </w:r>
          </w:p>
          <w:p w14:paraId="46BE572E"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0F23532F" w14:textId="77777777" w:rsidR="00402DB7" w:rsidRPr="00AD4536" w:rsidRDefault="00402DB7" w:rsidP="00402DB7">
            <w:pPr>
              <w:spacing w:after="0" w:line="240" w:lineRule="auto"/>
              <w:ind w:left="72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593AF2E3"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4584CCE0"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12B4821F"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38997C7E"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mobile devices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using our app.</w:t>
            </w:r>
          </w:p>
          <w:p w14:paraId="7349CEE1"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PC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use of our app.</w:t>
            </w:r>
          </w:p>
          <w:p w14:paraId="636689E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402DB7" w:rsidRPr="00AD4536" w14:paraId="2C0073A4"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tcPr>
          <w:p w14:paraId="6501C148"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 xml:space="preserve">Measuring Discoverability </w:t>
            </w:r>
          </w:p>
          <w:p w14:paraId="0F60E244" w14:textId="77777777" w:rsidR="00402DB7" w:rsidRPr="00ED7524" w:rsidRDefault="00402DB7" w:rsidP="00402DB7">
            <w:pPr>
              <w:spacing w:after="0" w:line="240" w:lineRule="auto"/>
              <w:rPr>
                <w:rFonts w:eastAsia="PMingLiU"/>
                <w:color w:val="000000"/>
                <w:sz w:val="16"/>
                <w:szCs w:val="16"/>
                <w:lang w:eastAsia="zh-TW"/>
              </w:rPr>
            </w:pPr>
          </w:p>
          <w:p w14:paraId="12D50EE4" w14:textId="77777777" w:rsidR="00402DB7" w:rsidRPr="00640652" w:rsidRDefault="00402DB7" w:rsidP="00402DB7">
            <w:pPr>
              <w:spacing w:after="0" w:line="240" w:lineRule="auto"/>
              <w:rPr>
                <w:rFonts w:eastAsia="PMingLiU"/>
                <w:b w:val="0"/>
                <w:bCs w:val="0"/>
                <w:color w:val="000000"/>
                <w:sz w:val="16"/>
                <w:szCs w:val="16"/>
                <w:lang w:eastAsia="zh-TW"/>
              </w:rPr>
            </w:pPr>
            <w:r w:rsidRPr="00640652">
              <w:rPr>
                <w:b w:val="0"/>
                <w:sz w:val="16"/>
                <w:szCs w:val="16"/>
              </w:rPr>
              <w:t>Does the user understand how easy it is to multi select assets and share?</w:t>
            </w:r>
          </w:p>
        </w:tc>
        <w:tc>
          <w:tcPr>
            <w:tcW w:w="1980" w:type="dxa"/>
          </w:tcPr>
          <w:p w14:paraId="12A8FF8C"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 xml:space="preserve">Update the multi select and share design </w:t>
            </w:r>
            <w:r w:rsidRPr="00ED7524">
              <w:rPr>
                <w:rFonts w:eastAsia="PMingLiU"/>
                <w:color w:val="000000"/>
                <w:sz w:val="16"/>
                <w:szCs w:val="16"/>
                <w:lang w:eastAsia="zh-TW"/>
              </w:rPr>
              <w:t>and get more user feedback from flighting and A/B testing.</w:t>
            </w:r>
            <w:r>
              <w:rPr>
                <w:rFonts w:eastAsia="PMingLiU"/>
                <w:color w:val="000000"/>
                <w:sz w:val="16"/>
                <w:szCs w:val="16"/>
                <w:lang w:eastAsia="zh-TW"/>
              </w:rPr>
              <w:t xml:space="preserve"> </w:t>
            </w:r>
            <w:r w:rsidRPr="00ED7524">
              <w:rPr>
                <w:rFonts w:eastAsia="PMingLiU"/>
                <w:color w:val="000000"/>
                <w:sz w:val="16"/>
                <w:szCs w:val="16"/>
                <w:lang w:eastAsia="zh-TW"/>
              </w:rPr>
              <w:t xml:space="preserve"> Iterate this process till we achieve our success metrics</w:t>
            </w:r>
          </w:p>
        </w:tc>
        <w:tc>
          <w:tcPr>
            <w:tcW w:w="540" w:type="dxa"/>
          </w:tcPr>
          <w:p w14:paraId="7860529B"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2610" w:type="dxa"/>
          </w:tcPr>
          <w:p w14:paraId="224DFFB8"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 of </w:t>
            </w:r>
            <w:r w:rsidRPr="006060B9">
              <w:rPr>
                <w:sz w:val="16"/>
                <w:szCs w:val="16"/>
              </w:rPr>
              <w:t xml:space="preserve">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to the same target from the same view within an X minute window</w:t>
            </w:r>
          </w:p>
        </w:tc>
        <w:tc>
          <w:tcPr>
            <w:tcW w:w="4050" w:type="dxa"/>
          </w:tcPr>
          <w:p w14:paraId="2557EF9E"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39903599"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More than 90% of the users in usability studies noticed/discovered </w:t>
            </w:r>
            <w:r>
              <w:rPr>
                <w:rFonts w:eastAsiaTheme="minorEastAsia" w:cstheme="minorBidi"/>
                <w:color w:val="000000"/>
                <w:sz w:val="16"/>
                <w:szCs w:val="16"/>
                <w:lang w:eastAsia="zh-TW"/>
              </w:rPr>
              <w:t>how to multi-select photos and share</w:t>
            </w:r>
            <w:r w:rsidRPr="00ED7524">
              <w:rPr>
                <w:rFonts w:eastAsiaTheme="minorEastAsia" w:cstheme="minorBidi"/>
                <w:color w:val="000000"/>
                <w:sz w:val="16"/>
                <w:szCs w:val="16"/>
                <w:lang w:eastAsia="zh-TW"/>
              </w:rPr>
              <w:t>.</w:t>
            </w:r>
          </w:p>
          <w:p w14:paraId="6C65071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7ACD2B3B" w14:textId="2E25C48B" w:rsidR="00402DB7" w:rsidRPr="006060B9"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6060B9">
              <w:rPr>
                <w:sz w:val="16"/>
                <w:szCs w:val="16"/>
              </w:rPr>
              <w:t xml:space="preserve">No of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 xml:space="preserve">to the same target from the same view within an X minute window should be </w:t>
            </w:r>
            <w:r>
              <w:rPr>
                <w:sz w:val="16"/>
                <w:szCs w:val="16"/>
              </w:rPr>
              <w:t>less than X</w:t>
            </w:r>
            <w:r w:rsidR="0017660A">
              <w:rPr>
                <w:sz w:val="16"/>
                <w:szCs w:val="16"/>
              </w:rPr>
              <w:t>%</w:t>
            </w:r>
            <w:r w:rsidRPr="006060B9">
              <w:rPr>
                <w:sz w:val="16"/>
                <w:szCs w:val="16"/>
              </w:rPr>
              <w:t>. This number may indicate that the user isn’t able to multi select assets.</w:t>
            </w:r>
          </w:p>
        </w:tc>
      </w:tr>
      <w:tr w:rsidR="00402DB7" w:rsidRPr="00AD4536" w14:paraId="08B8DC82"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28612223"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31675E1A" w14:textId="77777777" w:rsidR="00402DB7" w:rsidRPr="00ED7524" w:rsidRDefault="00402DB7" w:rsidP="00402DB7">
            <w:pPr>
              <w:spacing w:after="0" w:line="240" w:lineRule="auto"/>
              <w:rPr>
                <w:rFonts w:eastAsia="PMingLiU"/>
                <w:color w:val="000000"/>
                <w:sz w:val="16"/>
                <w:szCs w:val="16"/>
                <w:lang w:eastAsia="zh-TW"/>
              </w:rPr>
            </w:pPr>
          </w:p>
          <w:p w14:paraId="247B6838" w14:textId="0EF66BC6" w:rsidR="00402DB7" w:rsidRPr="00AD4536" w:rsidRDefault="00402DB7"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17660A">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w:t>
            </w:r>
            <w:r w:rsidR="0017660A">
              <w:rPr>
                <w:rFonts w:eastAsia="PMingLiU"/>
                <w:b w:val="0"/>
                <w:color w:val="000000"/>
                <w:sz w:val="16"/>
                <w:szCs w:val="16"/>
                <w:lang w:eastAsia="zh-TW"/>
              </w:rPr>
              <w:t>multiple assets</w:t>
            </w:r>
            <w:r w:rsidRPr="00640652">
              <w:rPr>
                <w:rFonts w:eastAsia="PMingLiU"/>
                <w:b w:val="0"/>
                <w:color w:val="000000"/>
                <w:sz w:val="16"/>
                <w:szCs w:val="16"/>
                <w:lang w:eastAsia="zh-TW"/>
              </w:rPr>
              <w:t xml:space="preserve"> using our app</w:t>
            </w:r>
            <w:r w:rsidR="0017660A">
              <w:rPr>
                <w:rFonts w:eastAsia="PMingLiU"/>
                <w:b w:val="0"/>
                <w:color w:val="000000"/>
                <w:sz w:val="16"/>
                <w:szCs w:val="16"/>
                <w:lang w:eastAsia="zh-TW"/>
              </w:rPr>
              <w:t>?</w:t>
            </w:r>
            <w:r w:rsidR="0017660A" w:rsidRPr="00640652">
              <w:rPr>
                <w:rFonts w:eastAsia="PMingLiU"/>
                <w:b w:val="0"/>
                <w:color w:val="000000"/>
                <w:sz w:val="16"/>
                <w:szCs w:val="16"/>
                <w:lang w:eastAsia="zh-TW"/>
              </w:rPr>
              <w:t xml:space="preserve"> </w:t>
            </w:r>
          </w:p>
        </w:tc>
        <w:tc>
          <w:tcPr>
            <w:tcW w:w="1980" w:type="dxa"/>
          </w:tcPr>
          <w:p w14:paraId="2D59E105" w14:textId="77777777" w:rsidR="00402DB7" w:rsidRPr="00ED7524"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C1A4AE4"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47B7F102"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76A5AE05"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multiple assets</w:t>
            </w:r>
          </w:p>
          <w:p w14:paraId="4D11DCE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154FAD0"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p w14:paraId="7426D66D"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4050" w:type="dxa"/>
          </w:tcPr>
          <w:p w14:paraId="10FCFDC6"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54A0573E" w14:textId="77777777" w:rsidR="00402DB7" w:rsidRPr="00ED7524" w:rsidRDefault="00402DB7"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263FB5D9"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753014E1" w14:textId="7FDFAF9D"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clicks/steps needed to share </w:t>
            </w:r>
            <w:r w:rsidR="0017660A">
              <w:rPr>
                <w:rFonts w:eastAsiaTheme="minorEastAsia" w:cstheme="minorBidi"/>
                <w:color w:val="000000"/>
                <w:sz w:val="16"/>
                <w:szCs w:val="16"/>
                <w:lang w:eastAsia="zh-TW"/>
              </w:rPr>
              <w:t>multiple assets</w:t>
            </w:r>
            <w:r w:rsidRPr="00ED7524">
              <w:rPr>
                <w:rFonts w:eastAsiaTheme="minorEastAsia" w:cstheme="minorBidi"/>
                <w:color w:val="000000"/>
                <w:sz w:val="16"/>
                <w:szCs w:val="16"/>
                <w:lang w:eastAsia="zh-TW"/>
              </w:rPr>
              <w:t xml:space="preserve"> is equal to or lesser than competition</w:t>
            </w:r>
          </w:p>
          <w:p w14:paraId="509DEDC7" w14:textId="77777777"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55B7D6D0"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402DB7" w:rsidRPr="00AD4536" w14:paraId="706A35DF" w14:textId="77777777" w:rsidTr="005369A5">
        <w:trPr>
          <w:trHeight w:val="3732"/>
        </w:trPr>
        <w:tc>
          <w:tcPr>
            <w:cnfStyle w:val="001000000000" w:firstRow="0" w:lastRow="0" w:firstColumn="1" w:lastColumn="0" w:oddVBand="0" w:evenVBand="0" w:oddHBand="0" w:evenHBand="0" w:firstRowFirstColumn="0" w:firstRowLastColumn="0" w:lastRowFirstColumn="0" w:lastRowLastColumn="0"/>
            <w:tcW w:w="1710" w:type="dxa"/>
          </w:tcPr>
          <w:p w14:paraId="36F00CC4" w14:textId="77777777" w:rsidR="00402DB7"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lastRenderedPageBreak/>
              <w:t>Measuring Adoption</w:t>
            </w:r>
          </w:p>
          <w:p w14:paraId="36BE762B" w14:textId="77777777" w:rsidR="00640652" w:rsidRPr="00ED7524" w:rsidRDefault="00640652" w:rsidP="00402DB7">
            <w:pPr>
              <w:spacing w:after="0" w:line="240" w:lineRule="auto"/>
              <w:rPr>
                <w:rFonts w:eastAsia="PMingLiU"/>
                <w:color w:val="000000"/>
                <w:sz w:val="16"/>
                <w:szCs w:val="16"/>
                <w:lang w:eastAsia="zh-TW"/>
              </w:rPr>
            </w:pPr>
          </w:p>
          <w:p w14:paraId="3226951E"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 in bulk?</w:t>
            </w:r>
          </w:p>
        </w:tc>
        <w:tc>
          <w:tcPr>
            <w:tcW w:w="1980" w:type="dxa"/>
          </w:tcPr>
          <w:p w14:paraId="0D33788B" w14:textId="2BF071CD" w:rsidR="00402DB7" w:rsidRPr="00AD4536" w:rsidRDefault="00C708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If we do not get the bulk share numbers we are looking for we need to investigate whether we have the right usage pattern expectations of our users and what is holding them back from doing bulk sharing or whether the target set is simply too high.</w:t>
            </w:r>
          </w:p>
        </w:tc>
        <w:tc>
          <w:tcPr>
            <w:tcW w:w="540" w:type="dxa"/>
          </w:tcPr>
          <w:p w14:paraId="0AA41B68"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54BC0D04"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4D4C410C"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01684719"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187C467A"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72A8793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43FB9A4"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FE52482" w14:textId="5A56C3E0" w:rsidR="00402DB7" w:rsidRPr="00ED7524" w:rsidRDefault="00402DB7" w:rsidP="00340015">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340015" w:rsidRPr="00340015">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04B65C55" w14:textId="5E19388F"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402DB7" w:rsidRPr="00ED7524">
              <w:rPr>
                <w:rFonts w:eastAsiaTheme="minorEastAsia" w:cstheme="minorBidi"/>
                <w:color w:val="000000"/>
                <w:sz w:val="16"/>
                <w:szCs w:val="16"/>
                <w:lang w:eastAsia="zh-TW"/>
              </w:rPr>
              <w:t xml:space="preserve"> favor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as compared to other competitor apps on the Windows system.</w:t>
            </w:r>
            <w:r>
              <w:rPr>
                <w:rFonts w:eastAsiaTheme="minorEastAsia" w:cstheme="minorBidi"/>
                <w:color w:val="000000"/>
                <w:sz w:val="16"/>
                <w:szCs w:val="16"/>
                <w:lang w:eastAsia="zh-TW"/>
              </w:rPr>
              <w:t xml:space="preserve"> </w:t>
            </w:r>
          </w:p>
          <w:p w14:paraId="6300D8D5" w14:textId="37B510A0"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 xml:space="preserve">surveyed </w:t>
            </w:r>
            <w:r w:rsidRPr="00ED7524">
              <w:rPr>
                <w:rFonts w:eastAsiaTheme="minorEastAsia" w:cstheme="minorBidi"/>
                <w:color w:val="000000"/>
                <w:sz w:val="16"/>
                <w:szCs w:val="16"/>
                <w:lang w:eastAsia="zh-TW"/>
              </w:rPr>
              <w:t>favor</w:t>
            </w:r>
            <w:r w:rsidR="00402DB7" w:rsidRPr="00ED7524">
              <w:rPr>
                <w:rFonts w:eastAsiaTheme="minorEastAsia" w:cstheme="minorBidi"/>
                <w:color w:val="000000"/>
                <w:sz w:val="16"/>
                <w:szCs w:val="16"/>
                <w:lang w:eastAsia="zh-TW"/>
              </w:rPr>
              <w:t xml:space="preserve">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 xml:space="preserve">as compared to competitor apps on all the systems. </w:t>
            </w:r>
          </w:p>
          <w:p w14:paraId="328B46CF"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4284E77"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shared per month by active users increases every month</w:t>
            </w:r>
          </w:p>
          <w:p w14:paraId="3956E7D9"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users sharing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increases per month</w:t>
            </w:r>
          </w:p>
          <w:p w14:paraId="560947A6"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At least X% of active users share assets using our app per month</w:t>
            </w:r>
          </w:p>
          <w:p w14:paraId="3F5B07EC" w14:textId="527F346E" w:rsidR="00FD4F7D" w:rsidRPr="00ED7524" w:rsidRDefault="00FD4F7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Number of bulk assets shared per active user goes up every month</w:t>
            </w:r>
          </w:p>
          <w:p w14:paraId="3D0E80A6"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43C17BF7" w14:textId="77777777" w:rsidR="00DB6AF8" w:rsidRDefault="00DB6AF8" w:rsidP="00DB6AF8"/>
    <w:tbl>
      <w:tblPr>
        <w:tblStyle w:val="GridTable1Light"/>
        <w:tblW w:w="10933" w:type="dxa"/>
        <w:tblLook w:val="04A0" w:firstRow="1" w:lastRow="0" w:firstColumn="1" w:lastColumn="0" w:noHBand="0" w:noVBand="1"/>
      </w:tblPr>
      <w:tblGrid>
        <w:gridCol w:w="1743"/>
        <w:gridCol w:w="1990"/>
        <w:gridCol w:w="540"/>
        <w:gridCol w:w="2610"/>
        <w:gridCol w:w="4050"/>
      </w:tblGrid>
      <w:tr w:rsidR="005369A5" w14:paraId="6FA8FB16" w14:textId="77777777" w:rsidTr="00640652">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0933" w:type="dxa"/>
            <w:gridSpan w:val="5"/>
          </w:tcPr>
          <w:p w14:paraId="6E167C3C" w14:textId="323D795D" w:rsidR="005369A5" w:rsidRDefault="005369A5" w:rsidP="00640652">
            <w:pPr>
              <w:rPr>
                <w:color w:val="FFFFFF"/>
              </w:rPr>
            </w:pPr>
            <w:r w:rsidRPr="002E678A">
              <w:rPr>
                <w:b w:val="0"/>
                <w:bCs w:val="0"/>
                <w:sz w:val="24"/>
              </w:rPr>
              <w:t xml:space="preserve">Scenario: </w:t>
            </w:r>
            <w:r w:rsidRPr="002E678A">
              <w:rPr>
                <w:sz w:val="24"/>
              </w:rPr>
              <w:t>Share photos and videos as files</w:t>
            </w:r>
          </w:p>
        </w:tc>
      </w:tr>
      <w:tr w:rsidR="00CC1E9B" w14:paraId="3F50F012"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hideMark/>
          </w:tcPr>
          <w:p w14:paraId="617504E3" w14:textId="77777777" w:rsidR="00DB6AF8" w:rsidRPr="00640652" w:rsidRDefault="00DB6AF8">
            <w:pPr>
              <w:rPr>
                <w:rFonts w:ascii="Segoe UI" w:hAnsi="Segoe UI" w:cs="Segoe UI"/>
                <w:color w:val="000000" w:themeColor="text1"/>
                <w:szCs w:val="22"/>
              </w:rPr>
            </w:pPr>
            <w:r w:rsidRPr="00640652">
              <w:rPr>
                <w:color w:val="000000" w:themeColor="text1"/>
              </w:rPr>
              <w:t>Question</w:t>
            </w:r>
          </w:p>
        </w:tc>
        <w:tc>
          <w:tcPr>
            <w:tcW w:w="1990" w:type="dxa"/>
            <w:shd w:val="clear" w:color="auto" w:fill="BFBFBF" w:themeFill="background1" w:themeFillShade="BF"/>
            <w:hideMark/>
          </w:tcPr>
          <w:p w14:paraId="61496F13"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Usage Plan</w:t>
            </w:r>
          </w:p>
        </w:tc>
        <w:tc>
          <w:tcPr>
            <w:tcW w:w="540" w:type="dxa"/>
            <w:shd w:val="clear" w:color="auto" w:fill="BFBFBF" w:themeFill="background1" w:themeFillShade="BF"/>
            <w:hideMark/>
          </w:tcPr>
          <w:p w14:paraId="59371A58"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Pri</w:t>
            </w:r>
          </w:p>
        </w:tc>
        <w:tc>
          <w:tcPr>
            <w:tcW w:w="2610" w:type="dxa"/>
            <w:shd w:val="clear" w:color="auto" w:fill="BFBFBF" w:themeFill="background1" w:themeFillShade="BF"/>
            <w:hideMark/>
          </w:tcPr>
          <w:p w14:paraId="31FA9822"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Metric (s)</w:t>
            </w:r>
          </w:p>
        </w:tc>
        <w:tc>
          <w:tcPr>
            <w:tcW w:w="4050" w:type="dxa"/>
            <w:shd w:val="clear" w:color="auto" w:fill="BFBFBF" w:themeFill="background1" w:themeFillShade="BF"/>
            <w:hideMark/>
          </w:tcPr>
          <w:p w14:paraId="75AB14FC" w14:textId="77777777" w:rsidR="00DB6AF8" w:rsidRPr="00640652"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Success metric (s)</w:t>
            </w:r>
          </w:p>
        </w:tc>
      </w:tr>
      <w:tr w:rsidR="00CC1E9B" w14:paraId="59B4B29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09D0ED8D"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5EC37336" w14:textId="77777777" w:rsidR="00640652" w:rsidRDefault="00640652">
            <w:pPr>
              <w:rPr>
                <w:b w:val="0"/>
                <w:sz w:val="16"/>
                <w:szCs w:val="16"/>
              </w:rPr>
            </w:pPr>
          </w:p>
          <w:p w14:paraId="2023CC2B" w14:textId="77777777" w:rsidR="00DB6AF8" w:rsidRPr="00640652" w:rsidRDefault="00DB6AF8">
            <w:pPr>
              <w:rPr>
                <w:b w:val="0"/>
                <w:sz w:val="16"/>
                <w:szCs w:val="16"/>
              </w:rPr>
            </w:pPr>
            <w:r w:rsidRPr="00640652">
              <w:rPr>
                <w:b w:val="0"/>
                <w:sz w:val="16"/>
                <w:szCs w:val="16"/>
              </w:rPr>
              <w:t>Do our users share assets as files?</w:t>
            </w:r>
          </w:p>
        </w:tc>
        <w:tc>
          <w:tcPr>
            <w:tcW w:w="1990" w:type="dxa"/>
          </w:tcPr>
          <w:p w14:paraId="185C5A0D" w14:textId="49DAB60F"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we should expect an uptick in sharing over previous releases and if not we need to investigate why our changes have not had the desired impact.</w:t>
            </w:r>
          </w:p>
        </w:tc>
        <w:tc>
          <w:tcPr>
            <w:tcW w:w="540" w:type="dxa"/>
          </w:tcPr>
          <w:p w14:paraId="29F762B1"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291DC19"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What % of assets are shared as files? </w:t>
            </w:r>
          </w:p>
          <w:p w14:paraId="00B55C9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targets for such shares?</w:t>
            </w:r>
          </w:p>
        </w:tc>
        <w:tc>
          <w:tcPr>
            <w:tcW w:w="4050" w:type="dxa"/>
            <w:hideMark/>
          </w:tcPr>
          <w:p w14:paraId="640B0B4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48AEA8FC"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Increase</w:t>
            </w:r>
            <w:r>
              <w:rPr>
                <w:sz w:val="16"/>
                <w:szCs w:val="16"/>
              </w:rPr>
              <w:t xml:space="preserve"> in the number of users sharing as files as compared to Blue.</w:t>
            </w:r>
          </w:p>
          <w:p w14:paraId="6F959CFE"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Majority</w:t>
            </w:r>
            <w:r>
              <w:rPr>
                <w:sz w:val="16"/>
                <w:szCs w:val="16"/>
              </w:rPr>
              <w:t xml:space="preserve"> of Shares as File are social networks or non-Microsoft image/video hosting sites (vs. Shares through SMS/Email)</w:t>
            </w:r>
          </w:p>
        </w:tc>
      </w:tr>
      <w:tr w:rsidR="00DB6AF8" w14:paraId="589CE0F7"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0933" w:type="dxa"/>
            <w:gridSpan w:val="5"/>
            <w:hideMark/>
          </w:tcPr>
          <w:p w14:paraId="0433F724" w14:textId="77777777" w:rsidR="00DB6AF8" w:rsidRPr="00640652" w:rsidRDefault="00DB6AF8">
            <w:pPr>
              <w:rPr>
                <w:rFonts w:ascii="Segoe UI" w:hAnsi="Segoe UI" w:cs="Segoe UI"/>
                <w:b w:val="0"/>
                <w:sz w:val="24"/>
              </w:rPr>
            </w:pPr>
            <w:r w:rsidRPr="00640652">
              <w:rPr>
                <w:b w:val="0"/>
                <w:bCs w:val="0"/>
                <w:sz w:val="24"/>
              </w:rPr>
              <w:t xml:space="preserve">Scenario: </w:t>
            </w:r>
            <w:r w:rsidRPr="00640652">
              <w:rPr>
                <w:sz w:val="24"/>
              </w:rPr>
              <w:t>Share photos and videos as cloud-hosted links</w:t>
            </w:r>
          </w:p>
        </w:tc>
      </w:tr>
      <w:tr w:rsidR="00640652" w14:paraId="2B91840A" w14:textId="77777777" w:rsidTr="00640652">
        <w:trPr>
          <w:trHeight w:val="503"/>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tcPr>
          <w:p w14:paraId="4D872226" w14:textId="5BCC21CC" w:rsidR="00640652" w:rsidRDefault="00640652" w:rsidP="00640652">
            <w:pPr>
              <w:spacing w:after="0" w:line="240" w:lineRule="auto"/>
              <w:rPr>
                <w:b w:val="0"/>
                <w:sz w:val="16"/>
                <w:szCs w:val="16"/>
              </w:rPr>
            </w:pPr>
            <w:r w:rsidRPr="00640652">
              <w:rPr>
                <w:color w:val="000000" w:themeColor="text1"/>
              </w:rPr>
              <w:t>Question</w:t>
            </w:r>
          </w:p>
        </w:tc>
        <w:tc>
          <w:tcPr>
            <w:tcW w:w="1990" w:type="dxa"/>
            <w:shd w:val="clear" w:color="auto" w:fill="BFBFBF" w:themeFill="background1" w:themeFillShade="BF"/>
          </w:tcPr>
          <w:p w14:paraId="5435FBAC" w14:textId="211BC619"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Usage Plan</w:t>
            </w:r>
          </w:p>
        </w:tc>
        <w:tc>
          <w:tcPr>
            <w:tcW w:w="540" w:type="dxa"/>
            <w:shd w:val="clear" w:color="auto" w:fill="BFBFBF" w:themeFill="background1" w:themeFillShade="BF"/>
          </w:tcPr>
          <w:p w14:paraId="3604D698" w14:textId="418B6B0C"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Pri</w:t>
            </w:r>
          </w:p>
        </w:tc>
        <w:tc>
          <w:tcPr>
            <w:tcW w:w="2610" w:type="dxa"/>
            <w:shd w:val="clear" w:color="auto" w:fill="BFBFBF" w:themeFill="background1" w:themeFillShade="BF"/>
          </w:tcPr>
          <w:p w14:paraId="72A94847" w14:textId="1C968D85" w:rsidR="00640652" w:rsidRPr="00640652" w:rsidRDefault="00640652" w:rsidP="00640652">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Metric (s)</w:t>
            </w:r>
          </w:p>
        </w:tc>
        <w:tc>
          <w:tcPr>
            <w:tcW w:w="4050" w:type="dxa"/>
            <w:shd w:val="clear" w:color="auto" w:fill="BFBFBF" w:themeFill="background1" w:themeFillShade="BF"/>
          </w:tcPr>
          <w:p w14:paraId="6346BB6F" w14:textId="4F005BBC" w:rsidR="00640652" w:rsidRPr="00640652" w:rsidRDefault="00640652" w:rsidP="00640652">
            <w:pPr>
              <w:cnfStyle w:val="000000000000" w:firstRow="0" w:lastRow="0" w:firstColumn="0" w:lastColumn="0" w:oddVBand="0" w:evenVBand="0" w:oddHBand="0" w:evenHBand="0" w:firstRowFirstColumn="0" w:firstRowLastColumn="0" w:lastRowFirstColumn="0" w:lastRowLastColumn="0"/>
              <w:rPr>
                <w:b/>
                <w:bCs/>
                <w:sz w:val="16"/>
                <w:szCs w:val="16"/>
              </w:rPr>
            </w:pPr>
            <w:r w:rsidRPr="00640652">
              <w:rPr>
                <w:b/>
                <w:color w:val="000000" w:themeColor="text1"/>
              </w:rPr>
              <w:t>Success metric (s)</w:t>
            </w:r>
          </w:p>
        </w:tc>
      </w:tr>
      <w:tr w:rsidR="00CC1E9B" w14:paraId="3BD32EA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2EE85703"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0B27BBD5" w14:textId="77777777" w:rsidR="00640652" w:rsidRDefault="00640652">
            <w:pPr>
              <w:rPr>
                <w:b w:val="0"/>
                <w:sz w:val="16"/>
                <w:szCs w:val="16"/>
              </w:rPr>
            </w:pPr>
          </w:p>
          <w:p w14:paraId="0FD998DA" w14:textId="77777777" w:rsidR="00DB6AF8" w:rsidRPr="00640652" w:rsidRDefault="00DB6AF8">
            <w:pPr>
              <w:rPr>
                <w:b w:val="0"/>
                <w:sz w:val="16"/>
                <w:szCs w:val="16"/>
              </w:rPr>
            </w:pPr>
            <w:r w:rsidRPr="00640652">
              <w:rPr>
                <w:b w:val="0"/>
                <w:sz w:val="16"/>
                <w:szCs w:val="16"/>
              </w:rPr>
              <w:t>Are users sharing more assets using Cloud hosted links?</w:t>
            </w:r>
          </w:p>
        </w:tc>
        <w:tc>
          <w:tcPr>
            <w:tcW w:w="1990" w:type="dxa"/>
          </w:tcPr>
          <w:p w14:paraId="29C99BFE" w14:textId="54C50B54"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We should determine whether users embrace sharing assets as cloud links and if not why that is the case. We need to identify what to hurdle is for our users may it be discoverability, a sense of privacy or whatever else it is to enable us to push better for cloud hosted links.</w:t>
            </w:r>
          </w:p>
        </w:tc>
        <w:tc>
          <w:tcPr>
            <w:tcW w:w="540" w:type="dxa"/>
          </w:tcPr>
          <w:p w14:paraId="36722CFA"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55343428"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users who use email as primary mode of sharing photos use cloud hosted links to send assets?</w:t>
            </w:r>
          </w:p>
          <w:p w14:paraId="4EC1CB5B"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assets uploaded from our app go to the Cloud-hosted album?</w:t>
            </w:r>
          </w:p>
          <w:p w14:paraId="7BA34051"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is the target app for cloud hosted links shares?</w:t>
            </w:r>
          </w:p>
          <w:p w14:paraId="40E75099"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What is the source location of the assets shared as cloud-hosted links i.e. are these files available locally or are they on the cloud? What is the % of </w:t>
            </w:r>
            <w:r>
              <w:rPr>
                <w:sz w:val="16"/>
                <w:szCs w:val="16"/>
              </w:rPr>
              <w:lastRenderedPageBreak/>
              <w:t>the files present locally vs the cloud?</w:t>
            </w:r>
          </w:p>
        </w:tc>
        <w:tc>
          <w:tcPr>
            <w:tcW w:w="4050" w:type="dxa"/>
            <w:hideMark/>
          </w:tcPr>
          <w:p w14:paraId="55B75C6F" w14:textId="41E4D268" w:rsidR="00640652" w:rsidRPr="00640652"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Pr>
                <w:rFonts w:eastAsiaTheme="minorEastAsia" w:cstheme="minorBidi"/>
                <w:color w:val="000000"/>
                <w:sz w:val="16"/>
                <w:szCs w:val="16"/>
                <w:u w:val="single"/>
                <w:lang w:eastAsia="zh-TW"/>
              </w:rPr>
              <w:lastRenderedPageBreak/>
              <w:t>Quantitative Success metric:</w:t>
            </w:r>
          </w:p>
          <w:p w14:paraId="050BCA16"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More than 75%</w:t>
            </w:r>
            <w:r>
              <w:rPr>
                <w:sz w:val="16"/>
                <w:szCs w:val="16"/>
              </w:rPr>
              <w:t xml:space="preserve"> users sharing assets using email use cloud hosted links regularly.</w:t>
            </w:r>
          </w:p>
          <w:p w14:paraId="305472E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Overall, we want </w:t>
            </w:r>
            <w:r>
              <w:rPr>
                <w:b/>
                <w:bCs/>
                <w:sz w:val="16"/>
                <w:szCs w:val="16"/>
              </w:rPr>
              <w:t>at least 50%</w:t>
            </w:r>
            <w:r>
              <w:rPr>
                <w:sz w:val="16"/>
                <w:szCs w:val="16"/>
              </w:rPr>
              <w:t xml:space="preserve"> of all our active sharing users to use cloud hosted links regularly.</w:t>
            </w:r>
          </w:p>
          <w:p w14:paraId="32C9CC22"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 of files</w:t>
            </w:r>
            <w:r>
              <w:rPr>
                <w:sz w:val="16"/>
                <w:szCs w:val="16"/>
              </w:rPr>
              <w:t xml:space="preserve"> shared as cloud links increase with every version\release</w:t>
            </w:r>
          </w:p>
          <w:p w14:paraId="02A90C9F"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We get </w:t>
            </w:r>
            <w:r>
              <w:rPr>
                <w:b/>
                <w:bCs/>
                <w:sz w:val="16"/>
                <w:szCs w:val="16"/>
              </w:rPr>
              <w:t>&gt;25%</w:t>
            </w:r>
            <w:r>
              <w:rPr>
                <w:sz w:val="16"/>
                <w:szCs w:val="16"/>
              </w:rPr>
              <w:t xml:space="preserve"> of shares to external social networks to use Cloud hosted links.</w:t>
            </w:r>
          </w:p>
          <w:p w14:paraId="6D67BDA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A55E231" w14:textId="7D843AA2"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users understand Cloud Hosted Link based sharing?</w:t>
            </w:r>
          </w:p>
        </w:tc>
      </w:tr>
      <w:tr w:rsidR="00CC1E9B" w14:paraId="4C035FC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3083A71A"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lastRenderedPageBreak/>
              <w:t>Measuring Adoption</w:t>
            </w:r>
          </w:p>
          <w:p w14:paraId="2F5FCF8B" w14:textId="77777777" w:rsidR="00640652" w:rsidRDefault="00640652">
            <w:pPr>
              <w:rPr>
                <w:b w:val="0"/>
                <w:sz w:val="16"/>
                <w:szCs w:val="16"/>
              </w:rPr>
            </w:pPr>
          </w:p>
          <w:p w14:paraId="2FB14D4E" w14:textId="77777777" w:rsidR="00DB6AF8" w:rsidRPr="00640652" w:rsidRDefault="00DB6AF8">
            <w:pPr>
              <w:rPr>
                <w:b w:val="0"/>
                <w:sz w:val="16"/>
                <w:szCs w:val="16"/>
              </w:rPr>
            </w:pPr>
            <w:r w:rsidRPr="00640652">
              <w:rPr>
                <w:b w:val="0"/>
                <w:sz w:val="16"/>
                <w:szCs w:val="16"/>
              </w:rPr>
              <w:t>Are users viewing the cloud hosted albums?</w:t>
            </w:r>
          </w:p>
        </w:tc>
        <w:tc>
          <w:tcPr>
            <w:tcW w:w="1990" w:type="dxa"/>
          </w:tcPr>
          <w:p w14:paraId="3FEF6940" w14:textId="47EA1DA2"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We need users not just to share but also consume cloud-hosted links and take actions accordingly if that is not the case like investigate the possible disconnect between sharer and consumer or whether our end-to-end story lacks at the consumption end-point due to various reasons like presentation or unnecessary delays which we may or may not be able to influence on our end.</w:t>
            </w:r>
          </w:p>
        </w:tc>
        <w:tc>
          <w:tcPr>
            <w:tcW w:w="540" w:type="dxa"/>
          </w:tcPr>
          <w:p w14:paraId="5EA593C4"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122A60A"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How many different users view the cloud hosted albums?</w:t>
            </w:r>
          </w:p>
          <w:p w14:paraId="79488D52"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devices used to view these albums?</w:t>
            </w:r>
          </w:p>
          <w:p w14:paraId="6F626BC3"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they see any errors while viewing the assets?</w:t>
            </w:r>
          </w:p>
          <w:p w14:paraId="2DCD041D"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people comment or like the assets on the cloud?</w:t>
            </w:r>
          </w:p>
        </w:tc>
        <w:tc>
          <w:tcPr>
            <w:tcW w:w="4050" w:type="dxa"/>
            <w:hideMark/>
          </w:tcPr>
          <w:p w14:paraId="2D239225"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More than 95%</w:t>
            </w:r>
            <w:r>
              <w:rPr>
                <w:sz w:val="16"/>
                <w:szCs w:val="16"/>
              </w:rPr>
              <w:t xml:space="preserve"> of the cloud shared albums are viewed by people</w:t>
            </w:r>
          </w:p>
          <w:p w14:paraId="48AA6577"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Success rate while viewing these albums is </w:t>
            </w:r>
            <w:r>
              <w:rPr>
                <w:b/>
                <w:bCs/>
                <w:sz w:val="16"/>
                <w:szCs w:val="16"/>
              </w:rPr>
              <w:t>99.9%</w:t>
            </w:r>
            <w:r>
              <w:rPr>
                <w:sz w:val="16"/>
                <w:szCs w:val="16"/>
              </w:rPr>
              <w:t xml:space="preserve"> on all devices </w:t>
            </w:r>
          </w:p>
        </w:tc>
      </w:tr>
    </w:tbl>
    <w:p w14:paraId="1ECF2D53" w14:textId="77777777" w:rsidR="00DB6AF8" w:rsidRPr="00DB6AF8" w:rsidRDefault="00DB6AF8" w:rsidP="00DB6AF8"/>
    <w:p w14:paraId="547B8974" w14:textId="77777777" w:rsidR="00984281" w:rsidRDefault="00984281" w:rsidP="00984281"/>
    <w:p w14:paraId="4305A6D4" w14:textId="3FBC4E6B" w:rsidR="00145DBB" w:rsidRDefault="00145DBB" w:rsidP="00D37158">
      <w:pPr>
        <w:pStyle w:val="Heading1"/>
      </w:pPr>
      <w:r w:rsidRPr="00D37158">
        <w:t>Feature</w:t>
      </w:r>
      <w:r>
        <w:t xml:space="preserve"> Description</w:t>
      </w:r>
    </w:p>
    <w:p w14:paraId="2C161FE9" w14:textId="39B47D55" w:rsidR="00C21A69" w:rsidRDefault="00040459" w:rsidP="00C21A69">
      <w:pPr>
        <w:rPr>
          <w:rStyle w:val="Hyperlink"/>
        </w:rPr>
      </w:pPr>
      <w:hyperlink r:id="rId28" w:history="1">
        <w:r w:rsidR="00C21A69" w:rsidRPr="00C21A69">
          <w:rPr>
            <w:rStyle w:val="Hyperlink"/>
          </w:rPr>
          <w:t>Guidelines</w:t>
        </w:r>
      </w:hyperlink>
    </w:p>
    <w:p w14:paraId="619395CB" w14:textId="064C7DDE" w:rsidR="000632F4" w:rsidRDefault="000632F4" w:rsidP="000632F4">
      <w:pPr>
        <w:pStyle w:val="Heading1"/>
      </w:pPr>
      <w:commentRangeStart w:id="38"/>
      <w:commentRangeStart w:id="39"/>
      <w:r>
        <w:t xml:space="preserve">M1 Detailed Feature Requirements </w:t>
      </w:r>
      <w:commentRangeEnd w:id="38"/>
      <w:r w:rsidR="00AC609E">
        <w:rPr>
          <w:rStyle w:val="CommentReference"/>
          <w:rFonts w:eastAsiaTheme="minorEastAsia" w:cs="Times New Roman"/>
          <w:bCs w:val="0"/>
          <w:color w:val="auto"/>
          <w:lang w:bidi="en-US"/>
        </w:rPr>
        <w:commentReference w:id="38"/>
      </w:r>
      <w:commentRangeEnd w:id="39"/>
      <w:r w:rsidR="00CD0991">
        <w:rPr>
          <w:rStyle w:val="CommentReference"/>
          <w:rFonts w:eastAsiaTheme="minorEastAsia" w:cs="Times New Roman"/>
          <w:bCs w:val="0"/>
          <w:color w:val="auto"/>
          <w:lang w:bidi="en-US"/>
        </w:rPr>
        <w:commentReference w:id="39"/>
      </w:r>
    </w:p>
    <w:p w14:paraId="14AFBCB7" w14:textId="77777777" w:rsidR="00F17728" w:rsidRDefault="00040459" w:rsidP="00F17728">
      <w:hyperlink r:id="rId29" w:history="1">
        <w:r w:rsidR="00F17728" w:rsidRPr="00C21A69">
          <w:rPr>
            <w:rStyle w:val="Hyperlink"/>
          </w:rPr>
          <w:t>Guidelines</w:t>
        </w:r>
      </w:hyperlink>
    </w:p>
    <w:p w14:paraId="64CEB9A0" w14:textId="77777777" w:rsidR="00BD44D9" w:rsidRDefault="00343C8B" w:rsidP="002A5DA5">
      <w:r>
        <w:t xml:space="preserve">For M1, we will enable users to perform all </w:t>
      </w:r>
      <w:r w:rsidR="00B87555">
        <w:t>classic</w:t>
      </w:r>
      <w:r>
        <w:t xml:space="preserve"> sharing tasks (sharing one or multiple photos and videos as </w:t>
      </w:r>
      <w:r w:rsidR="00B87555">
        <w:t>file</w:t>
      </w:r>
      <w:r>
        <w:t xml:space="preserve">) as </w:t>
      </w:r>
      <w:r w:rsidR="00B87555">
        <w:t>they are used to with windows/</w:t>
      </w:r>
      <w:r>
        <w:t xml:space="preserve">phone </w:t>
      </w:r>
      <w:r w:rsidR="00B87555">
        <w:t>8/8.1 releases</w:t>
      </w:r>
      <w:r>
        <w:t xml:space="preserve">. </w:t>
      </w:r>
    </w:p>
    <w:p w14:paraId="1A38BC10" w14:textId="1AD3E811" w:rsidR="00343C8B" w:rsidRDefault="00343C8B" w:rsidP="002A5DA5">
      <w:r>
        <w:t xml:space="preserve">We will </w:t>
      </w:r>
      <w:r w:rsidR="00BD44D9">
        <w:t>focus on enabling sharing content as OneDrive links to</w:t>
      </w:r>
      <w:r>
        <w:t xml:space="preserve"> improve (and in some cases like video, unblock) sharing of large size or large quantit</w:t>
      </w:r>
      <w:r w:rsidR="00893B4D">
        <w:t xml:space="preserve">y of files </w:t>
      </w:r>
      <w:r w:rsidR="00BD44D9">
        <w:t>and to preserve richness of special file types (panoramas, cinemagraphs etc.)</w:t>
      </w:r>
      <w:r w:rsidR="00893B4D">
        <w:t xml:space="preserve">. We will </w:t>
      </w:r>
      <w:r w:rsidR="00BD44D9">
        <w:t>make these experiences fast, responsive, rich ultimately to delight users into using the MS photos app for sharing content and using OneDrive as their cloud solution to photo management.</w:t>
      </w:r>
      <w:r w:rsidR="00893B4D">
        <w:t xml:space="preserve"> </w:t>
      </w:r>
    </w:p>
    <w:p w14:paraId="607A26E6" w14:textId="277BF0FC" w:rsidR="00343C8B" w:rsidRDefault="00343C8B" w:rsidP="002A5DA5"/>
    <w:bookmarkEnd w:id="35"/>
    <w:p w14:paraId="64CFC71F" w14:textId="192151C0" w:rsidR="00B87555" w:rsidRDefault="00B87555" w:rsidP="00B87555">
      <w:r>
        <w:t xml:space="preserve">Note: wireframes </w:t>
      </w:r>
      <w:r w:rsidR="00BD44D9">
        <w:t xml:space="preserve">available throughout the spec </w:t>
      </w:r>
      <w:r>
        <w:t>show more that what’s been scoped for M1</w:t>
      </w:r>
      <w:r w:rsidR="00BD44D9">
        <w:t>. These frames are also not finalized, and subject to change.</w:t>
      </w:r>
    </w:p>
    <w:p w14:paraId="1216E17B" w14:textId="031C0B47" w:rsidR="00B87555" w:rsidRDefault="00B87555" w:rsidP="00B87555">
      <w:r>
        <w:t>Note: I have detailed E2E share flows, even though pieces of that flow are not detailed</w:t>
      </w:r>
      <w:r w:rsidR="00FE0FB7">
        <w:t xml:space="preserve"> in (and not within the scope of)</w:t>
      </w:r>
      <w:r>
        <w:t xml:space="preserve"> this spec.</w:t>
      </w:r>
    </w:p>
    <w:p w14:paraId="5A442E28" w14:textId="77777777" w:rsidR="002A09BB" w:rsidRDefault="002A09BB" w:rsidP="00DF7F81">
      <w:pPr>
        <w:pStyle w:val="Heading2"/>
        <w:numPr>
          <w:ilvl w:val="1"/>
          <w:numId w:val="3"/>
        </w:numPr>
      </w:pPr>
      <w:r>
        <w:t xml:space="preserve"> Share Entry Point</w:t>
      </w:r>
    </w:p>
    <w:p w14:paraId="3F965F2D" w14:textId="613A4E2E" w:rsidR="002A09BB" w:rsidRPr="002A09BB" w:rsidRDefault="002A09BB" w:rsidP="002A09BB">
      <w:r>
        <w:t xml:space="preserve">In Blue on PC, many users did not discover the global share charm as an entry point to share content in the photos app. In order to fix that, we will have an in app share entry points where it makes sense. </w:t>
      </w:r>
    </w:p>
    <w:p w14:paraId="44C0E157" w14:textId="3762FC1C" w:rsidR="002A09BB" w:rsidRDefault="002A09BB" w:rsidP="002A09BB">
      <w:pPr>
        <w:pStyle w:val="Heading3"/>
      </w:pPr>
      <w:r>
        <w:lastRenderedPageBreak/>
        <w:t>Viewer</w:t>
      </w:r>
    </w:p>
    <w:p w14:paraId="335DBC88" w14:textId="77777777" w:rsidR="002A09BB" w:rsidRDefault="002A09BB" w:rsidP="002A09BB">
      <w:r>
        <w:t xml:space="preserve">On the viewer we will have an explicit in-app share entry point to kick start the share flow of the file in view. </w:t>
      </w:r>
    </w:p>
    <w:p w14:paraId="2E16891F" w14:textId="77777777" w:rsidR="002A09BB" w:rsidRPr="00B87555" w:rsidRDefault="002A09BB" w:rsidP="002A09BB">
      <w:pPr>
        <w:pStyle w:val="ListParagraph"/>
      </w:pPr>
      <w:r>
        <w:t>PC/tablet:</w:t>
      </w:r>
    </w:p>
    <w:p w14:paraId="31972A54" w14:textId="77777777" w:rsidR="002A09BB" w:rsidRDefault="002A09BB" w:rsidP="002A09BB">
      <w:pPr>
        <w:rPr>
          <w:color w:val="FF0000"/>
        </w:rPr>
      </w:pPr>
      <w:r>
        <w:rPr>
          <w:noProof/>
          <w:color w:val="FF0000"/>
          <w:lang w:val="fr-FR" w:eastAsia="zh-CN"/>
        </w:rPr>
        <mc:AlternateContent>
          <mc:Choice Requires="wps">
            <w:drawing>
              <wp:anchor distT="0" distB="0" distL="114300" distR="114300" simplePos="0" relativeHeight="251658243" behindDoc="0" locked="0" layoutInCell="1" allowOverlap="1" wp14:anchorId="66381A5B" wp14:editId="1157F6FE">
                <wp:simplePos x="0" y="0"/>
                <wp:positionH relativeFrom="column">
                  <wp:posOffset>5230770</wp:posOffset>
                </wp:positionH>
                <wp:positionV relativeFrom="paragraph">
                  <wp:posOffset>3257512</wp:posOffset>
                </wp:positionV>
                <wp:extent cx="225188" cy="245660"/>
                <wp:effectExtent l="0" t="0" r="22860" b="21590"/>
                <wp:wrapNone/>
                <wp:docPr id="10" name="Oval 10"/>
                <wp:cNvGraphicFramePr/>
                <a:graphic xmlns:a="http://schemas.openxmlformats.org/drawingml/2006/main">
                  <a:graphicData uri="http://schemas.microsoft.com/office/word/2010/wordprocessingShape">
                    <wps:wsp>
                      <wps:cNvSpPr/>
                      <wps:spPr>
                        <a:xfrm>
                          <a:off x="0" y="0"/>
                          <a:ext cx="225188" cy="24566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87A4E2" id="Oval 10" o:spid="_x0000_s1026" style="position:absolute;left:0;text-align:left;margin-left:411.85pt;margin-top:256.5pt;width:17.75pt;height:19.3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" filled="f" strokecolor="#ffc000" strokeweight="2pt"/>
            </w:pict>
          </mc:Fallback>
        </mc:AlternateContent>
      </w:r>
      <w:r w:rsidRPr="0044502F">
        <w:rPr>
          <w:noProof/>
          <w:color w:val="FF0000"/>
          <w:lang w:val="fr-FR" w:eastAsia="zh-CN"/>
        </w:rPr>
        <w:drawing>
          <wp:inline distT="0" distB="0" distL="0" distR="0" wp14:anchorId="76AB3142" wp14:editId="54EC6559">
            <wp:extent cx="6096851" cy="3429479"/>
            <wp:effectExtent l="133350" t="114300" r="132715"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851" cy="3429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3F979C" w14:textId="77777777" w:rsidR="002A09BB" w:rsidRPr="00B87555" w:rsidRDefault="002A09BB" w:rsidP="002A09BB">
      <w:pPr>
        <w:pStyle w:val="ListParagraph"/>
      </w:pPr>
      <w:r w:rsidRPr="00B87555">
        <w:t>Phone:</w:t>
      </w:r>
    </w:p>
    <w:p w14:paraId="15A7ECE7" w14:textId="77777777" w:rsidR="002A09BB" w:rsidRDefault="002A09BB" w:rsidP="002A09BB">
      <w:pPr>
        <w:rPr>
          <w:color w:val="FF0000"/>
        </w:rPr>
      </w:pPr>
      <w:r>
        <w:rPr>
          <w:noProof/>
          <w:lang w:val="fr-FR" w:eastAsia="zh-CN"/>
        </w:rPr>
        <w:lastRenderedPageBreak/>
        <w:drawing>
          <wp:inline distT="0" distB="0" distL="0" distR="0" wp14:anchorId="734C6C10" wp14:editId="55DA9E31">
            <wp:extent cx="1771650" cy="3374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3895" cy="3378344"/>
                    </a:xfrm>
                    <a:prstGeom prst="rect">
                      <a:avLst/>
                    </a:prstGeom>
                  </pic:spPr>
                </pic:pic>
              </a:graphicData>
            </a:graphic>
          </wp:inline>
        </w:drawing>
      </w:r>
    </w:p>
    <w:tbl>
      <w:tblPr>
        <w:tblStyle w:val="Wind8ws"/>
        <w:tblpPr w:leftFromText="180" w:rightFromText="180" w:vertAnchor="text" w:horzAnchor="margin" w:tblpY="41"/>
        <w:tblW w:w="10015" w:type="dxa"/>
        <w:tblLook w:val="06A0" w:firstRow="1" w:lastRow="0" w:firstColumn="1" w:lastColumn="0" w:noHBand="1" w:noVBand="1"/>
      </w:tblPr>
      <w:tblGrid>
        <w:gridCol w:w="3445"/>
        <w:gridCol w:w="2520"/>
        <w:gridCol w:w="1170"/>
        <w:gridCol w:w="810"/>
        <w:gridCol w:w="1170"/>
        <w:gridCol w:w="900"/>
      </w:tblGrid>
      <w:tr w:rsidR="002A09BB" w:rsidRPr="00D741AD" w14:paraId="470D8CBD"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3445" w:type="dxa"/>
            <w:tcMar>
              <w:top w:w="58" w:type="dxa"/>
              <w:bottom w:w="58" w:type="dxa"/>
            </w:tcMar>
            <w:hideMark/>
          </w:tcPr>
          <w:p w14:paraId="27CB3E41" w14:textId="77777777" w:rsidR="002A09BB" w:rsidRPr="00D741AD" w:rsidRDefault="002A09BB" w:rsidP="00227AAA">
            <w:pPr>
              <w:rPr>
                <w:rFonts w:cs="Segoe UI"/>
                <w:b w:val="0"/>
                <w:bCs/>
                <w:szCs w:val="20"/>
              </w:rPr>
            </w:pPr>
            <w:r w:rsidRPr="00D741AD">
              <w:rPr>
                <w:rFonts w:cs="Segoe UI"/>
                <w:b w:val="0"/>
                <w:bCs/>
                <w:szCs w:val="20"/>
              </w:rPr>
              <w:t>UI feature</w:t>
            </w:r>
          </w:p>
        </w:tc>
        <w:tc>
          <w:tcPr>
            <w:tcW w:w="2520" w:type="dxa"/>
            <w:tcMar>
              <w:top w:w="58" w:type="dxa"/>
              <w:bottom w:w="58" w:type="dxa"/>
            </w:tcMar>
            <w:hideMark/>
          </w:tcPr>
          <w:p w14:paraId="3B20112A" w14:textId="77777777" w:rsidR="002A09BB" w:rsidRPr="00D741AD" w:rsidRDefault="002A09BB" w:rsidP="00227AAA">
            <w:pPr>
              <w:rPr>
                <w:rFonts w:cs="Segoe UI"/>
                <w:b w:val="0"/>
                <w:bCs/>
                <w:szCs w:val="20"/>
              </w:rPr>
            </w:pPr>
            <w:r w:rsidRPr="00D741AD">
              <w:rPr>
                <w:rFonts w:cs="Segoe UI"/>
                <w:b w:val="0"/>
                <w:bCs/>
                <w:szCs w:val="20"/>
              </w:rPr>
              <w:t>Description</w:t>
            </w:r>
          </w:p>
        </w:tc>
        <w:tc>
          <w:tcPr>
            <w:tcW w:w="1170" w:type="dxa"/>
          </w:tcPr>
          <w:p w14:paraId="583F5205" w14:textId="77777777" w:rsidR="002A09BB" w:rsidRPr="00D741AD" w:rsidRDefault="002A09BB" w:rsidP="00227AAA">
            <w:pPr>
              <w:rPr>
                <w:rFonts w:cs="Segoe UI"/>
                <w:b w:val="0"/>
                <w:bCs/>
                <w:szCs w:val="20"/>
              </w:rPr>
            </w:pPr>
            <w:r>
              <w:rPr>
                <w:rFonts w:cs="Segoe UI"/>
                <w:b w:val="0"/>
                <w:bCs/>
                <w:szCs w:val="20"/>
              </w:rPr>
              <w:t>PC Shortcut</w:t>
            </w:r>
          </w:p>
        </w:tc>
        <w:tc>
          <w:tcPr>
            <w:tcW w:w="810" w:type="dxa"/>
            <w:tcMar>
              <w:top w:w="58" w:type="dxa"/>
              <w:bottom w:w="58" w:type="dxa"/>
            </w:tcMar>
            <w:hideMark/>
          </w:tcPr>
          <w:p w14:paraId="103A7AE3" w14:textId="77777777" w:rsidR="002A09BB" w:rsidRPr="00D741AD" w:rsidRDefault="002A09B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170" w:type="dxa"/>
            <w:tcMar>
              <w:top w:w="58" w:type="dxa"/>
              <w:bottom w:w="58" w:type="dxa"/>
            </w:tcMar>
            <w:hideMark/>
          </w:tcPr>
          <w:p w14:paraId="2E890D9D" w14:textId="77777777" w:rsidR="002A09BB" w:rsidRPr="00D741AD" w:rsidRDefault="002A09BB" w:rsidP="00227AAA">
            <w:pPr>
              <w:rPr>
                <w:rFonts w:cs="Segoe UI"/>
                <w:b w:val="0"/>
                <w:bCs/>
                <w:szCs w:val="20"/>
              </w:rPr>
            </w:pPr>
            <w:r w:rsidRPr="00D741AD">
              <w:rPr>
                <w:rFonts w:cs="Segoe UI"/>
                <w:b w:val="0"/>
                <w:bCs/>
                <w:szCs w:val="20"/>
              </w:rPr>
              <w:t>Proposed string</w:t>
            </w:r>
          </w:p>
        </w:tc>
        <w:tc>
          <w:tcPr>
            <w:tcW w:w="900" w:type="dxa"/>
            <w:tcMar>
              <w:top w:w="58" w:type="dxa"/>
              <w:bottom w:w="58" w:type="dxa"/>
            </w:tcMar>
            <w:hideMark/>
          </w:tcPr>
          <w:p w14:paraId="5ADC0DE2" w14:textId="77777777" w:rsidR="002A09BB" w:rsidRPr="00D741AD" w:rsidRDefault="002A09BB" w:rsidP="00227AAA">
            <w:pPr>
              <w:jc w:val="center"/>
              <w:rPr>
                <w:rFonts w:cs="Segoe UI"/>
                <w:b w:val="0"/>
                <w:bCs/>
                <w:szCs w:val="20"/>
              </w:rPr>
            </w:pPr>
            <w:r w:rsidRPr="00D741AD">
              <w:rPr>
                <w:rFonts w:cs="Segoe UI"/>
                <w:b w:val="0"/>
                <w:bCs/>
                <w:szCs w:val="20"/>
              </w:rPr>
              <w:t>Final string</w:t>
            </w:r>
          </w:p>
        </w:tc>
      </w:tr>
      <w:tr w:rsidR="002A09BB" w:rsidRPr="00D156B6" w14:paraId="0F6A91E4" w14:textId="77777777" w:rsidTr="00227AAA">
        <w:trPr>
          <w:trHeight w:val="20"/>
        </w:trPr>
        <w:tc>
          <w:tcPr>
            <w:tcW w:w="3445" w:type="dxa"/>
            <w:tcMar>
              <w:top w:w="58" w:type="dxa"/>
              <w:bottom w:w="58" w:type="dxa"/>
            </w:tcMar>
          </w:tcPr>
          <w:p w14:paraId="6DDD0F3E" w14:textId="77777777" w:rsidR="002A09BB" w:rsidRDefault="002A09BB" w:rsidP="00227AAA">
            <w:pPr>
              <w:spacing w:after="0"/>
              <w:rPr>
                <w:sz w:val="20"/>
              </w:rPr>
            </w:pPr>
            <w:r>
              <w:rPr>
                <w:sz w:val="20"/>
              </w:rPr>
              <w:t>Button</w:t>
            </w:r>
          </w:p>
          <w:p w14:paraId="549E9C88" w14:textId="77777777" w:rsidR="002A09BB" w:rsidRPr="00D156B6" w:rsidRDefault="002A09BB" w:rsidP="00227AAA">
            <w:pPr>
              <w:rPr>
                <w:sz w:val="20"/>
              </w:rPr>
            </w:pPr>
          </w:p>
        </w:tc>
        <w:tc>
          <w:tcPr>
            <w:tcW w:w="2520" w:type="dxa"/>
            <w:tcMar>
              <w:top w:w="58" w:type="dxa"/>
              <w:bottom w:w="58" w:type="dxa"/>
            </w:tcMar>
          </w:tcPr>
          <w:p w14:paraId="63E7F388" w14:textId="77777777" w:rsidR="002A09BB" w:rsidRDefault="002A09BB" w:rsidP="00227AAA">
            <w:pPr>
              <w:spacing w:after="0"/>
              <w:rPr>
                <w:sz w:val="20"/>
              </w:rPr>
            </w:pPr>
            <w:r>
              <w:rPr>
                <w:sz w:val="20"/>
              </w:rPr>
              <w:t xml:space="preserve">Button available on the viewer app bar that when clicked initiates the share flow. </w:t>
            </w:r>
          </w:p>
          <w:p w14:paraId="54769859" w14:textId="77777777" w:rsidR="002A09BB" w:rsidRPr="00D75D5B" w:rsidRDefault="002A09BB" w:rsidP="00227AAA">
            <w:pPr>
              <w:spacing w:after="0"/>
              <w:rPr>
                <w:sz w:val="20"/>
              </w:rPr>
            </w:pPr>
            <w:r w:rsidRPr="00D75D5B">
              <w:rPr>
                <w:sz w:val="20"/>
              </w:rPr>
              <w:t>For M1 on viewer,</w:t>
            </w:r>
          </w:p>
          <w:p w14:paraId="64BF7668" w14:textId="77777777" w:rsidR="002A09BB" w:rsidRPr="00D75D5B" w:rsidRDefault="002A09BB" w:rsidP="00227AAA">
            <w:pPr>
              <w:spacing w:after="0"/>
              <w:rPr>
                <w:sz w:val="20"/>
              </w:rPr>
            </w:pPr>
            <w:r w:rsidRPr="00D75D5B">
              <w:rPr>
                <w:sz w:val="20"/>
              </w:rPr>
              <w:t>Phone-left most button on app bar.</w:t>
            </w:r>
          </w:p>
          <w:p w14:paraId="202E5916" w14:textId="044C3DCE" w:rsidR="002A09BB" w:rsidRPr="00D156B6" w:rsidRDefault="002A09BB" w:rsidP="00D75D5B">
            <w:pPr>
              <w:spacing w:after="0"/>
              <w:rPr>
                <w:rFonts w:cs="Segoe UI"/>
                <w:color w:val="000000"/>
                <w:sz w:val="20"/>
              </w:rPr>
            </w:pPr>
            <w:r w:rsidRPr="00D75D5B">
              <w:rPr>
                <w:sz w:val="20"/>
              </w:rPr>
              <w:t xml:space="preserve">PC- left of </w:t>
            </w:r>
            <w:r w:rsidR="00D75D5B" w:rsidRPr="00D75D5B">
              <w:rPr>
                <w:sz w:val="20"/>
              </w:rPr>
              <w:t>edit</w:t>
            </w:r>
            <w:r w:rsidRPr="00D75D5B">
              <w:rPr>
                <w:sz w:val="20"/>
              </w:rPr>
              <w:t xml:space="preserve"> button on app bar.</w:t>
            </w:r>
          </w:p>
        </w:tc>
        <w:tc>
          <w:tcPr>
            <w:tcW w:w="1170" w:type="dxa"/>
          </w:tcPr>
          <w:p w14:paraId="2D1C6AA6" w14:textId="77777777" w:rsidR="002A09BB" w:rsidRDefault="002A09BB" w:rsidP="00227AAA">
            <w:pPr>
              <w:spacing w:after="0"/>
              <w:rPr>
                <w:sz w:val="20"/>
              </w:rPr>
            </w:pPr>
            <w:r>
              <w:rPr>
                <w:sz w:val="20"/>
              </w:rPr>
              <w:t>needed</w:t>
            </w:r>
          </w:p>
        </w:tc>
        <w:tc>
          <w:tcPr>
            <w:tcW w:w="810" w:type="dxa"/>
            <w:tcMar>
              <w:top w:w="58" w:type="dxa"/>
              <w:bottom w:w="58" w:type="dxa"/>
            </w:tcMar>
          </w:tcPr>
          <w:p w14:paraId="36342AFC" w14:textId="77777777" w:rsidR="002A09BB" w:rsidRPr="00D156B6" w:rsidRDefault="002A09BB" w:rsidP="00227AAA">
            <w:pPr>
              <w:spacing w:after="0"/>
              <w:rPr>
                <w:sz w:val="20"/>
              </w:rPr>
            </w:pPr>
            <w:r>
              <w:rPr>
                <w:rFonts w:cs="Segoe UI"/>
                <w:color w:val="000000"/>
                <w:sz w:val="20"/>
              </w:rPr>
              <w:t xml:space="preserve">Share </w:t>
            </w:r>
          </w:p>
        </w:tc>
        <w:tc>
          <w:tcPr>
            <w:tcW w:w="1170" w:type="dxa"/>
            <w:tcMar>
              <w:top w:w="58" w:type="dxa"/>
              <w:bottom w:w="58" w:type="dxa"/>
            </w:tcMar>
          </w:tcPr>
          <w:p w14:paraId="0A61E6BC" w14:textId="77777777" w:rsidR="002A09BB" w:rsidRPr="00D156B6" w:rsidRDefault="002A09BB" w:rsidP="00227AAA">
            <w:pPr>
              <w:spacing w:after="0"/>
              <w:rPr>
                <w:rFonts w:cs="Calibri"/>
                <w:color w:val="000000"/>
                <w:sz w:val="20"/>
                <w:szCs w:val="22"/>
              </w:rPr>
            </w:pPr>
          </w:p>
        </w:tc>
        <w:tc>
          <w:tcPr>
            <w:tcW w:w="900" w:type="dxa"/>
            <w:tcMar>
              <w:top w:w="58" w:type="dxa"/>
              <w:bottom w:w="58" w:type="dxa"/>
            </w:tcMar>
            <w:hideMark/>
          </w:tcPr>
          <w:p w14:paraId="68DD5DF6" w14:textId="77777777" w:rsidR="002A09BB" w:rsidRPr="00D156B6" w:rsidRDefault="002A09BB" w:rsidP="00227AAA">
            <w:pPr>
              <w:spacing w:after="0"/>
              <w:rPr>
                <w:sz w:val="20"/>
              </w:rPr>
            </w:pPr>
          </w:p>
        </w:tc>
      </w:tr>
    </w:tbl>
    <w:p w14:paraId="21A0DD7D" w14:textId="77777777" w:rsidR="002A09BB" w:rsidRPr="002A09BB" w:rsidRDefault="002A09BB" w:rsidP="002A09BB"/>
    <w:p w14:paraId="491B4CED" w14:textId="20F01114" w:rsidR="002A09BB" w:rsidRDefault="002A09BB" w:rsidP="002A09BB">
      <w:pPr>
        <w:pStyle w:val="Heading3"/>
      </w:pPr>
      <w:r>
        <w:t>List Views</w:t>
      </w:r>
    </w:p>
    <w:p w14:paraId="448A8183" w14:textId="3A9BDC9A" w:rsidR="00677F7C" w:rsidRPr="00677F7C" w:rsidRDefault="00677F7C" w:rsidP="00677F7C">
      <w:r>
        <w:rPr>
          <w:b/>
        </w:rPr>
        <w:t>Selection mode</w:t>
      </w:r>
    </w:p>
    <w:p w14:paraId="3E5302C2" w14:textId="4CA03288" w:rsidR="00D75D5B" w:rsidRPr="00D75D5B" w:rsidRDefault="00D75D5B" w:rsidP="00D75D5B">
      <w:r>
        <w:t>When user presses select button, they get into selection mode. One of the actions users can take in selection mode is sharing the selected set of content.</w:t>
      </w:r>
    </w:p>
    <w:p w14:paraId="29D2EFDD" w14:textId="2038DFA3" w:rsidR="002A09BB" w:rsidRDefault="002A09BB" w:rsidP="002A09BB">
      <w:r>
        <w:rPr>
          <w:noProof/>
          <w:lang w:val="fr-FR" w:eastAsia="zh-CN"/>
        </w:rPr>
        <w:lastRenderedPageBreak/>
        <w:drawing>
          <wp:inline distT="0" distB="0" distL="0" distR="0" wp14:anchorId="40E84004" wp14:editId="3453AAAF">
            <wp:extent cx="6675120" cy="3211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75120" cy="3211830"/>
                    </a:xfrm>
                    <a:prstGeom prst="rect">
                      <a:avLst/>
                    </a:prstGeom>
                  </pic:spPr>
                </pic:pic>
              </a:graphicData>
            </a:graphic>
          </wp:inline>
        </w:drawing>
      </w:r>
    </w:p>
    <w:p w14:paraId="086AE10E" w14:textId="75C19596" w:rsidR="00677F7C" w:rsidRDefault="00677F7C" w:rsidP="002A09BB">
      <w:pPr>
        <w:rPr>
          <w:b/>
        </w:rPr>
      </w:pPr>
      <w:r>
        <w:rPr>
          <w:b/>
        </w:rPr>
        <w:t>On any list view</w:t>
      </w:r>
    </w:p>
    <w:p w14:paraId="26FDE832" w14:textId="112CB415" w:rsidR="00677F7C" w:rsidRDefault="00677F7C" w:rsidP="002A09BB">
      <w:pPr>
        <w:rPr>
          <w:b/>
          <w:color w:val="FF0000"/>
        </w:rPr>
      </w:pPr>
      <w:r>
        <w:rPr>
          <w:b/>
          <w:color w:val="FF0000"/>
        </w:rPr>
        <w:t>&lt;need design&gt;</w:t>
      </w:r>
    </w:p>
    <w:p w14:paraId="5BCE374F" w14:textId="008E6300" w:rsidR="00677F7C" w:rsidRPr="002A09BB" w:rsidRDefault="00677F7C" w:rsidP="00677F7C">
      <w:pPr>
        <w:pStyle w:val="Questions"/>
      </w:pPr>
      <w:r>
        <w:t>Flow tbd</w:t>
      </w: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D75D5B" w:rsidRPr="00D741AD" w14:paraId="1604770C"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38BF72A9" w14:textId="77777777" w:rsidR="00D75D5B" w:rsidRPr="00D741AD" w:rsidRDefault="00D75D5B"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39E7C69" w14:textId="77777777" w:rsidR="00D75D5B" w:rsidRPr="00D741AD" w:rsidRDefault="00D75D5B" w:rsidP="00227AAA">
            <w:pPr>
              <w:rPr>
                <w:rFonts w:cs="Segoe UI"/>
                <w:b w:val="0"/>
                <w:bCs/>
                <w:szCs w:val="20"/>
              </w:rPr>
            </w:pPr>
            <w:r w:rsidRPr="00D741AD">
              <w:rPr>
                <w:rFonts w:cs="Segoe UI"/>
                <w:b w:val="0"/>
                <w:bCs/>
                <w:szCs w:val="20"/>
              </w:rPr>
              <w:t>Description</w:t>
            </w:r>
          </w:p>
        </w:tc>
        <w:tc>
          <w:tcPr>
            <w:tcW w:w="1170" w:type="dxa"/>
          </w:tcPr>
          <w:p w14:paraId="121798C5" w14:textId="77777777" w:rsidR="00D75D5B" w:rsidRPr="00D741AD" w:rsidRDefault="00D75D5B"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2E4C8221" w14:textId="77777777" w:rsidR="00D75D5B" w:rsidRPr="00D741AD" w:rsidRDefault="00D75D5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4828E72E" w14:textId="77777777" w:rsidR="00D75D5B" w:rsidRPr="00D741AD" w:rsidRDefault="00D75D5B"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6439BC94" w14:textId="77777777" w:rsidR="00D75D5B" w:rsidRPr="00D741AD" w:rsidRDefault="00D75D5B" w:rsidP="00227AAA">
            <w:pPr>
              <w:jc w:val="center"/>
              <w:rPr>
                <w:rFonts w:cs="Segoe UI"/>
                <w:b w:val="0"/>
                <w:bCs/>
                <w:szCs w:val="20"/>
              </w:rPr>
            </w:pPr>
            <w:r w:rsidRPr="00D741AD">
              <w:rPr>
                <w:rFonts w:cs="Segoe UI"/>
                <w:b w:val="0"/>
                <w:bCs/>
                <w:szCs w:val="20"/>
              </w:rPr>
              <w:t>Final string</w:t>
            </w:r>
          </w:p>
        </w:tc>
      </w:tr>
      <w:tr w:rsidR="00D75D5B" w:rsidRPr="00D156B6" w14:paraId="59C1EA78" w14:textId="77777777" w:rsidTr="00227AAA">
        <w:trPr>
          <w:trHeight w:val="20"/>
        </w:trPr>
        <w:tc>
          <w:tcPr>
            <w:tcW w:w="1337" w:type="dxa"/>
            <w:tcMar>
              <w:top w:w="58" w:type="dxa"/>
              <w:bottom w:w="58" w:type="dxa"/>
            </w:tcMar>
          </w:tcPr>
          <w:p w14:paraId="4457D5CF" w14:textId="77777777" w:rsidR="00D75D5B" w:rsidRDefault="00D75D5B" w:rsidP="00227AAA">
            <w:pPr>
              <w:spacing w:after="0"/>
              <w:rPr>
                <w:sz w:val="20"/>
              </w:rPr>
            </w:pPr>
            <w:r>
              <w:rPr>
                <w:sz w:val="20"/>
              </w:rPr>
              <w:t>Button</w:t>
            </w:r>
          </w:p>
          <w:p w14:paraId="78B246DB" w14:textId="77777777" w:rsidR="00D75D5B" w:rsidRDefault="00D75D5B" w:rsidP="00227AAA">
            <w:pPr>
              <w:spacing w:after="0"/>
              <w:rPr>
                <w:sz w:val="20"/>
              </w:rPr>
            </w:pPr>
          </w:p>
        </w:tc>
        <w:tc>
          <w:tcPr>
            <w:tcW w:w="3098" w:type="dxa"/>
            <w:tcMar>
              <w:top w:w="58" w:type="dxa"/>
              <w:bottom w:w="58" w:type="dxa"/>
            </w:tcMar>
          </w:tcPr>
          <w:p w14:paraId="6A552589" w14:textId="3E757B78" w:rsidR="00D75D5B" w:rsidRDefault="00D75D5B" w:rsidP="00227AAA">
            <w:pPr>
              <w:spacing w:after="0"/>
              <w:rPr>
                <w:sz w:val="20"/>
              </w:rPr>
            </w:pPr>
            <w:r>
              <w:rPr>
                <w:sz w:val="20"/>
              </w:rPr>
              <w:t>Share button available on any list view in selection mode that when clicked initiates the share flow.</w:t>
            </w:r>
          </w:p>
          <w:p w14:paraId="5F8DDAD9" w14:textId="7BEBAB6C" w:rsidR="00D75D5B" w:rsidRPr="00D75D5B" w:rsidRDefault="00D75D5B" w:rsidP="00227AAA">
            <w:pPr>
              <w:spacing w:after="0"/>
              <w:rPr>
                <w:sz w:val="20"/>
              </w:rPr>
            </w:pPr>
            <w:r w:rsidRPr="00D75D5B">
              <w:rPr>
                <w:sz w:val="20"/>
              </w:rPr>
              <w:t>For M1,</w:t>
            </w:r>
          </w:p>
          <w:p w14:paraId="0ADC5133" w14:textId="77777777" w:rsidR="00D75D5B" w:rsidRPr="00D75D5B" w:rsidRDefault="00D75D5B" w:rsidP="00D75D5B">
            <w:pPr>
              <w:spacing w:after="0"/>
              <w:rPr>
                <w:sz w:val="20"/>
              </w:rPr>
            </w:pPr>
            <w:r w:rsidRPr="00D75D5B">
              <w:rPr>
                <w:sz w:val="20"/>
              </w:rPr>
              <w:t>Phone- share button is left most on app bar</w:t>
            </w:r>
          </w:p>
          <w:p w14:paraId="6011AE1E" w14:textId="4123B99D" w:rsidR="00D75D5B" w:rsidRDefault="00D75D5B" w:rsidP="00D75D5B">
            <w:pPr>
              <w:spacing w:after="0"/>
              <w:rPr>
                <w:sz w:val="20"/>
              </w:rPr>
            </w:pPr>
            <w:r w:rsidRPr="00D75D5B">
              <w:rPr>
                <w:sz w:val="20"/>
              </w:rPr>
              <w:t>PC- Share button is left of edit button on app bar</w:t>
            </w:r>
          </w:p>
        </w:tc>
        <w:tc>
          <w:tcPr>
            <w:tcW w:w="1170" w:type="dxa"/>
          </w:tcPr>
          <w:p w14:paraId="21519555" w14:textId="77777777" w:rsidR="00D75D5B" w:rsidRDefault="00D75D5B" w:rsidP="00227AAA">
            <w:pPr>
              <w:spacing w:after="0"/>
              <w:rPr>
                <w:sz w:val="20"/>
              </w:rPr>
            </w:pPr>
            <w:r>
              <w:rPr>
                <w:sz w:val="20"/>
              </w:rPr>
              <w:t>needed</w:t>
            </w:r>
          </w:p>
        </w:tc>
        <w:tc>
          <w:tcPr>
            <w:tcW w:w="1530" w:type="dxa"/>
            <w:tcMar>
              <w:top w:w="58" w:type="dxa"/>
              <w:bottom w:w="58" w:type="dxa"/>
            </w:tcMar>
          </w:tcPr>
          <w:p w14:paraId="51DAAEF3" w14:textId="77777777" w:rsidR="00D75D5B" w:rsidRDefault="00D75D5B" w:rsidP="00227AA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4D768EA5" w14:textId="77777777" w:rsidR="00D75D5B" w:rsidRPr="00D156B6" w:rsidRDefault="00D75D5B" w:rsidP="00227AAA">
            <w:pPr>
              <w:spacing w:after="0"/>
              <w:rPr>
                <w:rFonts w:cs="Calibri"/>
                <w:color w:val="000000"/>
                <w:sz w:val="20"/>
                <w:szCs w:val="22"/>
              </w:rPr>
            </w:pPr>
          </w:p>
        </w:tc>
        <w:tc>
          <w:tcPr>
            <w:tcW w:w="1350" w:type="dxa"/>
            <w:tcMar>
              <w:top w:w="58" w:type="dxa"/>
              <w:bottom w:w="58" w:type="dxa"/>
            </w:tcMar>
          </w:tcPr>
          <w:p w14:paraId="584B3F22" w14:textId="77777777" w:rsidR="00D75D5B" w:rsidRPr="00D156B6" w:rsidRDefault="00D75D5B" w:rsidP="00227AAA">
            <w:pPr>
              <w:spacing w:after="0"/>
              <w:rPr>
                <w:sz w:val="20"/>
              </w:rPr>
            </w:pPr>
          </w:p>
        </w:tc>
      </w:tr>
      <w:tr w:rsidR="00BA6E3A" w:rsidRPr="00D156B6" w14:paraId="4D7B0A58" w14:textId="77777777" w:rsidTr="00503D59">
        <w:trPr>
          <w:trHeight w:val="20"/>
        </w:trPr>
        <w:tc>
          <w:tcPr>
            <w:tcW w:w="1337" w:type="dxa"/>
            <w:tcMar>
              <w:top w:w="58" w:type="dxa"/>
              <w:bottom w:w="58" w:type="dxa"/>
            </w:tcMar>
          </w:tcPr>
          <w:p w14:paraId="3BC1A271" w14:textId="77777777" w:rsidR="00BA6E3A" w:rsidRDefault="00BA6E3A" w:rsidP="00BA6E3A">
            <w:pPr>
              <w:spacing w:after="0"/>
              <w:rPr>
                <w:sz w:val="20"/>
              </w:rPr>
            </w:pPr>
            <w:r>
              <w:rPr>
                <w:sz w:val="20"/>
              </w:rPr>
              <w:t>Button</w:t>
            </w:r>
          </w:p>
          <w:p w14:paraId="0E819794" w14:textId="77777777" w:rsidR="00BA6E3A" w:rsidRDefault="00BA6E3A" w:rsidP="00BA6E3A">
            <w:pPr>
              <w:spacing w:after="0"/>
              <w:rPr>
                <w:sz w:val="20"/>
              </w:rPr>
            </w:pPr>
          </w:p>
        </w:tc>
        <w:tc>
          <w:tcPr>
            <w:tcW w:w="3098" w:type="dxa"/>
            <w:tcMar>
              <w:top w:w="58" w:type="dxa"/>
              <w:bottom w:w="58" w:type="dxa"/>
            </w:tcMar>
          </w:tcPr>
          <w:p w14:paraId="1CA0CA08" w14:textId="77777777" w:rsidR="00BA6E3A" w:rsidRDefault="00BA6E3A" w:rsidP="00BA6E3A">
            <w:pPr>
              <w:spacing w:after="0"/>
              <w:rPr>
                <w:sz w:val="20"/>
              </w:rPr>
            </w:pPr>
            <w:r>
              <w:rPr>
                <w:sz w:val="20"/>
              </w:rPr>
              <w:t>Button available on any list view that when clicked initiates the share flow.</w:t>
            </w:r>
          </w:p>
          <w:p w14:paraId="5F735066" w14:textId="77777777" w:rsidR="00BA6E3A" w:rsidRPr="00867BE5" w:rsidRDefault="00BA6E3A" w:rsidP="00BA6E3A">
            <w:pPr>
              <w:spacing w:after="0"/>
              <w:rPr>
                <w:i/>
                <w:sz w:val="20"/>
              </w:rPr>
            </w:pPr>
            <w:r>
              <w:rPr>
                <w:sz w:val="20"/>
              </w:rPr>
              <w:lastRenderedPageBreak/>
              <w:t xml:space="preserve"> </w:t>
            </w:r>
            <w:r w:rsidRPr="00867BE5">
              <w:rPr>
                <w:i/>
                <w:sz w:val="20"/>
              </w:rPr>
              <w:t>For M1.1.1,</w:t>
            </w:r>
          </w:p>
          <w:p w14:paraId="65E03B6F" w14:textId="77777777" w:rsidR="00BA6E3A" w:rsidRDefault="00BA6E3A" w:rsidP="00BA6E3A">
            <w:pPr>
              <w:spacing w:after="0"/>
              <w:rPr>
                <w:sz w:val="20"/>
              </w:rPr>
            </w:pPr>
            <w:r w:rsidRPr="00867BE5">
              <w:rPr>
                <w:i/>
                <w:sz w:val="20"/>
              </w:rPr>
              <w:t>Phone&amp;PC- share button on app bar is right of select button and left of delete button</w:t>
            </w:r>
          </w:p>
        </w:tc>
        <w:tc>
          <w:tcPr>
            <w:tcW w:w="1170" w:type="dxa"/>
          </w:tcPr>
          <w:p w14:paraId="6654FE1E" w14:textId="77777777" w:rsidR="00BA6E3A" w:rsidRDefault="00BA6E3A" w:rsidP="00BA6E3A">
            <w:pPr>
              <w:spacing w:after="0"/>
              <w:rPr>
                <w:sz w:val="20"/>
              </w:rPr>
            </w:pPr>
            <w:r>
              <w:rPr>
                <w:sz w:val="20"/>
              </w:rPr>
              <w:lastRenderedPageBreak/>
              <w:t>needed</w:t>
            </w:r>
          </w:p>
        </w:tc>
        <w:tc>
          <w:tcPr>
            <w:tcW w:w="1530" w:type="dxa"/>
            <w:tcMar>
              <w:top w:w="58" w:type="dxa"/>
              <w:bottom w:w="58" w:type="dxa"/>
            </w:tcMar>
          </w:tcPr>
          <w:p w14:paraId="65A5BB35" w14:textId="77777777" w:rsidR="00BA6E3A" w:rsidRDefault="00BA6E3A" w:rsidP="00BA6E3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220BD931" w14:textId="77777777" w:rsidR="00BA6E3A" w:rsidRPr="00D156B6" w:rsidRDefault="00BA6E3A" w:rsidP="00BA6E3A">
            <w:pPr>
              <w:spacing w:after="0"/>
              <w:rPr>
                <w:rFonts w:cs="Calibri"/>
                <w:color w:val="000000"/>
                <w:sz w:val="20"/>
                <w:szCs w:val="22"/>
              </w:rPr>
            </w:pPr>
          </w:p>
        </w:tc>
        <w:tc>
          <w:tcPr>
            <w:tcW w:w="1350" w:type="dxa"/>
            <w:tcMar>
              <w:top w:w="58" w:type="dxa"/>
              <w:bottom w:w="58" w:type="dxa"/>
            </w:tcMar>
          </w:tcPr>
          <w:p w14:paraId="3B97E6B9" w14:textId="77777777" w:rsidR="00BA6E3A" w:rsidRPr="00D156B6" w:rsidRDefault="00BA6E3A" w:rsidP="00BA6E3A">
            <w:pPr>
              <w:spacing w:after="0"/>
              <w:rPr>
                <w:sz w:val="20"/>
              </w:rPr>
            </w:pPr>
          </w:p>
        </w:tc>
      </w:tr>
    </w:tbl>
    <w:p w14:paraId="253888F6" w14:textId="77777777" w:rsidR="002A09BB" w:rsidRPr="002A09BB" w:rsidRDefault="002A09BB" w:rsidP="002A09BB">
      <w:pPr>
        <w:rPr>
          <w:b/>
        </w:rPr>
      </w:pPr>
    </w:p>
    <w:p w14:paraId="5ED4B351" w14:textId="34CC0043" w:rsidR="002A09BB" w:rsidRDefault="002A09BB" w:rsidP="002A09BB">
      <w:pPr>
        <w:pStyle w:val="Heading3"/>
      </w:pPr>
      <w:r>
        <w:t>Press and hold</w:t>
      </w:r>
    </w:p>
    <w:p w14:paraId="18E337BB" w14:textId="77777777" w:rsidR="002A09BB" w:rsidRDefault="002A09BB" w:rsidP="002A09BB">
      <w:pPr>
        <w:ind w:left="360"/>
        <w:rPr>
          <w:b/>
        </w:rPr>
      </w:pPr>
      <w:r w:rsidRPr="002A09BB">
        <w:rPr>
          <w:b/>
        </w:rPr>
        <w:t>Press and hold content</w:t>
      </w:r>
    </w:p>
    <w:p w14:paraId="5EB55268" w14:textId="3433ADCC" w:rsidR="00D75D5B" w:rsidRDefault="00D75D5B" w:rsidP="002A09BB">
      <w:pPr>
        <w:ind w:left="360"/>
      </w:pPr>
      <w:r>
        <w:t>When user presses over a photo/video and holds, a context menu drops down with share as a menu item.</w:t>
      </w:r>
      <w:r w:rsidR="00AB2473">
        <w:t xml:space="preserve"> User can quickly share the content using the share menu item.</w:t>
      </w:r>
    </w:p>
    <w:p w14:paraId="1447C108" w14:textId="162E21E3" w:rsidR="00D75D5B" w:rsidRPr="00D75D5B" w:rsidRDefault="00D75D5B" w:rsidP="002A09BB">
      <w:pPr>
        <w:ind w:left="360"/>
      </w:pPr>
      <w:r>
        <w:rPr>
          <w:noProof/>
          <w:lang w:val="fr-FR" w:eastAsia="zh-CN"/>
        </w:rPr>
        <w:drawing>
          <wp:inline distT="0" distB="0" distL="0" distR="0" wp14:anchorId="02D6CFFE" wp14:editId="05F6048A">
            <wp:extent cx="3200400" cy="525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5257800"/>
                    </a:xfrm>
                    <a:prstGeom prst="rect">
                      <a:avLst/>
                    </a:prstGeom>
                  </pic:spPr>
                </pic:pic>
              </a:graphicData>
            </a:graphic>
          </wp:inline>
        </w:drawing>
      </w:r>
    </w:p>
    <w:p w14:paraId="5FDDC0D9" w14:textId="77777777" w:rsidR="002A09BB" w:rsidRDefault="002A09BB" w:rsidP="002A09BB">
      <w:pPr>
        <w:ind w:left="360"/>
        <w:rPr>
          <w:b/>
        </w:rPr>
      </w:pPr>
      <w:r w:rsidRPr="002A09BB">
        <w:rPr>
          <w:b/>
        </w:rPr>
        <w:t xml:space="preserve">Press and hold </w:t>
      </w:r>
      <w:commentRangeStart w:id="40"/>
      <w:r w:rsidRPr="002A09BB">
        <w:rPr>
          <w:b/>
        </w:rPr>
        <w:t>headers</w:t>
      </w:r>
      <w:commentRangeEnd w:id="40"/>
      <w:r w:rsidR="00151C96">
        <w:rPr>
          <w:rStyle w:val="CommentReference"/>
          <w:rFonts w:eastAsiaTheme="minorEastAsia"/>
          <w:lang w:bidi="en-US"/>
        </w:rPr>
        <w:commentReference w:id="40"/>
      </w:r>
    </w:p>
    <w:p w14:paraId="20ABE897" w14:textId="4D666396" w:rsidR="00D75D5B" w:rsidRDefault="00D75D5B" w:rsidP="00D75D5B">
      <w:pPr>
        <w:ind w:left="360"/>
      </w:pPr>
      <w:r>
        <w:lastRenderedPageBreak/>
        <w:t>When user presses over a heading</w:t>
      </w:r>
      <w:r w:rsidR="00AB2473">
        <w:t xml:space="preserve"> </w:t>
      </w:r>
      <w:r>
        <w:t>(like a date or month) and holds, a context menu drops down with share as a menu item.</w:t>
      </w:r>
      <w:r w:rsidR="00AB2473">
        <w:t xml:space="preserve"> All the content under the heading is selected and can be shared by using the share menu item.</w:t>
      </w:r>
    </w:p>
    <w:p w14:paraId="3D9F3BA8" w14:textId="46DDAAEA" w:rsidR="00AB2473" w:rsidRDefault="00AB2473" w:rsidP="00D75D5B">
      <w:pPr>
        <w:ind w:left="360"/>
      </w:pPr>
      <w:r>
        <w:rPr>
          <w:noProof/>
          <w:lang w:val="fr-FR" w:eastAsia="zh-CN"/>
        </w:rPr>
        <w:drawing>
          <wp:inline distT="0" distB="0" distL="0" distR="0" wp14:anchorId="40F2A461" wp14:editId="0104E6FF">
            <wp:extent cx="5067300" cy="401691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747" cy="4018062"/>
                    </a:xfrm>
                    <a:prstGeom prst="rect">
                      <a:avLst/>
                    </a:prstGeom>
                  </pic:spPr>
                </pic:pic>
              </a:graphicData>
            </a:graphic>
          </wp:inline>
        </w:drawing>
      </w:r>
    </w:p>
    <w:p w14:paraId="5F4CCEF1" w14:textId="77777777" w:rsidR="00D75D5B" w:rsidRPr="002A09BB" w:rsidRDefault="00D75D5B" w:rsidP="002A09BB">
      <w:pPr>
        <w:ind w:left="360"/>
        <w:rPr>
          <w:b/>
        </w:rPr>
      </w:pP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AB2473" w:rsidRPr="00D741AD" w14:paraId="06DB4BF4"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B003A5E" w14:textId="77777777" w:rsidR="00AB2473" w:rsidRPr="00D741AD" w:rsidRDefault="00AB2473"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2CBD52C" w14:textId="77777777" w:rsidR="00AB2473" w:rsidRPr="00D741AD" w:rsidRDefault="00AB2473" w:rsidP="00227AAA">
            <w:pPr>
              <w:rPr>
                <w:rFonts w:cs="Segoe UI"/>
                <w:b w:val="0"/>
                <w:bCs/>
                <w:szCs w:val="20"/>
              </w:rPr>
            </w:pPr>
            <w:r w:rsidRPr="00D741AD">
              <w:rPr>
                <w:rFonts w:cs="Segoe UI"/>
                <w:b w:val="0"/>
                <w:bCs/>
                <w:szCs w:val="20"/>
              </w:rPr>
              <w:t>Description</w:t>
            </w:r>
          </w:p>
        </w:tc>
        <w:tc>
          <w:tcPr>
            <w:tcW w:w="1170" w:type="dxa"/>
          </w:tcPr>
          <w:p w14:paraId="00BDC9F0" w14:textId="77777777" w:rsidR="00AB2473" w:rsidRPr="00D741AD" w:rsidRDefault="00AB2473"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0BF8BDAE" w14:textId="77777777" w:rsidR="00AB2473" w:rsidRPr="00D741AD" w:rsidRDefault="00AB2473"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6091663F" w14:textId="77777777" w:rsidR="00AB2473" w:rsidRPr="00D741AD" w:rsidRDefault="00AB2473"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450C6068" w14:textId="77777777" w:rsidR="00AB2473" w:rsidRPr="00D741AD" w:rsidRDefault="00AB2473" w:rsidP="00227AAA">
            <w:pPr>
              <w:jc w:val="center"/>
              <w:rPr>
                <w:rFonts w:cs="Segoe UI"/>
                <w:b w:val="0"/>
                <w:bCs/>
                <w:szCs w:val="20"/>
              </w:rPr>
            </w:pPr>
            <w:r w:rsidRPr="00D741AD">
              <w:rPr>
                <w:rFonts w:cs="Segoe UI"/>
                <w:b w:val="0"/>
                <w:bCs/>
                <w:szCs w:val="20"/>
              </w:rPr>
              <w:t>Final string</w:t>
            </w:r>
          </w:p>
        </w:tc>
      </w:tr>
      <w:tr w:rsidR="00AB2473" w:rsidRPr="00D156B6" w14:paraId="5BCE35B7" w14:textId="77777777" w:rsidTr="00227AAA">
        <w:trPr>
          <w:trHeight w:val="20"/>
        </w:trPr>
        <w:tc>
          <w:tcPr>
            <w:tcW w:w="1337" w:type="dxa"/>
            <w:tcMar>
              <w:top w:w="58" w:type="dxa"/>
              <w:bottom w:w="58" w:type="dxa"/>
            </w:tcMar>
          </w:tcPr>
          <w:p w14:paraId="25FD7EC6" w14:textId="34A284C5" w:rsidR="00AB2473" w:rsidRDefault="00AB2473" w:rsidP="00227AAA">
            <w:pPr>
              <w:spacing w:after="0"/>
              <w:rPr>
                <w:sz w:val="20"/>
              </w:rPr>
            </w:pPr>
            <w:r>
              <w:rPr>
                <w:sz w:val="20"/>
              </w:rPr>
              <w:t>Context menu item</w:t>
            </w:r>
          </w:p>
          <w:p w14:paraId="08F52F13" w14:textId="77777777" w:rsidR="00AB2473" w:rsidRDefault="00AB2473" w:rsidP="00227AAA">
            <w:pPr>
              <w:spacing w:after="0"/>
              <w:rPr>
                <w:sz w:val="20"/>
              </w:rPr>
            </w:pPr>
          </w:p>
        </w:tc>
        <w:tc>
          <w:tcPr>
            <w:tcW w:w="3098" w:type="dxa"/>
            <w:tcMar>
              <w:top w:w="58" w:type="dxa"/>
              <w:bottom w:w="58" w:type="dxa"/>
            </w:tcMar>
          </w:tcPr>
          <w:p w14:paraId="411BA7C5" w14:textId="0DB9F931" w:rsidR="00AB2473" w:rsidRDefault="00AB2473" w:rsidP="00227AAA">
            <w:pPr>
              <w:spacing w:after="0"/>
              <w:rPr>
                <w:sz w:val="20"/>
              </w:rPr>
            </w:pPr>
            <w:r>
              <w:rPr>
                <w:sz w:val="20"/>
              </w:rPr>
              <w:t>Share action is available as a context menu item</w:t>
            </w:r>
          </w:p>
          <w:p w14:paraId="5D000F6D" w14:textId="77777777" w:rsidR="00AB2473" w:rsidRPr="00D75D5B" w:rsidRDefault="00AB2473" w:rsidP="00227AAA">
            <w:pPr>
              <w:spacing w:after="0"/>
              <w:rPr>
                <w:sz w:val="20"/>
              </w:rPr>
            </w:pPr>
            <w:r w:rsidRPr="00D75D5B">
              <w:rPr>
                <w:sz w:val="20"/>
              </w:rPr>
              <w:t>For M1,</w:t>
            </w:r>
          </w:p>
          <w:p w14:paraId="665CA0C9" w14:textId="41D96095" w:rsidR="00AB2473" w:rsidRPr="00D75D5B" w:rsidRDefault="00AB2473" w:rsidP="00227AAA">
            <w:pPr>
              <w:spacing w:after="0"/>
              <w:rPr>
                <w:sz w:val="20"/>
              </w:rPr>
            </w:pPr>
            <w:r w:rsidRPr="00D75D5B">
              <w:rPr>
                <w:sz w:val="20"/>
              </w:rPr>
              <w:t>Phone</w:t>
            </w:r>
            <w:r>
              <w:rPr>
                <w:sz w:val="20"/>
              </w:rPr>
              <w:t xml:space="preserve"> and pc</w:t>
            </w:r>
            <w:r w:rsidRPr="00D75D5B">
              <w:rPr>
                <w:sz w:val="20"/>
              </w:rPr>
              <w:t xml:space="preserve">- share </w:t>
            </w:r>
            <w:r>
              <w:rPr>
                <w:sz w:val="20"/>
              </w:rPr>
              <w:t>is top most item on list</w:t>
            </w:r>
          </w:p>
          <w:p w14:paraId="0A913735" w14:textId="4B5B0C52" w:rsidR="00AB2473" w:rsidRDefault="00AB2473" w:rsidP="00227AAA">
            <w:pPr>
              <w:spacing w:after="0"/>
              <w:rPr>
                <w:sz w:val="20"/>
              </w:rPr>
            </w:pPr>
          </w:p>
        </w:tc>
        <w:tc>
          <w:tcPr>
            <w:tcW w:w="1170" w:type="dxa"/>
          </w:tcPr>
          <w:p w14:paraId="7FFFAD37" w14:textId="68FFD5CF" w:rsidR="00AB2473" w:rsidRDefault="00AB2473" w:rsidP="00227AAA">
            <w:pPr>
              <w:spacing w:after="0"/>
              <w:rPr>
                <w:sz w:val="20"/>
              </w:rPr>
            </w:pPr>
            <w:r>
              <w:rPr>
                <w:sz w:val="20"/>
              </w:rPr>
              <w:t>Not needed</w:t>
            </w:r>
          </w:p>
        </w:tc>
        <w:tc>
          <w:tcPr>
            <w:tcW w:w="1530" w:type="dxa"/>
            <w:tcMar>
              <w:top w:w="58" w:type="dxa"/>
              <w:bottom w:w="58" w:type="dxa"/>
            </w:tcMar>
          </w:tcPr>
          <w:p w14:paraId="0EA50355" w14:textId="6D823825" w:rsidR="00AB2473" w:rsidRDefault="00AB2473" w:rsidP="00227AAA">
            <w:pPr>
              <w:spacing w:after="0"/>
              <w:rPr>
                <w:rFonts w:cs="Segoe UI"/>
                <w:color w:val="000000"/>
                <w:sz w:val="20"/>
              </w:rPr>
            </w:pPr>
            <w:r>
              <w:rPr>
                <w:rFonts w:cs="Segoe UI"/>
                <w:color w:val="000000"/>
                <w:sz w:val="20"/>
              </w:rPr>
              <w:t>Share…</w:t>
            </w:r>
          </w:p>
        </w:tc>
        <w:tc>
          <w:tcPr>
            <w:tcW w:w="1530" w:type="dxa"/>
            <w:tcMar>
              <w:top w:w="58" w:type="dxa"/>
              <w:bottom w:w="58" w:type="dxa"/>
            </w:tcMar>
          </w:tcPr>
          <w:p w14:paraId="6B7D7A2A" w14:textId="77777777" w:rsidR="00AB2473" w:rsidRPr="00D156B6" w:rsidRDefault="00AB2473" w:rsidP="00227AAA">
            <w:pPr>
              <w:spacing w:after="0"/>
              <w:rPr>
                <w:rFonts w:cs="Calibri"/>
                <w:color w:val="000000"/>
                <w:sz w:val="20"/>
                <w:szCs w:val="22"/>
              </w:rPr>
            </w:pPr>
          </w:p>
        </w:tc>
        <w:tc>
          <w:tcPr>
            <w:tcW w:w="1350" w:type="dxa"/>
            <w:tcMar>
              <w:top w:w="58" w:type="dxa"/>
              <w:bottom w:w="58" w:type="dxa"/>
            </w:tcMar>
          </w:tcPr>
          <w:p w14:paraId="47C4967E" w14:textId="77777777" w:rsidR="00AB2473" w:rsidRPr="00D156B6" w:rsidRDefault="00AB2473" w:rsidP="00227AAA">
            <w:pPr>
              <w:spacing w:after="0"/>
              <w:rPr>
                <w:sz w:val="20"/>
              </w:rPr>
            </w:pPr>
          </w:p>
        </w:tc>
      </w:tr>
    </w:tbl>
    <w:p w14:paraId="60C5A1F6" w14:textId="0A3DA863" w:rsidR="002A09BB" w:rsidRDefault="00367497" w:rsidP="00367497">
      <w:pPr>
        <w:pStyle w:val="Heading3"/>
      </w:pPr>
      <w:r>
        <w:t>Share as link</w:t>
      </w:r>
    </w:p>
    <w:p w14:paraId="0204B919" w14:textId="16B10A28" w:rsidR="00367497" w:rsidRDefault="00367497" w:rsidP="00367497">
      <w:pPr>
        <w:rPr>
          <w:b/>
        </w:rPr>
      </w:pPr>
      <w:r>
        <w:rPr>
          <w:b/>
        </w:rPr>
        <w:t xml:space="preserve">User’s explicit choice to share </w:t>
      </w:r>
      <w:commentRangeStart w:id="41"/>
      <w:r>
        <w:rPr>
          <w:b/>
        </w:rPr>
        <w:t>using a link</w:t>
      </w:r>
      <w:commentRangeEnd w:id="41"/>
      <w:r w:rsidR="00151C96">
        <w:rPr>
          <w:rStyle w:val="CommentReference"/>
          <w:rFonts w:eastAsiaTheme="minorEastAsia"/>
          <w:lang w:bidi="en-US"/>
        </w:rPr>
        <w:commentReference w:id="41"/>
      </w:r>
    </w:p>
    <w:p w14:paraId="40C8B855" w14:textId="77777777" w:rsidR="00367497" w:rsidRDefault="00367497" w:rsidP="00367497">
      <w:r>
        <w:lastRenderedPageBreak/>
        <w:t>For users that start seeing the benefit of sharing content as link (in scenarios where it is promoted) and for users who are regular OneDrive users or understand the benefits of cloud hosted content, we need to provide an explicit entry point for sharing as link.</w:t>
      </w:r>
    </w:p>
    <w:p w14:paraId="791F4C8D" w14:textId="77777777" w:rsidR="00367497" w:rsidRDefault="00367497" w:rsidP="00367497">
      <w:pPr>
        <w:rPr>
          <w:b/>
        </w:rPr>
      </w:pPr>
    </w:p>
    <w:p w14:paraId="110BAC0B" w14:textId="1E23C8AB" w:rsidR="00367497" w:rsidRDefault="00367497" w:rsidP="00367497">
      <w:pPr>
        <w:rPr>
          <w:b/>
        </w:rPr>
      </w:pPr>
      <w:r w:rsidRPr="00367497">
        <w:rPr>
          <w:b/>
          <w:noProof/>
          <w:lang w:val="fr-FR" w:eastAsia="zh-CN"/>
        </w:rPr>
        <w:drawing>
          <wp:inline distT="0" distB="0" distL="0" distR="0" wp14:anchorId="4D5FD928" wp14:editId="64D2F7A1">
            <wp:extent cx="2809875" cy="4617868"/>
            <wp:effectExtent l="0" t="0" r="0" b="0"/>
            <wp:docPr id="23" name="Picture 23" descr="\\OSGDesign\Studio\Windows\Users\vhansen\Share\SHareSelectModell\Suplement_5_12\MenuLi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GDesign\Studio\Windows\Users\vhansen\Share\SHareSelectModell\Suplement_5_12\MenuLink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1164" cy="4619987"/>
                    </a:xfrm>
                    <a:prstGeom prst="rect">
                      <a:avLst/>
                    </a:prstGeom>
                    <a:noFill/>
                    <a:ln>
                      <a:noFill/>
                    </a:ln>
                  </pic:spPr>
                </pic:pic>
              </a:graphicData>
            </a:graphic>
          </wp:inline>
        </w:drawing>
      </w:r>
      <w:r>
        <w:rPr>
          <w:b/>
        </w:rPr>
        <w:t xml:space="preserve">    </w:t>
      </w:r>
      <w:r w:rsidRPr="00367497">
        <w:rPr>
          <w:b/>
          <w:noProof/>
          <w:lang w:val="fr-FR" w:eastAsia="zh-CN"/>
        </w:rPr>
        <w:drawing>
          <wp:inline distT="0" distB="0" distL="0" distR="0" wp14:anchorId="44F42089" wp14:editId="1F6BD723">
            <wp:extent cx="2793557" cy="4591050"/>
            <wp:effectExtent l="0" t="0" r="6985" b="0"/>
            <wp:docPr id="25" name="Picture 25" descr="\\OSGDesign\Studio\Windows\Users\vhansen\Share\SHareSelectModell\Suplement_5_12\MenuLin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GDesign\Studio\Windows\Users\vhansen\Share\SHareSelectModell\Suplement_5_12\MenuLink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0543" cy="4602532"/>
                    </a:xfrm>
                    <a:prstGeom prst="rect">
                      <a:avLst/>
                    </a:prstGeom>
                    <a:noFill/>
                    <a:ln>
                      <a:noFill/>
                    </a:ln>
                  </pic:spPr>
                </pic:pic>
              </a:graphicData>
            </a:graphic>
          </wp:inline>
        </w:drawing>
      </w:r>
    </w:p>
    <w:p w14:paraId="6607DFB1" w14:textId="77777777" w:rsidR="00367497" w:rsidRDefault="00367497" w:rsidP="00367497">
      <w:pPr>
        <w:rPr>
          <w:b/>
        </w:rPr>
      </w:pPr>
    </w:p>
    <w:p w14:paraId="61F66AC1" w14:textId="1802207A" w:rsidR="007573EF" w:rsidRDefault="007573EF" w:rsidP="00367497">
      <w:pPr>
        <w:rPr>
          <w:b/>
        </w:rPr>
      </w:pPr>
      <w:r>
        <w:rPr>
          <w:b/>
          <w:color w:val="FF0000"/>
        </w:rPr>
        <w:t>Will be covered in spec review #2</w:t>
      </w:r>
    </w:p>
    <w:p w14:paraId="32B26F73" w14:textId="0FDF2881" w:rsidR="00367497" w:rsidRDefault="00367497" w:rsidP="00367497">
      <w:pPr>
        <w:rPr>
          <w:b/>
        </w:rPr>
      </w:pPr>
      <w:r>
        <w:rPr>
          <w:b/>
        </w:rPr>
        <w:t xml:space="preserve">Share as link offered to user by app based on meeting criteria </w:t>
      </w:r>
    </w:p>
    <w:p w14:paraId="5A68DFD1" w14:textId="28D695DD" w:rsidR="0093017C" w:rsidRDefault="0093017C" w:rsidP="00367497">
      <w:r>
        <w:t>When certain criteria is met (like one or more files selected is of rich format) then the user is offered the option of link explaining the benefits in their particular scenario.</w:t>
      </w:r>
    </w:p>
    <w:p w14:paraId="51B85D0D" w14:textId="77777777" w:rsidR="0093017C" w:rsidRDefault="0093017C" w:rsidP="00367497">
      <w:pPr>
        <w:rPr>
          <w:b/>
        </w:rPr>
      </w:pPr>
    </w:p>
    <w:p w14:paraId="14A4C325" w14:textId="5553BADA" w:rsidR="00367497" w:rsidRDefault="00367497" w:rsidP="00367497">
      <w:pPr>
        <w:rPr>
          <w:b/>
          <w:color w:val="FF0000"/>
        </w:rPr>
      </w:pPr>
      <w:r>
        <w:rPr>
          <w:b/>
          <w:color w:val="FF0000"/>
        </w:rPr>
        <w:t>&lt;insert screen&gt;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367497" w:rsidRPr="00D741AD" w14:paraId="303A537C" w14:textId="77777777" w:rsidTr="00852C3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20DF4FAA" w14:textId="77777777" w:rsidR="00367497" w:rsidRPr="00D741AD" w:rsidRDefault="00367497" w:rsidP="00852C3D">
            <w:pPr>
              <w:rPr>
                <w:rFonts w:cs="Segoe UI"/>
                <w:b w:val="0"/>
                <w:bCs/>
                <w:szCs w:val="20"/>
              </w:rPr>
            </w:pPr>
            <w:r w:rsidRPr="00D741AD">
              <w:rPr>
                <w:rFonts w:cs="Segoe UI"/>
                <w:b w:val="0"/>
                <w:bCs/>
                <w:szCs w:val="20"/>
              </w:rPr>
              <w:lastRenderedPageBreak/>
              <w:t>UI feature</w:t>
            </w:r>
          </w:p>
        </w:tc>
        <w:tc>
          <w:tcPr>
            <w:tcW w:w="1992" w:type="dxa"/>
            <w:tcMar>
              <w:top w:w="58" w:type="dxa"/>
              <w:bottom w:w="58" w:type="dxa"/>
            </w:tcMar>
            <w:hideMark/>
          </w:tcPr>
          <w:p w14:paraId="31FFE9E7" w14:textId="77777777" w:rsidR="00367497" w:rsidRPr="00D741AD" w:rsidRDefault="00367497" w:rsidP="00852C3D">
            <w:pPr>
              <w:rPr>
                <w:rFonts w:cs="Segoe UI"/>
                <w:b w:val="0"/>
                <w:bCs/>
                <w:szCs w:val="20"/>
              </w:rPr>
            </w:pPr>
            <w:r w:rsidRPr="00D741AD">
              <w:rPr>
                <w:rFonts w:cs="Segoe UI"/>
                <w:b w:val="0"/>
                <w:bCs/>
                <w:szCs w:val="20"/>
              </w:rPr>
              <w:t>Description</w:t>
            </w:r>
          </w:p>
        </w:tc>
        <w:tc>
          <w:tcPr>
            <w:tcW w:w="1196" w:type="dxa"/>
          </w:tcPr>
          <w:p w14:paraId="41BCFEC9" w14:textId="77777777" w:rsidR="00367497" w:rsidRPr="00D741AD" w:rsidRDefault="00367497" w:rsidP="00852C3D">
            <w:pPr>
              <w:rPr>
                <w:rFonts w:cs="Segoe UI"/>
                <w:b w:val="0"/>
                <w:bCs/>
                <w:szCs w:val="20"/>
              </w:rPr>
            </w:pPr>
            <w:r>
              <w:rPr>
                <w:rFonts w:cs="Segoe UI"/>
                <w:b w:val="0"/>
                <w:bCs/>
                <w:szCs w:val="20"/>
              </w:rPr>
              <w:t>PC Shortcut</w:t>
            </w:r>
          </w:p>
        </w:tc>
        <w:tc>
          <w:tcPr>
            <w:tcW w:w="1890" w:type="dxa"/>
            <w:tcMar>
              <w:top w:w="58" w:type="dxa"/>
              <w:bottom w:w="58" w:type="dxa"/>
            </w:tcMar>
            <w:hideMark/>
          </w:tcPr>
          <w:p w14:paraId="0A8743E2" w14:textId="77777777" w:rsidR="00367497" w:rsidRPr="00D741AD" w:rsidRDefault="00367497" w:rsidP="00852C3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0243E6EF" w14:textId="77777777" w:rsidR="00367497" w:rsidRPr="00D741AD" w:rsidRDefault="00367497" w:rsidP="00852C3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1FF0A49" w14:textId="77777777" w:rsidR="00367497" w:rsidRPr="00D741AD" w:rsidRDefault="00367497" w:rsidP="00852C3D">
            <w:pPr>
              <w:jc w:val="center"/>
              <w:rPr>
                <w:rFonts w:cs="Segoe UI"/>
                <w:b w:val="0"/>
                <w:bCs/>
                <w:szCs w:val="20"/>
              </w:rPr>
            </w:pPr>
            <w:r w:rsidRPr="00D741AD">
              <w:rPr>
                <w:rFonts w:cs="Segoe UI"/>
                <w:b w:val="0"/>
                <w:bCs/>
                <w:szCs w:val="20"/>
              </w:rPr>
              <w:t>Final string</w:t>
            </w:r>
          </w:p>
        </w:tc>
      </w:tr>
      <w:tr w:rsidR="00367497" w:rsidRPr="00D156B6" w14:paraId="1FAD2D89" w14:textId="77777777" w:rsidTr="00852C3D">
        <w:trPr>
          <w:trHeight w:val="20"/>
        </w:trPr>
        <w:tc>
          <w:tcPr>
            <w:tcW w:w="1337" w:type="dxa"/>
            <w:tcMar>
              <w:top w:w="58" w:type="dxa"/>
              <w:bottom w:w="58" w:type="dxa"/>
            </w:tcMar>
          </w:tcPr>
          <w:p w14:paraId="48A19907" w14:textId="77777777" w:rsidR="00367497" w:rsidRDefault="00367497" w:rsidP="00852C3D">
            <w:pPr>
              <w:spacing w:after="0"/>
              <w:rPr>
                <w:sz w:val="20"/>
              </w:rPr>
            </w:pPr>
            <w:r>
              <w:rPr>
                <w:sz w:val="20"/>
              </w:rPr>
              <w:t>Menu item</w:t>
            </w:r>
          </w:p>
          <w:p w14:paraId="7A7883B2" w14:textId="77777777" w:rsidR="00367497" w:rsidRPr="00D156B6" w:rsidRDefault="00367497" w:rsidP="00852C3D">
            <w:pPr>
              <w:rPr>
                <w:sz w:val="20"/>
              </w:rPr>
            </w:pPr>
          </w:p>
        </w:tc>
        <w:tc>
          <w:tcPr>
            <w:tcW w:w="1992" w:type="dxa"/>
            <w:tcMar>
              <w:top w:w="58" w:type="dxa"/>
              <w:bottom w:w="58" w:type="dxa"/>
            </w:tcMar>
          </w:tcPr>
          <w:p w14:paraId="07AC3B5D" w14:textId="53279CDB" w:rsidR="00094B44" w:rsidRDefault="00094B44" w:rsidP="00852C3D">
            <w:pPr>
              <w:rPr>
                <w:sz w:val="20"/>
              </w:rPr>
            </w:pPr>
            <w:r>
              <w:rPr>
                <w:sz w:val="20"/>
              </w:rPr>
              <w:t>Menu item in list view page.</w:t>
            </w:r>
          </w:p>
          <w:p w14:paraId="7C6141EA" w14:textId="242D3B3E" w:rsidR="00367497" w:rsidRPr="00D156B6" w:rsidRDefault="00367497" w:rsidP="00852C3D">
            <w:pPr>
              <w:rPr>
                <w:rFonts w:cs="Segoe UI"/>
                <w:color w:val="000000"/>
                <w:sz w:val="20"/>
              </w:rPr>
            </w:pPr>
            <w:r>
              <w:rPr>
                <w:sz w:val="20"/>
              </w:rPr>
              <w:t xml:space="preserve">Gives user the option of sharing content as link </w:t>
            </w:r>
          </w:p>
        </w:tc>
        <w:tc>
          <w:tcPr>
            <w:tcW w:w="1196" w:type="dxa"/>
          </w:tcPr>
          <w:p w14:paraId="3A2AB0C2" w14:textId="77777777" w:rsidR="00367497" w:rsidRDefault="00367497" w:rsidP="00852C3D">
            <w:pPr>
              <w:spacing w:after="0"/>
              <w:rPr>
                <w:sz w:val="20"/>
              </w:rPr>
            </w:pPr>
          </w:p>
        </w:tc>
        <w:tc>
          <w:tcPr>
            <w:tcW w:w="1890" w:type="dxa"/>
            <w:tcMar>
              <w:top w:w="58" w:type="dxa"/>
              <w:bottom w:w="58" w:type="dxa"/>
            </w:tcMar>
          </w:tcPr>
          <w:p w14:paraId="12CBDAF8" w14:textId="0E0DDAAB" w:rsidR="00367497" w:rsidRPr="00D156B6" w:rsidRDefault="00677F7C" w:rsidP="00367497">
            <w:pPr>
              <w:spacing w:after="0"/>
              <w:rPr>
                <w:sz w:val="20"/>
              </w:rPr>
            </w:pPr>
            <w:r>
              <w:rPr>
                <w:sz w:val="20"/>
              </w:rPr>
              <w:t>Create</w:t>
            </w:r>
            <w:r w:rsidR="00367497">
              <w:rPr>
                <w:sz w:val="20"/>
              </w:rPr>
              <w:t xml:space="preserve"> a link</w:t>
            </w:r>
          </w:p>
        </w:tc>
        <w:tc>
          <w:tcPr>
            <w:tcW w:w="1890" w:type="dxa"/>
            <w:tcMar>
              <w:top w:w="58" w:type="dxa"/>
              <w:bottom w:w="58" w:type="dxa"/>
            </w:tcMar>
          </w:tcPr>
          <w:p w14:paraId="319C236D" w14:textId="77777777" w:rsidR="00367497" w:rsidRPr="00D156B6" w:rsidRDefault="00367497" w:rsidP="00852C3D">
            <w:pPr>
              <w:spacing w:after="0"/>
              <w:rPr>
                <w:rFonts w:cs="Calibri"/>
                <w:color w:val="000000"/>
                <w:sz w:val="20"/>
                <w:szCs w:val="22"/>
              </w:rPr>
            </w:pPr>
          </w:p>
        </w:tc>
        <w:tc>
          <w:tcPr>
            <w:tcW w:w="1710" w:type="dxa"/>
            <w:tcMar>
              <w:top w:w="58" w:type="dxa"/>
              <w:bottom w:w="58" w:type="dxa"/>
            </w:tcMar>
            <w:hideMark/>
          </w:tcPr>
          <w:p w14:paraId="4E07E370" w14:textId="77777777" w:rsidR="00367497" w:rsidRPr="00D156B6" w:rsidRDefault="00367497" w:rsidP="00852C3D">
            <w:pPr>
              <w:spacing w:after="0"/>
              <w:rPr>
                <w:sz w:val="20"/>
              </w:rPr>
            </w:pPr>
          </w:p>
        </w:tc>
      </w:tr>
      <w:tr w:rsidR="00094B44" w:rsidRPr="00094B44" w14:paraId="185FCA35" w14:textId="77777777" w:rsidTr="00852C3D">
        <w:trPr>
          <w:trHeight w:val="20"/>
        </w:trPr>
        <w:tc>
          <w:tcPr>
            <w:tcW w:w="1337" w:type="dxa"/>
            <w:tcMar>
              <w:top w:w="58" w:type="dxa"/>
              <w:bottom w:w="58" w:type="dxa"/>
            </w:tcMar>
          </w:tcPr>
          <w:p w14:paraId="0A42D1AC" w14:textId="4F0287A1" w:rsidR="00094B44" w:rsidRPr="00094B44" w:rsidRDefault="00094B44" w:rsidP="00094B44">
            <w:pPr>
              <w:spacing w:after="0"/>
              <w:rPr>
                <w:strike/>
                <w:sz w:val="20"/>
              </w:rPr>
            </w:pPr>
            <w:r w:rsidRPr="00094B44">
              <w:rPr>
                <w:strike/>
                <w:sz w:val="20"/>
              </w:rPr>
              <w:t>Menu item</w:t>
            </w:r>
          </w:p>
          <w:p w14:paraId="0DC42B43" w14:textId="6B99E714" w:rsidR="00094B44" w:rsidRPr="00094B44" w:rsidRDefault="00094B44" w:rsidP="00094B44">
            <w:pPr>
              <w:spacing w:after="0"/>
              <w:rPr>
                <w:strike/>
                <w:sz w:val="20"/>
              </w:rPr>
            </w:pPr>
          </w:p>
        </w:tc>
        <w:tc>
          <w:tcPr>
            <w:tcW w:w="1992" w:type="dxa"/>
            <w:tcMar>
              <w:top w:w="58" w:type="dxa"/>
              <w:bottom w:w="58" w:type="dxa"/>
            </w:tcMar>
          </w:tcPr>
          <w:p w14:paraId="40725A13" w14:textId="2934E631" w:rsidR="00094B44" w:rsidRPr="00094B44" w:rsidRDefault="00094B44" w:rsidP="00094B44">
            <w:pPr>
              <w:rPr>
                <w:strike/>
                <w:sz w:val="20"/>
              </w:rPr>
            </w:pPr>
            <w:r w:rsidRPr="00094B44">
              <w:rPr>
                <w:strike/>
                <w:sz w:val="20"/>
              </w:rPr>
              <w:t>Menu item in viewer</w:t>
            </w:r>
          </w:p>
          <w:p w14:paraId="39BC5AA5" w14:textId="7DF65348" w:rsidR="00094B44" w:rsidRPr="00094B44" w:rsidRDefault="00094B44" w:rsidP="00094B44">
            <w:pPr>
              <w:rPr>
                <w:strike/>
                <w:sz w:val="20"/>
              </w:rPr>
            </w:pPr>
            <w:r w:rsidRPr="00094B44">
              <w:rPr>
                <w:strike/>
                <w:sz w:val="20"/>
              </w:rPr>
              <w:t xml:space="preserve">Gives user the option of sharing content as link </w:t>
            </w:r>
          </w:p>
        </w:tc>
        <w:tc>
          <w:tcPr>
            <w:tcW w:w="1196" w:type="dxa"/>
          </w:tcPr>
          <w:p w14:paraId="09EE335A" w14:textId="77777777" w:rsidR="00094B44" w:rsidRPr="00094B44" w:rsidRDefault="00094B44" w:rsidP="00094B44">
            <w:pPr>
              <w:spacing w:after="0"/>
              <w:rPr>
                <w:strike/>
                <w:sz w:val="20"/>
              </w:rPr>
            </w:pPr>
          </w:p>
        </w:tc>
        <w:tc>
          <w:tcPr>
            <w:tcW w:w="1890" w:type="dxa"/>
            <w:tcMar>
              <w:top w:w="58" w:type="dxa"/>
              <w:bottom w:w="58" w:type="dxa"/>
            </w:tcMar>
          </w:tcPr>
          <w:p w14:paraId="1234BB25" w14:textId="6DE5DCD3" w:rsidR="00094B44" w:rsidRPr="00094B44" w:rsidRDefault="00094B44" w:rsidP="00094B44">
            <w:pPr>
              <w:spacing w:after="0"/>
              <w:rPr>
                <w:strike/>
                <w:sz w:val="20"/>
              </w:rPr>
            </w:pPr>
            <w:r w:rsidRPr="00094B44">
              <w:rPr>
                <w:strike/>
                <w:sz w:val="20"/>
              </w:rPr>
              <w:t>Create a link</w:t>
            </w:r>
          </w:p>
        </w:tc>
        <w:tc>
          <w:tcPr>
            <w:tcW w:w="1890" w:type="dxa"/>
            <w:tcMar>
              <w:top w:w="58" w:type="dxa"/>
              <w:bottom w:w="58" w:type="dxa"/>
            </w:tcMar>
          </w:tcPr>
          <w:p w14:paraId="0BFC3DCE" w14:textId="77777777" w:rsidR="00094B44" w:rsidRPr="00094B44" w:rsidRDefault="00094B44" w:rsidP="00094B44">
            <w:pPr>
              <w:spacing w:after="0"/>
              <w:rPr>
                <w:rFonts w:cs="Calibri"/>
                <w:strike/>
                <w:color w:val="000000"/>
                <w:sz w:val="20"/>
                <w:szCs w:val="22"/>
              </w:rPr>
            </w:pPr>
          </w:p>
        </w:tc>
        <w:tc>
          <w:tcPr>
            <w:tcW w:w="1710" w:type="dxa"/>
            <w:tcMar>
              <w:top w:w="58" w:type="dxa"/>
              <w:bottom w:w="58" w:type="dxa"/>
            </w:tcMar>
          </w:tcPr>
          <w:p w14:paraId="66DBC6A0" w14:textId="29FC4C29" w:rsidR="00094B44" w:rsidRPr="00094B44" w:rsidRDefault="00094B44" w:rsidP="00094B44">
            <w:pPr>
              <w:spacing w:after="0"/>
              <w:rPr>
                <w:strike/>
                <w:sz w:val="20"/>
              </w:rPr>
            </w:pPr>
          </w:p>
        </w:tc>
      </w:tr>
    </w:tbl>
    <w:p w14:paraId="60E892C7" w14:textId="756E1A46" w:rsidR="00367497" w:rsidRPr="00367497" w:rsidRDefault="00367497" w:rsidP="00367497"/>
    <w:p w14:paraId="3A5843C6" w14:textId="405F4079" w:rsidR="00B87555" w:rsidRDefault="00B87555" w:rsidP="00DF7F81">
      <w:pPr>
        <w:pStyle w:val="Heading2"/>
        <w:numPr>
          <w:ilvl w:val="1"/>
          <w:numId w:val="3"/>
        </w:numPr>
      </w:pPr>
      <w:r>
        <w:t xml:space="preserve"> </w:t>
      </w:r>
      <w:r w:rsidR="007573EF">
        <w:t>UX Flows</w:t>
      </w:r>
    </w:p>
    <w:p w14:paraId="473110D3" w14:textId="77777777" w:rsidR="00426B80" w:rsidRPr="00426B80" w:rsidRDefault="00426B80" w:rsidP="00426B80"/>
    <w:p w14:paraId="219E0DA2" w14:textId="299DB96B" w:rsidR="00077C2C" w:rsidRDefault="00CD0991" w:rsidP="00077C2C">
      <w:pPr>
        <w:pStyle w:val="Heading3"/>
      </w:pPr>
      <w:r>
        <w:t xml:space="preserve">Share </w:t>
      </w:r>
      <w:r w:rsidR="00426B80">
        <w:t xml:space="preserve">standard </w:t>
      </w:r>
      <w:commentRangeStart w:id="42"/>
      <w:r w:rsidR="00C1488C">
        <w:t>content</w:t>
      </w:r>
      <w:commentRangeEnd w:id="42"/>
      <w:r w:rsidR="00151C96">
        <w:rPr>
          <w:rStyle w:val="CommentReference"/>
          <w:rFonts w:ascii="Calibri" w:eastAsiaTheme="minorEastAsia" w:hAnsi="Calibri" w:cs="Times New Roman"/>
          <w:bCs w:val="0"/>
          <w:color w:val="auto"/>
          <w:lang w:bidi="en-US"/>
        </w:rPr>
        <w:commentReference w:id="42"/>
      </w:r>
      <w:r w:rsidR="00C1488C">
        <w:t xml:space="preserve"> (</w:t>
      </w:r>
      <w:r>
        <w:t>o</w:t>
      </w:r>
      <w:r w:rsidR="008E11DD">
        <w:t xml:space="preserve">ne </w:t>
      </w:r>
      <w:r w:rsidR="00D26F6B">
        <w:t>photos/video</w:t>
      </w:r>
      <w:r w:rsidR="00C1488C">
        <w:t>)</w:t>
      </w:r>
      <w:r w:rsidR="008E11DD">
        <w:t xml:space="preserve"> </w:t>
      </w:r>
      <w:r w:rsidR="00B87555">
        <w:t xml:space="preserve">from </w:t>
      </w:r>
      <w:r w:rsidR="00C1488C">
        <w:t>viewer</w:t>
      </w:r>
    </w:p>
    <w:p w14:paraId="61F6E5CC" w14:textId="77777777" w:rsidR="00426B80" w:rsidRDefault="00426B80" w:rsidP="00426B80">
      <w:r>
        <w:t xml:space="preserve">Enables user to share content in view. </w:t>
      </w:r>
    </w:p>
    <w:p w14:paraId="57DABAD8" w14:textId="77777777" w:rsidR="00426B80" w:rsidRDefault="00426B80" w:rsidP="00426B80">
      <w:r w:rsidRPr="00677F7C">
        <w:rPr>
          <w:noProof/>
          <w:lang w:val="fr-FR" w:eastAsia="zh-CN"/>
        </w:rPr>
        <w:drawing>
          <wp:anchor distT="0" distB="0" distL="114300" distR="114300" simplePos="0" relativeHeight="251658244" behindDoc="0" locked="0" layoutInCell="1" allowOverlap="1" wp14:anchorId="0383E265" wp14:editId="7590DD82">
            <wp:simplePos x="0" y="0"/>
            <wp:positionH relativeFrom="column">
              <wp:posOffset>3999865</wp:posOffset>
            </wp:positionH>
            <wp:positionV relativeFrom="paragraph">
              <wp:posOffset>9525</wp:posOffset>
            </wp:positionV>
            <wp:extent cx="2011680" cy="3352800"/>
            <wp:effectExtent l="0" t="0" r="6350" b="0"/>
            <wp:wrapNone/>
            <wp:docPr id="59453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sidRPr="00677F7C">
        <w:rPr>
          <w:noProof/>
          <w:lang w:val="fr-FR" w:eastAsia="zh-CN"/>
        </w:rPr>
        <w:drawing>
          <wp:anchor distT="0" distB="0" distL="114300" distR="114300" simplePos="0" relativeHeight="251658245" behindDoc="0" locked="0" layoutInCell="1" allowOverlap="1" wp14:anchorId="518EB37F" wp14:editId="6A88DEEF">
            <wp:simplePos x="0" y="0"/>
            <wp:positionH relativeFrom="column">
              <wp:posOffset>1857375</wp:posOffset>
            </wp:positionH>
            <wp:positionV relativeFrom="paragraph">
              <wp:posOffset>9525</wp:posOffset>
            </wp:positionV>
            <wp:extent cx="2011680" cy="3352800"/>
            <wp:effectExtent l="0" t="0" r="6350" b="0"/>
            <wp:wrapNone/>
            <wp:docPr id="594539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Pr>
          <w:noProof/>
          <w:lang w:val="fr-FR" w:eastAsia="zh-CN"/>
        </w:rPr>
        <w:drawing>
          <wp:inline distT="0" distB="0" distL="0" distR="0" wp14:anchorId="1FDD61D3" wp14:editId="0AFE9DD1">
            <wp:extent cx="1771650" cy="3374068"/>
            <wp:effectExtent l="0" t="0" r="0" b="0"/>
            <wp:docPr id="594539009" name="Picture 59453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3895" cy="3378344"/>
                    </a:xfrm>
                    <a:prstGeom prst="rect">
                      <a:avLst/>
                    </a:prstGeom>
                  </pic:spPr>
                </pic:pic>
              </a:graphicData>
            </a:graphic>
          </wp:inline>
        </w:drawing>
      </w:r>
      <w:r>
        <w:t xml:space="preserve"> </w:t>
      </w:r>
    </w:p>
    <w:p w14:paraId="7D3ED458" w14:textId="77777777" w:rsidR="00426B80" w:rsidRDefault="00426B80" w:rsidP="00426B80">
      <w:r>
        <w:lastRenderedPageBreak/>
        <w:t>We will also support the (global) share charm entry point (and it’s replacement in threshold) to kick start the share flow.</w:t>
      </w:r>
    </w:p>
    <w:p w14:paraId="6E65390A" w14:textId="77777777" w:rsidR="00426B80" w:rsidRDefault="00426B80" w:rsidP="00426B80">
      <w:pPr>
        <w:rPr>
          <w:b/>
        </w:rPr>
      </w:pPr>
      <w:r w:rsidRPr="00F80A4D">
        <w:rPr>
          <w:b/>
        </w:rPr>
        <w:t>Compressing video</w:t>
      </w:r>
    </w:p>
    <w:p w14:paraId="3C4A2540" w14:textId="77777777" w:rsidR="00426B80" w:rsidRDefault="00426B80" w:rsidP="00426B80">
      <w:r>
        <w:t>Compression functionality is handled by the target app and is subject to their logic and data limits. Compression UI (progress) is handled between the share contract and target app. No work needs to be done from the Photos team.</w:t>
      </w:r>
    </w:p>
    <w:p w14:paraId="64F91D4F" w14:textId="65823BE8" w:rsidR="00426B80" w:rsidRDefault="00426B80" w:rsidP="00426B80">
      <w:pPr>
        <w:rPr>
          <w:b/>
        </w:rPr>
      </w:pPr>
      <w:r>
        <w:rPr>
          <w:b/>
        </w:rPr>
        <w:t>Download content/Preparing content Progress UX</w:t>
      </w:r>
    </w:p>
    <w:p w14:paraId="23D8B1E3" w14:textId="77777777" w:rsidR="00426B80" w:rsidRDefault="00426B80" w:rsidP="00426B80">
      <w:r>
        <w:t>Progress shown to user as content is:</w:t>
      </w:r>
    </w:p>
    <w:p w14:paraId="10AEAB23" w14:textId="77777777" w:rsidR="00426B80" w:rsidRPr="00426B80" w:rsidRDefault="00426B80" w:rsidP="006526C1">
      <w:pPr>
        <w:pStyle w:val="ListParagraph"/>
        <w:numPr>
          <w:ilvl w:val="0"/>
          <w:numId w:val="5"/>
        </w:numPr>
        <w:rPr>
          <w:color w:val="FF0000"/>
        </w:rPr>
      </w:pPr>
      <w:r>
        <w:t>Getting downloaded from OneDrive</w:t>
      </w:r>
    </w:p>
    <w:p w14:paraId="655DB144" w14:textId="77777777" w:rsidR="00426B80" w:rsidRPr="00426B80" w:rsidRDefault="00426B80" w:rsidP="006526C1">
      <w:pPr>
        <w:pStyle w:val="ListParagraph"/>
        <w:numPr>
          <w:ilvl w:val="0"/>
          <w:numId w:val="5"/>
        </w:numPr>
        <w:rPr>
          <w:color w:val="FF0000"/>
        </w:rPr>
      </w:pPr>
      <w:r>
        <w:t xml:space="preserve">Creating data package </w:t>
      </w:r>
    </w:p>
    <w:p w14:paraId="30E946D5" w14:textId="2055712E" w:rsidR="00426B80" w:rsidRPr="00426B80" w:rsidRDefault="00426B80" w:rsidP="00426B80">
      <w:r>
        <w:t>Standardize</w:t>
      </w:r>
      <w:r w:rsidRPr="00426B80">
        <w:t xml:space="preserve"> phone blue reqs </w:t>
      </w:r>
      <w:r>
        <w:t xml:space="preserve">and use </w:t>
      </w:r>
      <w:r w:rsidRPr="00426B80">
        <w:t>for phone and pc in threshold.</w:t>
      </w:r>
    </w:p>
    <w:p w14:paraId="2B07CE4D" w14:textId="56667BA8" w:rsidR="00426B80" w:rsidRPr="00426B80" w:rsidRDefault="00426B80" w:rsidP="00426B80">
      <w:pPr>
        <w:rPr>
          <w:color w:val="FF0000"/>
        </w:rPr>
      </w:pPr>
      <w:r>
        <w:t>&lt;</w:t>
      </w:r>
      <w:r w:rsidRPr="00426B80">
        <w:rPr>
          <w:color w:val="FF0000"/>
        </w:rPr>
        <w:t>design needed&gt;</w:t>
      </w:r>
    </w:p>
    <w:p w14:paraId="4682F92B" w14:textId="77777777" w:rsidR="00426B80" w:rsidRPr="00426B80" w:rsidRDefault="00426B80" w:rsidP="00426B80"/>
    <w:p w14:paraId="1DDF03E1" w14:textId="1319F9E9" w:rsidR="00426B80" w:rsidRDefault="00426B80" w:rsidP="00426B80">
      <w:pPr>
        <w:pStyle w:val="Heading3"/>
      </w:pPr>
      <w:r>
        <w:t>Share Rich Media Types from viewer</w:t>
      </w:r>
    </w:p>
    <w:p w14:paraId="669526AD" w14:textId="47168ADF" w:rsidR="00426B80" w:rsidRDefault="00426B80" w:rsidP="00426B80">
      <w:pPr>
        <w:rPr>
          <w:b/>
        </w:rPr>
      </w:pPr>
      <w:r>
        <w:rPr>
          <w:b/>
        </w:rPr>
        <w:t>Sharing Bursts/Stacks</w:t>
      </w:r>
    </w:p>
    <w:p w14:paraId="42E3A3C3" w14:textId="6BB14CE9" w:rsidR="00426B80" w:rsidRPr="00426B80" w:rsidRDefault="00426B80" w:rsidP="00426B80">
      <w:pPr>
        <w:rPr>
          <w:color w:val="FF0000"/>
        </w:rPr>
      </w:pPr>
      <w:r>
        <w:t>&lt;</w:t>
      </w:r>
      <w:r w:rsidRPr="00426B80">
        <w:rPr>
          <w:color w:val="FF0000"/>
        </w:rPr>
        <w:t>design needed&gt;</w:t>
      </w:r>
    </w:p>
    <w:p w14:paraId="2D9EFB2C" w14:textId="46DA61B8" w:rsidR="00426B80" w:rsidRDefault="00426B80" w:rsidP="00426B80">
      <w:pPr>
        <w:rPr>
          <w:b/>
        </w:rPr>
      </w:pPr>
      <w:r>
        <w:rPr>
          <w:b/>
        </w:rPr>
        <w:t>Sharing Nokia Rich Media Types (like cinemagraph, living images etc.)</w:t>
      </w:r>
    </w:p>
    <w:p w14:paraId="3F34C97E" w14:textId="77777777" w:rsidR="00426B80" w:rsidRPr="00426B80" w:rsidRDefault="00426B80" w:rsidP="00426B80">
      <w:pPr>
        <w:rPr>
          <w:color w:val="FF0000"/>
        </w:rPr>
      </w:pPr>
      <w:r>
        <w:t>&lt;</w:t>
      </w:r>
      <w:r w:rsidRPr="00426B80">
        <w:rPr>
          <w:color w:val="FF0000"/>
        </w:rPr>
        <w:t>design needed&gt;</w:t>
      </w:r>
    </w:p>
    <w:p w14:paraId="0BE08401" w14:textId="77777777" w:rsidR="00426B80" w:rsidRPr="00426B80" w:rsidRDefault="00426B80" w:rsidP="00426B80">
      <w:pPr>
        <w:rPr>
          <w:b/>
        </w:rPr>
      </w:pPr>
    </w:p>
    <w:p w14:paraId="4571DB66" w14:textId="71D071BB" w:rsidR="008E11DD" w:rsidRDefault="008E11DD" w:rsidP="009D24A8">
      <w:pPr>
        <w:pStyle w:val="Heading3"/>
      </w:pPr>
      <w:r>
        <w:t>Share multiple</w:t>
      </w:r>
      <w:r w:rsidR="00BA6E3A">
        <w:t>/Event</w:t>
      </w:r>
      <w:r>
        <w:t xml:space="preserve"> photos and/or videos </w:t>
      </w:r>
      <w:r w:rsidR="009D24A8">
        <w:t>from any list view</w:t>
      </w:r>
    </w:p>
    <w:p w14:paraId="3559D850" w14:textId="6C18440B" w:rsidR="001B0A22" w:rsidRDefault="001B0A22" w:rsidP="0044502F">
      <w:r>
        <w:t>We will enable customers to share</w:t>
      </w:r>
      <w:r w:rsidR="00C1488C">
        <w:t xml:space="preserve"> content</w:t>
      </w:r>
      <w:r>
        <w:t xml:space="preserve"> from list views in </w:t>
      </w:r>
      <w:r w:rsidR="00C1488C">
        <w:t>the following</w:t>
      </w:r>
      <w:r>
        <w:t xml:space="preserve"> ways:</w:t>
      </w:r>
    </w:p>
    <w:p w14:paraId="46982770" w14:textId="77777777" w:rsidR="00C1488C" w:rsidRDefault="00C1488C" w:rsidP="006526C1">
      <w:pPr>
        <w:pStyle w:val="ListParagraph"/>
        <w:numPr>
          <w:ilvl w:val="0"/>
          <w:numId w:val="37"/>
        </w:numPr>
      </w:pPr>
      <w:r>
        <w:t>Press and hold content</w:t>
      </w:r>
    </w:p>
    <w:p w14:paraId="76CBDBCF" w14:textId="3CDC42C2" w:rsidR="00C1488C" w:rsidRDefault="00C1488C" w:rsidP="006526C1">
      <w:pPr>
        <w:pStyle w:val="ListParagraph"/>
        <w:numPr>
          <w:ilvl w:val="0"/>
          <w:numId w:val="37"/>
        </w:numPr>
      </w:pPr>
      <w:r>
        <w:t>Press and hold headers</w:t>
      </w:r>
    </w:p>
    <w:p w14:paraId="37D3AE3C" w14:textId="22642428" w:rsidR="001B0A22" w:rsidRDefault="00C1488C" w:rsidP="006526C1">
      <w:pPr>
        <w:pStyle w:val="ListParagraph"/>
        <w:numPr>
          <w:ilvl w:val="0"/>
          <w:numId w:val="37"/>
        </w:numPr>
      </w:pPr>
      <w:r>
        <w:t xml:space="preserve">(selection mode) </w:t>
      </w:r>
      <w:r w:rsidR="001B0A22" w:rsidRPr="001B0A22">
        <w:t>Select</w:t>
      </w:r>
      <w:r>
        <w:t xml:space="preserve"> multiple content</w:t>
      </w:r>
      <w:r w:rsidRPr="001B0A22">
        <w:t>-&gt;</w:t>
      </w:r>
      <w:r>
        <w:t>(optional)edit selection-&gt;</w:t>
      </w:r>
      <w:r w:rsidR="001B0A22" w:rsidRPr="001B0A22">
        <w:t>-&gt;Share</w:t>
      </w:r>
    </w:p>
    <w:p w14:paraId="12E64264" w14:textId="6A60B486" w:rsidR="00C1488C" w:rsidRPr="001B0A22" w:rsidRDefault="00C1488C" w:rsidP="006526C1">
      <w:pPr>
        <w:pStyle w:val="ListParagraph"/>
        <w:numPr>
          <w:ilvl w:val="0"/>
          <w:numId w:val="37"/>
        </w:numPr>
      </w:pPr>
      <w:r>
        <w:t xml:space="preserve">(selection mode) </w:t>
      </w:r>
      <w:r w:rsidRPr="001B0A22">
        <w:t>Select</w:t>
      </w:r>
      <w:r>
        <w:t xml:space="preserve"> headers</w:t>
      </w:r>
      <w:r w:rsidRPr="001B0A22">
        <w:t>-&gt;</w:t>
      </w:r>
      <w:r>
        <w:t>(optional)edit selection-&gt;</w:t>
      </w:r>
      <w:r w:rsidRPr="001B0A22">
        <w:t>Share</w:t>
      </w:r>
    </w:p>
    <w:p w14:paraId="4BADCC94" w14:textId="1ADEA4B0" w:rsidR="001B0A22" w:rsidRDefault="00C1488C" w:rsidP="006526C1">
      <w:pPr>
        <w:pStyle w:val="ListParagraph"/>
        <w:numPr>
          <w:ilvl w:val="0"/>
          <w:numId w:val="37"/>
        </w:numPr>
      </w:pPr>
      <w:r>
        <w:t xml:space="preserve">(share mode) </w:t>
      </w:r>
      <w:r w:rsidR="001B0A22" w:rsidRPr="001B0A22">
        <w:t>Share-&gt;</w:t>
      </w:r>
      <w:r>
        <w:t>Edit selection -&gt; confirm selection</w:t>
      </w:r>
    </w:p>
    <w:p w14:paraId="176E1C01" w14:textId="77777777" w:rsidR="00DD5BAB" w:rsidRDefault="00BA6E3A" w:rsidP="00DD5BAB">
      <w:r>
        <w:t>We will enable users to individually select multiple content (as is supported in blue on phone and pc) and in addition, enable users to select events (and thereby all the content under that event).</w:t>
      </w:r>
      <w:r w:rsidR="00DD5BAB">
        <w:t xml:space="preserve"> For example: ‘</w:t>
      </w:r>
      <w:r w:rsidR="00DD5BAB" w:rsidRPr="001217E1">
        <w:rPr>
          <w:i/>
        </w:rPr>
        <w:t>share all highlights from Tara’s birthday party</w:t>
      </w:r>
      <w:r w:rsidR="00DD5BAB">
        <w:t>’ or ‘</w:t>
      </w:r>
      <w:r w:rsidR="00DD5BAB" w:rsidRPr="001217E1">
        <w:rPr>
          <w:i/>
        </w:rPr>
        <w:t>Share the best of my photos from July</w:t>
      </w:r>
      <w:r w:rsidR="00DD5BAB">
        <w:t xml:space="preserve">’. </w:t>
      </w:r>
      <w:commentRangeStart w:id="43"/>
      <w:commentRangeStart w:id="44"/>
      <w:r w:rsidR="00DD5BAB">
        <w:t xml:space="preserve">This does not include sharing </w:t>
      </w:r>
      <w:commentRangeEnd w:id="43"/>
      <w:r w:rsidR="00DD5BAB">
        <w:rPr>
          <w:rStyle w:val="CommentReference"/>
          <w:rFonts w:eastAsiaTheme="minorEastAsia"/>
          <w:lang w:bidi="en-US"/>
        </w:rPr>
        <w:commentReference w:id="43"/>
      </w:r>
      <w:commentRangeEnd w:id="44"/>
      <w:r w:rsidR="00DD5BAB">
        <w:rPr>
          <w:rStyle w:val="CommentReference"/>
          <w:rFonts w:eastAsiaTheme="minorEastAsia"/>
          <w:lang w:bidi="en-US"/>
        </w:rPr>
        <w:commentReference w:id="44"/>
      </w:r>
      <w:r w:rsidR="00DD5BAB">
        <w:t>albums.</w:t>
      </w:r>
    </w:p>
    <w:p w14:paraId="1A3FFE61" w14:textId="12240E36" w:rsidR="00EA1FAD" w:rsidRDefault="00EA1FAD" w:rsidP="00B826FC">
      <w:pPr>
        <w:pStyle w:val="Heading4"/>
        <w:numPr>
          <w:ilvl w:val="0"/>
          <w:numId w:val="0"/>
        </w:numPr>
        <w:ind w:left="360"/>
      </w:pPr>
      <w:r>
        <w:t>#</w:t>
      </w:r>
      <w:r w:rsidR="001B0A22">
        <w:t xml:space="preserve">1: </w:t>
      </w:r>
      <w:r>
        <w:t>Press and hold content</w:t>
      </w:r>
    </w:p>
    <w:p w14:paraId="1B4A8183" w14:textId="717A775F" w:rsidR="0093017C" w:rsidRDefault="0093017C" w:rsidP="0093017C">
      <w:pPr>
        <w:rPr>
          <w:color w:val="FF0000"/>
        </w:rPr>
      </w:pPr>
      <w:r>
        <w:rPr>
          <w:color w:val="FF0000"/>
        </w:rPr>
        <w:t>&lt;need clearer design&gt;</w:t>
      </w:r>
    </w:p>
    <w:p w14:paraId="05B53D51" w14:textId="64BC866C" w:rsidR="0093017C" w:rsidRPr="0093017C" w:rsidRDefault="0093017C" w:rsidP="0093017C">
      <w:pPr>
        <w:rPr>
          <w:color w:val="FF0000"/>
        </w:rPr>
      </w:pPr>
      <w:r>
        <w:rPr>
          <w:noProof/>
          <w:lang w:val="fr-FR" w:eastAsia="zh-CN"/>
        </w:rPr>
        <w:lastRenderedPageBreak/>
        <w:drawing>
          <wp:inline distT="0" distB="0" distL="0" distR="0" wp14:anchorId="2F7DD559" wp14:editId="096E7155">
            <wp:extent cx="3228975" cy="5286375"/>
            <wp:effectExtent l="0" t="0" r="9525" b="9525"/>
            <wp:docPr id="594539015" name="Picture 59453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975" cy="5286375"/>
                    </a:xfrm>
                    <a:prstGeom prst="rect">
                      <a:avLst/>
                    </a:prstGeom>
                  </pic:spPr>
                </pic:pic>
              </a:graphicData>
            </a:graphic>
          </wp:inline>
        </w:drawing>
      </w:r>
    </w:p>
    <w:p w14:paraId="5FF8ADA2" w14:textId="77777777" w:rsidR="00EA1FAD" w:rsidRDefault="00EA1FAD" w:rsidP="00B826FC">
      <w:pPr>
        <w:pStyle w:val="Heading4"/>
        <w:numPr>
          <w:ilvl w:val="0"/>
          <w:numId w:val="0"/>
        </w:numPr>
        <w:ind w:left="360"/>
      </w:pPr>
      <w:r>
        <w:t>#2: Press and hold header</w:t>
      </w:r>
    </w:p>
    <w:p w14:paraId="126181C4" w14:textId="77777777" w:rsidR="00DD5BAB" w:rsidRPr="00CF3EB7" w:rsidRDefault="00DD5BAB" w:rsidP="00DD5BAB">
      <w:commentRangeStart w:id="45"/>
      <w:commentRangeStart w:id="46"/>
      <w:r>
        <w:t xml:space="preserve">Users can press and hold any heading available on the list views. </w:t>
      </w:r>
      <w:commentRangeEnd w:id="45"/>
      <w:r>
        <w:rPr>
          <w:rStyle w:val="CommentReference"/>
          <w:rFonts w:eastAsiaTheme="minorEastAsia"/>
          <w:lang w:bidi="en-US"/>
        </w:rPr>
        <w:commentReference w:id="45"/>
      </w:r>
      <w:commentRangeEnd w:id="46"/>
      <w:r>
        <w:rPr>
          <w:rStyle w:val="CommentReference"/>
          <w:rFonts w:eastAsiaTheme="minorEastAsia"/>
          <w:lang w:bidi="en-US"/>
        </w:rPr>
        <w:commentReference w:id="46"/>
      </w:r>
      <w:r>
        <w:t xml:space="preserve">This automatically opens a context menu with the option to share all the contents contained under the header. </w:t>
      </w:r>
    </w:p>
    <w:p w14:paraId="64C27077" w14:textId="77777777" w:rsidR="00DD5BAB" w:rsidRPr="00DD5BAB" w:rsidRDefault="00DD5BAB" w:rsidP="00DD5BAB"/>
    <w:p w14:paraId="2049A8B7" w14:textId="5E821B4B" w:rsidR="0093017C" w:rsidRPr="0093017C" w:rsidRDefault="0093017C" w:rsidP="0093017C">
      <w:r>
        <w:rPr>
          <w:noProof/>
          <w:lang w:val="fr-FR" w:eastAsia="zh-CN"/>
        </w:rPr>
        <w:lastRenderedPageBreak/>
        <w:drawing>
          <wp:inline distT="0" distB="0" distL="0" distR="0" wp14:anchorId="405DF84B" wp14:editId="1CFC6F67">
            <wp:extent cx="6675120" cy="5329555"/>
            <wp:effectExtent l="0" t="0" r="0" b="4445"/>
            <wp:docPr id="594539014" name="Picture 59453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5120" cy="5329555"/>
                    </a:xfrm>
                    <a:prstGeom prst="rect">
                      <a:avLst/>
                    </a:prstGeom>
                  </pic:spPr>
                </pic:pic>
              </a:graphicData>
            </a:graphic>
          </wp:inline>
        </w:drawing>
      </w:r>
    </w:p>
    <w:p w14:paraId="4BE1D082" w14:textId="77777777" w:rsidR="00EA1FAD" w:rsidRDefault="00EA1FAD" w:rsidP="00EA1FAD">
      <w:pPr>
        <w:pStyle w:val="Heading4"/>
        <w:numPr>
          <w:ilvl w:val="0"/>
          <w:numId w:val="0"/>
        </w:numPr>
        <w:ind w:left="360"/>
      </w:pPr>
      <w:r w:rsidRPr="00EA1FAD">
        <w:t>#3:  (selection mode) Select multiple content-&gt;(optional)edit selection-&gt;-&gt;Share</w:t>
      </w:r>
    </w:p>
    <w:p w14:paraId="14BC1BE8" w14:textId="77777777" w:rsidR="0093017C" w:rsidRDefault="0093017C" w:rsidP="0093017C">
      <w:r>
        <w:t>From any list view available on the Raconteur app, w</w:t>
      </w:r>
      <w:r w:rsidRPr="003A2C47">
        <w:t xml:space="preserve">e will </w:t>
      </w:r>
      <w:r>
        <w:t>enable customer to enter a selection mode where they can select multiple photos and videos through the selection picker. PC should have parity w/ functionality available from selection picker available in phone blue.</w:t>
      </w:r>
    </w:p>
    <w:p w14:paraId="0F87615C" w14:textId="77777777" w:rsidR="0093017C" w:rsidRDefault="0093017C" w:rsidP="0093017C">
      <w:r>
        <w:t>‘Selection picker’ button should be available to users from any list view.</w:t>
      </w:r>
    </w:p>
    <w:p w14:paraId="57AEC43D" w14:textId="77777777" w:rsidR="0093017C" w:rsidRDefault="0093017C" w:rsidP="0093017C">
      <w:r>
        <w:t xml:space="preserve">One user starts selecting content, ‘share’ button should be clearly visible to users. Once share button is pressed, there will not be any verification of content selected. </w:t>
      </w:r>
    </w:p>
    <w:p w14:paraId="66AB2C61" w14:textId="77777777" w:rsidR="0093017C" w:rsidRDefault="0093017C" w:rsidP="0093017C">
      <w:r>
        <w:t xml:space="preserve">The selection commanding should include the ability to select a combination of photos </w:t>
      </w:r>
      <w:r w:rsidRPr="00011B03">
        <w:rPr>
          <w:u w:val="single"/>
        </w:rPr>
        <w:t>and</w:t>
      </w:r>
      <w:r>
        <w:rPr>
          <w:u w:val="single"/>
        </w:rPr>
        <w:t xml:space="preserve"> </w:t>
      </w:r>
      <w:r>
        <w:t>videos to share. This has been a limitation in the past.</w:t>
      </w:r>
    </w:p>
    <w:p w14:paraId="3E6707AE" w14:textId="77777777" w:rsidR="0037574A" w:rsidRDefault="0037574A" w:rsidP="0093017C">
      <w:r>
        <w:t>Phone:</w:t>
      </w:r>
    </w:p>
    <w:p w14:paraId="119E63E6" w14:textId="77777777" w:rsidR="0037574A" w:rsidRDefault="0037574A" w:rsidP="0037574A">
      <w:r w:rsidRPr="00011B03">
        <w:rPr>
          <w:noProof/>
          <w:lang w:val="fr-FR" w:eastAsia="zh-CN"/>
        </w:rPr>
        <w:lastRenderedPageBreak/>
        <w:drawing>
          <wp:inline distT="0" distB="0" distL="0" distR="0" wp14:anchorId="1021D765" wp14:editId="7D5107A4">
            <wp:extent cx="6096851"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851" cy="3429479"/>
                    </a:xfrm>
                    <a:prstGeom prst="rect">
                      <a:avLst/>
                    </a:prstGeom>
                  </pic:spPr>
                </pic:pic>
              </a:graphicData>
            </a:graphic>
          </wp:inline>
        </w:drawing>
      </w:r>
    </w:p>
    <w:p w14:paraId="046B1F30" w14:textId="77777777" w:rsidR="0037574A" w:rsidRDefault="0037574A" w:rsidP="0037574A">
      <w:r w:rsidRPr="00011B03">
        <w:rPr>
          <w:noProof/>
          <w:lang w:val="fr-FR" w:eastAsia="zh-CN"/>
        </w:rPr>
        <w:drawing>
          <wp:inline distT="0" distB="0" distL="0" distR="0" wp14:anchorId="289F297F" wp14:editId="7D07BDFB">
            <wp:extent cx="6096851"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851" cy="3429479"/>
                    </a:xfrm>
                    <a:prstGeom prst="rect">
                      <a:avLst/>
                    </a:prstGeom>
                  </pic:spPr>
                </pic:pic>
              </a:graphicData>
            </a:graphic>
          </wp:inline>
        </w:drawing>
      </w:r>
    </w:p>
    <w:p w14:paraId="1C98237F" w14:textId="77777777" w:rsidR="0037574A" w:rsidRDefault="0037574A" w:rsidP="0037574A">
      <w:r w:rsidRPr="00011B03">
        <w:rPr>
          <w:noProof/>
          <w:lang w:val="fr-FR" w:eastAsia="zh-CN"/>
        </w:rPr>
        <w:lastRenderedPageBreak/>
        <w:drawing>
          <wp:inline distT="0" distB="0" distL="0" distR="0" wp14:anchorId="2D104603" wp14:editId="645AB66E">
            <wp:extent cx="6096851"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851" cy="3429479"/>
                    </a:xfrm>
                    <a:prstGeom prst="rect">
                      <a:avLst/>
                    </a:prstGeom>
                  </pic:spPr>
                </pic:pic>
              </a:graphicData>
            </a:graphic>
          </wp:inline>
        </w:drawing>
      </w:r>
    </w:p>
    <w:p w14:paraId="13967550" w14:textId="77777777" w:rsidR="0037574A" w:rsidRDefault="0037574A" w:rsidP="0037574A">
      <w:r w:rsidRPr="00011B03">
        <w:rPr>
          <w:noProof/>
          <w:lang w:val="fr-FR" w:eastAsia="zh-CN"/>
        </w:rPr>
        <w:drawing>
          <wp:inline distT="0" distB="0" distL="0" distR="0" wp14:anchorId="071595E5" wp14:editId="6224364D">
            <wp:extent cx="6096851"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6851" cy="3429479"/>
                    </a:xfrm>
                    <a:prstGeom prst="rect">
                      <a:avLst/>
                    </a:prstGeom>
                  </pic:spPr>
                </pic:pic>
              </a:graphicData>
            </a:graphic>
          </wp:inline>
        </w:drawing>
      </w:r>
    </w:p>
    <w:p w14:paraId="0E1F3E0E" w14:textId="77777777" w:rsidR="0037574A" w:rsidRDefault="0037574A" w:rsidP="0037574A">
      <w:r w:rsidRPr="00011B03">
        <w:rPr>
          <w:noProof/>
          <w:lang w:val="fr-FR" w:eastAsia="zh-CN"/>
        </w:rPr>
        <w:lastRenderedPageBreak/>
        <w:drawing>
          <wp:inline distT="0" distB="0" distL="0" distR="0" wp14:anchorId="22440616" wp14:editId="26AA32DD">
            <wp:extent cx="6096851" cy="3429479"/>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6851" cy="3429479"/>
                    </a:xfrm>
                    <a:prstGeom prst="rect">
                      <a:avLst/>
                    </a:prstGeom>
                  </pic:spPr>
                </pic:pic>
              </a:graphicData>
            </a:graphic>
          </wp:inline>
        </w:drawing>
      </w:r>
    </w:p>
    <w:p w14:paraId="5E263D7A" w14:textId="5F0DEDB9" w:rsidR="0093017C" w:rsidRDefault="0093017C" w:rsidP="0037574A"/>
    <w:p w14:paraId="0DE93D8D" w14:textId="77777777" w:rsidR="0093017C" w:rsidRDefault="0093017C" w:rsidP="0093017C">
      <w:pPr>
        <w:pStyle w:val="Heading4"/>
        <w:numPr>
          <w:ilvl w:val="0"/>
          <w:numId w:val="0"/>
        </w:numPr>
        <w:ind w:left="360"/>
      </w:pPr>
      <w:r w:rsidRPr="00EA1FAD">
        <w:t>#4:  (selection mode) Select headers-&gt;(optional)edit selection-&gt;Share</w:t>
      </w:r>
    </w:p>
    <w:p w14:paraId="0BB88F68" w14:textId="77777777" w:rsidR="00DD5BAB" w:rsidRDefault="00DD5BAB" w:rsidP="00DD5BAB">
      <w:r>
        <w:t>From any list view available on the Raconteur app:</w:t>
      </w:r>
    </w:p>
    <w:p w14:paraId="42623237" w14:textId="3B8AC1E0" w:rsidR="00DD5BAB" w:rsidRDefault="00DD5BAB" w:rsidP="006526C1">
      <w:pPr>
        <w:pStyle w:val="ListParagraph"/>
        <w:numPr>
          <w:ilvl w:val="0"/>
          <w:numId w:val="38"/>
        </w:numPr>
      </w:pPr>
      <w:commentRangeStart w:id="47"/>
      <w:commentRangeStart w:id="48"/>
      <w:r>
        <w:t xml:space="preserve">Selection button </w:t>
      </w:r>
      <w:commentRangeEnd w:id="47"/>
      <w:r>
        <w:rPr>
          <w:rStyle w:val="CommentReference"/>
          <w:rFonts w:eastAsiaTheme="minorEastAsia"/>
          <w:lang w:bidi="en-US"/>
        </w:rPr>
        <w:commentReference w:id="47"/>
      </w:r>
      <w:commentRangeEnd w:id="48"/>
      <w:r>
        <w:rPr>
          <w:rStyle w:val="CommentReference"/>
          <w:rFonts w:eastAsiaTheme="minorEastAsia"/>
          <w:lang w:bidi="en-US"/>
        </w:rPr>
        <w:commentReference w:id="48"/>
      </w:r>
      <w:r>
        <w:t>should be available to users from any list view.</w:t>
      </w:r>
    </w:p>
    <w:p w14:paraId="4C2D52FA" w14:textId="77777777" w:rsidR="00DD5BAB" w:rsidRDefault="00DD5BAB" w:rsidP="006526C1">
      <w:pPr>
        <w:pStyle w:val="ListParagraph"/>
        <w:numPr>
          <w:ilvl w:val="0"/>
          <w:numId w:val="38"/>
        </w:numPr>
      </w:pPr>
      <w:r>
        <w:t>W</w:t>
      </w:r>
      <w:r w:rsidRPr="003A2C47">
        <w:t xml:space="preserve">e will </w:t>
      </w:r>
      <w:r>
        <w:t>enable customer to enter a selection mode where they can select multiple photos and videos and any header through the selection picker. User can select multiple headings. For example from timeline view, user can select ‘July 2014’ heading or ‘7/22’ heading.</w:t>
      </w:r>
    </w:p>
    <w:p w14:paraId="01D52959" w14:textId="77777777" w:rsidR="00DD5BAB" w:rsidRPr="0016274F" w:rsidRDefault="00DD5BAB" w:rsidP="006526C1">
      <w:pPr>
        <w:pStyle w:val="ListParagraph"/>
        <w:numPr>
          <w:ilvl w:val="0"/>
          <w:numId w:val="38"/>
        </w:numPr>
        <w:rPr>
          <w:iCs/>
        </w:rPr>
      </w:pPr>
      <w:r w:rsidRPr="00812BA2">
        <w:rPr>
          <w:rStyle w:val="IntenseEmphasis"/>
          <w:i w:val="0"/>
          <w:color w:val="auto"/>
        </w:rPr>
        <w:t>All headers have an affordance for selecting.</w:t>
      </w:r>
      <w:r>
        <w:rPr>
          <w:rStyle w:val="IntenseEmphasis"/>
          <w:i w:val="0"/>
          <w:color w:val="auto"/>
        </w:rPr>
        <w:t xml:space="preserve"> </w:t>
      </w:r>
      <w:r>
        <w:t>Users can visually understand that they can select headers.</w:t>
      </w:r>
    </w:p>
    <w:p w14:paraId="699FFDB7" w14:textId="77777777" w:rsidR="00DD5BAB" w:rsidRDefault="00DD5BAB" w:rsidP="006526C1">
      <w:pPr>
        <w:pStyle w:val="ListParagraph"/>
        <w:numPr>
          <w:ilvl w:val="0"/>
          <w:numId w:val="38"/>
        </w:numPr>
      </w:pPr>
      <w:r>
        <w:t xml:space="preserve">Once user starts selecting content, ‘share’ button should be clearly visible to users. </w:t>
      </w:r>
    </w:p>
    <w:p w14:paraId="39D55323" w14:textId="77777777" w:rsidR="00DD5BAB" w:rsidRDefault="00DD5BAB" w:rsidP="006526C1">
      <w:pPr>
        <w:pStyle w:val="ListParagraph"/>
        <w:numPr>
          <w:ilvl w:val="0"/>
          <w:numId w:val="38"/>
        </w:numPr>
      </w:pPr>
      <w:r>
        <w:t xml:space="preserve">Once share button is pressed, there will not be any verification of content selected. </w:t>
      </w:r>
    </w:p>
    <w:p w14:paraId="47E347A5" w14:textId="77777777" w:rsidR="00DD5BAB" w:rsidRPr="00CF3EB7" w:rsidRDefault="00DD5BAB" w:rsidP="00DD5BAB">
      <w:pPr>
        <w:rPr>
          <w:rStyle w:val="IntenseEmphasis"/>
          <w:i w:val="0"/>
          <w:iCs w:val="0"/>
          <w:color w:val="FF0000"/>
        </w:rPr>
      </w:pPr>
      <w:r>
        <w:rPr>
          <w:color w:val="FF0000"/>
        </w:rPr>
        <w:t>&lt;Insert screenshot&gt;</w:t>
      </w:r>
    </w:p>
    <w:p w14:paraId="1ADDE6F5" w14:textId="145C07AE" w:rsidR="0093017C" w:rsidRDefault="00DD5BAB" w:rsidP="0093017C">
      <w:pPr>
        <w:rPr>
          <w:color w:val="FF0000"/>
        </w:rPr>
      </w:pPr>
      <w:r>
        <w:rPr>
          <w:color w:val="FF0000"/>
        </w:rPr>
        <w:t>The below</w:t>
      </w:r>
      <w:r w:rsidR="0093017C">
        <w:rPr>
          <w:color w:val="FF0000"/>
        </w:rPr>
        <w:t xml:space="preserve"> is a rough idea.</w:t>
      </w:r>
    </w:p>
    <w:p w14:paraId="4714E5F9" w14:textId="7372F9A3" w:rsidR="0093017C" w:rsidRPr="0093017C" w:rsidRDefault="0093017C" w:rsidP="0093017C">
      <w:pPr>
        <w:rPr>
          <w:color w:val="FF0000"/>
        </w:rPr>
      </w:pPr>
      <w:r>
        <w:rPr>
          <w:noProof/>
          <w:lang w:val="fr-FR" w:eastAsia="zh-CN"/>
        </w:rPr>
        <w:lastRenderedPageBreak/>
        <w:drawing>
          <wp:inline distT="0" distB="0" distL="0" distR="0" wp14:anchorId="1CDFCAF8" wp14:editId="3E06830A">
            <wp:extent cx="6675120" cy="2407285"/>
            <wp:effectExtent l="0" t="0" r="0" b="0"/>
            <wp:docPr id="594539016" name="Picture 59453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5120" cy="2407285"/>
                    </a:xfrm>
                    <a:prstGeom prst="rect">
                      <a:avLst/>
                    </a:prstGeom>
                  </pic:spPr>
                </pic:pic>
              </a:graphicData>
            </a:graphic>
          </wp:inline>
        </w:drawing>
      </w:r>
    </w:p>
    <w:p w14:paraId="2DECFD37" w14:textId="31A9FCE0" w:rsidR="00DD5BAB" w:rsidRPr="00DD5BAB" w:rsidRDefault="00DD5BAB" w:rsidP="00DD5BAB">
      <w:pPr>
        <w:rPr>
          <w:i/>
          <w:iCs/>
          <w:color w:val="00BCF2" w:themeColor="accent1"/>
        </w:rPr>
      </w:pPr>
      <w:commentRangeStart w:id="49"/>
      <w:r w:rsidRPr="00EA1FAD">
        <w:rPr>
          <w:color w:val="4E5B6F" w:themeColor="text2"/>
          <w:sz w:val="24"/>
          <w:szCs w:val="22"/>
        </w:rPr>
        <w:t>#5:  (share mode) Share-&gt;Edit selection -&gt; confirm</w:t>
      </w:r>
      <w:r w:rsidRPr="00EA1FAD">
        <w:rPr>
          <w:iCs/>
          <w:color w:val="4E5B6F" w:themeColor="text2"/>
          <w:sz w:val="24"/>
          <w:szCs w:val="22"/>
        </w:rPr>
        <w:t xml:space="preserve"> selection</w:t>
      </w:r>
      <w:r w:rsidRPr="00DD5BAB">
        <w:rPr>
          <w:rStyle w:val="IntenseEmphasis"/>
        </w:rPr>
        <w:t xml:space="preserve"> </w:t>
      </w:r>
      <w:commentRangeEnd w:id="49"/>
      <w:r>
        <w:rPr>
          <w:rStyle w:val="CommentReference"/>
          <w:rFonts w:eastAsiaTheme="minorEastAsia"/>
          <w:iCs/>
          <w:lang w:bidi="en-US"/>
        </w:rPr>
        <w:commentReference w:id="49"/>
      </w:r>
    </w:p>
    <w:p w14:paraId="0EEFB961" w14:textId="540D8985" w:rsidR="009D24A8" w:rsidRDefault="009D24A8" w:rsidP="0044502F">
      <w:r>
        <w:t xml:space="preserve">From any list view available on the photos </w:t>
      </w:r>
      <w:r w:rsidR="0044502F" w:rsidRPr="003A2C47">
        <w:t>app</w:t>
      </w:r>
      <w:r>
        <w:t>,</w:t>
      </w:r>
      <w:r w:rsidR="0044502F" w:rsidRPr="003A2C47">
        <w:t xml:space="preserve"> share</w:t>
      </w:r>
      <w:r>
        <w:t xml:space="preserve"> </w:t>
      </w:r>
      <w:r w:rsidR="0044502F" w:rsidRPr="003A2C47">
        <w:t xml:space="preserve">entry point </w:t>
      </w:r>
      <w:r>
        <w:t>should be clearly visible</w:t>
      </w:r>
      <w:r w:rsidR="0044502F" w:rsidRPr="003A2C47">
        <w:t xml:space="preserve"> and </w:t>
      </w:r>
      <w:r>
        <w:t>available on</w:t>
      </w:r>
      <w:r w:rsidR="0037574A">
        <w:t xml:space="preserve"> canvas for user selection. </w:t>
      </w:r>
      <w:r w:rsidR="00BA6E3A">
        <w:t xml:space="preserve">Since both the selection mode entry point and the share entry point are going to be visible on the screen, we need to provide some differentiator between the two, so as to provide value add to customer. </w:t>
      </w:r>
    </w:p>
    <w:p w14:paraId="35446163" w14:textId="3BF9A10D" w:rsidR="009D24A8" w:rsidRDefault="009D24A8" w:rsidP="0037574A">
      <w:pPr>
        <w:pStyle w:val="ListParagraph"/>
      </w:pPr>
      <w:r>
        <w:t>PC/tablet:</w:t>
      </w:r>
    </w:p>
    <w:p w14:paraId="5359A2B7" w14:textId="2FD28D93" w:rsidR="00162BD5" w:rsidRDefault="00162BD5" w:rsidP="00162BD5">
      <w:r>
        <w:t>User is viewing content in list. Share entry point is clearly visible and user clicks it.</w:t>
      </w:r>
    </w:p>
    <w:p w14:paraId="7E46FBCE" w14:textId="77777777" w:rsidR="00DD5BAB" w:rsidRPr="00DD5BAB" w:rsidRDefault="00DD5BAB" w:rsidP="00DD5BAB">
      <w:pPr>
        <w:rPr>
          <w:color w:val="FF0000"/>
        </w:rPr>
      </w:pPr>
      <w:r>
        <w:rPr>
          <w:color w:val="FF0000"/>
        </w:rPr>
        <w:t>&lt;insert screenshot&gt;</w:t>
      </w:r>
    </w:p>
    <w:p w14:paraId="547DCD64" w14:textId="0F4696D4" w:rsidR="0044502F" w:rsidRDefault="003F6F6E" w:rsidP="0044502F">
      <w:r>
        <w:t xml:space="preserve">All content </w:t>
      </w:r>
      <w:r w:rsidR="00BA6E3A">
        <w:t xml:space="preserve">under headers fully visible on </w:t>
      </w:r>
      <w:r>
        <w:t xml:space="preserve">screen is </w:t>
      </w:r>
      <w:r w:rsidR="00E71054">
        <w:t>pre-</w:t>
      </w:r>
      <w:r>
        <w:t>selected and i</w:t>
      </w:r>
      <w:r w:rsidR="00162BD5">
        <w:t xml:space="preserve">t becomes clear to users </w:t>
      </w:r>
      <w:r w:rsidR="00E71054">
        <w:t xml:space="preserve">what is already </w:t>
      </w:r>
      <w:r w:rsidR="00E71054" w:rsidRPr="00AE1438">
        <w:rPr>
          <w:b/>
        </w:rPr>
        <w:t>pre-s</w:t>
      </w:r>
      <w:r w:rsidRPr="00AE1438">
        <w:rPr>
          <w:b/>
        </w:rPr>
        <w:t>elected</w:t>
      </w:r>
      <w:r w:rsidR="00793934">
        <w:rPr>
          <w:b/>
        </w:rPr>
        <w:t xml:space="preserve"> </w:t>
      </w:r>
      <w:r w:rsidR="00793934">
        <w:t>and that they can edit the selection</w:t>
      </w:r>
      <w:r w:rsidR="00BA6E3A">
        <w:rPr>
          <w:b/>
        </w:rPr>
        <w:t xml:space="preserve">. </w:t>
      </w:r>
      <w:r w:rsidR="00BA6E3A" w:rsidRPr="00BA6E3A">
        <w:t>User can then view the selection and make</w:t>
      </w:r>
      <w:r w:rsidR="00793934">
        <w:t>s</w:t>
      </w:r>
      <w:r w:rsidR="00BA6E3A" w:rsidRPr="00BA6E3A">
        <w:t xml:space="preserve"> edits as needed</w:t>
      </w:r>
      <w:r w:rsidR="00AE1438" w:rsidRPr="00BA6E3A">
        <w:rPr>
          <w:rStyle w:val="CommentReference"/>
          <w:rFonts w:eastAsiaTheme="minorEastAsia"/>
          <w:lang w:bidi="en-US"/>
        </w:rPr>
        <w:commentReference w:id="50"/>
      </w:r>
      <w:r>
        <w:t xml:space="preserve">. </w:t>
      </w:r>
    </w:p>
    <w:p w14:paraId="73CD5D11" w14:textId="619FBB15" w:rsidR="00162BD5" w:rsidRDefault="00162BD5" w:rsidP="0044502F">
      <w:pPr>
        <w:rPr>
          <w:color w:val="FF0000"/>
        </w:rPr>
      </w:pPr>
      <w:r>
        <w:rPr>
          <w:color w:val="FF0000"/>
        </w:rPr>
        <w:t>&lt;Insert screenshot&gt;</w:t>
      </w:r>
    </w:p>
    <w:p w14:paraId="2400C2FA" w14:textId="72E39B70" w:rsidR="00162BD5" w:rsidRPr="00162BD5" w:rsidRDefault="00793934" w:rsidP="0044502F">
      <w:r>
        <w:t>User can edit the selection including unselecting headers that were auto-selected. U</w:t>
      </w:r>
      <w:r w:rsidR="004D673C">
        <w:t>ser</w:t>
      </w:r>
      <w:r w:rsidR="00162BD5" w:rsidRPr="00162BD5">
        <w:t xml:space="preserve"> confirms the selection and is then entered into the share flow.</w:t>
      </w:r>
    </w:p>
    <w:p w14:paraId="1D9181F3" w14:textId="77777777" w:rsidR="00793934" w:rsidRDefault="00162BD5" w:rsidP="00793934">
      <w:pPr>
        <w:ind w:left="360"/>
      </w:pPr>
      <w:r>
        <w:rPr>
          <w:color w:val="FF0000"/>
        </w:rPr>
        <w:t>&lt;Insert screenshot&gt;</w:t>
      </w:r>
      <w:commentRangeStart w:id="51"/>
      <w:r w:rsidR="00CC13DA">
        <w:rPr>
          <w:rStyle w:val="CommentReference"/>
          <w:rFonts w:eastAsiaTheme="minorEastAsia"/>
          <w:lang w:bidi="en-US"/>
        </w:rPr>
        <w:commentReference w:id="52"/>
      </w:r>
      <w:commentRangeEnd w:id="51"/>
      <w:r w:rsidR="00793934">
        <w:rPr>
          <w:color w:val="FF0000"/>
        </w:rPr>
        <w:t>]</w:t>
      </w:r>
      <w:r w:rsidR="00162D27">
        <w:rPr>
          <w:rStyle w:val="CommentReference"/>
          <w:rFonts w:eastAsiaTheme="minorEastAsia"/>
          <w:lang w:bidi="en-US"/>
        </w:rPr>
        <w:commentReference w:id="51"/>
      </w:r>
      <w:r w:rsidR="00793934" w:rsidRPr="00793934">
        <w:t xml:space="preserve"> </w:t>
      </w:r>
    </w:p>
    <w:p w14:paraId="28FB3417" w14:textId="6A30BA8D" w:rsidR="00011B03" w:rsidRDefault="00011B03" w:rsidP="008E11DD"/>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162BD5" w:rsidRPr="00D741AD" w14:paraId="7CD611E8" w14:textId="77777777" w:rsidTr="00162BD5">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83E09FE" w14:textId="77777777" w:rsidR="00162BD5" w:rsidRPr="00D741AD" w:rsidRDefault="00162BD5" w:rsidP="00162BD5">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7F125446" w14:textId="77777777" w:rsidR="00162BD5" w:rsidRPr="00D741AD" w:rsidRDefault="00162BD5" w:rsidP="00162BD5">
            <w:pPr>
              <w:rPr>
                <w:rFonts w:cs="Segoe UI"/>
                <w:b w:val="0"/>
                <w:bCs/>
                <w:szCs w:val="20"/>
              </w:rPr>
            </w:pPr>
            <w:r w:rsidRPr="00D741AD">
              <w:rPr>
                <w:rFonts w:cs="Segoe UI"/>
                <w:b w:val="0"/>
                <w:bCs/>
                <w:szCs w:val="20"/>
              </w:rPr>
              <w:t>Description</w:t>
            </w:r>
          </w:p>
        </w:tc>
        <w:tc>
          <w:tcPr>
            <w:tcW w:w="1170" w:type="dxa"/>
          </w:tcPr>
          <w:p w14:paraId="7D37FD22" w14:textId="77777777" w:rsidR="00162BD5" w:rsidRPr="00D741AD" w:rsidRDefault="00162BD5" w:rsidP="00162BD5">
            <w:pPr>
              <w:rPr>
                <w:rFonts w:cs="Segoe UI"/>
                <w:b w:val="0"/>
                <w:bCs/>
                <w:szCs w:val="20"/>
              </w:rPr>
            </w:pPr>
            <w:r>
              <w:rPr>
                <w:rFonts w:cs="Segoe UI"/>
                <w:b w:val="0"/>
                <w:bCs/>
                <w:szCs w:val="20"/>
              </w:rPr>
              <w:t>PC Shortcut</w:t>
            </w:r>
          </w:p>
        </w:tc>
        <w:tc>
          <w:tcPr>
            <w:tcW w:w="1530" w:type="dxa"/>
            <w:tcMar>
              <w:top w:w="58" w:type="dxa"/>
              <w:bottom w:w="58" w:type="dxa"/>
            </w:tcMar>
            <w:hideMark/>
          </w:tcPr>
          <w:p w14:paraId="67F6FD5B" w14:textId="77777777" w:rsidR="00162BD5" w:rsidRPr="00D741AD" w:rsidRDefault="00162BD5" w:rsidP="00162BD5">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09627D94" w14:textId="77777777" w:rsidR="00162BD5" w:rsidRPr="00D741AD" w:rsidRDefault="00162BD5" w:rsidP="00162BD5">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2278515D" w14:textId="77777777" w:rsidR="00162BD5" w:rsidRPr="00D741AD" w:rsidRDefault="00162BD5" w:rsidP="00162BD5">
            <w:pPr>
              <w:jc w:val="center"/>
              <w:rPr>
                <w:rFonts w:cs="Segoe UI"/>
                <w:b w:val="0"/>
                <w:bCs/>
                <w:szCs w:val="20"/>
              </w:rPr>
            </w:pPr>
            <w:r w:rsidRPr="00D741AD">
              <w:rPr>
                <w:rFonts w:cs="Segoe UI"/>
                <w:b w:val="0"/>
                <w:bCs/>
                <w:szCs w:val="20"/>
              </w:rPr>
              <w:t>Final string</w:t>
            </w:r>
          </w:p>
        </w:tc>
      </w:tr>
      <w:tr w:rsidR="00162BD5" w:rsidRPr="00D156B6" w14:paraId="6AAD25FB" w14:textId="77777777" w:rsidTr="00162BD5">
        <w:trPr>
          <w:trHeight w:val="20"/>
        </w:trPr>
        <w:tc>
          <w:tcPr>
            <w:tcW w:w="1337" w:type="dxa"/>
            <w:tcMar>
              <w:top w:w="58" w:type="dxa"/>
              <w:bottom w:w="58" w:type="dxa"/>
            </w:tcMar>
          </w:tcPr>
          <w:p w14:paraId="3B79E92B" w14:textId="77777777" w:rsidR="00162BD5" w:rsidRDefault="00162BD5" w:rsidP="00162BD5">
            <w:pPr>
              <w:spacing w:after="0"/>
              <w:rPr>
                <w:sz w:val="20"/>
              </w:rPr>
            </w:pPr>
            <w:r>
              <w:rPr>
                <w:sz w:val="20"/>
              </w:rPr>
              <w:t>Button</w:t>
            </w:r>
          </w:p>
          <w:p w14:paraId="4EF2E213" w14:textId="77777777" w:rsidR="00162BD5" w:rsidRDefault="00162BD5" w:rsidP="00162BD5">
            <w:pPr>
              <w:spacing w:after="0"/>
              <w:rPr>
                <w:sz w:val="20"/>
              </w:rPr>
            </w:pPr>
          </w:p>
        </w:tc>
        <w:tc>
          <w:tcPr>
            <w:tcW w:w="3098" w:type="dxa"/>
            <w:tcMar>
              <w:top w:w="58" w:type="dxa"/>
              <w:bottom w:w="58" w:type="dxa"/>
            </w:tcMar>
          </w:tcPr>
          <w:p w14:paraId="4CED8B7C" w14:textId="77777777" w:rsidR="00162BD5" w:rsidRDefault="00162BD5" w:rsidP="00162BD5">
            <w:pPr>
              <w:spacing w:after="0"/>
              <w:rPr>
                <w:sz w:val="20"/>
              </w:rPr>
            </w:pPr>
            <w:r>
              <w:rPr>
                <w:sz w:val="20"/>
              </w:rPr>
              <w:t>Button available on any list view that when clicked initiates the share flow.</w:t>
            </w:r>
          </w:p>
          <w:p w14:paraId="3CD9AD77" w14:textId="4BAC5DA8" w:rsidR="00D70D3A" w:rsidRPr="00867BE5" w:rsidRDefault="00D70D3A" w:rsidP="00D70D3A">
            <w:pPr>
              <w:spacing w:after="0"/>
              <w:rPr>
                <w:i/>
                <w:sz w:val="20"/>
              </w:rPr>
            </w:pPr>
            <w:r>
              <w:rPr>
                <w:sz w:val="20"/>
              </w:rPr>
              <w:t xml:space="preserve"> </w:t>
            </w:r>
            <w:r w:rsidRPr="00867BE5">
              <w:rPr>
                <w:i/>
                <w:sz w:val="20"/>
              </w:rPr>
              <w:t>For M1.1.1,</w:t>
            </w:r>
          </w:p>
          <w:p w14:paraId="56D7C95E" w14:textId="6A2C2993" w:rsidR="00D70D3A" w:rsidRDefault="00D70D3A" w:rsidP="00D70D3A">
            <w:pPr>
              <w:spacing w:after="0"/>
              <w:rPr>
                <w:sz w:val="20"/>
              </w:rPr>
            </w:pPr>
            <w:r w:rsidRPr="00867BE5">
              <w:rPr>
                <w:i/>
                <w:sz w:val="20"/>
              </w:rPr>
              <w:lastRenderedPageBreak/>
              <w:t>Phone&amp;PC- share button on app bar is right of select button and left of delete button</w:t>
            </w:r>
          </w:p>
        </w:tc>
        <w:tc>
          <w:tcPr>
            <w:tcW w:w="1170" w:type="dxa"/>
          </w:tcPr>
          <w:p w14:paraId="2F550C84" w14:textId="77777777" w:rsidR="00162BD5" w:rsidRDefault="00162BD5" w:rsidP="00162BD5">
            <w:pPr>
              <w:spacing w:after="0"/>
              <w:rPr>
                <w:sz w:val="20"/>
              </w:rPr>
            </w:pPr>
            <w:r>
              <w:rPr>
                <w:sz w:val="20"/>
              </w:rPr>
              <w:lastRenderedPageBreak/>
              <w:t>needed</w:t>
            </w:r>
          </w:p>
        </w:tc>
        <w:tc>
          <w:tcPr>
            <w:tcW w:w="1530" w:type="dxa"/>
            <w:tcMar>
              <w:top w:w="58" w:type="dxa"/>
              <w:bottom w:w="58" w:type="dxa"/>
            </w:tcMar>
          </w:tcPr>
          <w:p w14:paraId="6CCDF6F9" w14:textId="77777777" w:rsidR="00162BD5" w:rsidRDefault="00162BD5" w:rsidP="00162BD5">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34889230"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65D0C48" w14:textId="77777777" w:rsidR="00162BD5" w:rsidRPr="00D156B6" w:rsidRDefault="00162BD5" w:rsidP="00162BD5">
            <w:pPr>
              <w:spacing w:after="0"/>
              <w:rPr>
                <w:sz w:val="20"/>
              </w:rPr>
            </w:pPr>
          </w:p>
        </w:tc>
      </w:tr>
      <w:tr w:rsidR="00162BD5" w:rsidRPr="00D156B6" w14:paraId="33986124" w14:textId="77777777" w:rsidTr="00162BD5">
        <w:trPr>
          <w:trHeight w:val="20"/>
        </w:trPr>
        <w:tc>
          <w:tcPr>
            <w:tcW w:w="1337" w:type="dxa"/>
            <w:tcMar>
              <w:top w:w="58" w:type="dxa"/>
              <w:bottom w:w="58" w:type="dxa"/>
            </w:tcMar>
          </w:tcPr>
          <w:p w14:paraId="0F9709E5" w14:textId="05E075DE" w:rsidR="00162BD5" w:rsidRDefault="00162BD5" w:rsidP="00162BD5">
            <w:pPr>
              <w:spacing w:after="0"/>
              <w:rPr>
                <w:sz w:val="20"/>
              </w:rPr>
            </w:pPr>
            <w:r>
              <w:rPr>
                <w:sz w:val="20"/>
              </w:rPr>
              <w:lastRenderedPageBreak/>
              <w:t>Button</w:t>
            </w:r>
          </w:p>
        </w:tc>
        <w:tc>
          <w:tcPr>
            <w:tcW w:w="3098" w:type="dxa"/>
            <w:tcMar>
              <w:top w:w="58" w:type="dxa"/>
              <w:bottom w:w="58" w:type="dxa"/>
            </w:tcMar>
          </w:tcPr>
          <w:p w14:paraId="30634566" w14:textId="77777777" w:rsidR="00162BD5" w:rsidRDefault="00162BD5" w:rsidP="00162BD5">
            <w:pPr>
              <w:spacing w:after="0"/>
              <w:rPr>
                <w:sz w:val="20"/>
              </w:rPr>
            </w:pPr>
            <w:r>
              <w:rPr>
                <w:sz w:val="20"/>
              </w:rPr>
              <w:t xml:space="preserve">Enables selection mode from any list view where user can select multiple items (photos and videos) </w:t>
            </w:r>
          </w:p>
          <w:p w14:paraId="6B6A1E2A" w14:textId="77777777" w:rsidR="00162BD5" w:rsidRDefault="00162BD5" w:rsidP="00162BD5">
            <w:pPr>
              <w:spacing w:after="0"/>
              <w:rPr>
                <w:sz w:val="20"/>
              </w:rPr>
            </w:pPr>
            <w:r w:rsidRPr="00CD3E99">
              <w:rPr>
                <w:color w:val="FF0000"/>
                <w:sz w:val="20"/>
              </w:rPr>
              <w:t xml:space="preserve">*Note: Not in scope for this spec. Detailed in </w:t>
            </w:r>
            <w:hyperlink r:id="rId47" w:history="1">
              <w:r w:rsidRPr="00CD3E99">
                <w:rPr>
                  <w:rStyle w:val="Hyperlink"/>
                  <w:sz w:val="20"/>
                </w:rPr>
                <w:t>Rich Views</w:t>
              </w:r>
            </w:hyperlink>
            <w:r w:rsidRPr="00CD3E99">
              <w:rPr>
                <w:color w:val="FF0000"/>
                <w:sz w:val="20"/>
              </w:rPr>
              <w:t xml:space="preserve"> spec.</w:t>
            </w:r>
          </w:p>
        </w:tc>
        <w:tc>
          <w:tcPr>
            <w:tcW w:w="1170" w:type="dxa"/>
          </w:tcPr>
          <w:p w14:paraId="61140F5E" w14:textId="77777777" w:rsidR="00162BD5" w:rsidRDefault="00162BD5" w:rsidP="00162BD5">
            <w:pPr>
              <w:spacing w:after="0"/>
              <w:rPr>
                <w:sz w:val="20"/>
              </w:rPr>
            </w:pPr>
            <w:r>
              <w:rPr>
                <w:sz w:val="20"/>
              </w:rPr>
              <w:t>needed</w:t>
            </w:r>
          </w:p>
        </w:tc>
        <w:tc>
          <w:tcPr>
            <w:tcW w:w="1530" w:type="dxa"/>
            <w:tcMar>
              <w:top w:w="58" w:type="dxa"/>
              <w:bottom w:w="58" w:type="dxa"/>
            </w:tcMar>
          </w:tcPr>
          <w:p w14:paraId="599E6862" w14:textId="77777777" w:rsidR="00162BD5" w:rsidRDefault="00162BD5" w:rsidP="00162BD5">
            <w:pPr>
              <w:spacing w:after="0"/>
              <w:rPr>
                <w:rFonts w:cs="Segoe UI"/>
                <w:color w:val="000000"/>
                <w:sz w:val="20"/>
              </w:rPr>
            </w:pPr>
            <w:r>
              <w:rPr>
                <w:rFonts w:cs="Segoe UI"/>
                <w:color w:val="000000"/>
                <w:sz w:val="20"/>
              </w:rPr>
              <w:t>Select</w:t>
            </w:r>
          </w:p>
        </w:tc>
        <w:tc>
          <w:tcPr>
            <w:tcW w:w="1530" w:type="dxa"/>
            <w:tcMar>
              <w:top w:w="58" w:type="dxa"/>
              <w:bottom w:w="58" w:type="dxa"/>
            </w:tcMar>
          </w:tcPr>
          <w:p w14:paraId="2D174C46"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1D5D6A5" w14:textId="77777777" w:rsidR="00162BD5" w:rsidRPr="00D156B6" w:rsidRDefault="00162BD5" w:rsidP="00162BD5">
            <w:pPr>
              <w:spacing w:after="0"/>
              <w:rPr>
                <w:sz w:val="20"/>
              </w:rPr>
            </w:pPr>
          </w:p>
        </w:tc>
      </w:tr>
    </w:tbl>
    <w:p w14:paraId="5F74AD3F" w14:textId="77777777" w:rsidR="00011B03" w:rsidRDefault="00011B03" w:rsidP="008E11DD"/>
    <w:p w14:paraId="47BE9124" w14:textId="77777777" w:rsidR="00DD5BAB" w:rsidRDefault="00DD5BAB" w:rsidP="00DD5BAB">
      <w:pPr>
        <w:pStyle w:val="Questions"/>
      </w:pPr>
      <w:r>
        <w:t xml:space="preserve">Need screens for this. </w:t>
      </w:r>
    </w:p>
    <w:p w14:paraId="74D2DD27" w14:textId="77777777" w:rsidR="00DD5BAB" w:rsidRDefault="00DD5BAB" w:rsidP="00DD5BAB">
      <w:pPr>
        <w:pStyle w:val="Questions"/>
      </w:pPr>
      <w:r>
        <w:t>What is going to be pre-selected by default?</w:t>
      </w:r>
    </w:p>
    <w:p w14:paraId="764D691F" w14:textId="071FDC52" w:rsidR="00370BBC" w:rsidRPr="00CD5FE5" w:rsidRDefault="00DD5BAB" w:rsidP="00793934">
      <w:pPr>
        <w:pStyle w:val="Questions"/>
      </w:pPr>
      <w:r>
        <w:t>App bar changes, next step (clear selection, continue to next step, cancel?)</w:t>
      </w:r>
    </w:p>
    <w:p w14:paraId="1C965E81" w14:textId="2D6EA1FF" w:rsidR="00536F15" w:rsidRDefault="00536F15" w:rsidP="001842B0">
      <w:pPr>
        <w:pStyle w:val="Heading2"/>
      </w:pPr>
      <w:r>
        <w:t>Share Flow Overview</w:t>
      </w:r>
    </w:p>
    <w:p w14:paraId="2B1F9997" w14:textId="03C7C1A7" w:rsidR="00536F15" w:rsidRDefault="00536F15" w:rsidP="00536F15">
      <w:r>
        <w:t>In M1, we will enable users to share any content in two ways:</w:t>
      </w:r>
    </w:p>
    <w:p w14:paraId="7653F5B1" w14:textId="6E9DE577" w:rsidR="00536F15" w:rsidRDefault="00536F15" w:rsidP="006526C1">
      <w:pPr>
        <w:pStyle w:val="ListParagraph"/>
        <w:numPr>
          <w:ilvl w:val="0"/>
          <w:numId w:val="39"/>
        </w:numPr>
      </w:pPr>
      <w:r w:rsidRPr="00536F15">
        <w:rPr>
          <w:b/>
        </w:rPr>
        <w:t>Share as file</w:t>
      </w:r>
      <w:r>
        <w:t xml:space="preserve">- the physical files to be uploaded onto target app. We assume most users want to upload files to target apps and we do not want to disrupt this flow. </w:t>
      </w:r>
    </w:p>
    <w:p w14:paraId="0E057E37" w14:textId="658DE968" w:rsidR="00536F15" w:rsidRDefault="00536F15" w:rsidP="006526C1">
      <w:pPr>
        <w:pStyle w:val="ListParagraph"/>
        <w:numPr>
          <w:ilvl w:val="0"/>
          <w:numId w:val="39"/>
        </w:numPr>
      </w:pPr>
      <w:r>
        <w:rPr>
          <w:b/>
        </w:rPr>
        <w:t>Share as OneDrive link</w:t>
      </w:r>
      <w:r>
        <w:t xml:space="preserve"> – Share a link to a location on OneDrive where all the content is available. We want to promote sharing as link to users where there is a payoff from doing so (Example: sharing special file types as OneDrive link that can be rendered with richness on any device).</w:t>
      </w:r>
    </w:p>
    <w:p w14:paraId="37CCA546" w14:textId="77777777" w:rsidR="007F019A" w:rsidRPr="005E243D" w:rsidRDefault="007F019A" w:rsidP="007F019A">
      <w:pPr>
        <w:pStyle w:val="Heading3"/>
      </w:pPr>
      <w:r w:rsidRPr="005E243D">
        <w:t>User expectations/guidelines for share flow</w:t>
      </w:r>
    </w:p>
    <w:p w14:paraId="40ED2D85" w14:textId="0663FA29" w:rsidR="007F019A" w:rsidRDefault="007F019A" w:rsidP="006526C1">
      <w:pPr>
        <w:pStyle w:val="ListParagraph"/>
        <w:numPr>
          <w:ilvl w:val="0"/>
          <w:numId w:val="30"/>
        </w:numPr>
      </w:pPr>
      <w:commentRangeStart w:id="53"/>
      <w:commentRangeStart w:id="54"/>
      <w:r>
        <w:rPr>
          <w:b/>
        </w:rPr>
        <w:t xml:space="preserve">Promote share as link </w:t>
      </w:r>
      <w:r>
        <w:t>where it makes sense</w:t>
      </w:r>
      <w:commentRangeEnd w:id="53"/>
      <w:r>
        <w:rPr>
          <w:rStyle w:val="CommentReference"/>
          <w:rFonts w:eastAsiaTheme="minorEastAsia"/>
          <w:lang w:bidi="en-US"/>
        </w:rPr>
        <w:commentReference w:id="53"/>
      </w:r>
      <w:commentRangeEnd w:id="54"/>
      <w:r w:rsidR="00B23F92">
        <w:rPr>
          <w:rStyle w:val="CommentReference"/>
          <w:rFonts w:eastAsiaTheme="minorEastAsia"/>
          <w:lang w:bidi="en-US"/>
        </w:rPr>
        <w:commentReference w:id="54"/>
      </w:r>
      <w:r w:rsidR="00B23F92">
        <w:t xml:space="preserve"> and adds value to user. </w:t>
      </w:r>
    </w:p>
    <w:p w14:paraId="65F81EE8" w14:textId="77777777" w:rsidR="007F019A" w:rsidRPr="005E243D" w:rsidRDefault="007F019A" w:rsidP="006526C1">
      <w:pPr>
        <w:pStyle w:val="ListParagraph"/>
        <w:numPr>
          <w:ilvl w:val="0"/>
          <w:numId w:val="30"/>
        </w:numPr>
      </w:pPr>
      <w:r w:rsidRPr="003B12B9">
        <w:rPr>
          <w:b/>
        </w:rPr>
        <w:t>Seamless experience</w:t>
      </w:r>
      <w:r w:rsidRPr="005E243D">
        <w:t xml:space="preserve"> – users don’t need to worry whether the content lives in the cloud or locally or 3</w:t>
      </w:r>
      <w:r w:rsidRPr="005E243D">
        <w:rPr>
          <w:vertAlign w:val="superscript"/>
        </w:rPr>
        <w:t>rd</w:t>
      </w:r>
      <w:r w:rsidRPr="005E243D">
        <w:t xml:space="preserve"> party service. </w:t>
      </w:r>
      <w:r>
        <w:t>We need to handle mixed source content gracefully.</w:t>
      </w:r>
    </w:p>
    <w:p w14:paraId="7AC69114" w14:textId="0CFDB2D5" w:rsidR="007F019A" w:rsidRPr="005E243D" w:rsidRDefault="00B23F92" w:rsidP="006526C1">
      <w:pPr>
        <w:pStyle w:val="ListParagraph"/>
        <w:numPr>
          <w:ilvl w:val="0"/>
          <w:numId w:val="30"/>
        </w:numPr>
      </w:pPr>
      <w:r>
        <w:rPr>
          <w:b/>
        </w:rPr>
        <w:t>Don’t made it harder to share as file</w:t>
      </w:r>
      <w:r w:rsidR="007F019A" w:rsidRPr="005E243D">
        <w:t xml:space="preserve"> – While we want to provide users the added benefits that come with sharing as link, we don’t want to make it harder to share as file to the apps</w:t>
      </w:r>
      <w:r>
        <w:t xml:space="preserve"> and people they are used to. Only alter flow when there is clear value prop to user. </w:t>
      </w:r>
    </w:p>
    <w:p w14:paraId="2EB8B490" w14:textId="77777777" w:rsidR="007F019A" w:rsidRDefault="007F019A" w:rsidP="006526C1">
      <w:pPr>
        <w:pStyle w:val="ListParagraph"/>
        <w:numPr>
          <w:ilvl w:val="0"/>
          <w:numId w:val="30"/>
        </w:numPr>
      </w:pPr>
      <w:commentRangeStart w:id="55"/>
      <w:commentRangeStart w:id="56"/>
      <w:r w:rsidRPr="003B12B9">
        <w:rPr>
          <w:b/>
        </w:rPr>
        <w:t>Fast and responsive</w:t>
      </w:r>
      <w:r w:rsidRPr="005E243D">
        <w:t xml:space="preserve"> - </w:t>
      </w:r>
      <w:r>
        <w:t>Avoid having</w:t>
      </w:r>
      <w:r w:rsidRPr="005E243D">
        <w:t xml:space="preserve"> users </w:t>
      </w:r>
      <w:r>
        <w:t xml:space="preserve">experience large </w:t>
      </w:r>
      <w:r w:rsidRPr="005E243D">
        <w:t xml:space="preserve">wait </w:t>
      </w:r>
      <w:r>
        <w:t xml:space="preserve">times </w:t>
      </w:r>
      <w:r w:rsidRPr="005E243D">
        <w:t>while system is processing actions</w:t>
      </w:r>
      <w:r>
        <w:t>. This might include setting size restrictions during upload or download processes</w:t>
      </w:r>
      <w:commentRangeEnd w:id="55"/>
      <w:r>
        <w:rPr>
          <w:rStyle w:val="CommentReference"/>
          <w:rFonts w:eastAsiaTheme="minorEastAsia"/>
          <w:lang w:bidi="en-US"/>
        </w:rPr>
        <w:commentReference w:id="55"/>
      </w:r>
      <w:commentRangeEnd w:id="56"/>
      <w:r w:rsidR="00B23F92">
        <w:rPr>
          <w:rStyle w:val="CommentReference"/>
          <w:rFonts w:eastAsiaTheme="minorEastAsia"/>
          <w:lang w:bidi="en-US"/>
        </w:rPr>
        <w:commentReference w:id="56"/>
      </w:r>
    </w:p>
    <w:p w14:paraId="7EF3BB5F" w14:textId="77777777" w:rsidR="007F019A" w:rsidRDefault="007F019A" w:rsidP="006526C1">
      <w:pPr>
        <w:pStyle w:val="ListParagraph"/>
        <w:numPr>
          <w:ilvl w:val="0"/>
          <w:numId w:val="30"/>
        </w:numPr>
      </w:pPr>
      <w:r w:rsidRPr="003B12B9">
        <w:rPr>
          <w:b/>
        </w:rPr>
        <w:t xml:space="preserve">Users have control over what they </w:t>
      </w:r>
      <w:commentRangeStart w:id="57"/>
      <w:r w:rsidRPr="003B12B9">
        <w:rPr>
          <w:b/>
        </w:rPr>
        <w:t>share</w:t>
      </w:r>
      <w:commentRangeEnd w:id="57"/>
      <w:r>
        <w:rPr>
          <w:rStyle w:val="CommentReference"/>
          <w:rFonts w:eastAsiaTheme="minorEastAsia"/>
          <w:lang w:bidi="en-US"/>
        </w:rPr>
        <w:commentReference w:id="57"/>
      </w:r>
      <w:r>
        <w:t xml:space="preserve"> and how they do so</w:t>
      </w:r>
    </w:p>
    <w:p w14:paraId="67681B27" w14:textId="77777777" w:rsidR="007F019A" w:rsidRDefault="007F019A" w:rsidP="007F019A">
      <w:pPr>
        <w:pStyle w:val="Heading3"/>
      </w:pPr>
      <w:r>
        <w:t>Share flow – All up</w:t>
      </w:r>
    </w:p>
    <w:p w14:paraId="1FE699E3" w14:textId="77777777" w:rsidR="007F019A" w:rsidRPr="00EE3752" w:rsidRDefault="007F019A" w:rsidP="007F019A"/>
    <w:p w14:paraId="6CAA5076" w14:textId="77777777" w:rsidR="007F019A" w:rsidRPr="00EE3752" w:rsidRDefault="007F019A" w:rsidP="007F019A">
      <w:r w:rsidRPr="00AB2C5D">
        <w:rPr>
          <w:noProof/>
          <w:lang w:val="fr-FR" w:eastAsia="zh-CN"/>
        </w:rPr>
        <w:lastRenderedPageBreak/>
        <w:drawing>
          <wp:inline distT="0" distB="0" distL="0" distR="0" wp14:anchorId="5CDDA525" wp14:editId="3E155408">
            <wp:extent cx="6675120" cy="10125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5120" cy="10125509"/>
                    </a:xfrm>
                    <a:prstGeom prst="rect">
                      <a:avLst/>
                    </a:prstGeom>
                    <a:noFill/>
                    <a:ln>
                      <a:noFill/>
                    </a:ln>
                  </pic:spPr>
                </pic:pic>
              </a:graphicData>
            </a:graphic>
          </wp:inline>
        </w:drawing>
      </w:r>
    </w:p>
    <w:p w14:paraId="411D9DD1" w14:textId="77777777" w:rsidR="00536F15" w:rsidRPr="00536F15" w:rsidRDefault="00536F15" w:rsidP="00536F15"/>
    <w:p w14:paraId="49FDD12E" w14:textId="2A7E81E7" w:rsidR="007F019A" w:rsidRDefault="00286100" w:rsidP="00503D59">
      <w:pPr>
        <w:pStyle w:val="Heading2"/>
        <w:numPr>
          <w:ilvl w:val="1"/>
          <w:numId w:val="3"/>
        </w:numPr>
      </w:pPr>
      <w:r>
        <w:t xml:space="preserve"> </w:t>
      </w:r>
      <w:r w:rsidR="00536F15">
        <w:t>Share as File</w:t>
      </w:r>
    </w:p>
    <w:p w14:paraId="24119167" w14:textId="77777777" w:rsidR="006D711E" w:rsidRPr="006D711E" w:rsidRDefault="006D711E" w:rsidP="006D711E"/>
    <w:p w14:paraId="5985198B" w14:textId="419AED1F" w:rsidR="007F019A" w:rsidRDefault="007F019A" w:rsidP="007F019A">
      <w:pPr>
        <w:pStyle w:val="Heading3"/>
      </w:pPr>
      <w:r w:rsidRPr="007F019A">
        <w:t>Sharing standard format local content as files</w:t>
      </w:r>
    </w:p>
    <w:p w14:paraId="4C374286" w14:textId="77777777" w:rsidR="00E15C4D" w:rsidRDefault="00E15C4D" w:rsidP="00E15C4D">
      <w:pPr>
        <w:rPr>
          <w:b/>
        </w:rPr>
      </w:pPr>
      <w:r>
        <w:rPr>
          <w:b/>
        </w:rPr>
        <w:t>Size</w:t>
      </w:r>
    </w:p>
    <w:p w14:paraId="40ADE12D" w14:textId="6189CB65" w:rsidR="00E15C4D" w:rsidRDefault="00A542CD" w:rsidP="00E15C4D">
      <w:r w:rsidRPr="00E15C4D">
        <w:t>Share</w:t>
      </w:r>
      <w:r>
        <w:t xml:space="preserve"> actual size of </w:t>
      </w:r>
      <w:r w:rsidR="00094B44">
        <w:t>content. Target app can perform size alteration and compression as needed.</w:t>
      </w:r>
      <w:r w:rsidR="00E15C4D">
        <w:t xml:space="preserve"> </w:t>
      </w:r>
    </w:p>
    <w:p w14:paraId="395755B3" w14:textId="42AA3304" w:rsidR="00E15C4D" w:rsidRDefault="00E15C4D" w:rsidP="00E15C4D">
      <w:pPr>
        <w:rPr>
          <w:b/>
        </w:rPr>
      </w:pPr>
      <w:r>
        <w:rPr>
          <w:b/>
        </w:rPr>
        <w:t>Packaging Mechanism</w:t>
      </w:r>
      <w:r w:rsidR="00747843">
        <w:rPr>
          <w:b/>
        </w:rPr>
        <w:t xml:space="preserve"> for Local files</w:t>
      </w:r>
    </w:p>
    <w:p w14:paraId="1EA5BCB5" w14:textId="53880ADA" w:rsidR="00426B80" w:rsidRDefault="00747843" w:rsidP="00E15C4D">
      <w:r>
        <w:t>On par with wha</w:t>
      </w:r>
      <w:r w:rsidR="00474224">
        <w:t xml:space="preserve">t we have for phone and pc today, that is, creating a data package of locally backed storage file(/s). </w:t>
      </w:r>
    </w:p>
    <w:p w14:paraId="249D75A8" w14:textId="77777777" w:rsidR="00426B80" w:rsidRDefault="00426B80" w:rsidP="00B23F92">
      <w:pPr>
        <w:pStyle w:val="Heading3"/>
      </w:pPr>
      <w:r w:rsidRPr="00B23F92">
        <w:t>Sharing</w:t>
      </w:r>
      <w:r w:rsidRPr="007F019A">
        <w:t xml:space="preserve"> standard format </w:t>
      </w:r>
      <w:r>
        <w:t>OneDrive</w:t>
      </w:r>
      <w:r w:rsidRPr="007F019A">
        <w:t xml:space="preserve"> content as files</w:t>
      </w:r>
    </w:p>
    <w:p w14:paraId="200DB518" w14:textId="77777777" w:rsidR="008478BF" w:rsidRDefault="008478BF" w:rsidP="00426B80">
      <w:pPr>
        <w:rPr>
          <w:b/>
        </w:rPr>
      </w:pPr>
      <w:r>
        <w:rPr>
          <w:b/>
        </w:rPr>
        <w:t>Download</w:t>
      </w:r>
    </w:p>
    <w:p w14:paraId="42FA787E" w14:textId="58C1DFCB" w:rsidR="00B35D8A" w:rsidRDefault="005E12E0" w:rsidP="00B35D8A">
      <w:r>
        <w:t>In the case where content l</w:t>
      </w:r>
      <w:r w:rsidR="00DE1503">
        <w:t>ives in the cloud and needs to be s</w:t>
      </w:r>
      <w:r>
        <w:t>hared via the photos app on any device</w:t>
      </w:r>
      <w:r w:rsidR="00DE1503">
        <w:t xml:space="preserve"> as files</w:t>
      </w:r>
      <w:r>
        <w:t xml:space="preserve">, the content needs to be downloaded from cloud to local device in order to share those contents as files to target apps. We will </w:t>
      </w:r>
      <w:commentRangeStart w:id="58"/>
      <w:commentRangeStart w:id="59"/>
      <w:r w:rsidR="00B35D8A">
        <w:t xml:space="preserve">download the full size content from OneDrive. </w:t>
      </w:r>
      <w:commentRangeEnd w:id="58"/>
      <w:r w:rsidR="00B35D8A">
        <w:rPr>
          <w:rStyle w:val="CommentReference"/>
          <w:rFonts w:eastAsiaTheme="minorEastAsia"/>
          <w:lang w:bidi="en-US"/>
        </w:rPr>
        <w:commentReference w:id="58"/>
      </w:r>
      <w:commentRangeEnd w:id="59"/>
      <w:r w:rsidR="00B35D8A">
        <w:rPr>
          <w:rStyle w:val="CommentReference"/>
          <w:rFonts w:eastAsiaTheme="minorEastAsia"/>
          <w:lang w:bidi="en-US"/>
        </w:rPr>
        <w:commentReference w:id="59"/>
      </w:r>
    </w:p>
    <w:p w14:paraId="47B771FE" w14:textId="77777777" w:rsidR="00426B80" w:rsidRDefault="00426B80" w:rsidP="00426B80">
      <w:pPr>
        <w:rPr>
          <w:b/>
        </w:rPr>
      </w:pPr>
      <w:r>
        <w:rPr>
          <w:b/>
        </w:rPr>
        <w:t>Size</w:t>
      </w:r>
    </w:p>
    <w:p w14:paraId="639CED72" w14:textId="301617C6" w:rsidR="00426B80" w:rsidRDefault="00426B80" w:rsidP="00426B80">
      <w:r w:rsidRPr="00E15C4D">
        <w:t>Share</w:t>
      </w:r>
      <w:r w:rsidR="0042786B">
        <w:t xml:space="preserve"> actual size of image. </w:t>
      </w:r>
    </w:p>
    <w:p w14:paraId="164E15E5" w14:textId="77777777" w:rsidR="00426B80" w:rsidRDefault="00426B80" w:rsidP="00426B80">
      <w:pPr>
        <w:rPr>
          <w:b/>
        </w:rPr>
      </w:pPr>
      <w:r>
        <w:rPr>
          <w:b/>
        </w:rPr>
        <w:t>Packaging Mechanism for OneDrive files</w:t>
      </w:r>
    </w:p>
    <w:p w14:paraId="4CAA9FBF" w14:textId="7F2FBF74" w:rsidR="00426B80" w:rsidRDefault="00426B80" w:rsidP="00426B80">
      <w:r>
        <w:t xml:space="preserve">Share target to receive full size content from </w:t>
      </w:r>
      <w:r w:rsidR="0042786B">
        <w:t>photos app as storage files.</w:t>
      </w:r>
    </w:p>
    <w:p w14:paraId="5A9AC977" w14:textId="092BD70D" w:rsidR="0042786B" w:rsidRDefault="005E12E0" w:rsidP="00426B80">
      <w:pPr>
        <w:rPr>
          <w:b/>
        </w:rPr>
      </w:pPr>
      <w:r>
        <w:rPr>
          <w:b/>
        </w:rPr>
        <w:t>UX</w:t>
      </w:r>
      <w:r w:rsidR="006778D3">
        <w:rPr>
          <w:b/>
        </w:rPr>
        <w:t>- downloading content</w:t>
      </w:r>
    </w:p>
    <w:p w14:paraId="4A5E3306" w14:textId="7ADD5C68" w:rsidR="005E12E0" w:rsidRDefault="005E12E0" w:rsidP="00426B80">
      <w:r>
        <w:t>Since OneDrive content displayed on apps needs to be downloaded to share contents as file, we need to show the progress of the download to users.</w:t>
      </w:r>
    </w:p>
    <w:p w14:paraId="62404E7C" w14:textId="114BBEDD" w:rsidR="0042786B" w:rsidRDefault="0042786B" w:rsidP="00426B80">
      <w:pPr>
        <w:rPr>
          <w:color w:val="FF0000"/>
        </w:rPr>
      </w:pPr>
      <w:r>
        <w:t>&lt;</w:t>
      </w:r>
      <w:r>
        <w:rPr>
          <w:color w:val="FF0000"/>
        </w:rPr>
        <w:t>Design needed</w:t>
      </w:r>
      <w:r w:rsidR="00BA1923">
        <w:rPr>
          <w:color w:val="FF0000"/>
        </w:rPr>
        <w:t>- for viewer and list view</w:t>
      </w:r>
      <w:r>
        <w:rPr>
          <w:color w:val="FF0000"/>
        </w:rPr>
        <w:t>&gt;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5E12E0" w:rsidRPr="00D741AD" w14:paraId="295AD6A7" w14:textId="77777777" w:rsidTr="00DE1503">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1E303802" w14:textId="77777777" w:rsidR="005E12E0" w:rsidRPr="00D741AD" w:rsidRDefault="005E12E0"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3AE15620" w14:textId="77777777" w:rsidR="005E12E0" w:rsidRPr="00D741AD" w:rsidRDefault="005E12E0" w:rsidP="00230FCC">
            <w:pPr>
              <w:rPr>
                <w:rFonts w:cs="Segoe UI"/>
                <w:b w:val="0"/>
                <w:bCs/>
                <w:szCs w:val="20"/>
              </w:rPr>
            </w:pPr>
            <w:r w:rsidRPr="00D741AD">
              <w:rPr>
                <w:rFonts w:cs="Segoe UI"/>
                <w:b w:val="0"/>
                <w:bCs/>
                <w:szCs w:val="20"/>
              </w:rPr>
              <w:t>Description</w:t>
            </w:r>
          </w:p>
        </w:tc>
        <w:tc>
          <w:tcPr>
            <w:tcW w:w="1189" w:type="dxa"/>
          </w:tcPr>
          <w:p w14:paraId="71B1D021" w14:textId="77777777" w:rsidR="005E12E0" w:rsidRPr="00D741AD" w:rsidRDefault="005E12E0"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4D8A7F45" w14:textId="77777777" w:rsidR="005E12E0" w:rsidRPr="00D741AD" w:rsidRDefault="005E12E0"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55414884" w14:textId="77777777" w:rsidR="005E12E0" w:rsidRPr="00D741AD" w:rsidRDefault="005E12E0"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4487D09C" w14:textId="77777777" w:rsidR="005E12E0" w:rsidRPr="00D741AD" w:rsidRDefault="005E12E0" w:rsidP="00230FCC">
            <w:pPr>
              <w:jc w:val="center"/>
              <w:rPr>
                <w:rFonts w:cs="Segoe UI"/>
                <w:b w:val="0"/>
                <w:bCs/>
                <w:szCs w:val="20"/>
              </w:rPr>
            </w:pPr>
            <w:r w:rsidRPr="00D741AD">
              <w:rPr>
                <w:rFonts w:cs="Segoe UI"/>
                <w:b w:val="0"/>
                <w:bCs/>
                <w:szCs w:val="20"/>
              </w:rPr>
              <w:t>Final string</w:t>
            </w:r>
          </w:p>
        </w:tc>
      </w:tr>
      <w:tr w:rsidR="005E12E0" w:rsidRPr="00D156B6" w14:paraId="4424A0FA" w14:textId="77777777" w:rsidTr="00DE1503">
        <w:trPr>
          <w:trHeight w:val="20"/>
        </w:trPr>
        <w:tc>
          <w:tcPr>
            <w:tcW w:w="1470" w:type="dxa"/>
            <w:tcMar>
              <w:top w:w="58" w:type="dxa"/>
              <w:bottom w:w="58" w:type="dxa"/>
            </w:tcMar>
          </w:tcPr>
          <w:p w14:paraId="7696A26C" w14:textId="46E79FF7" w:rsidR="005E12E0" w:rsidRDefault="005E12E0" w:rsidP="00230FCC">
            <w:pPr>
              <w:spacing w:after="0"/>
              <w:rPr>
                <w:sz w:val="20"/>
              </w:rPr>
            </w:pPr>
            <w:r>
              <w:rPr>
                <w:sz w:val="20"/>
              </w:rPr>
              <w:t xml:space="preserve">Indeterminate </w:t>
            </w:r>
            <w:r w:rsidR="005026A8">
              <w:rPr>
                <w:sz w:val="20"/>
              </w:rPr>
              <w:t xml:space="preserve">progress </w:t>
            </w:r>
            <w:r>
              <w:rPr>
                <w:sz w:val="20"/>
              </w:rPr>
              <w:t>bar</w:t>
            </w:r>
          </w:p>
          <w:p w14:paraId="0BE1FB21" w14:textId="77777777" w:rsidR="005E12E0" w:rsidRPr="00D156B6" w:rsidRDefault="005E12E0" w:rsidP="00230FCC">
            <w:pPr>
              <w:rPr>
                <w:sz w:val="20"/>
              </w:rPr>
            </w:pPr>
          </w:p>
        </w:tc>
        <w:tc>
          <w:tcPr>
            <w:tcW w:w="1961" w:type="dxa"/>
            <w:tcMar>
              <w:top w:w="58" w:type="dxa"/>
              <w:bottom w:w="58" w:type="dxa"/>
            </w:tcMar>
          </w:tcPr>
          <w:p w14:paraId="776BD80F" w14:textId="75BE62A3" w:rsidR="005E12E0" w:rsidRPr="00D156B6" w:rsidRDefault="00B56CFB" w:rsidP="0069244D">
            <w:pPr>
              <w:rPr>
                <w:rFonts w:cs="Segoe UI"/>
                <w:color w:val="000000"/>
                <w:sz w:val="20"/>
              </w:rPr>
            </w:pPr>
            <w:r>
              <w:rPr>
                <w:sz w:val="20"/>
              </w:rPr>
              <w:t>Shows progress of downloading content from cloud</w:t>
            </w:r>
            <w:r w:rsidR="005E12E0">
              <w:rPr>
                <w:sz w:val="20"/>
              </w:rPr>
              <w:t xml:space="preserve"> when sharing files from viewer</w:t>
            </w:r>
            <w:r>
              <w:rPr>
                <w:sz w:val="20"/>
              </w:rPr>
              <w:t xml:space="preserve">. </w:t>
            </w:r>
            <w:r w:rsidR="0069244D">
              <w:rPr>
                <w:sz w:val="20"/>
              </w:rPr>
              <w:t>Overlay</w:t>
            </w:r>
            <w:r>
              <w:rPr>
                <w:sz w:val="20"/>
              </w:rPr>
              <w:t xml:space="preserve"> over viewer page where you can still see </w:t>
            </w:r>
            <w:r>
              <w:rPr>
                <w:sz w:val="20"/>
              </w:rPr>
              <w:lastRenderedPageBreak/>
              <w:t>content in viewer in the background.</w:t>
            </w:r>
          </w:p>
        </w:tc>
        <w:tc>
          <w:tcPr>
            <w:tcW w:w="1189" w:type="dxa"/>
          </w:tcPr>
          <w:p w14:paraId="7F4CA4B1" w14:textId="77777777" w:rsidR="005E12E0" w:rsidRDefault="005E12E0" w:rsidP="00230FCC">
            <w:pPr>
              <w:spacing w:after="0"/>
              <w:rPr>
                <w:sz w:val="20"/>
              </w:rPr>
            </w:pPr>
          </w:p>
        </w:tc>
        <w:tc>
          <w:tcPr>
            <w:tcW w:w="1874" w:type="dxa"/>
            <w:tcMar>
              <w:top w:w="58" w:type="dxa"/>
              <w:bottom w:w="58" w:type="dxa"/>
            </w:tcMar>
          </w:tcPr>
          <w:p w14:paraId="285767DB" w14:textId="77777777" w:rsidR="005E12E0" w:rsidRDefault="00DE1503" w:rsidP="00230FCC">
            <w:pPr>
              <w:spacing w:after="0"/>
              <w:rPr>
                <w:sz w:val="20"/>
              </w:rPr>
            </w:pPr>
            <w:r>
              <w:rPr>
                <w:sz w:val="20"/>
              </w:rPr>
              <w:t>Loading content</w:t>
            </w:r>
          </w:p>
          <w:p w14:paraId="3A571436" w14:textId="0B3C6E12" w:rsidR="00DE1503" w:rsidRPr="00D156B6" w:rsidRDefault="00DE1503" w:rsidP="00230FCC">
            <w:pPr>
              <w:spacing w:after="0"/>
              <w:rPr>
                <w:sz w:val="20"/>
              </w:rPr>
            </w:pPr>
          </w:p>
        </w:tc>
        <w:tc>
          <w:tcPr>
            <w:tcW w:w="1855" w:type="dxa"/>
            <w:tcMar>
              <w:top w:w="58" w:type="dxa"/>
              <w:bottom w:w="58" w:type="dxa"/>
            </w:tcMar>
          </w:tcPr>
          <w:p w14:paraId="39AF2379" w14:textId="77777777" w:rsidR="005E12E0" w:rsidRPr="00D156B6" w:rsidRDefault="005E12E0" w:rsidP="00230FCC">
            <w:pPr>
              <w:spacing w:after="0"/>
              <w:rPr>
                <w:rFonts w:cs="Calibri"/>
                <w:color w:val="000000"/>
                <w:sz w:val="20"/>
                <w:szCs w:val="22"/>
              </w:rPr>
            </w:pPr>
          </w:p>
        </w:tc>
        <w:tc>
          <w:tcPr>
            <w:tcW w:w="1666" w:type="dxa"/>
            <w:tcMar>
              <w:top w:w="58" w:type="dxa"/>
              <w:bottom w:w="58" w:type="dxa"/>
            </w:tcMar>
            <w:hideMark/>
          </w:tcPr>
          <w:p w14:paraId="0EF0BA38" w14:textId="77777777" w:rsidR="005E12E0" w:rsidRPr="00D156B6" w:rsidRDefault="005E12E0" w:rsidP="00230FCC">
            <w:pPr>
              <w:spacing w:after="0"/>
              <w:rPr>
                <w:sz w:val="20"/>
              </w:rPr>
            </w:pPr>
          </w:p>
        </w:tc>
      </w:tr>
      <w:tr w:rsidR="00DE1503" w:rsidRPr="00D156B6" w14:paraId="71483B1C" w14:textId="77777777" w:rsidTr="00DE1503">
        <w:trPr>
          <w:trHeight w:val="20"/>
        </w:trPr>
        <w:tc>
          <w:tcPr>
            <w:tcW w:w="1470" w:type="dxa"/>
            <w:tcMar>
              <w:top w:w="58" w:type="dxa"/>
              <w:bottom w:w="58" w:type="dxa"/>
            </w:tcMar>
          </w:tcPr>
          <w:p w14:paraId="34614C2A" w14:textId="61F316A2" w:rsidR="00DE1503" w:rsidRDefault="00DE1503" w:rsidP="00DE1503">
            <w:pPr>
              <w:spacing w:after="0"/>
              <w:rPr>
                <w:sz w:val="20"/>
              </w:rPr>
            </w:pPr>
            <w:r>
              <w:rPr>
                <w:sz w:val="20"/>
              </w:rPr>
              <w:lastRenderedPageBreak/>
              <w:t xml:space="preserve">Indeterminate </w:t>
            </w:r>
            <w:r w:rsidR="005026A8">
              <w:rPr>
                <w:sz w:val="20"/>
              </w:rPr>
              <w:t xml:space="preserve">progress </w:t>
            </w:r>
            <w:r>
              <w:rPr>
                <w:sz w:val="20"/>
              </w:rPr>
              <w:t>bar</w:t>
            </w:r>
          </w:p>
          <w:p w14:paraId="6B30EF29" w14:textId="35C07BFC" w:rsidR="00DE1503" w:rsidRDefault="00DE1503" w:rsidP="00DE1503">
            <w:pPr>
              <w:spacing w:after="0"/>
              <w:rPr>
                <w:sz w:val="20"/>
              </w:rPr>
            </w:pPr>
          </w:p>
        </w:tc>
        <w:tc>
          <w:tcPr>
            <w:tcW w:w="1961" w:type="dxa"/>
            <w:tcMar>
              <w:top w:w="58" w:type="dxa"/>
              <w:bottom w:w="58" w:type="dxa"/>
            </w:tcMar>
          </w:tcPr>
          <w:p w14:paraId="4F53DE65" w14:textId="77F54969" w:rsidR="00DE1503" w:rsidRDefault="00DE1503" w:rsidP="0069244D">
            <w:pPr>
              <w:rPr>
                <w:sz w:val="20"/>
              </w:rPr>
            </w:pPr>
            <w:r>
              <w:rPr>
                <w:sz w:val="20"/>
              </w:rPr>
              <w:t xml:space="preserve">Shows progress of </w:t>
            </w:r>
            <w:r w:rsidR="00B56CFB">
              <w:rPr>
                <w:sz w:val="20"/>
              </w:rPr>
              <w:t xml:space="preserve">downloading content from cloud </w:t>
            </w:r>
            <w:r>
              <w:rPr>
                <w:sz w:val="20"/>
              </w:rPr>
              <w:t>when sharing files from any list view</w:t>
            </w:r>
            <w:r w:rsidR="00B56CFB">
              <w:rPr>
                <w:sz w:val="20"/>
              </w:rPr>
              <w:t xml:space="preserve">. </w:t>
            </w:r>
            <w:r w:rsidR="0069244D">
              <w:rPr>
                <w:sz w:val="20"/>
              </w:rPr>
              <w:t>Overlay</w:t>
            </w:r>
            <w:r w:rsidR="00B56CFB">
              <w:rPr>
                <w:sz w:val="20"/>
              </w:rPr>
              <w:t xml:space="preserve"> over list view page where you can still see listed and selected content in background.</w:t>
            </w:r>
          </w:p>
        </w:tc>
        <w:tc>
          <w:tcPr>
            <w:tcW w:w="1189" w:type="dxa"/>
          </w:tcPr>
          <w:p w14:paraId="5F87B51C" w14:textId="77777777" w:rsidR="00DE1503" w:rsidRDefault="00DE1503" w:rsidP="00DE1503">
            <w:pPr>
              <w:spacing w:after="0"/>
              <w:rPr>
                <w:sz w:val="20"/>
              </w:rPr>
            </w:pPr>
          </w:p>
        </w:tc>
        <w:tc>
          <w:tcPr>
            <w:tcW w:w="1874" w:type="dxa"/>
            <w:tcMar>
              <w:top w:w="58" w:type="dxa"/>
              <w:bottom w:w="58" w:type="dxa"/>
            </w:tcMar>
          </w:tcPr>
          <w:p w14:paraId="702AA7B6" w14:textId="77777777" w:rsidR="00DE1503" w:rsidRDefault="00DE1503" w:rsidP="00DE1503">
            <w:pPr>
              <w:spacing w:after="0"/>
              <w:rPr>
                <w:sz w:val="20"/>
              </w:rPr>
            </w:pPr>
            <w:r>
              <w:rPr>
                <w:sz w:val="20"/>
              </w:rPr>
              <w:t>Loading content</w:t>
            </w:r>
          </w:p>
          <w:p w14:paraId="743BED01" w14:textId="77777777" w:rsidR="00DE1503" w:rsidRDefault="00DE1503" w:rsidP="00DE1503">
            <w:pPr>
              <w:spacing w:after="0"/>
              <w:rPr>
                <w:sz w:val="20"/>
              </w:rPr>
            </w:pPr>
          </w:p>
        </w:tc>
        <w:tc>
          <w:tcPr>
            <w:tcW w:w="1855" w:type="dxa"/>
            <w:tcMar>
              <w:top w:w="58" w:type="dxa"/>
              <w:bottom w:w="58" w:type="dxa"/>
            </w:tcMar>
          </w:tcPr>
          <w:p w14:paraId="3A00268A" w14:textId="77777777" w:rsidR="00DE1503" w:rsidRPr="00D156B6" w:rsidRDefault="00DE1503" w:rsidP="00DE1503">
            <w:pPr>
              <w:spacing w:after="0"/>
              <w:rPr>
                <w:rFonts w:cs="Calibri"/>
                <w:color w:val="000000"/>
                <w:sz w:val="20"/>
                <w:szCs w:val="22"/>
              </w:rPr>
            </w:pPr>
          </w:p>
        </w:tc>
        <w:tc>
          <w:tcPr>
            <w:tcW w:w="1666" w:type="dxa"/>
            <w:tcMar>
              <w:top w:w="58" w:type="dxa"/>
              <w:bottom w:w="58" w:type="dxa"/>
            </w:tcMar>
          </w:tcPr>
          <w:p w14:paraId="32D35A9E" w14:textId="77777777" w:rsidR="00DE1503" w:rsidRPr="00D156B6" w:rsidRDefault="00DE1503" w:rsidP="00DE1503">
            <w:pPr>
              <w:spacing w:after="0"/>
              <w:rPr>
                <w:sz w:val="20"/>
              </w:rPr>
            </w:pPr>
          </w:p>
        </w:tc>
      </w:tr>
    </w:tbl>
    <w:p w14:paraId="32544FEC" w14:textId="77777777" w:rsidR="0042786B" w:rsidRPr="0042786B" w:rsidRDefault="0042786B" w:rsidP="00426B80">
      <w:pPr>
        <w:rPr>
          <w:color w:val="FF0000"/>
        </w:rPr>
      </w:pPr>
    </w:p>
    <w:p w14:paraId="660B7363" w14:textId="77777777" w:rsidR="007F019A" w:rsidRDefault="007F019A" w:rsidP="007F019A">
      <w:pPr>
        <w:pStyle w:val="Heading3"/>
      </w:pPr>
      <w:r w:rsidRPr="007F019A">
        <w:t>Sharing rich format local content as files</w:t>
      </w:r>
    </w:p>
    <w:p w14:paraId="230B48FE" w14:textId="1210957D" w:rsidR="00926F84" w:rsidRDefault="00926F84" w:rsidP="00E04857">
      <w:r>
        <w:t xml:space="preserve">When users capture rich </w:t>
      </w:r>
      <w:r w:rsidR="00AA6D34">
        <w:t>media types (RMTs)</w:t>
      </w:r>
      <w:r>
        <w:t xml:space="preserve"> on their windows devices, we want to enable sharing those content. One way to preserve the “richness” of those formats is to share the content as a OneDrive link (where OneDrive will support rendering this rich types with full control and interaction experience comparable to what is available via photos app viewer). Sharing links may work for some users, but we also need to provide support for those who want to send files instead.</w:t>
      </w:r>
    </w:p>
    <w:p w14:paraId="264B086C" w14:textId="36E226BB" w:rsidR="00E04857" w:rsidRDefault="00926F84" w:rsidP="00E04857">
      <w:r>
        <w:t xml:space="preserve">Sending rich file formats in their original form limits viewing these types on other platforms. For example- Microsoft’s .pano file type cannot be rendered on iOS and android platforms. Since senders shouldn’t need to worry about the recipient’s device platform, we need to compress these rich types in standard formats (jpegs/mp4s) that can be handled on any platform. </w:t>
      </w:r>
    </w:p>
    <w:p w14:paraId="2750F7BB" w14:textId="35C11FB2" w:rsidR="00E04857" w:rsidRDefault="00926F84" w:rsidP="00E04857">
      <w:r>
        <w:t xml:space="preserve">All supported rich formats listed here: </w:t>
      </w:r>
      <w:hyperlink r:id="rId49" w:history="1">
        <w:r w:rsidRPr="00E15C4D">
          <w:rPr>
            <w:rStyle w:val="Hyperlink"/>
          </w:rPr>
          <w:t>Sharing and Storing Rich Media Spec</w:t>
        </w:r>
      </w:hyperlink>
      <w:r>
        <w:t xml:space="preserve">. </w:t>
      </w:r>
    </w:p>
    <w:p w14:paraId="2CA189D2" w14:textId="7C5E6B1A" w:rsidR="00926F84" w:rsidRDefault="00926F84" w:rsidP="00926F84">
      <w:r>
        <w:t xml:space="preserve">John McElmurray is the PM for rich media and has more </w:t>
      </w:r>
      <w:r w:rsidR="00083176">
        <w:t xml:space="preserve">rich media types </w:t>
      </w:r>
      <w:r>
        <w:t xml:space="preserve">details in </w:t>
      </w:r>
      <w:r w:rsidR="00083176">
        <w:t>the above listed spec.</w:t>
      </w:r>
    </w:p>
    <w:p w14:paraId="7731EE0F" w14:textId="3E985506" w:rsidR="00300540" w:rsidRDefault="0012682B" w:rsidP="00BE3E95">
      <w:pPr>
        <w:rPr>
          <w:b/>
        </w:rPr>
      </w:pPr>
      <w:r>
        <w:rPr>
          <w:b/>
        </w:rPr>
        <w:t>Format conversion</w:t>
      </w:r>
    </w:p>
    <w:p w14:paraId="03FB7596" w14:textId="01CFC4FC" w:rsidR="00153A23" w:rsidRPr="00AA6D34" w:rsidRDefault="00153A23" w:rsidP="00153A23">
      <w:pPr>
        <w:pStyle w:val="Questions"/>
      </w:pPr>
      <w:r w:rsidRPr="00AA6D34">
        <w:t xml:space="preserve">The rich media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p>
    <w:p w14:paraId="1D6B75F1" w14:textId="25CA243A" w:rsidR="00FC436B" w:rsidRDefault="00B35D8A" w:rsidP="00BE3E95">
      <w:r>
        <w:t xml:space="preserve">The table below lists the final file type that is shared to the share target, when sharing as file. </w:t>
      </w:r>
    </w:p>
    <w:tbl>
      <w:tblPr>
        <w:tblStyle w:val="Wind8ws"/>
        <w:tblW w:w="10512" w:type="dxa"/>
        <w:tblLook w:val="06A0" w:firstRow="1" w:lastRow="0" w:firstColumn="1" w:lastColumn="0" w:noHBand="1" w:noVBand="1"/>
      </w:tblPr>
      <w:tblGrid>
        <w:gridCol w:w="3150"/>
        <w:gridCol w:w="3960"/>
        <w:gridCol w:w="1080"/>
        <w:gridCol w:w="2322"/>
      </w:tblGrid>
      <w:tr w:rsidR="00FC436B" w:rsidRPr="00D741AD" w14:paraId="64F8FE07" w14:textId="77777777" w:rsidTr="00B35D8A">
        <w:trPr>
          <w:cnfStyle w:val="100000000000" w:firstRow="1" w:lastRow="0" w:firstColumn="0" w:lastColumn="0" w:oddVBand="0" w:evenVBand="0" w:oddHBand="0" w:evenHBand="0" w:firstRowFirstColumn="0" w:firstRowLastColumn="0" w:lastRowFirstColumn="0" w:lastRowLastColumn="0"/>
          <w:trHeight w:val="20"/>
        </w:trPr>
        <w:tc>
          <w:tcPr>
            <w:tcW w:w="3150" w:type="dxa"/>
            <w:tcMar>
              <w:top w:w="58" w:type="dxa"/>
              <w:bottom w:w="58" w:type="dxa"/>
            </w:tcMar>
            <w:hideMark/>
          </w:tcPr>
          <w:p w14:paraId="127F316D" w14:textId="0CF94657" w:rsidR="00FC436B" w:rsidRPr="00D741AD" w:rsidRDefault="00FC436B" w:rsidP="00503D59">
            <w:pPr>
              <w:rPr>
                <w:rFonts w:cs="Segoe UI"/>
                <w:b w:val="0"/>
                <w:bCs/>
                <w:szCs w:val="20"/>
              </w:rPr>
            </w:pPr>
            <w:r>
              <w:rPr>
                <w:rFonts w:cs="Segoe UI"/>
                <w:b w:val="0"/>
                <w:bCs/>
                <w:szCs w:val="20"/>
              </w:rPr>
              <w:t>Rich Type being shared</w:t>
            </w:r>
          </w:p>
        </w:tc>
        <w:tc>
          <w:tcPr>
            <w:tcW w:w="3960" w:type="dxa"/>
            <w:tcMar>
              <w:top w:w="58" w:type="dxa"/>
              <w:bottom w:w="58" w:type="dxa"/>
            </w:tcMar>
            <w:hideMark/>
          </w:tcPr>
          <w:p w14:paraId="3497E0F0" w14:textId="2BCA32D1" w:rsidR="00FC436B" w:rsidRPr="00D741AD" w:rsidRDefault="00FC436B" w:rsidP="00B35D8A">
            <w:pPr>
              <w:rPr>
                <w:rFonts w:cs="Segoe UI"/>
                <w:b w:val="0"/>
                <w:bCs/>
                <w:szCs w:val="20"/>
              </w:rPr>
            </w:pPr>
            <w:r>
              <w:rPr>
                <w:rFonts w:cs="Segoe UI"/>
                <w:b w:val="0"/>
                <w:bCs/>
                <w:szCs w:val="20"/>
              </w:rPr>
              <w:t xml:space="preserve">What is </w:t>
            </w:r>
            <w:r w:rsidR="00B35D8A">
              <w:rPr>
                <w:rFonts w:cs="Segoe UI"/>
                <w:b w:val="0"/>
                <w:bCs/>
                <w:szCs w:val="20"/>
              </w:rPr>
              <w:t>finally</w:t>
            </w:r>
            <w:r>
              <w:rPr>
                <w:rFonts w:cs="Segoe UI"/>
                <w:b w:val="0"/>
                <w:bCs/>
                <w:szCs w:val="20"/>
              </w:rPr>
              <w:t xml:space="preserve"> shared </w:t>
            </w:r>
          </w:p>
        </w:tc>
        <w:tc>
          <w:tcPr>
            <w:tcW w:w="1080" w:type="dxa"/>
          </w:tcPr>
          <w:p w14:paraId="3A3CC959" w14:textId="2DEC5ECC" w:rsidR="00FC436B" w:rsidRDefault="00B35D8A" w:rsidP="00503D59">
            <w:pPr>
              <w:rPr>
                <w:rFonts w:cs="Segoe UI"/>
                <w:b w:val="0"/>
                <w:bCs/>
                <w:szCs w:val="20"/>
              </w:rPr>
            </w:pPr>
            <w:r>
              <w:rPr>
                <w:rFonts w:cs="Segoe UI"/>
                <w:b w:val="0"/>
                <w:bCs/>
                <w:szCs w:val="20"/>
              </w:rPr>
              <w:t>File type</w:t>
            </w:r>
          </w:p>
        </w:tc>
        <w:tc>
          <w:tcPr>
            <w:tcW w:w="2322" w:type="dxa"/>
          </w:tcPr>
          <w:p w14:paraId="419D35D2" w14:textId="7723FA0D" w:rsidR="00FC436B" w:rsidRPr="00D741AD" w:rsidRDefault="00FC436B" w:rsidP="00503D59">
            <w:pPr>
              <w:rPr>
                <w:rFonts w:cs="Segoe UI"/>
                <w:b w:val="0"/>
                <w:bCs/>
                <w:szCs w:val="20"/>
              </w:rPr>
            </w:pPr>
            <w:r>
              <w:rPr>
                <w:rFonts w:cs="Segoe UI"/>
                <w:b w:val="0"/>
                <w:bCs/>
                <w:szCs w:val="20"/>
              </w:rPr>
              <w:t>Notes</w:t>
            </w:r>
          </w:p>
        </w:tc>
      </w:tr>
      <w:tr w:rsidR="00FC436B" w:rsidRPr="00D741AD" w14:paraId="2632519F" w14:textId="77777777" w:rsidTr="00E57D26">
        <w:trPr>
          <w:trHeight w:val="20"/>
        </w:trPr>
        <w:tc>
          <w:tcPr>
            <w:tcW w:w="10512" w:type="dxa"/>
            <w:gridSpan w:val="4"/>
          </w:tcPr>
          <w:p w14:paraId="4AB894D3" w14:textId="23166DB6" w:rsidR="00FC436B" w:rsidRDefault="00FC436B" w:rsidP="00FC436B">
            <w:pPr>
              <w:rPr>
                <w:rFonts w:cs="Segoe UI"/>
                <w:b/>
                <w:bCs/>
                <w:szCs w:val="20"/>
              </w:rPr>
            </w:pPr>
            <w:r>
              <w:rPr>
                <w:rFonts w:cs="Segoe UI"/>
                <w:b/>
                <w:bCs/>
                <w:szCs w:val="20"/>
              </w:rPr>
              <w:lastRenderedPageBreak/>
              <w:t>Analyzed Rich Types</w:t>
            </w:r>
          </w:p>
        </w:tc>
      </w:tr>
      <w:tr w:rsidR="00FC436B" w:rsidRPr="00D156B6" w14:paraId="7EB57C9A" w14:textId="77777777" w:rsidTr="00B35D8A">
        <w:trPr>
          <w:trHeight w:val="20"/>
        </w:trPr>
        <w:tc>
          <w:tcPr>
            <w:tcW w:w="3150" w:type="dxa"/>
            <w:tcMar>
              <w:top w:w="58" w:type="dxa"/>
              <w:bottom w:w="58" w:type="dxa"/>
            </w:tcMar>
          </w:tcPr>
          <w:p w14:paraId="7A1C62E3" w14:textId="0B3FC19F" w:rsidR="00FC436B" w:rsidRPr="00D156B6" w:rsidRDefault="00FC436B" w:rsidP="00503D59">
            <w:pPr>
              <w:rPr>
                <w:sz w:val="20"/>
              </w:rPr>
            </w:pPr>
            <w:r>
              <w:rPr>
                <w:sz w:val="20"/>
              </w:rPr>
              <w:t>Stack/Soft Duplicates</w:t>
            </w:r>
          </w:p>
        </w:tc>
        <w:tc>
          <w:tcPr>
            <w:tcW w:w="3960" w:type="dxa"/>
            <w:tcMar>
              <w:top w:w="58" w:type="dxa"/>
              <w:bottom w:w="58" w:type="dxa"/>
            </w:tcMar>
          </w:tcPr>
          <w:p w14:paraId="2E0A8F02" w14:textId="2467103A" w:rsidR="00FC436B" w:rsidRPr="00D156B6" w:rsidRDefault="00FC436B" w:rsidP="00503D59">
            <w:pPr>
              <w:rPr>
                <w:rFonts w:cs="Segoe UI"/>
                <w:color w:val="000000"/>
                <w:sz w:val="20"/>
              </w:rPr>
            </w:pPr>
            <w:r>
              <w:rPr>
                <w:rFonts w:cs="Segoe UI"/>
                <w:color w:val="000000"/>
                <w:sz w:val="20"/>
              </w:rPr>
              <w:t>Hero photo</w:t>
            </w:r>
          </w:p>
        </w:tc>
        <w:tc>
          <w:tcPr>
            <w:tcW w:w="1080" w:type="dxa"/>
          </w:tcPr>
          <w:p w14:paraId="1F9E4F49" w14:textId="20E65644" w:rsidR="00FC436B" w:rsidRDefault="00FC436B" w:rsidP="00503D59">
            <w:pPr>
              <w:spacing w:after="0"/>
              <w:rPr>
                <w:sz w:val="20"/>
              </w:rPr>
            </w:pPr>
            <w:r>
              <w:rPr>
                <w:sz w:val="20"/>
              </w:rPr>
              <w:t>jpeg</w:t>
            </w:r>
          </w:p>
        </w:tc>
        <w:tc>
          <w:tcPr>
            <w:tcW w:w="2322" w:type="dxa"/>
          </w:tcPr>
          <w:p w14:paraId="661D12F8" w14:textId="0FFAB27E" w:rsidR="00FC436B" w:rsidRDefault="00FC436B" w:rsidP="00503D59">
            <w:pPr>
              <w:spacing w:after="0"/>
              <w:rPr>
                <w:sz w:val="20"/>
              </w:rPr>
            </w:pPr>
          </w:p>
        </w:tc>
      </w:tr>
      <w:tr w:rsidR="00FC436B" w:rsidRPr="00FC436B" w14:paraId="1B5C4942" w14:textId="77777777" w:rsidTr="00B35D8A">
        <w:trPr>
          <w:trHeight w:val="20"/>
        </w:trPr>
        <w:tc>
          <w:tcPr>
            <w:tcW w:w="3150" w:type="dxa"/>
            <w:tcMar>
              <w:top w:w="58" w:type="dxa"/>
              <w:bottom w:w="58" w:type="dxa"/>
            </w:tcMar>
          </w:tcPr>
          <w:p w14:paraId="1606B6E7" w14:textId="38D0193A" w:rsidR="00FC436B" w:rsidRPr="00FC436B" w:rsidRDefault="00FC436B" w:rsidP="00503D59">
            <w:pPr>
              <w:rPr>
                <w:strike/>
                <w:sz w:val="20"/>
              </w:rPr>
            </w:pPr>
            <w:r w:rsidRPr="00FC436B">
              <w:rPr>
                <w:strike/>
                <w:sz w:val="20"/>
              </w:rPr>
              <w:t>Bursts, photo loops</w:t>
            </w:r>
          </w:p>
        </w:tc>
        <w:tc>
          <w:tcPr>
            <w:tcW w:w="3960" w:type="dxa"/>
            <w:tcMar>
              <w:top w:w="58" w:type="dxa"/>
              <w:bottom w:w="58" w:type="dxa"/>
            </w:tcMar>
          </w:tcPr>
          <w:p w14:paraId="1AA366C8" w14:textId="77777777" w:rsidR="00FC436B" w:rsidRPr="00FC436B" w:rsidRDefault="00FC436B" w:rsidP="00503D59">
            <w:pPr>
              <w:rPr>
                <w:rFonts w:cs="Segoe UI"/>
                <w:strike/>
                <w:color w:val="000000"/>
                <w:sz w:val="20"/>
              </w:rPr>
            </w:pPr>
          </w:p>
        </w:tc>
        <w:tc>
          <w:tcPr>
            <w:tcW w:w="1080" w:type="dxa"/>
          </w:tcPr>
          <w:p w14:paraId="09AAB63D" w14:textId="77777777" w:rsidR="00FC436B" w:rsidRPr="00FC436B" w:rsidRDefault="00FC436B" w:rsidP="00503D59">
            <w:pPr>
              <w:spacing w:after="0"/>
              <w:rPr>
                <w:strike/>
                <w:sz w:val="20"/>
              </w:rPr>
            </w:pPr>
          </w:p>
        </w:tc>
        <w:tc>
          <w:tcPr>
            <w:tcW w:w="2322" w:type="dxa"/>
          </w:tcPr>
          <w:p w14:paraId="751E02BF" w14:textId="77777777" w:rsidR="00FC436B" w:rsidRPr="00FC436B" w:rsidRDefault="00FC436B" w:rsidP="00503D59">
            <w:pPr>
              <w:spacing w:after="0"/>
              <w:rPr>
                <w:strike/>
                <w:sz w:val="20"/>
              </w:rPr>
            </w:pPr>
          </w:p>
        </w:tc>
      </w:tr>
      <w:tr w:rsidR="00FC436B" w:rsidRPr="00FC436B" w14:paraId="2C09F352" w14:textId="77777777" w:rsidTr="00E57D26">
        <w:trPr>
          <w:trHeight w:val="20"/>
        </w:trPr>
        <w:tc>
          <w:tcPr>
            <w:tcW w:w="10512" w:type="dxa"/>
            <w:gridSpan w:val="4"/>
            <w:tcMar>
              <w:top w:w="58" w:type="dxa"/>
              <w:bottom w:w="58" w:type="dxa"/>
            </w:tcMar>
          </w:tcPr>
          <w:p w14:paraId="61A257AA" w14:textId="1A579D4A" w:rsidR="00FC436B" w:rsidRPr="00FC436B" w:rsidRDefault="00FC436B" w:rsidP="00FC436B">
            <w:pPr>
              <w:rPr>
                <w:b/>
                <w:sz w:val="20"/>
              </w:rPr>
            </w:pPr>
            <w:r w:rsidRPr="00FC436B">
              <w:rPr>
                <w:b/>
                <w:sz w:val="20"/>
              </w:rPr>
              <w:t>Microsoft</w:t>
            </w:r>
            <w:r>
              <w:rPr>
                <w:b/>
                <w:sz w:val="20"/>
              </w:rPr>
              <w:t xml:space="preserve"> Types</w:t>
            </w:r>
          </w:p>
        </w:tc>
      </w:tr>
      <w:tr w:rsidR="00FC436B" w:rsidRPr="00D156B6" w14:paraId="221337D5" w14:textId="77777777" w:rsidTr="00B35D8A">
        <w:trPr>
          <w:trHeight w:val="20"/>
        </w:trPr>
        <w:tc>
          <w:tcPr>
            <w:tcW w:w="3150" w:type="dxa"/>
            <w:tcMar>
              <w:top w:w="58" w:type="dxa"/>
              <w:bottom w:w="58" w:type="dxa"/>
            </w:tcMar>
          </w:tcPr>
          <w:p w14:paraId="54E8BBF7" w14:textId="34FF717A" w:rsidR="00FC436B" w:rsidRDefault="00FC436B" w:rsidP="00FC436B">
            <w:pPr>
              <w:rPr>
                <w:sz w:val="20"/>
              </w:rPr>
            </w:pPr>
            <w:r>
              <w:rPr>
                <w:sz w:val="20"/>
              </w:rPr>
              <w:t>Explicit Bursts</w:t>
            </w:r>
          </w:p>
        </w:tc>
        <w:tc>
          <w:tcPr>
            <w:tcW w:w="3960" w:type="dxa"/>
            <w:tcMar>
              <w:top w:w="58" w:type="dxa"/>
              <w:bottom w:w="58" w:type="dxa"/>
            </w:tcMar>
          </w:tcPr>
          <w:p w14:paraId="7F7FE511" w14:textId="28EFF74C" w:rsidR="00FC436B" w:rsidRPr="00D156B6" w:rsidRDefault="00FC436B" w:rsidP="00FC436B">
            <w:pPr>
              <w:rPr>
                <w:rFonts w:cs="Segoe UI"/>
                <w:color w:val="000000"/>
                <w:sz w:val="20"/>
              </w:rPr>
            </w:pPr>
            <w:r>
              <w:rPr>
                <w:rFonts w:cs="Segoe UI"/>
                <w:color w:val="000000"/>
                <w:sz w:val="20"/>
              </w:rPr>
              <w:t>Hero photo</w:t>
            </w:r>
          </w:p>
        </w:tc>
        <w:tc>
          <w:tcPr>
            <w:tcW w:w="1080" w:type="dxa"/>
          </w:tcPr>
          <w:p w14:paraId="2E6CBAEA" w14:textId="1F264ED6" w:rsidR="00FC436B" w:rsidRDefault="00FC436B" w:rsidP="00FC436B">
            <w:pPr>
              <w:spacing w:after="0"/>
              <w:rPr>
                <w:sz w:val="20"/>
              </w:rPr>
            </w:pPr>
            <w:r>
              <w:rPr>
                <w:sz w:val="20"/>
              </w:rPr>
              <w:t>jpeg</w:t>
            </w:r>
          </w:p>
        </w:tc>
        <w:tc>
          <w:tcPr>
            <w:tcW w:w="2322" w:type="dxa"/>
          </w:tcPr>
          <w:p w14:paraId="6883C46B" w14:textId="7939833D" w:rsidR="00FC436B" w:rsidRDefault="00FC436B" w:rsidP="00FC436B">
            <w:pPr>
              <w:spacing w:after="0"/>
              <w:rPr>
                <w:sz w:val="20"/>
              </w:rPr>
            </w:pPr>
          </w:p>
        </w:tc>
      </w:tr>
      <w:tr w:rsidR="00FC436B" w:rsidRPr="00D156B6" w14:paraId="2A8F35AA" w14:textId="77777777" w:rsidTr="00B35D8A">
        <w:trPr>
          <w:trHeight w:val="20"/>
        </w:trPr>
        <w:tc>
          <w:tcPr>
            <w:tcW w:w="3150" w:type="dxa"/>
            <w:tcMar>
              <w:top w:w="58" w:type="dxa"/>
              <w:bottom w:w="58" w:type="dxa"/>
            </w:tcMar>
          </w:tcPr>
          <w:p w14:paraId="79FD1124" w14:textId="41110587" w:rsidR="00FC436B" w:rsidRDefault="00FC436B" w:rsidP="00503D59">
            <w:pPr>
              <w:rPr>
                <w:sz w:val="20"/>
              </w:rPr>
            </w:pPr>
            <w:r>
              <w:rPr>
                <w:sz w:val="20"/>
              </w:rPr>
              <w:t>Cubemap pano</w:t>
            </w:r>
          </w:p>
        </w:tc>
        <w:tc>
          <w:tcPr>
            <w:tcW w:w="3960" w:type="dxa"/>
            <w:tcMar>
              <w:top w:w="58" w:type="dxa"/>
              <w:bottom w:w="58" w:type="dxa"/>
            </w:tcMar>
          </w:tcPr>
          <w:p w14:paraId="7C879067" w14:textId="6A18E59D" w:rsidR="00FC436B" w:rsidRDefault="00FC436B" w:rsidP="00503D59">
            <w:pPr>
              <w:rPr>
                <w:rFonts w:cs="Segoe UI"/>
                <w:color w:val="000000"/>
                <w:sz w:val="20"/>
              </w:rPr>
            </w:pPr>
            <w:r>
              <w:rPr>
                <w:rFonts w:cs="Segoe UI"/>
                <w:color w:val="000000"/>
                <w:sz w:val="20"/>
              </w:rPr>
              <w:t>Flatted pano</w:t>
            </w:r>
          </w:p>
        </w:tc>
        <w:tc>
          <w:tcPr>
            <w:tcW w:w="1080" w:type="dxa"/>
          </w:tcPr>
          <w:p w14:paraId="77BBC935" w14:textId="582DB22B" w:rsidR="00FC436B" w:rsidRDefault="00FC436B" w:rsidP="00503D59">
            <w:pPr>
              <w:spacing w:after="0"/>
              <w:rPr>
                <w:sz w:val="20"/>
              </w:rPr>
            </w:pPr>
            <w:r>
              <w:rPr>
                <w:sz w:val="20"/>
              </w:rPr>
              <w:t>jpeg</w:t>
            </w:r>
          </w:p>
        </w:tc>
        <w:tc>
          <w:tcPr>
            <w:tcW w:w="2322" w:type="dxa"/>
          </w:tcPr>
          <w:p w14:paraId="7A22F7F4" w14:textId="77777777" w:rsidR="00FC436B" w:rsidRDefault="00FC436B" w:rsidP="00503D59">
            <w:pPr>
              <w:spacing w:after="0"/>
              <w:rPr>
                <w:sz w:val="20"/>
              </w:rPr>
            </w:pPr>
          </w:p>
        </w:tc>
      </w:tr>
      <w:tr w:rsidR="00FC436B" w:rsidRPr="00FC436B" w14:paraId="03F2B1A1" w14:textId="77777777" w:rsidTr="00E57D26">
        <w:trPr>
          <w:trHeight w:val="20"/>
        </w:trPr>
        <w:tc>
          <w:tcPr>
            <w:tcW w:w="10512" w:type="dxa"/>
            <w:gridSpan w:val="4"/>
            <w:tcMar>
              <w:top w:w="58" w:type="dxa"/>
              <w:bottom w:w="58" w:type="dxa"/>
            </w:tcMar>
          </w:tcPr>
          <w:p w14:paraId="1BB4D8ED" w14:textId="390545E8" w:rsidR="00FC436B" w:rsidRPr="00FC436B" w:rsidRDefault="00FC436B" w:rsidP="00FC436B">
            <w:pPr>
              <w:rPr>
                <w:b/>
                <w:sz w:val="20"/>
              </w:rPr>
            </w:pPr>
            <w:r w:rsidRPr="00FC436B">
              <w:rPr>
                <w:b/>
                <w:sz w:val="20"/>
              </w:rPr>
              <w:t>Nokia Types</w:t>
            </w:r>
          </w:p>
        </w:tc>
      </w:tr>
      <w:tr w:rsidR="00FC436B" w:rsidRPr="00D156B6" w14:paraId="566C5F85" w14:textId="77777777" w:rsidTr="00B35D8A">
        <w:trPr>
          <w:trHeight w:val="20"/>
        </w:trPr>
        <w:tc>
          <w:tcPr>
            <w:tcW w:w="3150" w:type="dxa"/>
            <w:tcMar>
              <w:top w:w="58" w:type="dxa"/>
              <w:bottom w:w="58" w:type="dxa"/>
            </w:tcMar>
          </w:tcPr>
          <w:p w14:paraId="24997DA0" w14:textId="56B1F8A8" w:rsidR="00FC436B" w:rsidRDefault="00FC436B" w:rsidP="00503D59">
            <w:pPr>
              <w:rPr>
                <w:sz w:val="20"/>
              </w:rPr>
            </w:pPr>
            <w:r>
              <w:rPr>
                <w:sz w:val="20"/>
              </w:rPr>
              <w:t>Bursts/smart sequences</w:t>
            </w:r>
          </w:p>
        </w:tc>
        <w:tc>
          <w:tcPr>
            <w:tcW w:w="3960" w:type="dxa"/>
            <w:tcMar>
              <w:top w:w="58" w:type="dxa"/>
              <w:bottom w:w="58" w:type="dxa"/>
            </w:tcMar>
          </w:tcPr>
          <w:p w14:paraId="2F752F54" w14:textId="64E587D0" w:rsidR="00FC436B" w:rsidRPr="00FC436B" w:rsidRDefault="00FC436B" w:rsidP="00FC436B">
            <w:pPr>
              <w:spacing w:after="0"/>
              <w:rPr>
                <w:sz w:val="20"/>
              </w:rPr>
            </w:pPr>
            <w:r w:rsidRPr="00FC436B">
              <w:rPr>
                <w:sz w:val="20"/>
              </w:rPr>
              <w:t>Final product of chosen smart sequence type</w:t>
            </w:r>
          </w:p>
        </w:tc>
        <w:tc>
          <w:tcPr>
            <w:tcW w:w="1080" w:type="dxa"/>
          </w:tcPr>
          <w:p w14:paraId="3DA578F1" w14:textId="4577042E" w:rsidR="00FC436B" w:rsidRDefault="00FC436B" w:rsidP="00FC436B">
            <w:pPr>
              <w:spacing w:after="0"/>
              <w:rPr>
                <w:sz w:val="20"/>
              </w:rPr>
            </w:pPr>
            <w:r>
              <w:rPr>
                <w:sz w:val="20"/>
              </w:rPr>
              <w:t>jpeg</w:t>
            </w:r>
          </w:p>
        </w:tc>
        <w:tc>
          <w:tcPr>
            <w:tcW w:w="2322" w:type="dxa"/>
          </w:tcPr>
          <w:p w14:paraId="101D7DB6" w14:textId="77777777" w:rsidR="00FC436B" w:rsidRDefault="00FC436B" w:rsidP="00503D59">
            <w:pPr>
              <w:spacing w:after="0"/>
              <w:rPr>
                <w:sz w:val="20"/>
              </w:rPr>
            </w:pPr>
          </w:p>
        </w:tc>
      </w:tr>
      <w:tr w:rsidR="00FC436B" w:rsidRPr="00FC436B" w14:paraId="3FD264BA" w14:textId="77777777" w:rsidTr="00B35D8A">
        <w:trPr>
          <w:trHeight w:val="20"/>
        </w:trPr>
        <w:tc>
          <w:tcPr>
            <w:tcW w:w="3150" w:type="dxa"/>
            <w:tcMar>
              <w:top w:w="58" w:type="dxa"/>
              <w:bottom w:w="58" w:type="dxa"/>
            </w:tcMar>
          </w:tcPr>
          <w:p w14:paraId="1679607E" w14:textId="54983185" w:rsidR="00FC436B" w:rsidRPr="00FC436B" w:rsidRDefault="00FC436B" w:rsidP="00503D59">
            <w:pPr>
              <w:rPr>
                <w:strike/>
                <w:sz w:val="20"/>
              </w:rPr>
            </w:pPr>
            <w:r w:rsidRPr="00FC436B">
              <w:rPr>
                <w:strike/>
                <w:sz w:val="20"/>
              </w:rPr>
              <w:t>2d pano from nokia app</w:t>
            </w:r>
          </w:p>
        </w:tc>
        <w:tc>
          <w:tcPr>
            <w:tcW w:w="3960" w:type="dxa"/>
            <w:tcMar>
              <w:top w:w="58" w:type="dxa"/>
              <w:bottom w:w="58" w:type="dxa"/>
            </w:tcMar>
          </w:tcPr>
          <w:p w14:paraId="49779265" w14:textId="77777777" w:rsidR="00FC436B" w:rsidRPr="00FC436B" w:rsidRDefault="00FC436B" w:rsidP="00FC436B">
            <w:pPr>
              <w:spacing w:after="0"/>
              <w:rPr>
                <w:sz w:val="20"/>
              </w:rPr>
            </w:pPr>
          </w:p>
        </w:tc>
        <w:tc>
          <w:tcPr>
            <w:tcW w:w="1080" w:type="dxa"/>
          </w:tcPr>
          <w:p w14:paraId="0B38179E" w14:textId="77777777" w:rsidR="00FC436B" w:rsidRPr="00FC436B" w:rsidRDefault="00FC436B" w:rsidP="00FC436B">
            <w:pPr>
              <w:spacing w:after="0"/>
              <w:rPr>
                <w:sz w:val="20"/>
              </w:rPr>
            </w:pPr>
          </w:p>
        </w:tc>
        <w:tc>
          <w:tcPr>
            <w:tcW w:w="2322" w:type="dxa"/>
          </w:tcPr>
          <w:p w14:paraId="01EEC399" w14:textId="77777777" w:rsidR="00FC436B" w:rsidRPr="00FC436B" w:rsidRDefault="00FC436B" w:rsidP="00503D59">
            <w:pPr>
              <w:spacing w:after="0"/>
              <w:rPr>
                <w:strike/>
                <w:sz w:val="20"/>
              </w:rPr>
            </w:pPr>
          </w:p>
        </w:tc>
      </w:tr>
      <w:tr w:rsidR="00FC436B" w:rsidRPr="00D156B6" w14:paraId="2B7BA76A" w14:textId="77777777" w:rsidTr="00B35D8A">
        <w:trPr>
          <w:trHeight w:val="20"/>
        </w:trPr>
        <w:tc>
          <w:tcPr>
            <w:tcW w:w="3150" w:type="dxa"/>
            <w:tcMar>
              <w:top w:w="58" w:type="dxa"/>
              <w:bottom w:w="58" w:type="dxa"/>
            </w:tcMar>
          </w:tcPr>
          <w:p w14:paraId="5D69EF01" w14:textId="18558191" w:rsidR="00FC436B" w:rsidRDefault="00FC436B" w:rsidP="00503D59">
            <w:pPr>
              <w:rPr>
                <w:sz w:val="20"/>
              </w:rPr>
            </w:pPr>
            <w:r>
              <w:rPr>
                <w:sz w:val="20"/>
              </w:rPr>
              <w:t>Refocus</w:t>
            </w:r>
          </w:p>
        </w:tc>
        <w:tc>
          <w:tcPr>
            <w:tcW w:w="3960" w:type="dxa"/>
            <w:tcMar>
              <w:top w:w="58" w:type="dxa"/>
              <w:bottom w:w="58" w:type="dxa"/>
            </w:tcMar>
          </w:tcPr>
          <w:p w14:paraId="4402E363" w14:textId="27004C6A" w:rsidR="00FC436B" w:rsidRPr="00FC436B" w:rsidRDefault="00FC436B" w:rsidP="00FC436B">
            <w:pPr>
              <w:spacing w:after="0"/>
              <w:rPr>
                <w:sz w:val="20"/>
              </w:rPr>
            </w:pPr>
            <w:r w:rsidRPr="00FC436B">
              <w:rPr>
                <w:sz w:val="20"/>
              </w:rPr>
              <w:t>Final focus choice</w:t>
            </w:r>
          </w:p>
        </w:tc>
        <w:tc>
          <w:tcPr>
            <w:tcW w:w="1080" w:type="dxa"/>
          </w:tcPr>
          <w:p w14:paraId="3DDA27A1" w14:textId="01E840B7" w:rsidR="00FC436B" w:rsidRDefault="00FC436B" w:rsidP="00FC436B">
            <w:pPr>
              <w:spacing w:after="0"/>
              <w:rPr>
                <w:sz w:val="20"/>
              </w:rPr>
            </w:pPr>
            <w:r>
              <w:rPr>
                <w:sz w:val="20"/>
              </w:rPr>
              <w:t>jpeg</w:t>
            </w:r>
          </w:p>
        </w:tc>
        <w:tc>
          <w:tcPr>
            <w:tcW w:w="2322" w:type="dxa"/>
          </w:tcPr>
          <w:p w14:paraId="752F1D15" w14:textId="77777777" w:rsidR="00FC436B" w:rsidRDefault="00FC436B" w:rsidP="00503D59">
            <w:pPr>
              <w:spacing w:after="0"/>
              <w:rPr>
                <w:sz w:val="20"/>
              </w:rPr>
            </w:pPr>
          </w:p>
        </w:tc>
      </w:tr>
      <w:tr w:rsidR="00FC436B" w:rsidRPr="00D156B6" w14:paraId="7E229D6E" w14:textId="77777777" w:rsidTr="00B35D8A">
        <w:trPr>
          <w:trHeight w:val="20"/>
        </w:trPr>
        <w:tc>
          <w:tcPr>
            <w:tcW w:w="3150" w:type="dxa"/>
            <w:tcMar>
              <w:top w:w="58" w:type="dxa"/>
              <w:bottom w:w="58" w:type="dxa"/>
            </w:tcMar>
          </w:tcPr>
          <w:p w14:paraId="5FF7BF29" w14:textId="6CECED35" w:rsidR="00FC436B" w:rsidRDefault="00FC436B" w:rsidP="00503D59">
            <w:pPr>
              <w:rPr>
                <w:sz w:val="20"/>
              </w:rPr>
            </w:pPr>
            <w:r>
              <w:rPr>
                <w:sz w:val="20"/>
              </w:rPr>
              <w:t>Reframe</w:t>
            </w:r>
          </w:p>
        </w:tc>
        <w:tc>
          <w:tcPr>
            <w:tcW w:w="3960" w:type="dxa"/>
            <w:tcMar>
              <w:top w:w="58" w:type="dxa"/>
              <w:bottom w:w="58" w:type="dxa"/>
            </w:tcMar>
          </w:tcPr>
          <w:p w14:paraId="3E6D70F2" w14:textId="72A27F5B" w:rsidR="00FC436B" w:rsidRPr="00FC436B" w:rsidRDefault="00FC436B" w:rsidP="00FC436B">
            <w:pPr>
              <w:spacing w:after="0"/>
              <w:rPr>
                <w:sz w:val="20"/>
              </w:rPr>
            </w:pPr>
            <w:r w:rsidRPr="00FC436B">
              <w:rPr>
                <w:sz w:val="20"/>
              </w:rPr>
              <w:t>Final frame choice</w:t>
            </w:r>
          </w:p>
        </w:tc>
        <w:tc>
          <w:tcPr>
            <w:tcW w:w="1080" w:type="dxa"/>
          </w:tcPr>
          <w:p w14:paraId="0792C0B8" w14:textId="46076474" w:rsidR="00FC436B" w:rsidRDefault="00FC436B" w:rsidP="00FC436B">
            <w:pPr>
              <w:spacing w:after="0"/>
              <w:rPr>
                <w:sz w:val="20"/>
              </w:rPr>
            </w:pPr>
            <w:r>
              <w:rPr>
                <w:sz w:val="20"/>
              </w:rPr>
              <w:t>jpeg</w:t>
            </w:r>
          </w:p>
        </w:tc>
        <w:tc>
          <w:tcPr>
            <w:tcW w:w="2322" w:type="dxa"/>
          </w:tcPr>
          <w:p w14:paraId="23F80D4A" w14:textId="77777777" w:rsidR="00FC436B" w:rsidRDefault="00FC436B" w:rsidP="00503D59">
            <w:pPr>
              <w:spacing w:after="0"/>
              <w:rPr>
                <w:sz w:val="20"/>
              </w:rPr>
            </w:pPr>
          </w:p>
        </w:tc>
      </w:tr>
      <w:tr w:rsidR="00FC436B" w:rsidRPr="00D156B6" w14:paraId="115D065C" w14:textId="77777777" w:rsidTr="00B35D8A">
        <w:trPr>
          <w:trHeight w:val="20"/>
        </w:trPr>
        <w:tc>
          <w:tcPr>
            <w:tcW w:w="3150" w:type="dxa"/>
            <w:tcMar>
              <w:top w:w="58" w:type="dxa"/>
              <w:bottom w:w="58" w:type="dxa"/>
            </w:tcMar>
          </w:tcPr>
          <w:p w14:paraId="391A9D52" w14:textId="177F63BB" w:rsidR="00FC436B" w:rsidRDefault="00FC436B" w:rsidP="00503D59">
            <w:pPr>
              <w:rPr>
                <w:sz w:val="20"/>
              </w:rPr>
            </w:pPr>
            <w:r>
              <w:rPr>
                <w:sz w:val="20"/>
              </w:rPr>
              <w:t>Living moments</w:t>
            </w:r>
          </w:p>
        </w:tc>
        <w:tc>
          <w:tcPr>
            <w:tcW w:w="3960" w:type="dxa"/>
            <w:tcMar>
              <w:top w:w="58" w:type="dxa"/>
              <w:bottom w:w="58" w:type="dxa"/>
            </w:tcMar>
          </w:tcPr>
          <w:p w14:paraId="5EFCB660" w14:textId="77777777" w:rsidR="00FC436B" w:rsidRDefault="00FC436B" w:rsidP="00503D59">
            <w:pPr>
              <w:rPr>
                <w:rFonts w:cs="Segoe UI"/>
                <w:color w:val="000000"/>
                <w:sz w:val="20"/>
              </w:rPr>
            </w:pPr>
            <w:r>
              <w:rPr>
                <w:rFonts w:cs="Segoe UI"/>
                <w:color w:val="000000"/>
                <w:sz w:val="20"/>
              </w:rPr>
              <w:t>Image</w:t>
            </w:r>
          </w:p>
          <w:p w14:paraId="4D122223" w14:textId="35AF3405" w:rsidR="00FC436B" w:rsidRDefault="00FC436B" w:rsidP="00503D59">
            <w:pPr>
              <w:rPr>
                <w:rFonts w:cs="Segoe UI"/>
                <w:color w:val="000000"/>
                <w:sz w:val="20"/>
              </w:rPr>
            </w:pPr>
            <w:r w:rsidRPr="00FC436B">
              <w:rPr>
                <w:rFonts w:cs="Segoe UI"/>
                <w:color w:val="FF0000"/>
                <w:sz w:val="20"/>
              </w:rPr>
              <w:t>(Potentially video?)</w:t>
            </w:r>
          </w:p>
        </w:tc>
        <w:tc>
          <w:tcPr>
            <w:tcW w:w="1080" w:type="dxa"/>
          </w:tcPr>
          <w:p w14:paraId="4BB48044" w14:textId="24A583EC" w:rsidR="00FC436B" w:rsidRDefault="00FC436B" w:rsidP="00503D59">
            <w:pPr>
              <w:spacing w:after="0"/>
              <w:rPr>
                <w:sz w:val="20"/>
              </w:rPr>
            </w:pPr>
            <w:r>
              <w:rPr>
                <w:sz w:val="20"/>
              </w:rPr>
              <w:t>jpeg</w:t>
            </w:r>
          </w:p>
        </w:tc>
        <w:tc>
          <w:tcPr>
            <w:tcW w:w="2322" w:type="dxa"/>
          </w:tcPr>
          <w:p w14:paraId="66A98B97" w14:textId="41E8F441" w:rsidR="00FC436B" w:rsidRDefault="00B35D8A" w:rsidP="00503D59">
            <w:pPr>
              <w:spacing w:after="0"/>
              <w:rPr>
                <w:sz w:val="20"/>
              </w:rPr>
            </w:pPr>
            <w:r w:rsidRPr="00B35D8A">
              <w:rPr>
                <w:sz w:val="20"/>
              </w:rPr>
              <w:t>The image is highest priority (since it was taken in Photo mode) but I can see scenarios for wanting to share the video frames as well</w:t>
            </w:r>
          </w:p>
        </w:tc>
      </w:tr>
      <w:tr w:rsidR="00FC436B" w:rsidRPr="00D156B6" w14:paraId="21326F24" w14:textId="77777777" w:rsidTr="00B35D8A">
        <w:trPr>
          <w:trHeight w:val="20"/>
        </w:trPr>
        <w:tc>
          <w:tcPr>
            <w:tcW w:w="3150" w:type="dxa"/>
            <w:tcMar>
              <w:top w:w="58" w:type="dxa"/>
              <w:bottom w:w="58" w:type="dxa"/>
            </w:tcMar>
          </w:tcPr>
          <w:p w14:paraId="0431E655" w14:textId="1FED6582" w:rsidR="00FC436B" w:rsidRDefault="00FC436B" w:rsidP="00503D59">
            <w:pPr>
              <w:rPr>
                <w:sz w:val="20"/>
              </w:rPr>
            </w:pPr>
            <w:r>
              <w:rPr>
                <w:sz w:val="20"/>
              </w:rPr>
              <w:t>Cinemapgraph</w:t>
            </w:r>
          </w:p>
        </w:tc>
        <w:tc>
          <w:tcPr>
            <w:tcW w:w="3960" w:type="dxa"/>
            <w:tcMar>
              <w:top w:w="58" w:type="dxa"/>
              <w:bottom w:w="58" w:type="dxa"/>
            </w:tcMar>
          </w:tcPr>
          <w:p w14:paraId="095E0B8C" w14:textId="76AC7353" w:rsidR="00FC436B" w:rsidRDefault="00FC436B" w:rsidP="00503D59">
            <w:pPr>
              <w:rPr>
                <w:rFonts w:cs="Segoe UI"/>
                <w:color w:val="000000"/>
                <w:sz w:val="20"/>
              </w:rPr>
            </w:pPr>
            <w:r>
              <w:rPr>
                <w:rFonts w:cs="Segoe UI"/>
                <w:color w:val="000000"/>
                <w:sz w:val="20"/>
              </w:rPr>
              <w:t>Looping video</w:t>
            </w:r>
          </w:p>
        </w:tc>
        <w:tc>
          <w:tcPr>
            <w:tcW w:w="1080" w:type="dxa"/>
          </w:tcPr>
          <w:p w14:paraId="77EDA3F7" w14:textId="70BF4850" w:rsidR="00FC436B" w:rsidRDefault="00FC436B" w:rsidP="00503D59">
            <w:pPr>
              <w:spacing w:after="0"/>
              <w:rPr>
                <w:sz w:val="20"/>
              </w:rPr>
            </w:pPr>
            <w:r w:rsidRPr="00FC436B">
              <w:rPr>
                <w:color w:val="FF0000"/>
              </w:rPr>
              <w:t>GIF or MP4</w:t>
            </w:r>
          </w:p>
        </w:tc>
        <w:tc>
          <w:tcPr>
            <w:tcW w:w="2322" w:type="dxa"/>
          </w:tcPr>
          <w:p w14:paraId="72B83E14" w14:textId="60AC1803" w:rsidR="00FC436B" w:rsidRDefault="00B35D8A" w:rsidP="00503D59">
            <w:pPr>
              <w:spacing w:after="0"/>
              <w:rPr>
                <w:sz w:val="20"/>
              </w:rPr>
            </w:pPr>
            <w:r w:rsidRPr="00B35D8A">
              <w:rPr>
                <w:sz w:val="20"/>
              </w:rPr>
              <w:t>GIF, MP4, or JPG are all valid representations (in order of most accurate representation)</w:t>
            </w:r>
          </w:p>
        </w:tc>
      </w:tr>
      <w:tr w:rsidR="00FC436B" w:rsidRPr="00D156B6" w14:paraId="14F31341" w14:textId="77777777" w:rsidTr="00B35D8A">
        <w:trPr>
          <w:trHeight w:val="20"/>
        </w:trPr>
        <w:tc>
          <w:tcPr>
            <w:tcW w:w="3150" w:type="dxa"/>
            <w:tcMar>
              <w:top w:w="58" w:type="dxa"/>
              <w:bottom w:w="58" w:type="dxa"/>
            </w:tcMar>
          </w:tcPr>
          <w:p w14:paraId="05026BD9" w14:textId="5B91B04B" w:rsidR="00FC436B" w:rsidRDefault="00FC436B" w:rsidP="00503D59">
            <w:pPr>
              <w:rPr>
                <w:sz w:val="20"/>
              </w:rPr>
            </w:pPr>
            <w:r>
              <w:rPr>
                <w:sz w:val="20"/>
              </w:rPr>
              <w:t>parallax</w:t>
            </w:r>
          </w:p>
        </w:tc>
        <w:tc>
          <w:tcPr>
            <w:tcW w:w="3960" w:type="dxa"/>
            <w:tcMar>
              <w:top w:w="58" w:type="dxa"/>
              <w:bottom w:w="58" w:type="dxa"/>
            </w:tcMar>
          </w:tcPr>
          <w:p w14:paraId="48F02625" w14:textId="335E602B" w:rsidR="00FC436B" w:rsidRPr="00FC436B" w:rsidRDefault="00FC436B" w:rsidP="00FC436B">
            <w:pPr>
              <w:spacing w:after="0"/>
              <w:rPr>
                <w:sz w:val="20"/>
              </w:rPr>
            </w:pPr>
            <w:r w:rsidRPr="00FC436B">
              <w:rPr>
                <w:sz w:val="20"/>
              </w:rPr>
              <w:t>snapshot of the current viewing angle</w:t>
            </w:r>
          </w:p>
        </w:tc>
        <w:tc>
          <w:tcPr>
            <w:tcW w:w="1080" w:type="dxa"/>
          </w:tcPr>
          <w:p w14:paraId="7422F49C" w14:textId="469C0FF7" w:rsidR="00FC436B" w:rsidRDefault="00FC436B" w:rsidP="00FC436B">
            <w:pPr>
              <w:spacing w:after="0"/>
              <w:rPr>
                <w:sz w:val="20"/>
              </w:rPr>
            </w:pPr>
            <w:r>
              <w:rPr>
                <w:sz w:val="20"/>
              </w:rPr>
              <w:t>jpeg</w:t>
            </w:r>
          </w:p>
        </w:tc>
        <w:tc>
          <w:tcPr>
            <w:tcW w:w="2322" w:type="dxa"/>
          </w:tcPr>
          <w:p w14:paraId="3FF429C4" w14:textId="669D729F" w:rsidR="00FC436B" w:rsidRDefault="00B35D8A" w:rsidP="00503D59">
            <w:pPr>
              <w:spacing w:after="0"/>
              <w:rPr>
                <w:sz w:val="20"/>
              </w:rPr>
            </w:pPr>
            <w:r w:rsidRPr="00B35D8A">
              <w:rPr>
                <w:sz w:val="20"/>
              </w:rPr>
              <w:t xml:space="preserve">There are several valid representations – GIF or video showing the </w:t>
            </w:r>
            <w:r w:rsidRPr="00B35D8A">
              <w:rPr>
                <w:sz w:val="20"/>
              </w:rPr>
              <w:lastRenderedPageBreak/>
              <w:t>parallaxing effect, a JPG of the shot taken, or a snapshot of the current viewing angle</w:t>
            </w:r>
          </w:p>
        </w:tc>
      </w:tr>
      <w:tr w:rsidR="00FC436B" w:rsidRPr="00D156B6" w14:paraId="76E05F86" w14:textId="77777777" w:rsidTr="00B35D8A">
        <w:trPr>
          <w:trHeight w:val="20"/>
        </w:trPr>
        <w:tc>
          <w:tcPr>
            <w:tcW w:w="3150" w:type="dxa"/>
            <w:tcMar>
              <w:top w:w="58" w:type="dxa"/>
              <w:bottom w:w="58" w:type="dxa"/>
            </w:tcMar>
          </w:tcPr>
          <w:p w14:paraId="13F92826" w14:textId="7F251338" w:rsidR="00FC436B" w:rsidRDefault="00FC436B" w:rsidP="00503D59">
            <w:pPr>
              <w:rPr>
                <w:sz w:val="20"/>
              </w:rPr>
            </w:pPr>
            <w:r>
              <w:rPr>
                <w:sz w:val="20"/>
              </w:rPr>
              <w:lastRenderedPageBreak/>
              <w:t>selfie</w:t>
            </w:r>
          </w:p>
        </w:tc>
        <w:tc>
          <w:tcPr>
            <w:tcW w:w="3960" w:type="dxa"/>
            <w:tcMar>
              <w:top w:w="58" w:type="dxa"/>
              <w:bottom w:w="58" w:type="dxa"/>
            </w:tcMar>
          </w:tcPr>
          <w:p w14:paraId="5885E44A" w14:textId="490291BB" w:rsidR="00FC436B" w:rsidRPr="00FC436B" w:rsidRDefault="00FC436B" w:rsidP="00FC436B">
            <w:pPr>
              <w:spacing w:after="0"/>
              <w:rPr>
                <w:sz w:val="20"/>
              </w:rPr>
            </w:pPr>
            <w:r w:rsidRPr="00FC436B">
              <w:rPr>
                <w:sz w:val="20"/>
              </w:rPr>
              <w:t>Finally touched up image</w:t>
            </w:r>
          </w:p>
        </w:tc>
        <w:tc>
          <w:tcPr>
            <w:tcW w:w="1080" w:type="dxa"/>
          </w:tcPr>
          <w:p w14:paraId="6C03A5CF" w14:textId="029D9EC2" w:rsidR="00FC436B" w:rsidRDefault="00FC436B" w:rsidP="00FC436B">
            <w:pPr>
              <w:spacing w:after="0"/>
              <w:rPr>
                <w:sz w:val="20"/>
              </w:rPr>
            </w:pPr>
            <w:r>
              <w:rPr>
                <w:sz w:val="20"/>
              </w:rPr>
              <w:t>jpeg</w:t>
            </w:r>
          </w:p>
        </w:tc>
        <w:tc>
          <w:tcPr>
            <w:tcW w:w="2322" w:type="dxa"/>
          </w:tcPr>
          <w:p w14:paraId="2393C459" w14:textId="02E6D19A" w:rsidR="00FC436B" w:rsidRDefault="00FC436B" w:rsidP="00503D59">
            <w:pPr>
              <w:spacing w:after="0"/>
              <w:rPr>
                <w:sz w:val="20"/>
              </w:rPr>
            </w:pPr>
          </w:p>
        </w:tc>
      </w:tr>
      <w:tr w:rsidR="00FC436B" w:rsidRPr="00D156B6" w14:paraId="2C03C2B7" w14:textId="77777777" w:rsidTr="00B35D8A">
        <w:trPr>
          <w:trHeight w:val="20"/>
        </w:trPr>
        <w:tc>
          <w:tcPr>
            <w:tcW w:w="3150" w:type="dxa"/>
            <w:tcMar>
              <w:top w:w="58" w:type="dxa"/>
              <w:bottom w:w="58" w:type="dxa"/>
            </w:tcMar>
          </w:tcPr>
          <w:p w14:paraId="7B821199" w14:textId="43628D4C" w:rsidR="00FC436B" w:rsidRDefault="00FC436B" w:rsidP="00503D59">
            <w:pPr>
              <w:rPr>
                <w:sz w:val="20"/>
              </w:rPr>
            </w:pPr>
            <w:r>
              <w:rPr>
                <w:sz w:val="20"/>
              </w:rPr>
              <w:t>Nokia rich capture/dynamic mode</w:t>
            </w:r>
          </w:p>
        </w:tc>
        <w:tc>
          <w:tcPr>
            <w:tcW w:w="3960" w:type="dxa"/>
            <w:tcMar>
              <w:top w:w="58" w:type="dxa"/>
              <w:bottom w:w="58" w:type="dxa"/>
            </w:tcMar>
          </w:tcPr>
          <w:p w14:paraId="47EA1996" w14:textId="1D34476C" w:rsidR="00FC436B" w:rsidRPr="00FC436B" w:rsidRDefault="00FC436B" w:rsidP="00FC436B">
            <w:pPr>
              <w:spacing w:after="0"/>
              <w:rPr>
                <w:sz w:val="20"/>
              </w:rPr>
            </w:pPr>
            <w:r w:rsidRPr="00FC436B">
              <w:rPr>
                <w:sz w:val="20"/>
              </w:rPr>
              <w:t>HDR or Flash/noflash image</w:t>
            </w:r>
          </w:p>
        </w:tc>
        <w:tc>
          <w:tcPr>
            <w:tcW w:w="1080" w:type="dxa"/>
          </w:tcPr>
          <w:p w14:paraId="7AE47BC3" w14:textId="79A4B3DA" w:rsidR="00FC436B" w:rsidRDefault="00FC436B" w:rsidP="00FC436B">
            <w:pPr>
              <w:spacing w:after="0"/>
              <w:rPr>
                <w:sz w:val="20"/>
              </w:rPr>
            </w:pPr>
            <w:r>
              <w:rPr>
                <w:sz w:val="20"/>
              </w:rPr>
              <w:t>jpeg</w:t>
            </w:r>
          </w:p>
        </w:tc>
        <w:tc>
          <w:tcPr>
            <w:tcW w:w="2322" w:type="dxa"/>
          </w:tcPr>
          <w:p w14:paraId="2A6CD3BD" w14:textId="77777777" w:rsidR="00FC436B" w:rsidRDefault="00FC436B" w:rsidP="00503D59">
            <w:pPr>
              <w:spacing w:after="0"/>
              <w:rPr>
                <w:sz w:val="20"/>
              </w:rPr>
            </w:pPr>
          </w:p>
        </w:tc>
      </w:tr>
    </w:tbl>
    <w:p w14:paraId="41BC5425" w14:textId="77777777" w:rsidR="00BE3E95" w:rsidRDefault="00BE3E95" w:rsidP="00BE3E95"/>
    <w:p w14:paraId="4363D008" w14:textId="77777777" w:rsidR="0012682B" w:rsidRDefault="0012682B" w:rsidP="0012682B">
      <w:pPr>
        <w:rPr>
          <w:b/>
        </w:rPr>
      </w:pPr>
      <w:r>
        <w:rPr>
          <w:b/>
        </w:rPr>
        <w:t>Size</w:t>
      </w:r>
    </w:p>
    <w:p w14:paraId="67309FE4" w14:textId="198A6AE0" w:rsidR="0012682B" w:rsidRDefault="0012682B" w:rsidP="0012682B">
      <w:r w:rsidRPr="00E15C4D">
        <w:t>Share</w:t>
      </w:r>
      <w:r>
        <w:t xml:space="preserve"> actual size of </w:t>
      </w:r>
      <w:r w:rsidR="00AA6D34">
        <w:t>standard format file.</w:t>
      </w:r>
    </w:p>
    <w:p w14:paraId="53CE9341" w14:textId="7FB9ED42" w:rsidR="007F019A" w:rsidRPr="007F019A" w:rsidRDefault="007F019A" w:rsidP="007F019A">
      <w:pPr>
        <w:pStyle w:val="Heading3"/>
      </w:pPr>
      <w:r w:rsidRPr="007F019A">
        <w:t xml:space="preserve">Sharing rich format </w:t>
      </w:r>
      <w:r>
        <w:t>OneDrive</w:t>
      </w:r>
      <w:r w:rsidRPr="007F019A">
        <w:t xml:space="preserve"> content as files</w:t>
      </w:r>
    </w:p>
    <w:p w14:paraId="00E9FE5E" w14:textId="77777777" w:rsidR="00AA6D34" w:rsidRDefault="00AA6D34" w:rsidP="00AA6D34">
      <w:pPr>
        <w:rPr>
          <w:b/>
        </w:rPr>
      </w:pPr>
      <w:r>
        <w:rPr>
          <w:b/>
        </w:rPr>
        <w:t>Download</w:t>
      </w:r>
    </w:p>
    <w:p w14:paraId="2BD00B81" w14:textId="76DD34E4" w:rsidR="00AA6D34" w:rsidRDefault="00AA6D34" w:rsidP="00AA6D34">
      <w:r>
        <w:t xml:space="preserve">In the case where RMT lives in the cloud and needs to be shared via the photos app on any device as files, the standard format file needs to be downloaded from cloud to local device in order to share those contents as files to target apps. </w:t>
      </w:r>
    </w:p>
    <w:p w14:paraId="374F2DA2" w14:textId="1C143756" w:rsidR="00153A23" w:rsidRDefault="00153A23" w:rsidP="00153A23">
      <w:pPr>
        <w:rPr>
          <w:b/>
        </w:rPr>
      </w:pPr>
      <w:r>
        <w:rPr>
          <w:b/>
        </w:rPr>
        <w:t>Format conversion</w:t>
      </w:r>
    </w:p>
    <w:p w14:paraId="110586E2" w14:textId="0803E93D" w:rsidR="00153A23" w:rsidRDefault="00153A23" w:rsidP="00153A23">
      <w:pPr>
        <w:pStyle w:val="Questions"/>
      </w:pPr>
      <w:r w:rsidRPr="00AA6D34">
        <w:t>The rich media</w:t>
      </w:r>
      <w:r>
        <w:t>+OneDrive</w:t>
      </w:r>
      <w:r w:rsidRPr="00AA6D34">
        <w:t xml:space="preserve">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r>
        <w:t xml:space="preserve"> in the Cloud</w:t>
      </w:r>
    </w:p>
    <w:p w14:paraId="0CA744B7" w14:textId="75B7F709" w:rsidR="00153A23" w:rsidRDefault="00153A23" w:rsidP="00153A23">
      <w:pPr>
        <w:pStyle w:val="Questions"/>
      </w:pPr>
      <w:r>
        <w:t>Dependency on which team?</w:t>
      </w:r>
    </w:p>
    <w:p w14:paraId="675625E9" w14:textId="77777777" w:rsidR="00AA6D34" w:rsidRDefault="00AA6D34" w:rsidP="00AA6D34">
      <w:pPr>
        <w:rPr>
          <w:b/>
        </w:rPr>
      </w:pPr>
      <w:r>
        <w:rPr>
          <w:b/>
        </w:rPr>
        <w:t>Size</w:t>
      </w:r>
    </w:p>
    <w:p w14:paraId="6EF93D03" w14:textId="541F1CD3" w:rsidR="00AA6D34" w:rsidRDefault="00AA6D34" w:rsidP="00AA6D34">
      <w:r w:rsidRPr="00E15C4D">
        <w:t>Share</w:t>
      </w:r>
      <w:r>
        <w:t xml:space="preserve"> actual size of standard format file. </w:t>
      </w:r>
    </w:p>
    <w:p w14:paraId="6AA68AAF" w14:textId="77777777" w:rsidR="00AA6D34" w:rsidRDefault="00AA6D34" w:rsidP="00AA6D34">
      <w:pPr>
        <w:rPr>
          <w:b/>
        </w:rPr>
      </w:pPr>
      <w:r>
        <w:rPr>
          <w:b/>
        </w:rPr>
        <w:t>Packaging Mechanism for OneDrive files</w:t>
      </w:r>
    </w:p>
    <w:p w14:paraId="12233950" w14:textId="77777777" w:rsidR="00AA6D34" w:rsidRDefault="00AA6D34" w:rsidP="00AA6D34">
      <w:r>
        <w:t>Share target to receive full size content from photos app as storage files.</w:t>
      </w:r>
    </w:p>
    <w:p w14:paraId="6C5A6E74" w14:textId="77777777" w:rsidR="00AA6D34" w:rsidRDefault="00AA6D34" w:rsidP="00AA6D34">
      <w:pPr>
        <w:rPr>
          <w:b/>
        </w:rPr>
      </w:pPr>
      <w:r>
        <w:rPr>
          <w:b/>
        </w:rPr>
        <w:t>UX- downloading content</w:t>
      </w:r>
    </w:p>
    <w:p w14:paraId="13F8F730" w14:textId="2D4C50D8" w:rsidR="00AA6D34" w:rsidRDefault="00AA6D34" w:rsidP="007F019A">
      <w:pPr>
        <w:rPr>
          <w:b/>
        </w:rPr>
      </w:pPr>
      <w:r>
        <w:t>Same as in section 9.4.2</w:t>
      </w:r>
    </w:p>
    <w:p w14:paraId="04D5F817" w14:textId="2E881C97" w:rsidR="006824FE" w:rsidRDefault="006824FE" w:rsidP="003C32AD">
      <w:pPr>
        <w:pStyle w:val="Heading3"/>
      </w:pPr>
      <w:r>
        <w:t>Data Package</w:t>
      </w:r>
      <w:r w:rsidR="006A72AF">
        <w:t xml:space="preserve"> for ‘</w:t>
      </w:r>
      <w:commentRangeStart w:id="60"/>
      <w:r w:rsidR="006A72AF">
        <w:t>share</w:t>
      </w:r>
      <w:commentRangeEnd w:id="60"/>
      <w:r w:rsidR="00DE0555">
        <w:rPr>
          <w:rStyle w:val="CommentReference"/>
          <w:rFonts w:ascii="Calibri" w:eastAsiaTheme="minorEastAsia" w:hAnsi="Calibri" w:cs="Times New Roman"/>
          <w:bCs w:val="0"/>
          <w:color w:val="auto"/>
          <w:lang w:bidi="en-US"/>
        </w:rPr>
        <w:commentReference w:id="60"/>
      </w:r>
      <w:r w:rsidR="006A72AF">
        <w:t xml:space="preserve"> as file’</w:t>
      </w:r>
    </w:p>
    <w:p w14:paraId="3D40C582" w14:textId="77777777" w:rsidR="006A72AF" w:rsidRDefault="006A72AF" w:rsidP="006824FE">
      <w:pPr>
        <w:rPr>
          <w:b/>
        </w:rPr>
      </w:pPr>
      <w:r>
        <w:rPr>
          <w:b/>
        </w:rPr>
        <w:t>Support in Blue</w:t>
      </w:r>
    </w:p>
    <w:p w14:paraId="420D144F" w14:textId="77777777" w:rsidR="004D3240" w:rsidRDefault="006824FE" w:rsidP="006526C1">
      <w:pPr>
        <w:pStyle w:val="ListParagraph"/>
        <w:numPr>
          <w:ilvl w:val="0"/>
          <w:numId w:val="43"/>
        </w:numPr>
      </w:pPr>
      <w:r w:rsidRPr="006A72AF">
        <w:t>PC</w:t>
      </w:r>
      <w:r w:rsidR="006A72AF" w:rsidRPr="006A72AF">
        <w:t>:</w:t>
      </w:r>
      <w:r w:rsidR="006A72AF" w:rsidRPr="006A72AF">
        <w:rPr>
          <w:b/>
        </w:rPr>
        <w:t xml:space="preserve"> </w:t>
      </w:r>
      <w:r w:rsidR="004D3240">
        <w:t>Data package work was performed by OneDrive team in Blue.</w:t>
      </w:r>
    </w:p>
    <w:p w14:paraId="37A7C106" w14:textId="0D7E8118" w:rsidR="006824FE" w:rsidRDefault="004D3240" w:rsidP="006526C1">
      <w:pPr>
        <w:pStyle w:val="ListParagraph"/>
        <w:numPr>
          <w:ilvl w:val="1"/>
          <w:numId w:val="43"/>
        </w:numPr>
      </w:pPr>
      <w:r>
        <w:lastRenderedPageBreak/>
        <w:t>For details:</w:t>
      </w:r>
      <w:r w:rsidR="006824FE">
        <w:t xml:space="preserve"> See section 9.1 on </w:t>
      </w:r>
      <w:hyperlink r:id="rId50" w:history="1">
        <w:r w:rsidR="006824FE" w:rsidRPr="006824FE">
          <w:rPr>
            <w:rStyle w:val="Hyperlink"/>
          </w:rPr>
          <w:t>Photo and Video Viewer – Functional spec</w:t>
        </w:r>
      </w:hyperlink>
      <w:r w:rsidR="006824FE">
        <w:t xml:space="preserve"> for 8.1</w:t>
      </w:r>
      <w:r w:rsidR="0033684C">
        <w:t xml:space="preserve"> and </w:t>
      </w:r>
      <w:hyperlink r:id="rId51" w:history="1">
        <w:r w:rsidR="0033684C" w:rsidRPr="0033684C">
          <w:rPr>
            <w:rStyle w:val="Hyperlink"/>
          </w:rPr>
          <w:t>SkyDrive app sharing spec</w:t>
        </w:r>
      </w:hyperlink>
      <w:r w:rsidR="0033684C">
        <w:t xml:space="preserve"> for 8.1</w:t>
      </w:r>
    </w:p>
    <w:p w14:paraId="25EEFFA9" w14:textId="71BDFAF7" w:rsidR="00D71509" w:rsidRDefault="00D71509" w:rsidP="006526C1">
      <w:pPr>
        <w:pStyle w:val="ListParagraph"/>
        <w:numPr>
          <w:ilvl w:val="0"/>
          <w:numId w:val="43"/>
        </w:numPr>
      </w:pPr>
      <w:r w:rsidRPr="006A72AF">
        <w:t>Phone</w:t>
      </w:r>
      <w:r w:rsidR="006A72AF" w:rsidRPr="006A72AF">
        <w:t xml:space="preserve">: </w:t>
      </w:r>
      <w:r w:rsidR="006A72AF">
        <w:t>In Blue nothing other than the photo binary was sent</w:t>
      </w:r>
    </w:p>
    <w:p w14:paraId="3EDE505E" w14:textId="3F11C89E" w:rsidR="006A72AF" w:rsidRDefault="006A72AF" w:rsidP="006A72AF">
      <w:pPr>
        <w:rPr>
          <w:b/>
        </w:rPr>
      </w:pPr>
      <w:r w:rsidRPr="006A72AF">
        <w:rPr>
          <w:b/>
        </w:rPr>
        <w:t xml:space="preserve">Support in Threshold </w:t>
      </w:r>
    </w:p>
    <w:p w14:paraId="2073E714" w14:textId="3FD4021D" w:rsidR="0033684C" w:rsidRDefault="0033684C" w:rsidP="006A72AF">
      <w:r w:rsidRPr="0033684C">
        <w:t xml:space="preserve">List of all possible </w:t>
      </w:r>
      <w:r w:rsidR="004D3240">
        <w:t xml:space="preserve">data package </w:t>
      </w:r>
      <w:r w:rsidRPr="0033684C">
        <w:t xml:space="preserve">properties: </w:t>
      </w:r>
      <w:hyperlink r:id="rId52" w:history="1">
        <w:r w:rsidRPr="0033684C">
          <w:rPr>
            <w:rStyle w:val="Hyperlink"/>
          </w:rPr>
          <w:t>http://msdn.microsoft.com/en-us/library/windows/apps/windows.applicationmodel.datatransfer.datapackagepropertyset.aspx</w:t>
        </w:r>
      </w:hyperlink>
      <w:r w:rsidRPr="0033684C">
        <w:t xml:space="preserve"> </w:t>
      </w:r>
    </w:p>
    <w:p w14:paraId="5E7EDF45" w14:textId="700C6707" w:rsidR="00AD0BB3" w:rsidRPr="0033684C" w:rsidRDefault="00AD0BB3" w:rsidP="006A72AF">
      <w:r>
        <w:t xml:space="preserve">System provided properties listed here: </w:t>
      </w:r>
      <w:hyperlink r:id="rId53" w:history="1">
        <w:r w:rsidRPr="001D7BBA">
          <w:rPr>
            <w:rStyle w:val="Hyperlink"/>
          </w:rPr>
          <w:t>http://portals/wpblue/blue/specstore/Blue%20Specs/Share%20Contract%20Phone%20Roadshow.pptx</w:t>
        </w:r>
      </w:hyperlink>
      <w:r>
        <w:t xml:space="preserve"> </w:t>
      </w:r>
    </w:p>
    <w:p w14:paraId="1C94E383" w14:textId="5FFF611B" w:rsidR="006A72AF" w:rsidRDefault="004D3240" w:rsidP="006A72AF">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3770F7" w:rsidRPr="004622D9" w14:paraId="542AAA2E" w14:textId="3AD6598F" w:rsidTr="006738D0">
        <w:trPr>
          <w:cnfStyle w:val="100000000000" w:firstRow="1" w:lastRow="0" w:firstColumn="0" w:lastColumn="0" w:oddVBand="0" w:evenVBand="0" w:oddHBand="0" w:evenHBand="0" w:firstRowFirstColumn="0" w:firstRowLastColumn="0" w:lastRowFirstColumn="0" w:lastRowLastColumn="0"/>
        </w:trPr>
        <w:tc>
          <w:tcPr>
            <w:tcW w:w="1955" w:type="dxa"/>
          </w:tcPr>
          <w:p w14:paraId="16E8DBA7" w14:textId="77777777" w:rsidR="003770F7" w:rsidRPr="004622D9" w:rsidRDefault="003770F7" w:rsidP="0034295A">
            <w:r>
              <w:t>Data package property</w:t>
            </w:r>
          </w:p>
        </w:tc>
        <w:tc>
          <w:tcPr>
            <w:tcW w:w="5310" w:type="dxa"/>
          </w:tcPr>
          <w:p w14:paraId="7E3F5EF2" w14:textId="77777777" w:rsidR="003770F7" w:rsidRPr="004622D9" w:rsidRDefault="003770F7" w:rsidP="0034295A">
            <w:r>
              <w:t>Description</w:t>
            </w:r>
          </w:p>
        </w:tc>
        <w:tc>
          <w:tcPr>
            <w:tcW w:w="990" w:type="dxa"/>
          </w:tcPr>
          <w:p w14:paraId="602A5C7A" w14:textId="77777777" w:rsidR="003770F7" w:rsidRPr="004622D9" w:rsidRDefault="003770F7" w:rsidP="0034295A">
            <w:r>
              <w:t xml:space="preserve">Required? </w:t>
            </w:r>
          </w:p>
        </w:tc>
        <w:tc>
          <w:tcPr>
            <w:tcW w:w="2142" w:type="dxa"/>
          </w:tcPr>
          <w:p w14:paraId="4C369B37" w14:textId="6474E825" w:rsidR="003770F7" w:rsidRDefault="003770F7" w:rsidP="003770F7">
            <w:r>
              <w:t>Support</w:t>
            </w:r>
          </w:p>
        </w:tc>
      </w:tr>
      <w:tr w:rsidR="004D3240" w:rsidRPr="004622D9" w14:paraId="2C6FC506" w14:textId="77777777" w:rsidTr="006738D0">
        <w:tc>
          <w:tcPr>
            <w:tcW w:w="1955" w:type="dxa"/>
          </w:tcPr>
          <w:p w14:paraId="30CC565A" w14:textId="72ED8BE0" w:rsidR="004D3240" w:rsidRDefault="00040459" w:rsidP="0034295A">
            <w:hyperlink r:id="rId54" w:history="1">
              <w:r w:rsidR="004D3240">
                <w:rPr>
                  <w:rStyle w:val="Strong"/>
                  <w:color w:val="0000FF"/>
                  <w:u w:val="single"/>
                </w:rPr>
                <w:t>ApplicationListingUri</w:t>
              </w:r>
            </w:hyperlink>
          </w:p>
        </w:tc>
        <w:tc>
          <w:tcPr>
            <w:tcW w:w="5310" w:type="dxa"/>
          </w:tcPr>
          <w:p w14:paraId="2A199882" w14:textId="4C0B1A33" w:rsidR="004D3240" w:rsidRDefault="004D3240" w:rsidP="0034295A">
            <w:r>
              <w:t>Gets or sets the Uniform Resource Identifier (URI) of the app's location in the Windows Store</w:t>
            </w:r>
          </w:p>
        </w:tc>
        <w:tc>
          <w:tcPr>
            <w:tcW w:w="990" w:type="dxa"/>
          </w:tcPr>
          <w:p w14:paraId="32FC7697" w14:textId="7589AB82" w:rsidR="004D3240" w:rsidRDefault="004D3240" w:rsidP="0034295A"/>
        </w:tc>
        <w:tc>
          <w:tcPr>
            <w:tcW w:w="2142" w:type="dxa"/>
          </w:tcPr>
          <w:p w14:paraId="1A5E3DA6" w14:textId="2DFB836C" w:rsidR="004D3240" w:rsidRPr="00544363" w:rsidRDefault="004D3240" w:rsidP="00BD00BC">
            <w:r w:rsidRPr="00544363">
              <w:t xml:space="preserve">Provided </w:t>
            </w:r>
            <w:r w:rsidR="00DE0555" w:rsidRPr="00544363">
              <w:t xml:space="preserve">by </w:t>
            </w:r>
            <w:r w:rsidR="00BD00BC" w:rsidRPr="00544363">
              <w:t>system</w:t>
            </w:r>
          </w:p>
        </w:tc>
      </w:tr>
      <w:tr w:rsidR="004D3240" w:rsidRPr="004622D9" w14:paraId="7C8B2EDA" w14:textId="77777777" w:rsidTr="006738D0">
        <w:tc>
          <w:tcPr>
            <w:tcW w:w="1955" w:type="dxa"/>
          </w:tcPr>
          <w:p w14:paraId="7EB31B40" w14:textId="485CF025" w:rsidR="004D3240" w:rsidRDefault="00040459" w:rsidP="0034295A">
            <w:hyperlink r:id="rId55" w:history="1">
              <w:r w:rsidR="004D3240">
                <w:rPr>
                  <w:rStyle w:val="Strong"/>
                  <w:color w:val="0000FF"/>
                  <w:u w:val="single"/>
                </w:rPr>
                <w:t>ApplicationName</w:t>
              </w:r>
            </w:hyperlink>
          </w:p>
        </w:tc>
        <w:tc>
          <w:tcPr>
            <w:tcW w:w="5310" w:type="dxa"/>
          </w:tcPr>
          <w:p w14:paraId="38296C13" w14:textId="73C05989" w:rsidR="004D3240" w:rsidRDefault="004D3240" w:rsidP="0034295A">
            <w:r>
              <w:t>Gets or sets the name of the app that created the DataPackage object</w:t>
            </w:r>
          </w:p>
        </w:tc>
        <w:tc>
          <w:tcPr>
            <w:tcW w:w="990" w:type="dxa"/>
          </w:tcPr>
          <w:p w14:paraId="2823D844" w14:textId="7F76A1B7" w:rsidR="004D3240" w:rsidRDefault="006A36E7" w:rsidP="0034295A">
            <w:r>
              <w:t>Yes</w:t>
            </w:r>
          </w:p>
        </w:tc>
        <w:tc>
          <w:tcPr>
            <w:tcW w:w="2142" w:type="dxa"/>
          </w:tcPr>
          <w:p w14:paraId="022C677F" w14:textId="4FAE3548" w:rsidR="004D3240" w:rsidRPr="00544363" w:rsidRDefault="004D3240" w:rsidP="00BD00BC">
            <w:r w:rsidRPr="00544363">
              <w:t xml:space="preserve">Provided by </w:t>
            </w:r>
            <w:r w:rsidR="00BD00BC" w:rsidRPr="00544363">
              <w:t>system</w:t>
            </w:r>
          </w:p>
        </w:tc>
      </w:tr>
      <w:tr w:rsidR="0066710E" w:rsidRPr="004622D9" w14:paraId="4B7D9E37" w14:textId="77777777" w:rsidTr="006738D0">
        <w:tc>
          <w:tcPr>
            <w:tcW w:w="1955" w:type="dxa"/>
          </w:tcPr>
          <w:p w14:paraId="330144AA" w14:textId="68E059A1" w:rsidR="0066710E" w:rsidRDefault="00040459" w:rsidP="0034295A">
            <w:hyperlink r:id="rId56" w:history="1">
              <w:r w:rsidR="0066710E">
                <w:rPr>
                  <w:rStyle w:val="Strong"/>
                  <w:color w:val="0000FF"/>
                  <w:u w:val="single"/>
                </w:rPr>
                <w:t>ContentSourceApplicationLink</w:t>
              </w:r>
            </w:hyperlink>
          </w:p>
        </w:tc>
        <w:tc>
          <w:tcPr>
            <w:tcW w:w="5310" w:type="dxa"/>
          </w:tcPr>
          <w:p w14:paraId="52B3FD7B" w14:textId="419CBAC4" w:rsidR="0066710E" w:rsidRDefault="0066710E" w:rsidP="0034295A">
            <w:r>
              <w:t>Gets or sets the application link to the content from the source app.</w:t>
            </w:r>
            <w:r w:rsidR="009F7CD4">
              <w:rPr>
                <w:lang w:val="en"/>
              </w:rPr>
              <w:t xml:space="preserve"> It is a companion property that you use to attribute shared content.</w:t>
            </w:r>
          </w:p>
        </w:tc>
        <w:tc>
          <w:tcPr>
            <w:tcW w:w="990" w:type="dxa"/>
          </w:tcPr>
          <w:p w14:paraId="5E103BB6" w14:textId="0F51A47A" w:rsidR="0066710E" w:rsidRDefault="0066710E" w:rsidP="0034295A"/>
        </w:tc>
        <w:tc>
          <w:tcPr>
            <w:tcW w:w="2142" w:type="dxa"/>
          </w:tcPr>
          <w:p w14:paraId="2FCFA1C4" w14:textId="66065414" w:rsidR="0066710E" w:rsidRDefault="009F7CD4" w:rsidP="009F7CD4">
            <w:commentRangeStart w:id="61"/>
            <w:r>
              <w:t>P</w:t>
            </w:r>
            <w:r w:rsidR="0066710E">
              <w:t>rovided by raconteur app</w:t>
            </w:r>
            <w:commentRangeEnd w:id="61"/>
            <w:r>
              <w:rPr>
                <w:rStyle w:val="CommentReference"/>
                <w:rFonts w:ascii="Calibri" w:eastAsiaTheme="minorEastAsia" w:hAnsi="Calibri" w:cs="Times New Roman"/>
                <w:lang w:bidi="en-US"/>
              </w:rPr>
              <w:commentReference w:id="61"/>
            </w:r>
          </w:p>
        </w:tc>
      </w:tr>
      <w:tr w:rsidR="004D3240" w:rsidRPr="004622D9" w14:paraId="150B50F2" w14:textId="77777777" w:rsidTr="006738D0">
        <w:tc>
          <w:tcPr>
            <w:tcW w:w="1955" w:type="dxa"/>
          </w:tcPr>
          <w:p w14:paraId="345CD93E" w14:textId="644F623C" w:rsidR="004D3240" w:rsidRDefault="00040459" w:rsidP="0034295A">
            <w:hyperlink r:id="rId57" w:history="1">
              <w:r w:rsidR="004D3240">
                <w:rPr>
                  <w:rStyle w:val="Strong"/>
                  <w:color w:val="0000FF"/>
                  <w:u w:val="single"/>
                </w:rPr>
                <w:t>Description</w:t>
              </w:r>
            </w:hyperlink>
            <w:r w:rsidR="00BD00BC">
              <w:t xml:space="preserve"> (Body)</w:t>
            </w:r>
          </w:p>
        </w:tc>
        <w:tc>
          <w:tcPr>
            <w:tcW w:w="5310" w:type="dxa"/>
          </w:tcPr>
          <w:p w14:paraId="31E55789" w14:textId="77777777" w:rsidR="004D3240" w:rsidRDefault="004D3240" w:rsidP="0034295A">
            <w:r>
              <w:t>Gets or sets text that describes the contents of the DataPackage</w:t>
            </w:r>
          </w:p>
          <w:p w14:paraId="6906E714" w14:textId="7C3B9046" w:rsidR="0066710E" w:rsidRDefault="0066710E" w:rsidP="0034295A">
            <w:r>
              <w:t>String, e.g. “File from the Mail app”</w:t>
            </w:r>
          </w:p>
        </w:tc>
        <w:tc>
          <w:tcPr>
            <w:tcW w:w="990" w:type="dxa"/>
          </w:tcPr>
          <w:p w14:paraId="48DBD603" w14:textId="77777777" w:rsidR="004D3240" w:rsidRDefault="004D3240" w:rsidP="0034295A"/>
        </w:tc>
        <w:tc>
          <w:tcPr>
            <w:tcW w:w="2142" w:type="dxa"/>
          </w:tcPr>
          <w:p w14:paraId="51F175A5" w14:textId="77777777" w:rsidR="009F7CD4" w:rsidRDefault="009F7CD4" w:rsidP="003770F7">
            <w:r>
              <w:t xml:space="preserve">Provided by raconteur app. </w:t>
            </w:r>
          </w:p>
          <w:p w14:paraId="34AE1293" w14:textId="373B0CC4" w:rsidR="004D3240" w:rsidRPr="009F7CD4" w:rsidRDefault="009F7CD4" w:rsidP="003770F7">
            <w:pPr>
              <w:rPr>
                <w:i/>
              </w:rPr>
            </w:pPr>
            <w:r w:rsidRPr="009F7CD4">
              <w:rPr>
                <w:i/>
              </w:rPr>
              <w:t>Text in tables below.</w:t>
            </w:r>
          </w:p>
        </w:tc>
      </w:tr>
      <w:tr w:rsidR="004D3240" w:rsidRPr="004622D9" w14:paraId="496B8273" w14:textId="77777777" w:rsidTr="006738D0">
        <w:tc>
          <w:tcPr>
            <w:tcW w:w="1955" w:type="dxa"/>
          </w:tcPr>
          <w:p w14:paraId="0248FE7D" w14:textId="1E463555" w:rsidR="004D3240" w:rsidRDefault="00040459" w:rsidP="0034295A">
            <w:hyperlink r:id="rId58" w:history="1">
              <w:r w:rsidR="004D3240">
                <w:rPr>
                  <w:rStyle w:val="Strong"/>
                  <w:color w:val="0000FF"/>
                  <w:u w:val="single"/>
                </w:rPr>
                <w:t>FileTypes</w:t>
              </w:r>
            </w:hyperlink>
          </w:p>
        </w:tc>
        <w:tc>
          <w:tcPr>
            <w:tcW w:w="5310" w:type="dxa"/>
          </w:tcPr>
          <w:p w14:paraId="4557A274" w14:textId="01A80827" w:rsidR="004D3240" w:rsidRDefault="004D3240" w:rsidP="0034295A">
            <w:r>
              <w:t>Specifies a vector object that contains the types of files stored in the DataPackage object.</w:t>
            </w:r>
          </w:p>
        </w:tc>
        <w:tc>
          <w:tcPr>
            <w:tcW w:w="990" w:type="dxa"/>
          </w:tcPr>
          <w:p w14:paraId="4E0019F4" w14:textId="7BF096B8" w:rsidR="004D3240" w:rsidRDefault="006A36E7" w:rsidP="0034295A">
            <w:r>
              <w:t>Yes</w:t>
            </w:r>
          </w:p>
        </w:tc>
        <w:tc>
          <w:tcPr>
            <w:tcW w:w="2142" w:type="dxa"/>
          </w:tcPr>
          <w:p w14:paraId="2CC4833F" w14:textId="7AE4FD0E" w:rsidR="00580DBC" w:rsidRPr="0066710E" w:rsidRDefault="00580DBC" w:rsidP="00580DBC">
            <w:r>
              <w:t>R</w:t>
            </w:r>
            <w:r w:rsidRPr="0066710E">
              <w:t>aconteur app provides</w:t>
            </w:r>
            <w:r>
              <w:t xml:space="preserve"> file extensions of file(/s) being shared</w:t>
            </w:r>
          </w:p>
          <w:p w14:paraId="74F08000" w14:textId="254A41A1" w:rsidR="004D3240" w:rsidRDefault="004D3240" w:rsidP="003770F7"/>
        </w:tc>
      </w:tr>
      <w:tr w:rsidR="004D3240" w:rsidRPr="004622D9" w14:paraId="38733E7F" w14:textId="77777777" w:rsidTr="006738D0">
        <w:tc>
          <w:tcPr>
            <w:tcW w:w="1955" w:type="dxa"/>
          </w:tcPr>
          <w:p w14:paraId="50F9E5DB" w14:textId="201CF51B" w:rsidR="004D3240" w:rsidRDefault="00040459" w:rsidP="0034295A">
            <w:hyperlink r:id="rId59" w:history="1">
              <w:r w:rsidR="004D3240">
                <w:rPr>
                  <w:rStyle w:val="Strong"/>
                  <w:color w:val="0000FF"/>
                  <w:u w:val="single"/>
                </w:rPr>
                <w:t>Square30x30Logo</w:t>
              </w:r>
            </w:hyperlink>
          </w:p>
        </w:tc>
        <w:tc>
          <w:tcPr>
            <w:tcW w:w="5310" w:type="dxa"/>
          </w:tcPr>
          <w:p w14:paraId="1DF3EA09" w14:textId="5A13597C" w:rsidR="004D3240" w:rsidRDefault="004D3240" w:rsidP="0034295A">
            <w:r>
              <w:t>Gets or sets the source app's logo</w:t>
            </w:r>
          </w:p>
        </w:tc>
        <w:tc>
          <w:tcPr>
            <w:tcW w:w="990" w:type="dxa"/>
          </w:tcPr>
          <w:p w14:paraId="31662F31" w14:textId="77777777" w:rsidR="004D3240" w:rsidRDefault="004D3240" w:rsidP="0034295A"/>
        </w:tc>
        <w:tc>
          <w:tcPr>
            <w:tcW w:w="2142" w:type="dxa"/>
          </w:tcPr>
          <w:p w14:paraId="382D2F10" w14:textId="22FD21C6" w:rsidR="004D3240" w:rsidRDefault="0066710E" w:rsidP="003770F7">
            <w:r>
              <w:t>Provided by raconteur app</w:t>
            </w:r>
          </w:p>
        </w:tc>
      </w:tr>
      <w:tr w:rsidR="0066710E" w:rsidRPr="004622D9" w14:paraId="16A4D941" w14:textId="77777777" w:rsidTr="006738D0">
        <w:tc>
          <w:tcPr>
            <w:tcW w:w="1955" w:type="dxa"/>
          </w:tcPr>
          <w:p w14:paraId="776C6B9A" w14:textId="5BCC56B3" w:rsidR="0066710E" w:rsidRDefault="00040459" w:rsidP="0034295A">
            <w:hyperlink r:id="rId60" w:history="1">
              <w:r w:rsidR="0066710E">
                <w:rPr>
                  <w:rStyle w:val="Strong"/>
                  <w:color w:val="0000FF"/>
                  <w:u w:val="single"/>
                </w:rPr>
                <w:t>Thumbnail</w:t>
              </w:r>
            </w:hyperlink>
          </w:p>
        </w:tc>
        <w:tc>
          <w:tcPr>
            <w:tcW w:w="5310" w:type="dxa"/>
          </w:tcPr>
          <w:p w14:paraId="1568E8CF" w14:textId="0D0E09BC" w:rsidR="0066710E" w:rsidRDefault="0066710E" w:rsidP="0034295A">
            <w:r>
              <w:t>Gets or sets a thumbnail image for the DataPackage.</w:t>
            </w:r>
          </w:p>
        </w:tc>
        <w:tc>
          <w:tcPr>
            <w:tcW w:w="990" w:type="dxa"/>
          </w:tcPr>
          <w:p w14:paraId="74B81C65" w14:textId="534A957F" w:rsidR="0066710E" w:rsidRDefault="006A36E7" w:rsidP="0034295A">
            <w:r>
              <w:t>Yes</w:t>
            </w:r>
          </w:p>
        </w:tc>
        <w:tc>
          <w:tcPr>
            <w:tcW w:w="2142" w:type="dxa"/>
          </w:tcPr>
          <w:p w14:paraId="25BA9C15" w14:textId="0E29A30D" w:rsidR="0066710E" w:rsidRPr="0066710E" w:rsidRDefault="0066710E" w:rsidP="0066710E">
            <w:r>
              <w:t>R</w:t>
            </w:r>
            <w:r w:rsidRPr="0066710E">
              <w:t>aconteur app provides:</w:t>
            </w:r>
          </w:p>
          <w:p w14:paraId="0C9D146B" w14:textId="02037517" w:rsidR="0066710E" w:rsidRDefault="0066710E" w:rsidP="006526C1">
            <w:pPr>
              <w:pStyle w:val="ListParagraph"/>
              <w:numPr>
                <w:ilvl w:val="0"/>
                <w:numId w:val="44"/>
              </w:numPr>
            </w:pPr>
            <w:r w:rsidRPr="0066710E">
              <w:t xml:space="preserve">A thumbnail of the item in the Viewer </w:t>
            </w:r>
          </w:p>
          <w:p w14:paraId="56264EAB" w14:textId="7F900CD7" w:rsidR="0066710E" w:rsidRPr="0066710E" w:rsidRDefault="0066710E" w:rsidP="006526C1">
            <w:pPr>
              <w:pStyle w:val="ListParagraph"/>
              <w:numPr>
                <w:ilvl w:val="0"/>
                <w:numId w:val="44"/>
              </w:numPr>
            </w:pPr>
            <w:r>
              <w:t xml:space="preserve">Thumbnails of </w:t>
            </w:r>
            <w:r w:rsidRPr="0066710E">
              <w:t>items in list view</w:t>
            </w:r>
          </w:p>
        </w:tc>
      </w:tr>
      <w:tr w:rsidR="004D3240" w:rsidRPr="004622D9" w14:paraId="481052DB" w14:textId="77777777" w:rsidTr="006738D0">
        <w:tc>
          <w:tcPr>
            <w:tcW w:w="1955" w:type="dxa"/>
          </w:tcPr>
          <w:p w14:paraId="1B45159F" w14:textId="07597797" w:rsidR="004D3240" w:rsidRDefault="00040459" w:rsidP="0034295A">
            <w:hyperlink r:id="rId61" w:history="1">
              <w:r w:rsidR="004D3240">
                <w:rPr>
                  <w:rStyle w:val="Strong"/>
                  <w:color w:val="0000FF"/>
                  <w:u w:val="single"/>
                </w:rPr>
                <w:t>Title</w:t>
              </w:r>
            </w:hyperlink>
            <w:r w:rsidR="00BD00BC">
              <w:t xml:space="preserve"> (Subject)</w:t>
            </w:r>
          </w:p>
        </w:tc>
        <w:tc>
          <w:tcPr>
            <w:tcW w:w="5310" w:type="dxa"/>
          </w:tcPr>
          <w:p w14:paraId="3DB84046" w14:textId="77777777" w:rsidR="004D3240" w:rsidRDefault="004D3240" w:rsidP="0034295A">
            <w:r>
              <w:t>Gets or sets the text that displays as a title for the contents of the DataPackage object.</w:t>
            </w:r>
          </w:p>
          <w:p w14:paraId="445B2491" w14:textId="14140857" w:rsidR="0066710E" w:rsidRDefault="0066710E" w:rsidP="0034295A">
            <w:r>
              <w:t>String, e.g. “1 photo”</w:t>
            </w:r>
          </w:p>
        </w:tc>
        <w:tc>
          <w:tcPr>
            <w:tcW w:w="990" w:type="dxa"/>
          </w:tcPr>
          <w:p w14:paraId="7796A42A" w14:textId="2BBC7C23" w:rsidR="004D3240" w:rsidRDefault="006A36E7" w:rsidP="0034295A">
            <w:r>
              <w:t>Yes</w:t>
            </w:r>
          </w:p>
        </w:tc>
        <w:tc>
          <w:tcPr>
            <w:tcW w:w="2142" w:type="dxa"/>
          </w:tcPr>
          <w:p w14:paraId="3A474172" w14:textId="77777777" w:rsidR="009F7CD4" w:rsidRDefault="009F7CD4" w:rsidP="009F7CD4">
            <w:r>
              <w:t xml:space="preserve">Provided by raconteur app. </w:t>
            </w:r>
          </w:p>
          <w:p w14:paraId="6924E920" w14:textId="5AA69458" w:rsidR="004D3240" w:rsidRDefault="009F7CD4" w:rsidP="009F7CD4">
            <w:r w:rsidRPr="009F7CD4">
              <w:rPr>
                <w:i/>
              </w:rPr>
              <w:t>Text in tables below.</w:t>
            </w:r>
          </w:p>
        </w:tc>
      </w:tr>
    </w:tbl>
    <w:p w14:paraId="3F14149A" w14:textId="558852B4" w:rsidR="007657CA" w:rsidRDefault="00263FFB" w:rsidP="007657CA">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7657CA" w:rsidRPr="004622D9" w14:paraId="543BB329" w14:textId="77777777" w:rsidTr="00466907">
        <w:trPr>
          <w:cnfStyle w:val="100000000000" w:firstRow="1" w:lastRow="0" w:firstColumn="0" w:lastColumn="0" w:oddVBand="0" w:evenVBand="0" w:oddHBand="0" w:evenHBand="0" w:firstRowFirstColumn="0" w:firstRowLastColumn="0" w:lastRowFirstColumn="0" w:lastRowLastColumn="0"/>
        </w:trPr>
        <w:tc>
          <w:tcPr>
            <w:tcW w:w="1542" w:type="dxa"/>
          </w:tcPr>
          <w:p w14:paraId="00673D67" w14:textId="77777777" w:rsidR="007657CA" w:rsidRPr="004622D9" w:rsidRDefault="007657CA" w:rsidP="0034295A">
            <w:r>
              <w:t>Data package property</w:t>
            </w:r>
          </w:p>
        </w:tc>
        <w:tc>
          <w:tcPr>
            <w:tcW w:w="3203" w:type="dxa"/>
            <w:gridSpan w:val="2"/>
          </w:tcPr>
          <w:p w14:paraId="13AB49A6" w14:textId="77777777" w:rsidR="007657CA" w:rsidRDefault="007657CA" w:rsidP="0034295A">
            <w:r>
              <w:t>PM text</w:t>
            </w:r>
          </w:p>
        </w:tc>
        <w:tc>
          <w:tcPr>
            <w:tcW w:w="2430" w:type="dxa"/>
          </w:tcPr>
          <w:p w14:paraId="2D3525BF" w14:textId="77777777" w:rsidR="007657CA" w:rsidRDefault="007657CA" w:rsidP="0034295A">
            <w:r>
              <w:t>UA approved text</w:t>
            </w:r>
          </w:p>
        </w:tc>
        <w:tc>
          <w:tcPr>
            <w:tcW w:w="2430" w:type="dxa"/>
          </w:tcPr>
          <w:p w14:paraId="6AF5DA52" w14:textId="77777777" w:rsidR="007657CA" w:rsidRPr="004622D9" w:rsidRDefault="007657CA" w:rsidP="0034295A">
            <w:r>
              <w:t>Comments</w:t>
            </w:r>
          </w:p>
        </w:tc>
        <w:tc>
          <w:tcPr>
            <w:tcW w:w="810" w:type="dxa"/>
          </w:tcPr>
          <w:p w14:paraId="74C56835" w14:textId="77777777" w:rsidR="007657CA" w:rsidRPr="004622D9" w:rsidRDefault="007657CA" w:rsidP="0034295A">
            <w:r>
              <w:t>Final</w:t>
            </w:r>
          </w:p>
        </w:tc>
      </w:tr>
      <w:tr w:rsidR="0033684C" w:rsidRPr="009F7CD4" w14:paraId="7870BBF6" w14:textId="77777777" w:rsidTr="006738D0">
        <w:tc>
          <w:tcPr>
            <w:tcW w:w="10415" w:type="dxa"/>
            <w:gridSpan w:val="6"/>
            <w:shd w:val="clear" w:color="auto" w:fill="A6A6A6" w:themeFill="background1" w:themeFillShade="A6"/>
          </w:tcPr>
          <w:p w14:paraId="23F49123" w14:textId="225B744B" w:rsidR="0033684C" w:rsidRPr="009F7CD4" w:rsidRDefault="0033684C" w:rsidP="009F7CD4">
            <w:pPr>
              <w:rPr>
                <w:b/>
              </w:rPr>
            </w:pPr>
            <w:r w:rsidRPr="009F7CD4">
              <w:rPr>
                <w:b/>
              </w:rPr>
              <w:t xml:space="preserve">Sharing </w:t>
            </w:r>
            <w:r w:rsidR="009F7CD4" w:rsidRPr="009F7CD4">
              <w:rPr>
                <w:b/>
              </w:rPr>
              <w:t>1 photo from viewer</w:t>
            </w:r>
          </w:p>
        </w:tc>
      </w:tr>
      <w:tr w:rsidR="007657CA" w:rsidRPr="004622D9" w14:paraId="67B76A9A" w14:textId="77777777" w:rsidTr="006738D0">
        <w:tc>
          <w:tcPr>
            <w:tcW w:w="1542" w:type="dxa"/>
          </w:tcPr>
          <w:p w14:paraId="11551A1E" w14:textId="3273ED90" w:rsidR="007657CA" w:rsidRPr="009F5AC1" w:rsidRDefault="007657CA" w:rsidP="009F7CD4">
            <w:r>
              <w:t>Content</w:t>
            </w:r>
            <w:r w:rsidR="009F7CD4">
              <w:t xml:space="preserve"> </w:t>
            </w:r>
          </w:p>
        </w:tc>
        <w:tc>
          <w:tcPr>
            <w:tcW w:w="3113" w:type="dxa"/>
          </w:tcPr>
          <w:p w14:paraId="08D7ABCC" w14:textId="77777777" w:rsidR="007657CA" w:rsidRDefault="007657CA" w:rsidP="0034295A">
            <w:r>
              <w:t>n/a</w:t>
            </w:r>
          </w:p>
        </w:tc>
        <w:tc>
          <w:tcPr>
            <w:tcW w:w="2520" w:type="dxa"/>
            <w:gridSpan w:val="2"/>
          </w:tcPr>
          <w:p w14:paraId="54E65BBE" w14:textId="4537EF1E" w:rsidR="007657CA" w:rsidRDefault="006738D0" w:rsidP="0034295A">
            <w:r>
              <w:t>n/a</w:t>
            </w:r>
          </w:p>
        </w:tc>
        <w:tc>
          <w:tcPr>
            <w:tcW w:w="2430" w:type="dxa"/>
          </w:tcPr>
          <w:p w14:paraId="245A6F6D" w14:textId="16D14A7C" w:rsidR="007657CA" w:rsidRPr="009F5AC1" w:rsidRDefault="007657CA" w:rsidP="007657CA">
            <w:r>
              <w:t>Single photo as storage file</w:t>
            </w:r>
          </w:p>
        </w:tc>
        <w:tc>
          <w:tcPr>
            <w:tcW w:w="810" w:type="dxa"/>
          </w:tcPr>
          <w:p w14:paraId="3C71758D" w14:textId="54C96D44" w:rsidR="007657CA" w:rsidRPr="009F5AC1" w:rsidRDefault="006738D0" w:rsidP="0034295A">
            <w:r>
              <w:t>n/a</w:t>
            </w:r>
          </w:p>
        </w:tc>
      </w:tr>
      <w:tr w:rsidR="009F7CD4" w:rsidRPr="004622D9" w14:paraId="41C4F4C2" w14:textId="77777777" w:rsidTr="006738D0">
        <w:tc>
          <w:tcPr>
            <w:tcW w:w="1542" w:type="dxa"/>
          </w:tcPr>
          <w:p w14:paraId="624717B3" w14:textId="3E6AF9A4" w:rsidR="009F7CD4" w:rsidRDefault="009F7CD4" w:rsidP="0034295A">
            <w:r>
              <w:t>Title</w:t>
            </w:r>
          </w:p>
        </w:tc>
        <w:tc>
          <w:tcPr>
            <w:tcW w:w="3113" w:type="dxa"/>
          </w:tcPr>
          <w:p w14:paraId="5C650BB0" w14:textId="49F69F58" w:rsidR="009F7CD4" w:rsidRDefault="00DE0555" w:rsidP="0034295A">
            <w:r w:rsidRPr="00DE0555">
              <w:t>Photo from &lt;location&gt; taken on &lt;date</w:t>
            </w:r>
            <w:r>
              <w:t>/date range</w:t>
            </w:r>
            <w:r w:rsidRPr="00DE0555">
              <w:t>&gt;</w:t>
            </w:r>
          </w:p>
        </w:tc>
        <w:tc>
          <w:tcPr>
            <w:tcW w:w="2520" w:type="dxa"/>
            <w:gridSpan w:val="2"/>
          </w:tcPr>
          <w:p w14:paraId="2B7E3ABA" w14:textId="77777777" w:rsidR="009F7CD4" w:rsidRDefault="009F7CD4" w:rsidP="0034295A"/>
        </w:tc>
        <w:tc>
          <w:tcPr>
            <w:tcW w:w="2430" w:type="dxa"/>
          </w:tcPr>
          <w:p w14:paraId="249FB89B" w14:textId="4A840CFD" w:rsidR="009F7CD4" w:rsidRDefault="00DE0555" w:rsidP="007657CA">
            <w:r w:rsidRPr="00DE0555">
              <w:t>Metadata about location/date in photo</w:t>
            </w:r>
          </w:p>
        </w:tc>
        <w:tc>
          <w:tcPr>
            <w:tcW w:w="810" w:type="dxa"/>
          </w:tcPr>
          <w:p w14:paraId="1E79CD48" w14:textId="77777777" w:rsidR="009F7CD4" w:rsidRDefault="009F7CD4" w:rsidP="0034295A"/>
        </w:tc>
      </w:tr>
      <w:tr w:rsidR="009F7CD4" w:rsidRPr="004622D9" w14:paraId="77D3D8A2" w14:textId="77777777" w:rsidTr="006738D0">
        <w:tc>
          <w:tcPr>
            <w:tcW w:w="1542" w:type="dxa"/>
          </w:tcPr>
          <w:p w14:paraId="0F92FF08" w14:textId="28F7D801" w:rsidR="009F7CD4" w:rsidRDefault="009F7CD4" w:rsidP="0034295A">
            <w:r>
              <w:t>Description</w:t>
            </w:r>
          </w:p>
        </w:tc>
        <w:tc>
          <w:tcPr>
            <w:tcW w:w="3113" w:type="dxa"/>
          </w:tcPr>
          <w:p w14:paraId="242A277A" w14:textId="77777777" w:rsidR="009F7CD4" w:rsidRDefault="006738D0" w:rsidP="0034295A">
            <w:r>
              <w:t>Shared from &lt;host app name&gt; app</w:t>
            </w:r>
          </w:p>
          <w:p w14:paraId="00392740" w14:textId="77777777" w:rsidR="006738D0" w:rsidRDefault="006738D0" w:rsidP="006738D0">
            <w:r>
              <w:rPr>
                <w:color w:val="FF0000"/>
              </w:rPr>
              <w:lastRenderedPageBreak/>
              <w:t>Link to download app from store for device</w:t>
            </w:r>
          </w:p>
          <w:p w14:paraId="154E917A" w14:textId="6F071B0B" w:rsidR="006738D0" w:rsidRDefault="006738D0" w:rsidP="0034295A"/>
        </w:tc>
        <w:tc>
          <w:tcPr>
            <w:tcW w:w="2520" w:type="dxa"/>
            <w:gridSpan w:val="2"/>
          </w:tcPr>
          <w:p w14:paraId="022FB84F" w14:textId="77777777" w:rsidR="009F7CD4" w:rsidRDefault="009F7CD4" w:rsidP="0034295A"/>
        </w:tc>
        <w:tc>
          <w:tcPr>
            <w:tcW w:w="2430" w:type="dxa"/>
          </w:tcPr>
          <w:p w14:paraId="594DE9C1" w14:textId="77777777" w:rsidR="006738D0" w:rsidRDefault="006738D0" w:rsidP="007657CA">
            <w:r>
              <w:t xml:space="preserve">String to indicate the file and host app that is sharing it </w:t>
            </w:r>
          </w:p>
          <w:p w14:paraId="454B524F" w14:textId="77777777" w:rsidR="006738D0" w:rsidRDefault="006738D0" w:rsidP="006738D0">
            <w:r>
              <w:rPr>
                <w:color w:val="FF0000"/>
              </w:rPr>
              <w:lastRenderedPageBreak/>
              <w:t>Link to download app from store for device</w:t>
            </w:r>
          </w:p>
          <w:p w14:paraId="7BBE7102" w14:textId="412F0E7B" w:rsidR="009F7CD4" w:rsidRPr="006738D0" w:rsidRDefault="009F7CD4" w:rsidP="007657CA">
            <w:pPr>
              <w:rPr>
                <w:color w:val="FF0000"/>
              </w:rPr>
            </w:pPr>
          </w:p>
        </w:tc>
        <w:tc>
          <w:tcPr>
            <w:tcW w:w="810" w:type="dxa"/>
          </w:tcPr>
          <w:p w14:paraId="5402506A" w14:textId="77777777" w:rsidR="009F7CD4" w:rsidRDefault="009F7CD4" w:rsidP="0034295A"/>
        </w:tc>
      </w:tr>
      <w:tr w:rsidR="00DE0555" w:rsidRPr="004622D9" w14:paraId="58285FE9" w14:textId="77777777" w:rsidTr="006738D0">
        <w:tc>
          <w:tcPr>
            <w:tcW w:w="10415" w:type="dxa"/>
            <w:gridSpan w:val="6"/>
            <w:shd w:val="clear" w:color="auto" w:fill="A6A6A6" w:themeFill="background1" w:themeFillShade="A6"/>
          </w:tcPr>
          <w:p w14:paraId="19B88DE6" w14:textId="27097B65" w:rsidR="00DE0555" w:rsidRDefault="00DE0555" w:rsidP="0034295A">
            <w:r w:rsidRPr="009F7CD4">
              <w:rPr>
                <w:b/>
              </w:rPr>
              <w:lastRenderedPageBreak/>
              <w:t>Sharing 1 photo from viewer</w:t>
            </w:r>
          </w:p>
        </w:tc>
      </w:tr>
      <w:tr w:rsidR="00DE0555" w:rsidRPr="004622D9" w14:paraId="1AAF83C6" w14:textId="77777777" w:rsidTr="00A3047B">
        <w:tc>
          <w:tcPr>
            <w:tcW w:w="1542" w:type="dxa"/>
          </w:tcPr>
          <w:p w14:paraId="09E36603" w14:textId="77777777" w:rsidR="00DE0555" w:rsidRPr="009F5AC1" w:rsidRDefault="00DE0555" w:rsidP="00F202D6">
            <w:r>
              <w:t>Content</w:t>
            </w:r>
          </w:p>
        </w:tc>
        <w:tc>
          <w:tcPr>
            <w:tcW w:w="3113" w:type="dxa"/>
          </w:tcPr>
          <w:p w14:paraId="73CD292C" w14:textId="77777777" w:rsidR="00DE0555" w:rsidRDefault="00DE0555" w:rsidP="00F202D6">
            <w:r>
              <w:t>n/a</w:t>
            </w:r>
          </w:p>
        </w:tc>
        <w:tc>
          <w:tcPr>
            <w:tcW w:w="2520" w:type="dxa"/>
            <w:gridSpan w:val="2"/>
          </w:tcPr>
          <w:p w14:paraId="20B18402" w14:textId="77777777" w:rsidR="00DE0555" w:rsidRDefault="00DE0555" w:rsidP="00F202D6">
            <w:r>
              <w:t>n/a</w:t>
            </w:r>
          </w:p>
        </w:tc>
        <w:tc>
          <w:tcPr>
            <w:tcW w:w="2430" w:type="dxa"/>
          </w:tcPr>
          <w:p w14:paraId="5522007D" w14:textId="77777777" w:rsidR="00DE0555" w:rsidRPr="009F5AC1" w:rsidRDefault="00DE0555" w:rsidP="00F202D6">
            <w:r>
              <w:t>Single video as storage file</w:t>
            </w:r>
          </w:p>
        </w:tc>
        <w:tc>
          <w:tcPr>
            <w:tcW w:w="810" w:type="dxa"/>
          </w:tcPr>
          <w:p w14:paraId="1479AB5B" w14:textId="44F08C29" w:rsidR="00DE0555" w:rsidRPr="009F5AC1" w:rsidRDefault="00466907" w:rsidP="00F202D6">
            <w:r>
              <w:t>n/a</w:t>
            </w:r>
          </w:p>
        </w:tc>
      </w:tr>
      <w:tr w:rsidR="00DE0555" w:rsidRPr="004622D9" w14:paraId="355E92A4" w14:textId="77777777" w:rsidTr="00A3047B">
        <w:tc>
          <w:tcPr>
            <w:tcW w:w="1542" w:type="dxa"/>
          </w:tcPr>
          <w:p w14:paraId="5A5F01DE" w14:textId="77777777" w:rsidR="00DE0555" w:rsidRPr="009F5AC1" w:rsidRDefault="00DE0555" w:rsidP="00F202D6">
            <w:r>
              <w:t>Title</w:t>
            </w:r>
          </w:p>
        </w:tc>
        <w:tc>
          <w:tcPr>
            <w:tcW w:w="3113" w:type="dxa"/>
          </w:tcPr>
          <w:p w14:paraId="2DFC15CE" w14:textId="3022855F" w:rsidR="00DE0555" w:rsidRDefault="006738D0" w:rsidP="00F202D6">
            <w:r>
              <w:t>Video</w:t>
            </w:r>
            <w:r w:rsidRPr="00DE0555">
              <w:t xml:space="preserve"> from &lt;location&gt; taken on &lt;date</w:t>
            </w:r>
            <w:r>
              <w:t>/date range</w:t>
            </w:r>
            <w:r w:rsidRPr="00DE0555">
              <w:t>&gt;</w:t>
            </w:r>
          </w:p>
        </w:tc>
        <w:tc>
          <w:tcPr>
            <w:tcW w:w="2520" w:type="dxa"/>
            <w:gridSpan w:val="2"/>
          </w:tcPr>
          <w:p w14:paraId="3ADD3AA8" w14:textId="77777777" w:rsidR="00DE0555" w:rsidRDefault="00DE0555" w:rsidP="00F202D6"/>
        </w:tc>
        <w:tc>
          <w:tcPr>
            <w:tcW w:w="2430" w:type="dxa"/>
          </w:tcPr>
          <w:p w14:paraId="6C086FF8" w14:textId="77777777" w:rsidR="00DE0555" w:rsidRDefault="00DE0555" w:rsidP="00F202D6">
            <w:r>
              <w:t>Add location/date metadata</w:t>
            </w:r>
          </w:p>
          <w:p w14:paraId="1ABC7009" w14:textId="77777777" w:rsidR="00DE0555" w:rsidRDefault="00DE0555" w:rsidP="00F202D6"/>
        </w:tc>
        <w:tc>
          <w:tcPr>
            <w:tcW w:w="810" w:type="dxa"/>
          </w:tcPr>
          <w:p w14:paraId="4A22D552" w14:textId="376369E6" w:rsidR="00DE0555" w:rsidRDefault="00DE0555" w:rsidP="00F202D6"/>
        </w:tc>
      </w:tr>
      <w:tr w:rsidR="00DE0555" w:rsidRPr="004622D9" w14:paraId="2BD18247" w14:textId="77777777" w:rsidTr="00A3047B">
        <w:tc>
          <w:tcPr>
            <w:tcW w:w="1542" w:type="dxa"/>
          </w:tcPr>
          <w:p w14:paraId="082C6DFB" w14:textId="77777777" w:rsidR="00DE0555" w:rsidRPr="009F5AC1" w:rsidRDefault="00DE0555" w:rsidP="00F202D6">
            <w:r>
              <w:t>Description</w:t>
            </w:r>
          </w:p>
        </w:tc>
        <w:tc>
          <w:tcPr>
            <w:tcW w:w="3113" w:type="dxa"/>
          </w:tcPr>
          <w:p w14:paraId="40B05F97" w14:textId="77777777" w:rsidR="006738D0" w:rsidRDefault="006738D0" w:rsidP="006738D0">
            <w:r>
              <w:t>Shared from &lt;host app name&gt; app</w:t>
            </w:r>
          </w:p>
          <w:p w14:paraId="4950082F" w14:textId="77777777" w:rsidR="006738D0" w:rsidRDefault="006738D0" w:rsidP="006738D0">
            <w:r>
              <w:rPr>
                <w:color w:val="FF0000"/>
              </w:rPr>
              <w:t>Link to download app from store for device</w:t>
            </w:r>
          </w:p>
          <w:p w14:paraId="0DF8AF25" w14:textId="77777777" w:rsidR="00DE0555" w:rsidRDefault="00DE0555" w:rsidP="00F202D6"/>
        </w:tc>
        <w:tc>
          <w:tcPr>
            <w:tcW w:w="2520" w:type="dxa"/>
            <w:gridSpan w:val="2"/>
          </w:tcPr>
          <w:p w14:paraId="1863D9B6" w14:textId="77777777" w:rsidR="00DE0555" w:rsidRDefault="00DE0555" w:rsidP="00F202D6"/>
        </w:tc>
        <w:tc>
          <w:tcPr>
            <w:tcW w:w="2430" w:type="dxa"/>
          </w:tcPr>
          <w:p w14:paraId="49A3E898" w14:textId="77777777" w:rsidR="00DE0555" w:rsidRDefault="00DE0555" w:rsidP="00F202D6">
            <w:r>
              <w:t xml:space="preserve">String to indicate the file and host app that is sharing it </w:t>
            </w:r>
          </w:p>
        </w:tc>
        <w:tc>
          <w:tcPr>
            <w:tcW w:w="810" w:type="dxa"/>
          </w:tcPr>
          <w:p w14:paraId="301EE204" w14:textId="1E56D53C" w:rsidR="00DE0555" w:rsidRDefault="00DE0555" w:rsidP="00F202D6"/>
        </w:tc>
      </w:tr>
      <w:tr w:rsidR="00DE0555" w:rsidRPr="006738D0" w14:paraId="1508CAF7" w14:textId="77777777" w:rsidTr="006738D0">
        <w:tc>
          <w:tcPr>
            <w:tcW w:w="10415" w:type="dxa"/>
            <w:gridSpan w:val="6"/>
            <w:shd w:val="clear" w:color="auto" w:fill="A6A6A6" w:themeFill="background1" w:themeFillShade="A6"/>
          </w:tcPr>
          <w:p w14:paraId="02731C14" w14:textId="244C101D" w:rsidR="00DE0555" w:rsidRPr="006738D0" w:rsidRDefault="00DE0555" w:rsidP="003F3E02">
            <w:pPr>
              <w:rPr>
                <w:b/>
              </w:rPr>
            </w:pPr>
            <w:r w:rsidRPr="006738D0">
              <w:rPr>
                <w:b/>
              </w:rPr>
              <w:t xml:space="preserve">1 </w:t>
            </w:r>
            <w:r w:rsidR="003F3E02">
              <w:rPr>
                <w:b/>
              </w:rPr>
              <w:t>Rich Media Type</w:t>
            </w:r>
            <w:r w:rsidRPr="006738D0">
              <w:rPr>
                <w:b/>
              </w:rPr>
              <w:t xml:space="preserve"> from viewer</w:t>
            </w:r>
          </w:p>
        </w:tc>
      </w:tr>
      <w:tr w:rsidR="006738D0" w:rsidRPr="004622D9" w14:paraId="39B030FB" w14:textId="77777777" w:rsidTr="00A3047B">
        <w:tc>
          <w:tcPr>
            <w:tcW w:w="1542" w:type="dxa"/>
          </w:tcPr>
          <w:p w14:paraId="0739ECD8" w14:textId="46D39BF8" w:rsidR="006738D0" w:rsidRDefault="006738D0" w:rsidP="006738D0">
            <w:r>
              <w:t>Content</w:t>
            </w:r>
          </w:p>
        </w:tc>
        <w:tc>
          <w:tcPr>
            <w:tcW w:w="3113" w:type="dxa"/>
          </w:tcPr>
          <w:p w14:paraId="543FD18A" w14:textId="1511F5B9" w:rsidR="006738D0" w:rsidRDefault="006738D0" w:rsidP="006738D0">
            <w:r>
              <w:t>n/a</w:t>
            </w:r>
          </w:p>
        </w:tc>
        <w:tc>
          <w:tcPr>
            <w:tcW w:w="2520" w:type="dxa"/>
            <w:gridSpan w:val="2"/>
          </w:tcPr>
          <w:p w14:paraId="2F568861" w14:textId="6D0C710D" w:rsidR="006738D0" w:rsidRDefault="006738D0" w:rsidP="006738D0">
            <w:r>
              <w:t>n/a</w:t>
            </w:r>
          </w:p>
        </w:tc>
        <w:tc>
          <w:tcPr>
            <w:tcW w:w="2430" w:type="dxa"/>
          </w:tcPr>
          <w:p w14:paraId="2220E08F" w14:textId="77777777" w:rsidR="003F3E02" w:rsidRDefault="006738D0" w:rsidP="006738D0">
            <w:r>
              <w:t>Single photo</w:t>
            </w:r>
            <w:r w:rsidR="003F3E02">
              <w:t>/video</w:t>
            </w:r>
            <w:r>
              <w:t xml:space="preserve"> as a storage file</w:t>
            </w:r>
            <w:r w:rsidR="003F3E02">
              <w:t xml:space="preserve">. </w:t>
            </w:r>
          </w:p>
          <w:p w14:paraId="25BAC4A3" w14:textId="3CF135B1" w:rsidR="006738D0" w:rsidRPr="003F3E02" w:rsidRDefault="003F3E02" w:rsidP="006738D0">
            <w:pPr>
              <w:rPr>
                <w:i/>
              </w:rPr>
            </w:pPr>
            <w:r w:rsidRPr="003F3E02">
              <w:rPr>
                <w:i/>
              </w:rPr>
              <w:t>*conversion from RMT to standard type detailed in sections 9.4.2 and 9.4.3</w:t>
            </w:r>
          </w:p>
        </w:tc>
        <w:tc>
          <w:tcPr>
            <w:tcW w:w="810" w:type="dxa"/>
          </w:tcPr>
          <w:p w14:paraId="09165B10" w14:textId="6ECCEE01" w:rsidR="006738D0" w:rsidRDefault="006738D0" w:rsidP="006738D0">
            <w:r>
              <w:t>n/a</w:t>
            </w:r>
          </w:p>
        </w:tc>
      </w:tr>
      <w:tr w:rsidR="006738D0" w:rsidRPr="004622D9" w14:paraId="31E37F1A" w14:textId="77777777" w:rsidTr="00A3047B">
        <w:tc>
          <w:tcPr>
            <w:tcW w:w="1542" w:type="dxa"/>
          </w:tcPr>
          <w:p w14:paraId="7D8BE761" w14:textId="62538DA3" w:rsidR="006738D0" w:rsidRDefault="006738D0" w:rsidP="006738D0">
            <w:r>
              <w:t>Title</w:t>
            </w:r>
          </w:p>
        </w:tc>
        <w:tc>
          <w:tcPr>
            <w:tcW w:w="3113" w:type="dxa"/>
          </w:tcPr>
          <w:p w14:paraId="7B386740" w14:textId="42D19C49" w:rsidR="006738D0" w:rsidRDefault="003F3E02" w:rsidP="006738D0">
            <w:r>
              <w:t>&lt;Rich media type name&gt;</w:t>
            </w:r>
            <w:r w:rsidR="006738D0" w:rsidRPr="00DE0555">
              <w:t xml:space="preserve"> from &lt;location&gt; taken on &lt;date</w:t>
            </w:r>
            <w:r w:rsidR="006738D0">
              <w:t>/date range</w:t>
            </w:r>
            <w:r w:rsidR="006738D0" w:rsidRPr="00DE0555">
              <w:t>&gt;</w:t>
            </w:r>
          </w:p>
        </w:tc>
        <w:tc>
          <w:tcPr>
            <w:tcW w:w="2520" w:type="dxa"/>
            <w:gridSpan w:val="2"/>
          </w:tcPr>
          <w:p w14:paraId="3DDDFB8F" w14:textId="0AA08CE9" w:rsidR="006738D0" w:rsidRDefault="006738D0" w:rsidP="006738D0"/>
        </w:tc>
        <w:tc>
          <w:tcPr>
            <w:tcW w:w="2430" w:type="dxa"/>
          </w:tcPr>
          <w:p w14:paraId="02AF3FA6" w14:textId="77777777" w:rsidR="006738D0" w:rsidRDefault="006738D0" w:rsidP="006738D0">
            <w:r>
              <w:t>Add location/date metadata</w:t>
            </w:r>
          </w:p>
          <w:p w14:paraId="080879CA" w14:textId="42DD5308" w:rsidR="006738D0" w:rsidRDefault="006738D0" w:rsidP="006738D0"/>
        </w:tc>
        <w:tc>
          <w:tcPr>
            <w:tcW w:w="810" w:type="dxa"/>
          </w:tcPr>
          <w:p w14:paraId="4834EFE2" w14:textId="3FC736E5" w:rsidR="006738D0" w:rsidRDefault="006738D0" w:rsidP="006738D0"/>
        </w:tc>
      </w:tr>
      <w:tr w:rsidR="006738D0" w:rsidRPr="004622D9" w14:paraId="6A3A1999" w14:textId="77777777" w:rsidTr="00A3047B">
        <w:tc>
          <w:tcPr>
            <w:tcW w:w="1542" w:type="dxa"/>
          </w:tcPr>
          <w:p w14:paraId="4A549E48" w14:textId="34509C78" w:rsidR="006738D0" w:rsidRDefault="006738D0" w:rsidP="006738D0">
            <w:r>
              <w:lastRenderedPageBreak/>
              <w:t>Description</w:t>
            </w:r>
          </w:p>
        </w:tc>
        <w:tc>
          <w:tcPr>
            <w:tcW w:w="3113" w:type="dxa"/>
          </w:tcPr>
          <w:p w14:paraId="5976E678" w14:textId="2DC8D8BE" w:rsidR="006738D0" w:rsidRDefault="006738D0" w:rsidP="006738D0">
            <w:r>
              <w:t>Shared from &lt;host app name&gt; app</w:t>
            </w:r>
          </w:p>
          <w:p w14:paraId="2B491550" w14:textId="6FEF8F84" w:rsidR="006738D0" w:rsidRDefault="006738D0" w:rsidP="006738D0">
            <w:r>
              <w:rPr>
                <w:color w:val="FF0000"/>
              </w:rPr>
              <w:t>Link to download app from store for device</w:t>
            </w:r>
          </w:p>
        </w:tc>
        <w:tc>
          <w:tcPr>
            <w:tcW w:w="2520" w:type="dxa"/>
            <w:gridSpan w:val="2"/>
          </w:tcPr>
          <w:p w14:paraId="2DC359C8" w14:textId="77777777" w:rsidR="006738D0" w:rsidRDefault="006738D0" w:rsidP="006738D0"/>
        </w:tc>
        <w:tc>
          <w:tcPr>
            <w:tcW w:w="2430" w:type="dxa"/>
          </w:tcPr>
          <w:p w14:paraId="3A581E94" w14:textId="41745D4A" w:rsidR="006738D0" w:rsidRDefault="006738D0" w:rsidP="006738D0">
            <w:r>
              <w:t xml:space="preserve">String to indicate the file and host app that is sharing it </w:t>
            </w:r>
          </w:p>
        </w:tc>
        <w:tc>
          <w:tcPr>
            <w:tcW w:w="810" w:type="dxa"/>
          </w:tcPr>
          <w:p w14:paraId="6199F432" w14:textId="2547E44F" w:rsidR="006738D0" w:rsidRDefault="006738D0" w:rsidP="006738D0"/>
        </w:tc>
      </w:tr>
      <w:tr w:rsidR="006738D0" w:rsidRPr="006738D0" w14:paraId="1688260C" w14:textId="77777777" w:rsidTr="006738D0">
        <w:tc>
          <w:tcPr>
            <w:tcW w:w="10415" w:type="dxa"/>
            <w:gridSpan w:val="6"/>
            <w:shd w:val="clear" w:color="auto" w:fill="A6A6A6" w:themeFill="background1" w:themeFillShade="A6"/>
          </w:tcPr>
          <w:p w14:paraId="7080C165" w14:textId="75B0F07F" w:rsidR="006738D0" w:rsidRPr="006738D0" w:rsidRDefault="006738D0" w:rsidP="006738D0">
            <w:pPr>
              <w:rPr>
                <w:b/>
              </w:rPr>
            </w:pPr>
            <w:r>
              <w:rPr>
                <w:b/>
              </w:rPr>
              <w:t>M</w:t>
            </w:r>
            <w:r w:rsidRPr="006738D0">
              <w:rPr>
                <w:b/>
              </w:rPr>
              <w:t xml:space="preserve">ultiple photos and videos from </w:t>
            </w:r>
            <w:r>
              <w:rPr>
                <w:b/>
              </w:rPr>
              <w:t>list view</w:t>
            </w:r>
          </w:p>
        </w:tc>
      </w:tr>
      <w:tr w:rsidR="006738D0" w:rsidRPr="004622D9" w14:paraId="644ADEB5" w14:textId="77777777" w:rsidTr="00A3047B">
        <w:tc>
          <w:tcPr>
            <w:tcW w:w="1542" w:type="dxa"/>
          </w:tcPr>
          <w:p w14:paraId="090623BE" w14:textId="024027D4" w:rsidR="006738D0" w:rsidRDefault="006738D0" w:rsidP="006738D0">
            <w:r>
              <w:t>Content</w:t>
            </w:r>
          </w:p>
        </w:tc>
        <w:tc>
          <w:tcPr>
            <w:tcW w:w="3113" w:type="dxa"/>
          </w:tcPr>
          <w:p w14:paraId="4B95D3C4" w14:textId="248621FC" w:rsidR="006738D0" w:rsidRDefault="006738D0" w:rsidP="006738D0">
            <w:r>
              <w:t>n/a</w:t>
            </w:r>
          </w:p>
        </w:tc>
        <w:tc>
          <w:tcPr>
            <w:tcW w:w="2520" w:type="dxa"/>
            <w:gridSpan w:val="2"/>
          </w:tcPr>
          <w:p w14:paraId="4DE9D254" w14:textId="48D29751" w:rsidR="006738D0" w:rsidRDefault="006738D0" w:rsidP="006738D0">
            <w:r>
              <w:t>n/a</w:t>
            </w:r>
          </w:p>
        </w:tc>
        <w:tc>
          <w:tcPr>
            <w:tcW w:w="2430" w:type="dxa"/>
          </w:tcPr>
          <w:p w14:paraId="1E36CF56" w14:textId="3D94BF19" w:rsidR="006738D0" w:rsidRDefault="001728B9" w:rsidP="00A3047B">
            <w:r>
              <w:t>Each item as st</w:t>
            </w:r>
            <w:r w:rsidR="00A3047B">
              <w:t>orage file</w:t>
            </w:r>
          </w:p>
        </w:tc>
        <w:tc>
          <w:tcPr>
            <w:tcW w:w="810" w:type="dxa"/>
          </w:tcPr>
          <w:p w14:paraId="37BCE285" w14:textId="3806B767" w:rsidR="006738D0" w:rsidRDefault="00466907" w:rsidP="006738D0">
            <w:r>
              <w:t>n/a</w:t>
            </w:r>
          </w:p>
        </w:tc>
      </w:tr>
      <w:tr w:rsidR="006738D0" w:rsidRPr="004622D9" w14:paraId="7FB4345C" w14:textId="77777777" w:rsidTr="00A3047B">
        <w:tc>
          <w:tcPr>
            <w:tcW w:w="1542" w:type="dxa"/>
          </w:tcPr>
          <w:p w14:paraId="26E67ED7" w14:textId="256F6BD1" w:rsidR="006738D0" w:rsidRDefault="006738D0" w:rsidP="006738D0">
            <w:r>
              <w:t>Title</w:t>
            </w:r>
          </w:p>
        </w:tc>
        <w:tc>
          <w:tcPr>
            <w:tcW w:w="3113" w:type="dxa"/>
          </w:tcPr>
          <w:p w14:paraId="3E14B701" w14:textId="77777777" w:rsidR="001728B9" w:rsidRDefault="001728B9" w:rsidP="006738D0">
            <w:r>
              <w:t xml:space="preserve">Photos </w:t>
            </w:r>
            <w:r w:rsidRPr="00DE0555">
              <w:t>from &lt;location&gt; taken on &lt;date</w:t>
            </w:r>
            <w:r>
              <w:t>/date range</w:t>
            </w:r>
            <w:r w:rsidRPr="00DE0555">
              <w:t>&gt;</w:t>
            </w:r>
          </w:p>
          <w:p w14:paraId="527FFD7B" w14:textId="77777777" w:rsidR="001728B9" w:rsidRDefault="001728B9" w:rsidP="006738D0">
            <w:r>
              <w:t>OR</w:t>
            </w:r>
          </w:p>
          <w:p w14:paraId="7B7D2810" w14:textId="77777777" w:rsidR="001728B9" w:rsidRDefault="001728B9" w:rsidP="006738D0">
            <w:r>
              <w:t xml:space="preserve">Videos </w:t>
            </w:r>
            <w:r w:rsidRPr="00DE0555">
              <w:t>from &lt;location&gt; taken on &lt;date</w:t>
            </w:r>
            <w:r>
              <w:t>/date range</w:t>
            </w:r>
            <w:r w:rsidRPr="00DE0555">
              <w:t>&gt;</w:t>
            </w:r>
          </w:p>
          <w:p w14:paraId="3C6B0DA1" w14:textId="77777777" w:rsidR="001728B9" w:rsidRDefault="001728B9" w:rsidP="006738D0">
            <w:r>
              <w:t>OR</w:t>
            </w:r>
          </w:p>
          <w:p w14:paraId="739CB46D" w14:textId="6C87F1E6" w:rsidR="006738D0" w:rsidRDefault="001728B9" w:rsidP="001728B9">
            <w:r>
              <w:t xml:space="preserve">Photos and videos from </w:t>
            </w:r>
            <w:r w:rsidRPr="00DE0555">
              <w:t>&lt;location&gt; taken on &lt;date</w:t>
            </w:r>
            <w:r>
              <w:t>/date range</w:t>
            </w:r>
            <w:r w:rsidRPr="00DE0555">
              <w:t>&gt;</w:t>
            </w:r>
          </w:p>
        </w:tc>
        <w:tc>
          <w:tcPr>
            <w:tcW w:w="2520" w:type="dxa"/>
            <w:gridSpan w:val="2"/>
          </w:tcPr>
          <w:p w14:paraId="5DC2ADE3" w14:textId="77777777" w:rsidR="006738D0" w:rsidRDefault="006738D0" w:rsidP="006738D0"/>
        </w:tc>
        <w:tc>
          <w:tcPr>
            <w:tcW w:w="2430" w:type="dxa"/>
          </w:tcPr>
          <w:p w14:paraId="74F22FA6" w14:textId="77777777" w:rsidR="00A3047B" w:rsidRDefault="00A3047B" w:rsidP="00A3047B">
            <w:r>
              <w:t>Add location/date metadata</w:t>
            </w:r>
          </w:p>
          <w:p w14:paraId="1095B3B6" w14:textId="3BE12BB1" w:rsidR="006738D0" w:rsidRDefault="006738D0" w:rsidP="006738D0"/>
        </w:tc>
        <w:tc>
          <w:tcPr>
            <w:tcW w:w="810" w:type="dxa"/>
          </w:tcPr>
          <w:p w14:paraId="5A1C0337" w14:textId="4DCBBAAA" w:rsidR="006738D0" w:rsidRDefault="006738D0" w:rsidP="006738D0"/>
        </w:tc>
      </w:tr>
      <w:tr w:rsidR="006738D0" w:rsidRPr="004622D9" w14:paraId="3CCF3EF5" w14:textId="77777777" w:rsidTr="00A3047B">
        <w:tc>
          <w:tcPr>
            <w:tcW w:w="1542" w:type="dxa"/>
          </w:tcPr>
          <w:p w14:paraId="3DE5B25E" w14:textId="71F6B187" w:rsidR="006738D0" w:rsidRDefault="006738D0" w:rsidP="006738D0">
            <w:r>
              <w:t>Description</w:t>
            </w:r>
          </w:p>
        </w:tc>
        <w:tc>
          <w:tcPr>
            <w:tcW w:w="3113" w:type="dxa"/>
          </w:tcPr>
          <w:p w14:paraId="0772AD7F" w14:textId="7ADD109B" w:rsidR="006738D0" w:rsidRDefault="006738D0" w:rsidP="006738D0">
            <w:r>
              <w:t>Shared from &lt;host app name&gt; app</w:t>
            </w:r>
          </w:p>
          <w:p w14:paraId="2FF892A5" w14:textId="5CDF418E" w:rsidR="006738D0" w:rsidRDefault="006738D0" w:rsidP="00A3047B">
            <w:r>
              <w:rPr>
                <w:color w:val="FF0000"/>
              </w:rPr>
              <w:t>Link to download app from store for device</w:t>
            </w:r>
          </w:p>
        </w:tc>
        <w:tc>
          <w:tcPr>
            <w:tcW w:w="2520" w:type="dxa"/>
            <w:gridSpan w:val="2"/>
          </w:tcPr>
          <w:p w14:paraId="6E1E9D41" w14:textId="77777777" w:rsidR="006738D0" w:rsidRDefault="006738D0" w:rsidP="006738D0"/>
        </w:tc>
        <w:tc>
          <w:tcPr>
            <w:tcW w:w="2430" w:type="dxa"/>
          </w:tcPr>
          <w:p w14:paraId="2783B43C" w14:textId="55769330" w:rsidR="006738D0" w:rsidRDefault="006738D0" w:rsidP="006738D0">
            <w:r>
              <w:t xml:space="preserve">String to indicate the file and host app that is sharing it </w:t>
            </w:r>
          </w:p>
        </w:tc>
        <w:tc>
          <w:tcPr>
            <w:tcW w:w="810" w:type="dxa"/>
          </w:tcPr>
          <w:p w14:paraId="02A631C0" w14:textId="0CBDFC47" w:rsidR="006738D0" w:rsidRDefault="006738D0" w:rsidP="006738D0"/>
        </w:tc>
      </w:tr>
    </w:tbl>
    <w:p w14:paraId="05CD9219" w14:textId="77777777" w:rsidR="006A72AF" w:rsidRPr="006A72AF" w:rsidRDefault="006A72AF" w:rsidP="006824FE">
      <w:pPr>
        <w:rPr>
          <w:b/>
        </w:rPr>
      </w:pPr>
    </w:p>
    <w:p w14:paraId="01D86A4D" w14:textId="1F9B3BA9" w:rsidR="00925209" w:rsidRDefault="00925209" w:rsidP="003C32AD">
      <w:pPr>
        <w:pStyle w:val="Heading3"/>
      </w:pPr>
      <w:r>
        <w:t>Error Handling</w:t>
      </w:r>
    </w:p>
    <w:p w14:paraId="5B277073" w14:textId="21909B1E" w:rsidR="00925209" w:rsidRDefault="00925209" w:rsidP="00925209">
      <w:pPr>
        <w:rPr>
          <w:b/>
        </w:rPr>
      </w:pPr>
      <w:r>
        <w:rPr>
          <w:b/>
        </w:rPr>
        <w:t>UX</w:t>
      </w:r>
    </w:p>
    <w:p w14:paraId="1B150946" w14:textId="4D6AC43B" w:rsidR="003841F8" w:rsidRDefault="003841F8" w:rsidP="00925209">
      <w:pPr>
        <w:rPr>
          <w:b/>
        </w:rPr>
      </w:pPr>
    </w:p>
    <w:p w14:paraId="3ACD3B7A" w14:textId="77777777" w:rsidR="00E04857" w:rsidRDefault="00E04857" w:rsidP="00E04857">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E04857" w:rsidRPr="00D741AD" w14:paraId="644D8B29" w14:textId="77777777" w:rsidTr="00230FCC">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6E6F9846" w14:textId="77777777" w:rsidR="00E04857" w:rsidRPr="00D741AD" w:rsidRDefault="00E04857"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4A31B748" w14:textId="77777777" w:rsidR="00E04857" w:rsidRPr="00D741AD" w:rsidRDefault="00E04857" w:rsidP="00230FCC">
            <w:pPr>
              <w:rPr>
                <w:rFonts w:cs="Segoe UI"/>
                <w:b w:val="0"/>
                <w:bCs/>
                <w:szCs w:val="20"/>
              </w:rPr>
            </w:pPr>
            <w:r w:rsidRPr="00D741AD">
              <w:rPr>
                <w:rFonts w:cs="Segoe UI"/>
                <w:b w:val="0"/>
                <w:bCs/>
                <w:szCs w:val="20"/>
              </w:rPr>
              <w:t>Description</w:t>
            </w:r>
          </w:p>
        </w:tc>
        <w:tc>
          <w:tcPr>
            <w:tcW w:w="1189" w:type="dxa"/>
          </w:tcPr>
          <w:p w14:paraId="705116C0" w14:textId="77777777" w:rsidR="00E04857" w:rsidRPr="00D741AD" w:rsidRDefault="00E04857"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71E2BC88" w14:textId="77777777" w:rsidR="00E04857" w:rsidRPr="00D741AD" w:rsidRDefault="00E04857"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2267A61E" w14:textId="77777777" w:rsidR="00E04857" w:rsidRPr="00D741AD" w:rsidRDefault="00E04857"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D5C9859" w14:textId="77777777" w:rsidR="00E04857" w:rsidRPr="00D741AD" w:rsidRDefault="00E04857" w:rsidP="00230FCC">
            <w:pPr>
              <w:jc w:val="center"/>
              <w:rPr>
                <w:rFonts w:cs="Segoe UI"/>
                <w:b w:val="0"/>
                <w:bCs/>
                <w:szCs w:val="20"/>
              </w:rPr>
            </w:pPr>
            <w:r w:rsidRPr="00D741AD">
              <w:rPr>
                <w:rFonts w:cs="Segoe UI"/>
                <w:b w:val="0"/>
                <w:bCs/>
                <w:szCs w:val="20"/>
              </w:rPr>
              <w:t>Final string</w:t>
            </w:r>
          </w:p>
        </w:tc>
      </w:tr>
      <w:tr w:rsidR="00E04857" w:rsidRPr="00D156B6" w14:paraId="262F5F1E" w14:textId="77777777" w:rsidTr="00230FCC">
        <w:trPr>
          <w:trHeight w:val="20"/>
        </w:trPr>
        <w:tc>
          <w:tcPr>
            <w:tcW w:w="1470" w:type="dxa"/>
            <w:tcMar>
              <w:top w:w="58" w:type="dxa"/>
              <w:bottom w:w="58" w:type="dxa"/>
            </w:tcMar>
          </w:tcPr>
          <w:p w14:paraId="0DE0956A" w14:textId="77777777" w:rsidR="00E04857" w:rsidRDefault="00E04857" w:rsidP="00230FCC">
            <w:pPr>
              <w:spacing w:after="0"/>
              <w:rPr>
                <w:sz w:val="20"/>
              </w:rPr>
            </w:pPr>
            <w:r>
              <w:rPr>
                <w:sz w:val="20"/>
              </w:rPr>
              <w:lastRenderedPageBreak/>
              <w:t xml:space="preserve">Toast </w:t>
            </w:r>
          </w:p>
          <w:p w14:paraId="7BD0BE19" w14:textId="77777777" w:rsidR="00E04857" w:rsidRPr="00D156B6" w:rsidRDefault="00E04857" w:rsidP="00230FCC">
            <w:pPr>
              <w:rPr>
                <w:sz w:val="20"/>
              </w:rPr>
            </w:pPr>
          </w:p>
        </w:tc>
        <w:tc>
          <w:tcPr>
            <w:tcW w:w="1961" w:type="dxa"/>
            <w:tcMar>
              <w:top w:w="58" w:type="dxa"/>
              <w:bottom w:w="58" w:type="dxa"/>
            </w:tcMar>
          </w:tcPr>
          <w:p w14:paraId="1219C6F0" w14:textId="77777777" w:rsidR="00E04857" w:rsidRPr="00D156B6" w:rsidRDefault="00E04857" w:rsidP="00230FCC">
            <w:pPr>
              <w:rPr>
                <w:rFonts w:cs="Segoe UI"/>
                <w:color w:val="000000"/>
                <w:sz w:val="20"/>
              </w:rPr>
            </w:pPr>
            <w:r>
              <w:rPr>
                <w:sz w:val="20"/>
              </w:rPr>
              <w:t>Display toast on viewer screen.</w:t>
            </w:r>
          </w:p>
        </w:tc>
        <w:tc>
          <w:tcPr>
            <w:tcW w:w="1189" w:type="dxa"/>
          </w:tcPr>
          <w:p w14:paraId="01F1906D" w14:textId="77777777" w:rsidR="00E04857" w:rsidRDefault="00E04857" w:rsidP="00230FCC">
            <w:pPr>
              <w:spacing w:after="0"/>
              <w:rPr>
                <w:sz w:val="20"/>
              </w:rPr>
            </w:pPr>
          </w:p>
        </w:tc>
        <w:tc>
          <w:tcPr>
            <w:tcW w:w="1874" w:type="dxa"/>
            <w:tcMar>
              <w:top w:w="58" w:type="dxa"/>
              <w:bottom w:w="58" w:type="dxa"/>
            </w:tcMar>
          </w:tcPr>
          <w:p w14:paraId="2B3E51A8" w14:textId="359DEB81"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10CF6C62" w14:textId="77777777" w:rsidR="00E04857" w:rsidRPr="00D156B6" w:rsidRDefault="00E04857" w:rsidP="00230FCC">
            <w:pPr>
              <w:spacing w:after="0"/>
              <w:rPr>
                <w:sz w:val="20"/>
              </w:rPr>
            </w:pPr>
          </w:p>
        </w:tc>
        <w:tc>
          <w:tcPr>
            <w:tcW w:w="1855" w:type="dxa"/>
            <w:tcMar>
              <w:top w:w="58" w:type="dxa"/>
              <w:bottom w:w="58" w:type="dxa"/>
            </w:tcMar>
          </w:tcPr>
          <w:p w14:paraId="007DA7A0"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hideMark/>
          </w:tcPr>
          <w:p w14:paraId="6F944531" w14:textId="77777777" w:rsidR="00E04857" w:rsidRPr="00D156B6" w:rsidRDefault="00E04857" w:rsidP="00230FCC">
            <w:pPr>
              <w:spacing w:after="0"/>
              <w:rPr>
                <w:sz w:val="20"/>
              </w:rPr>
            </w:pPr>
          </w:p>
        </w:tc>
      </w:tr>
      <w:tr w:rsidR="00E04857" w:rsidRPr="00D156B6" w14:paraId="6847221A" w14:textId="77777777" w:rsidTr="00230FCC">
        <w:trPr>
          <w:trHeight w:val="20"/>
        </w:trPr>
        <w:tc>
          <w:tcPr>
            <w:tcW w:w="1470" w:type="dxa"/>
            <w:tcMar>
              <w:top w:w="58" w:type="dxa"/>
              <w:bottom w:w="58" w:type="dxa"/>
            </w:tcMar>
          </w:tcPr>
          <w:p w14:paraId="0260B9B9" w14:textId="77777777" w:rsidR="00E04857" w:rsidRDefault="00E04857" w:rsidP="00230FCC">
            <w:pPr>
              <w:spacing w:after="0"/>
              <w:rPr>
                <w:sz w:val="20"/>
              </w:rPr>
            </w:pPr>
            <w:r>
              <w:rPr>
                <w:sz w:val="20"/>
              </w:rPr>
              <w:t>Toast</w:t>
            </w:r>
          </w:p>
        </w:tc>
        <w:tc>
          <w:tcPr>
            <w:tcW w:w="1961" w:type="dxa"/>
            <w:tcMar>
              <w:top w:w="58" w:type="dxa"/>
              <w:bottom w:w="58" w:type="dxa"/>
            </w:tcMar>
          </w:tcPr>
          <w:p w14:paraId="53C1AE0C" w14:textId="77777777" w:rsidR="00E04857" w:rsidRDefault="00E04857" w:rsidP="00230FCC">
            <w:pPr>
              <w:rPr>
                <w:sz w:val="20"/>
              </w:rPr>
            </w:pPr>
            <w:r>
              <w:rPr>
                <w:sz w:val="20"/>
              </w:rPr>
              <w:t xml:space="preserve">Display toast on list view screen with selected content persisted. </w:t>
            </w:r>
          </w:p>
        </w:tc>
        <w:tc>
          <w:tcPr>
            <w:tcW w:w="1189" w:type="dxa"/>
          </w:tcPr>
          <w:p w14:paraId="483ED2E9" w14:textId="77777777" w:rsidR="00E04857" w:rsidRDefault="00E04857" w:rsidP="00230FCC">
            <w:pPr>
              <w:spacing w:after="0"/>
              <w:rPr>
                <w:sz w:val="20"/>
              </w:rPr>
            </w:pPr>
          </w:p>
        </w:tc>
        <w:tc>
          <w:tcPr>
            <w:tcW w:w="1874" w:type="dxa"/>
            <w:tcMar>
              <w:top w:w="58" w:type="dxa"/>
              <w:bottom w:w="58" w:type="dxa"/>
            </w:tcMar>
          </w:tcPr>
          <w:p w14:paraId="2D2E093D" w14:textId="4E783B9E"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5A2545C5" w14:textId="77777777" w:rsidR="00E04857" w:rsidRDefault="00E04857" w:rsidP="00230FCC">
            <w:pPr>
              <w:spacing w:after="0"/>
              <w:rPr>
                <w:sz w:val="20"/>
              </w:rPr>
            </w:pPr>
          </w:p>
        </w:tc>
        <w:tc>
          <w:tcPr>
            <w:tcW w:w="1855" w:type="dxa"/>
            <w:tcMar>
              <w:top w:w="58" w:type="dxa"/>
              <w:bottom w:w="58" w:type="dxa"/>
            </w:tcMar>
          </w:tcPr>
          <w:p w14:paraId="62F283E3"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tcPr>
          <w:p w14:paraId="0CBA75D5" w14:textId="77777777" w:rsidR="00E04857" w:rsidRPr="00D156B6" w:rsidRDefault="00E04857" w:rsidP="00230FCC">
            <w:pPr>
              <w:spacing w:after="0"/>
              <w:rPr>
                <w:sz w:val="20"/>
              </w:rPr>
            </w:pPr>
          </w:p>
        </w:tc>
      </w:tr>
    </w:tbl>
    <w:p w14:paraId="1A275E21" w14:textId="0D2DE0E0" w:rsidR="00925209" w:rsidRDefault="00E04857" w:rsidP="00925209">
      <w:pPr>
        <w:rPr>
          <w:b/>
        </w:rPr>
      </w:pPr>
      <w:r>
        <w:rPr>
          <w:b/>
        </w:rPr>
        <w:t>Error List</w:t>
      </w:r>
    </w:p>
    <w:p w14:paraId="7C347380" w14:textId="0736AD87" w:rsidR="009F6D90" w:rsidRDefault="009F6D90" w:rsidP="00925209">
      <w:r>
        <w:t xml:space="preserve">Continue what was supported in blue on pc: section 9.1.2 on </w:t>
      </w:r>
      <w:hyperlink r:id="rId62" w:history="1">
        <w:r w:rsidRPr="009F6D90">
          <w:rPr>
            <w:rStyle w:val="Hyperlink"/>
          </w:rPr>
          <w:t>spec</w:t>
        </w:r>
      </w:hyperlink>
    </w:p>
    <w:p w14:paraId="08D4CDD1" w14:textId="77777777" w:rsidR="003F3E02" w:rsidRDefault="003F3E02" w:rsidP="003F3E02">
      <w:r>
        <w:t xml:space="preserve">The Share platform allows source apps to provide a custom string to the Share flyout. The error cases and the corresponding custom strings are detailed below. </w:t>
      </w:r>
    </w:p>
    <w:p w14:paraId="66E872EF" w14:textId="77777777" w:rsidR="003F3E02" w:rsidRDefault="003F3E02" w:rsidP="003F3E02"/>
    <w:p w14:paraId="7E8E3AE0" w14:textId="5EE2B7F7" w:rsidR="003F3E02" w:rsidRDefault="003F3E02" w:rsidP="003F3E02">
      <w:r>
        <w:t>In these error cases, the Viewer/list view should opt-out of Share and provide the appropriate message as part of the data package.</w:t>
      </w:r>
    </w:p>
    <w:p w14:paraId="792F28F6" w14:textId="178CEE73" w:rsidR="006778D3" w:rsidRDefault="006778D3" w:rsidP="003F3E02">
      <w:r>
        <w:t>New list:</w:t>
      </w:r>
    </w:p>
    <w:tbl>
      <w:tblPr>
        <w:tblStyle w:val="Wind8ws"/>
        <w:tblW w:w="9695" w:type="dxa"/>
        <w:tblInd w:w="115" w:type="dxa"/>
        <w:tblLook w:val="04A0" w:firstRow="1" w:lastRow="0" w:firstColumn="1" w:lastColumn="0" w:noHBand="0" w:noVBand="1"/>
      </w:tblPr>
      <w:tblGrid>
        <w:gridCol w:w="2302"/>
        <w:gridCol w:w="2239"/>
        <w:gridCol w:w="1872"/>
        <w:gridCol w:w="2154"/>
        <w:gridCol w:w="1128"/>
      </w:tblGrid>
      <w:tr w:rsidR="00E04857" w:rsidRPr="004622D9" w14:paraId="50756A79"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76E93AB4" w14:textId="77777777" w:rsidR="006778D3" w:rsidRDefault="006778D3" w:rsidP="00230FCC">
            <w:r>
              <w:t>Scenario</w:t>
            </w:r>
          </w:p>
        </w:tc>
        <w:tc>
          <w:tcPr>
            <w:tcW w:w="2514" w:type="dxa"/>
          </w:tcPr>
          <w:p w14:paraId="6C7DFFE7" w14:textId="77777777" w:rsidR="006778D3" w:rsidRDefault="006778D3" w:rsidP="00230FCC">
            <w:r>
              <w:t>PM text</w:t>
            </w:r>
          </w:p>
        </w:tc>
        <w:tc>
          <w:tcPr>
            <w:tcW w:w="2070" w:type="dxa"/>
          </w:tcPr>
          <w:p w14:paraId="38CF2C24" w14:textId="77777777" w:rsidR="006778D3" w:rsidRDefault="006778D3" w:rsidP="00230FCC">
            <w:r>
              <w:t>UA approved text</w:t>
            </w:r>
          </w:p>
        </w:tc>
        <w:tc>
          <w:tcPr>
            <w:tcW w:w="2169" w:type="dxa"/>
          </w:tcPr>
          <w:p w14:paraId="7EDD3837" w14:textId="77777777" w:rsidR="006778D3" w:rsidRDefault="006778D3" w:rsidP="00230FCC">
            <w:r>
              <w:t>Comments</w:t>
            </w:r>
          </w:p>
        </w:tc>
        <w:tc>
          <w:tcPr>
            <w:tcW w:w="1251" w:type="dxa"/>
          </w:tcPr>
          <w:p w14:paraId="07C29FB4" w14:textId="77777777" w:rsidR="006778D3" w:rsidRPr="004622D9" w:rsidRDefault="006778D3" w:rsidP="00230FCC">
            <w:r>
              <w:t>Final</w:t>
            </w:r>
          </w:p>
        </w:tc>
      </w:tr>
      <w:tr w:rsidR="00E04857" w14:paraId="11B4F9E6" w14:textId="77777777" w:rsidTr="00230FCC">
        <w:tc>
          <w:tcPr>
            <w:tcW w:w="1691" w:type="dxa"/>
          </w:tcPr>
          <w:p w14:paraId="438272A2" w14:textId="77777777" w:rsidR="006778D3" w:rsidRDefault="006778D3" w:rsidP="00230FCC">
            <w:r>
              <w:t>File not present</w:t>
            </w:r>
          </w:p>
        </w:tc>
        <w:tc>
          <w:tcPr>
            <w:tcW w:w="2514" w:type="dxa"/>
          </w:tcPr>
          <w:p w14:paraId="7E74800C" w14:textId="7A9E8D2F" w:rsidR="006778D3" w:rsidRDefault="006778D3" w:rsidP="00230FCC">
            <w:r>
              <w:t xml:space="preserve">This photo or video has been moved or deleted.  </w:t>
            </w:r>
          </w:p>
        </w:tc>
        <w:tc>
          <w:tcPr>
            <w:tcW w:w="2070" w:type="dxa"/>
          </w:tcPr>
          <w:p w14:paraId="56614C56" w14:textId="1CDA3459" w:rsidR="006778D3" w:rsidRDefault="006778D3" w:rsidP="006778D3"/>
        </w:tc>
        <w:tc>
          <w:tcPr>
            <w:tcW w:w="2169" w:type="dxa"/>
          </w:tcPr>
          <w:p w14:paraId="6DBA625F" w14:textId="77777777" w:rsidR="006778D3" w:rsidRDefault="006778D3" w:rsidP="00230FCC">
            <w:r>
              <w:t>Error message shown when a file has been moved or deleted and the user tries to share it</w:t>
            </w:r>
          </w:p>
        </w:tc>
        <w:tc>
          <w:tcPr>
            <w:tcW w:w="1251" w:type="dxa"/>
          </w:tcPr>
          <w:p w14:paraId="5AAF49F4" w14:textId="7A170A5A" w:rsidR="006778D3" w:rsidRDefault="006778D3" w:rsidP="00230FCC"/>
        </w:tc>
      </w:tr>
      <w:tr w:rsidR="006778D3" w14:paraId="0BFEBBEC" w14:textId="77777777" w:rsidTr="00230FCC">
        <w:tc>
          <w:tcPr>
            <w:tcW w:w="1691" w:type="dxa"/>
          </w:tcPr>
          <w:p w14:paraId="6E5643AD" w14:textId="467C0F45" w:rsidR="006778D3" w:rsidRDefault="006778D3" w:rsidP="00230FCC">
            <w:r>
              <w:t>Share invoked from share charm entry point</w:t>
            </w:r>
          </w:p>
        </w:tc>
        <w:tc>
          <w:tcPr>
            <w:tcW w:w="2514" w:type="dxa"/>
          </w:tcPr>
          <w:p w14:paraId="7E6F2EFE" w14:textId="167E8141" w:rsidR="006778D3" w:rsidRDefault="006778D3" w:rsidP="006778D3">
            <w:r>
              <w:t xml:space="preserve">This action has been disabled. Please use the share button in the app instead. </w:t>
            </w:r>
          </w:p>
        </w:tc>
        <w:tc>
          <w:tcPr>
            <w:tcW w:w="2070" w:type="dxa"/>
          </w:tcPr>
          <w:p w14:paraId="0A6ABCE3" w14:textId="77777777" w:rsidR="006778D3" w:rsidRDefault="006778D3" w:rsidP="006778D3"/>
        </w:tc>
        <w:tc>
          <w:tcPr>
            <w:tcW w:w="2169" w:type="dxa"/>
          </w:tcPr>
          <w:p w14:paraId="3BDD189F" w14:textId="62306569" w:rsidR="006778D3" w:rsidRDefault="006778D3" w:rsidP="00230FCC">
            <w:r>
              <w:t xml:space="preserve">Since the share charm is going away in Threshold, we are not going to do any work to plumb it. Therefore we will throw an </w:t>
            </w:r>
            <w:r>
              <w:lastRenderedPageBreak/>
              <w:t>error asking users to use the in-app share entry point</w:t>
            </w:r>
          </w:p>
        </w:tc>
        <w:tc>
          <w:tcPr>
            <w:tcW w:w="1251" w:type="dxa"/>
          </w:tcPr>
          <w:p w14:paraId="2C066288" w14:textId="77777777" w:rsidR="006778D3" w:rsidRDefault="006778D3" w:rsidP="00230FCC"/>
        </w:tc>
      </w:tr>
      <w:tr w:rsidR="006778D3" w14:paraId="38B0ADA9" w14:textId="77777777" w:rsidTr="00230FCC">
        <w:tc>
          <w:tcPr>
            <w:tcW w:w="1691" w:type="dxa"/>
          </w:tcPr>
          <w:p w14:paraId="6E96A9DC" w14:textId="7D368134" w:rsidR="006778D3" w:rsidRPr="006778D3" w:rsidRDefault="006778D3" w:rsidP="00230FCC">
            <w:pPr>
              <w:rPr>
                <w:color w:val="FF0000"/>
              </w:rPr>
            </w:pPr>
            <w:r w:rsidRPr="006778D3">
              <w:rPr>
                <w:color w:val="FF0000"/>
              </w:rPr>
              <w:lastRenderedPageBreak/>
              <w:t>Cannot share due to no internet connection</w:t>
            </w:r>
          </w:p>
        </w:tc>
        <w:tc>
          <w:tcPr>
            <w:tcW w:w="2514" w:type="dxa"/>
          </w:tcPr>
          <w:p w14:paraId="24FF4FDD" w14:textId="77777777" w:rsidR="006778D3" w:rsidRPr="006778D3" w:rsidRDefault="006778D3" w:rsidP="006778D3">
            <w:pPr>
              <w:rPr>
                <w:color w:val="FF0000"/>
              </w:rPr>
            </w:pPr>
          </w:p>
        </w:tc>
        <w:tc>
          <w:tcPr>
            <w:tcW w:w="2070" w:type="dxa"/>
          </w:tcPr>
          <w:p w14:paraId="71A79D56" w14:textId="77777777" w:rsidR="006778D3" w:rsidRPr="006778D3" w:rsidRDefault="006778D3" w:rsidP="006778D3">
            <w:pPr>
              <w:rPr>
                <w:color w:val="FF0000"/>
              </w:rPr>
            </w:pPr>
          </w:p>
        </w:tc>
        <w:tc>
          <w:tcPr>
            <w:tcW w:w="2169" w:type="dxa"/>
          </w:tcPr>
          <w:p w14:paraId="2F07B5F5" w14:textId="77777777" w:rsidR="006778D3" w:rsidRDefault="006778D3" w:rsidP="00230FCC">
            <w:pPr>
              <w:rPr>
                <w:color w:val="FF0000"/>
              </w:rPr>
            </w:pPr>
            <w:r w:rsidRPr="006778D3">
              <w:rPr>
                <w:color w:val="FF0000"/>
              </w:rPr>
              <w:t>If there is no internet</w:t>
            </w:r>
            <w:r>
              <w:rPr>
                <w:color w:val="FF0000"/>
              </w:rPr>
              <w:t>, we cannot complete the share action.</w:t>
            </w:r>
          </w:p>
          <w:p w14:paraId="464BD418" w14:textId="142987D8" w:rsidR="006778D3" w:rsidRPr="006778D3" w:rsidRDefault="006778D3" w:rsidP="00B56CFB">
            <w:pPr>
              <w:rPr>
                <w:color w:val="FF0000"/>
              </w:rPr>
            </w:pPr>
            <w:r>
              <w:rPr>
                <w:color w:val="FF0000"/>
              </w:rPr>
              <w:t>Phone blue</w:t>
            </w:r>
            <w:r w:rsidR="00B56CFB">
              <w:rPr>
                <w:color w:val="FF0000"/>
              </w:rPr>
              <w:t>: A</w:t>
            </w:r>
            <w:r>
              <w:rPr>
                <w:color w:val="FF0000"/>
              </w:rPr>
              <w:t>llows users to complete share flow, but share task is queued and will be sent when user connects to internet.</w:t>
            </w:r>
          </w:p>
        </w:tc>
        <w:tc>
          <w:tcPr>
            <w:tcW w:w="1251" w:type="dxa"/>
          </w:tcPr>
          <w:p w14:paraId="66146D44" w14:textId="77777777" w:rsidR="006778D3" w:rsidRDefault="006778D3" w:rsidP="00230FCC"/>
        </w:tc>
      </w:tr>
      <w:tr w:rsidR="006778D3" w14:paraId="5E77F3F1" w14:textId="77777777" w:rsidTr="00230FCC">
        <w:tc>
          <w:tcPr>
            <w:tcW w:w="1691" w:type="dxa"/>
          </w:tcPr>
          <w:p w14:paraId="2F513B26" w14:textId="137394B9" w:rsidR="006778D3" w:rsidRPr="00B56CFB" w:rsidRDefault="006778D3" w:rsidP="00230FCC">
            <w:pPr>
              <w:rPr>
                <w:color w:val="000000" w:themeColor="text1"/>
              </w:rPr>
            </w:pPr>
            <w:r w:rsidRPr="00B56CFB">
              <w:rPr>
                <w:color w:val="000000" w:themeColor="text1"/>
              </w:rPr>
              <w:t>Cannot download OneDrive content to share</w:t>
            </w:r>
            <w:r w:rsidR="00AA6D34">
              <w:rPr>
                <w:color w:val="000000" w:themeColor="text1"/>
              </w:rPr>
              <w:t xml:space="preserve"> due to lack of internet connection</w:t>
            </w:r>
          </w:p>
        </w:tc>
        <w:tc>
          <w:tcPr>
            <w:tcW w:w="2514" w:type="dxa"/>
          </w:tcPr>
          <w:p w14:paraId="5A56E776" w14:textId="6024DA56" w:rsidR="006778D3" w:rsidRPr="00B56CFB" w:rsidRDefault="00B56CFB" w:rsidP="00B56CFB">
            <w:pPr>
              <w:rPr>
                <w:color w:val="000000" w:themeColor="text1"/>
              </w:rPr>
            </w:pPr>
            <w:r w:rsidRPr="00B56CFB">
              <w:rPr>
                <w:color w:val="000000" w:themeColor="text1"/>
              </w:rPr>
              <w:t xml:space="preserve">Cannot get </w:t>
            </w:r>
            <w:r>
              <w:rPr>
                <w:color w:val="000000" w:themeColor="text1"/>
              </w:rPr>
              <w:t>&lt;content type&gt;</w:t>
            </w:r>
            <w:r w:rsidRPr="00B56CFB">
              <w:rPr>
                <w:color w:val="000000" w:themeColor="text1"/>
              </w:rPr>
              <w:t xml:space="preserve"> from Cloud. Please check your internet connection and try again.</w:t>
            </w:r>
            <w:r w:rsidR="006778D3" w:rsidRPr="00B56CFB">
              <w:rPr>
                <w:color w:val="000000" w:themeColor="text1"/>
              </w:rPr>
              <w:t xml:space="preserve"> </w:t>
            </w:r>
          </w:p>
        </w:tc>
        <w:tc>
          <w:tcPr>
            <w:tcW w:w="2070" w:type="dxa"/>
          </w:tcPr>
          <w:p w14:paraId="52FA7EB8" w14:textId="77777777" w:rsidR="006778D3" w:rsidRPr="00B56CFB" w:rsidRDefault="006778D3" w:rsidP="006778D3">
            <w:pPr>
              <w:rPr>
                <w:color w:val="000000" w:themeColor="text1"/>
              </w:rPr>
            </w:pPr>
          </w:p>
        </w:tc>
        <w:tc>
          <w:tcPr>
            <w:tcW w:w="2169" w:type="dxa"/>
          </w:tcPr>
          <w:p w14:paraId="099B78D1" w14:textId="77777777" w:rsidR="00AA6D34" w:rsidRDefault="00AA6D34" w:rsidP="00230FCC">
            <w:pPr>
              <w:rPr>
                <w:color w:val="000000" w:themeColor="text1"/>
              </w:rPr>
            </w:pPr>
            <w:r w:rsidRPr="00B56CFB">
              <w:rPr>
                <w:color w:val="000000" w:themeColor="text1"/>
              </w:rPr>
              <w:t>Cannot download OneDrive content to share</w:t>
            </w:r>
            <w:r>
              <w:rPr>
                <w:color w:val="000000" w:themeColor="text1"/>
              </w:rPr>
              <w:t xml:space="preserve"> due to lack of internet connection</w:t>
            </w:r>
          </w:p>
          <w:p w14:paraId="5B21EA19" w14:textId="77777777" w:rsidR="00AA6D34" w:rsidRDefault="00AA6D34" w:rsidP="006526C1">
            <w:pPr>
              <w:pStyle w:val="ListParagraph"/>
              <w:numPr>
                <w:ilvl w:val="0"/>
                <w:numId w:val="44"/>
              </w:numPr>
              <w:rPr>
                <w:color w:val="000000" w:themeColor="text1"/>
              </w:rPr>
            </w:pPr>
            <w:r>
              <w:rPr>
                <w:color w:val="000000" w:themeColor="text1"/>
              </w:rPr>
              <w:t>Connection lost</w:t>
            </w:r>
          </w:p>
          <w:p w14:paraId="6EDC456A" w14:textId="0D6DE763" w:rsidR="006778D3" w:rsidRPr="00AA6D34" w:rsidRDefault="00AA6D34" w:rsidP="006526C1">
            <w:pPr>
              <w:pStyle w:val="ListParagraph"/>
              <w:numPr>
                <w:ilvl w:val="0"/>
                <w:numId w:val="44"/>
              </w:numPr>
              <w:rPr>
                <w:color w:val="000000" w:themeColor="text1"/>
              </w:rPr>
            </w:pPr>
            <w:r>
              <w:rPr>
                <w:color w:val="000000" w:themeColor="text1"/>
              </w:rPr>
              <w:t>Airplane mode</w:t>
            </w:r>
          </w:p>
        </w:tc>
        <w:tc>
          <w:tcPr>
            <w:tcW w:w="1251" w:type="dxa"/>
          </w:tcPr>
          <w:p w14:paraId="135FD4EB" w14:textId="77777777" w:rsidR="006778D3" w:rsidRDefault="006778D3" w:rsidP="00230FCC"/>
        </w:tc>
      </w:tr>
      <w:tr w:rsidR="00B56CFB" w14:paraId="1A25A3ED" w14:textId="77777777" w:rsidTr="00230FCC">
        <w:tc>
          <w:tcPr>
            <w:tcW w:w="1691" w:type="dxa"/>
          </w:tcPr>
          <w:p w14:paraId="203A3F95" w14:textId="3F1EB273" w:rsidR="00B56CFB" w:rsidRPr="00E04857" w:rsidRDefault="00E04857" w:rsidP="00E04857">
            <w:pPr>
              <w:rPr>
                <w:color w:val="FF0000"/>
              </w:rPr>
            </w:pPr>
            <w:r w:rsidRPr="00E04857">
              <w:rPr>
                <w:color w:val="FF0000"/>
              </w:rPr>
              <w:t>Unable to download content from OneDrive due to invalid/incorrect/out-of-date credentials</w:t>
            </w:r>
          </w:p>
        </w:tc>
        <w:tc>
          <w:tcPr>
            <w:tcW w:w="2514" w:type="dxa"/>
          </w:tcPr>
          <w:p w14:paraId="75A60906" w14:textId="67621615" w:rsidR="00B56CFB" w:rsidRPr="00E04857" w:rsidRDefault="00E04857" w:rsidP="00B56CFB">
            <w:pPr>
              <w:rPr>
                <w:color w:val="FF0000"/>
              </w:rPr>
            </w:pPr>
            <w:r>
              <w:rPr>
                <w:color w:val="FF0000"/>
              </w:rPr>
              <w:t>Incorreect credentials. Please</w:t>
            </w:r>
          </w:p>
        </w:tc>
        <w:tc>
          <w:tcPr>
            <w:tcW w:w="2070" w:type="dxa"/>
          </w:tcPr>
          <w:p w14:paraId="7DB51978" w14:textId="77777777" w:rsidR="00B56CFB" w:rsidRPr="00E04857" w:rsidRDefault="00B56CFB" w:rsidP="006778D3">
            <w:pPr>
              <w:rPr>
                <w:color w:val="FF0000"/>
              </w:rPr>
            </w:pPr>
          </w:p>
        </w:tc>
        <w:tc>
          <w:tcPr>
            <w:tcW w:w="2169" w:type="dxa"/>
          </w:tcPr>
          <w:p w14:paraId="279F1F2F" w14:textId="7B82225B" w:rsidR="00B56CFB" w:rsidRPr="00E04857" w:rsidRDefault="00E04857" w:rsidP="00230FCC">
            <w:pPr>
              <w:rPr>
                <w:color w:val="FF0000"/>
              </w:rPr>
            </w:pPr>
            <w:r w:rsidRPr="00E04857">
              <w:rPr>
                <w:color w:val="FF0000"/>
              </w:rPr>
              <w:t xml:space="preserve">Thumbnail exists in app but the password has expired or the account has been deleted/suspended making the contents in the </w:t>
            </w:r>
            <w:r w:rsidRPr="00E04857">
              <w:rPr>
                <w:color w:val="FF0000"/>
              </w:rPr>
              <w:lastRenderedPageBreak/>
              <w:t xml:space="preserve">cloud no longer accessible. </w:t>
            </w:r>
          </w:p>
        </w:tc>
        <w:tc>
          <w:tcPr>
            <w:tcW w:w="1251" w:type="dxa"/>
          </w:tcPr>
          <w:p w14:paraId="1E7C1B07" w14:textId="77777777" w:rsidR="00B56CFB" w:rsidRDefault="00B56CFB" w:rsidP="00230FCC"/>
        </w:tc>
      </w:tr>
      <w:tr w:rsidR="00AA6D34" w14:paraId="77209E84" w14:textId="77777777" w:rsidTr="00230FCC">
        <w:tc>
          <w:tcPr>
            <w:tcW w:w="1691" w:type="dxa"/>
          </w:tcPr>
          <w:p w14:paraId="792F1DE7" w14:textId="3EDCC692" w:rsidR="00AA6D34" w:rsidRPr="00E04857" w:rsidRDefault="00AA6D34" w:rsidP="00E04857">
            <w:pPr>
              <w:rPr>
                <w:color w:val="FF0000"/>
              </w:rPr>
            </w:pPr>
            <w:r>
              <w:rPr>
                <w:color w:val="FF0000"/>
              </w:rPr>
              <w:lastRenderedPageBreak/>
              <w:t>OneDrive is down</w:t>
            </w:r>
          </w:p>
        </w:tc>
        <w:tc>
          <w:tcPr>
            <w:tcW w:w="2514" w:type="dxa"/>
          </w:tcPr>
          <w:p w14:paraId="1F9B2660" w14:textId="77777777" w:rsidR="00AA6D34" w:rsidRDefault="00AA6D34" w:rsidP="00B56CFB">
            <w:pPr>
              <w:rPr>
                <w:color w:val="FF0000"/>
              </w:rPr>
            </w:pPr>
          </w:p>
        </w:tc>
        <w:tc>
          <w:tcPr>
            <w:tcW w:w="2070" w:type="dxa"/>
          </w:tcPr>
          <w:p w14:paraId="1E1BE34E" w14:textId="77777777" w:rsidR="00AA6D34" w:rsidRPr="00E04857" w:rsidRDefault="00AA6D34" w:rsidP="006778D3">
            <w:pPr>
              <w:rPr>
                <w:color w:val="FF0000"/>
              </w:rPr>
            </w:pPr>
          </w:p>
        </w:tc>
        <w:tc>
          <w:tcPr>
            <w:tcW w:w="2169" w:type="dxa"/>
          </w:tcPr>
          <w:p w14:paraId="2EEBE42E" w14:textId="48ADFCB8" w:rsidR="00AA6D34" w:rsidRPr="00407480" w:rsidRDefault="00AA6D34" w:rsidP="00407480">
            <w:pPr>
              <w:pStyle w:val="CommentText"/>
            </w:pPr>
            <w:r>
              <w:rPr>
                <w:color w:val="FF0000"/>
              </w:rPr>
              <w:t xml:space="preserve">Cannot connect to OneDrive since OneDrive is down. </w:t>
            </w:r>
          </w:p>
        </w:tc>
        <w:tc>
          <w:tcPr>
            <w:tcW w:w="1251" w:type="dxa"/>
          </w:tcPr>
          <w:p w14:paraId="2A9D7F12" w14:textId="77777777" w:rsidR="00AA6D34" w:rsidRDefault="00AA6D34" w:rsidP="00230FCC"/>
        </w:tc>
      </w:tr>
      <w:tr w:rsidR="00407480" w14:paraId="6FE96F08" w14:textId="77777777" w:rsidTr="00230FCC">
        <w:tc>
          <w:tcPr>
            <w:tcW w:w="1691" w:type="dxa"/>
          </w:tcPr>
          <w:p w14:paraId="687ABBDE" w14:textId="77777777" w:rsidR="00407480" w:rsidRDefault="00407480" w:rsidP="00E04857">
            <w:pPr>
              <w:rPr>
                <w:color w:val="FF0000"/>
              </w:rPr>
            </w:pPr>
          </w:p>
        </w:tc>
        <w:tc>
          <w:tcPr>
            <w:tcW w:w="2514" w:type="dxa"/>
          </w:tcPr>
          <w:p w14:paraId="478622D8" w14:textId="77777777" w:rsidR="00407480" w:rsidRDefault="00407480" w:rsidP="00B56CFB">
            <w:pPr>
              <w:rPr>
                <w:color w:val="FF0000"/>
              </w:rPr>
            </w:pPr>
          </w:p>
        </w:tc>
        <w:tc>
          <w:tcPr>
            <w:tcW w:w="2070" w:type="dxa"/>
          </w:tcPr>
          <w:p w14:paraId="7FF39839" w14:textId="77777777" w:rsidR="00407480" w:rsidRPr="00E04857" w:rsidRDefault="00407480" w:rsidP="006778D3">
            <w:pPr>
              <w:rPr>
                <w:color w:val="FF0000"/>
              </w:rPr>
            </w:pPr>
          </w:p>
        </w:tc>
        <w:tc>
          <w:tcPr>
            <w:tcW w:w="2169" w:type="dxa"/>
          </w:tcPr>
          <w:p w14:paraId="3F23C828" w14:textId="45154B19" w:rsidR="00407480" w:rsidRDefault="00407480" w:rsidP="00407480">
            <w:pPr>
              <w:pStyle w:val="CommentText"/>
              <w:rPr>
                <w:color w:val="FF0000"/>
              </w:rPr>
            </w:pPr>
            <w:r>
              <w:rPr>
                <w:color w:val="FF0000"/>
              </w:rPr>
              <w:t>User is on battery saver mode</w:t>
            </w:r>
          </w:p>
        </w:tc>
        <w:tc>
          <w:tcPr>
            <w:tcW w:w="1251" w:type="dxa"/>
          </w:tcPr>
          <w:p w14:paraId="5AC26D56" w14:textId="77777777" w:rsidR="00407480" w:rsidRDefault="00407480" w:rsidP="00230FCC"/>
        </w:tc>
      </w:tr>
      <w:tr w:rsidR="00407480" w14:paraId="4BBA3F1E" w14:textId="77777777" w:rsidTr="00230FCC">
        <w:tc>
          <w:tcPr>
            <w:tcW w:w="1691" w:type="dxa"/>
          </w:tcPr>
          <w:p w14:paraId="3B8BE9CE" w14:textId="68A46846" w:rsidR="00407480" w:rsidRDefault="00407480" w:rsidP="00E04857">
            <w:pPr>
              <w:rPr>
                <w:color w:val="FF0000"/>
              </w:rPr>
            </w:pPr>
            <w:r>
              <w:rPr>
                <w:rFonts w:ascii="Calibri" w:hAnsi="Calibri"/>
                <w:szCs w:val="22"/>
              </w:rPr>
              <w:t>Error in generating standard format from rich format</w:t>
            </w:r>
          </w:p>
        </w:tc>
        <w:tc>
          <w:tcPr>
            <w:tcW w:w="2514" w:type="dxa"/>
          </w:tcPr>
          <w:p w14:paraId="0195451A" w14:textId="77777777" w:rsidR="00407480" w:rsidRDefault="00407480" w:rsidP="00B56CFB">
            <w:pPr>
              <w:rPr>
                <w:color w:val="FF0000"/>
              </w:rPr>
            </w:pPr>
          </w:p>
        </w:tc>
        <w:tc>
          <w:tcPr>
            <w:tcW w:w="2070" w:type="dxa"/>
          </w:tcPr>
          <w:p w14:paraId="5688B1F0" w14:textId="77777777" w:rsidR="00407480" w:rsidRPr="00E04857" w:rsidRDefault="00407480" w:rsidP="006778D3">
            <w:pPr>
              <w:rPr>
                <w:color w:val="FF0000"/>
              </w:rPr>
            </w:pPr>
          </w:p>
        </w:tc>
        <w:tc>
          <w:tcPr>
            <w:tcW w:w="2169" w:type="dxa"/>
          </w:tcPr>
          <w:p w14:paraId="551F2692" w14:textId="2163DB90" w:rsidR="00407480" w:rsidRDefault="00407480" w:rsidP="00407480">
            <w:pPr>
              <w:pStyle w:val="CommentText"/>
              <w:rPr>
                <w:color w:val="FF0000"/>
              </w:rPr>
            </w:pPr>
            <w:r>
              <w:rPr>
                <w:color w:val="FF0000"/>
              </w:rPr>
              <w:t>File conversion from rich format to standard format failed.</w:t>
            </w:r>
          </w:p>
        </w:tc>
        <w:tc>
          <w:tcPr>
            <w:tcW w:w="1251" w:type="dxa"/>
          </w:tcPr>
          <w:p w14:paraId="271780F0" w14:textId="77777777" w:rsidR="00407480" w:rsidRDefault="00407480" w:rsidP="00230FCC"/>
        </w:tc>
      </w:tr>
    </w:tbl>
    <w:p w14:paraId="0FCF1CB4" w14:textId="55DC3A77" w:rsidR="006778D3" w:rsidRDefault="006778D3" w:rsidP="003F3E02"/>
    <w:p w14:paraId="0F01B6DB" w14:textId="11088B27" w:rsidR="006778D3" w:rsidRPr="00CD2D82" w:rsidRDefault="006778D3" w:rsidP="003F3E02">
      <w:r>
        <w:t>Old list:</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3F3E02" w:rsidRPr="004622D9" w14:paraId="429F87CF" w14:textId="77777777" w:rsidTr="00F202D6">
        <w:trPr>
          <w:cnfStyle w:val="100000000000" w:firstRow="1" w:lastRow="0" w:firstColumn="0" w:lastColumn="0" w:oddVBand="0" w:evenVBand="0" w:oddHBand="0" w:evenHBand="0" w:firstRowFirstColumn="0" w:firstRowLastColumn="0" w:lastRowFirstColumn="0" w:lastRowLastColumn="0"/>
        </w:trPr>
        <w:tc>
          <w:tcPr>
            <w:tcW w:w="1691" w:type="dxa"/>
          </w:tcPr>
          <w:p w14:paraId="16A91872" w14:textId="77777777" w:rsidR="003F3E02" w:rsidRDefault="003F3E02" w:rsidP="00F202D6">
            <w:r>
              <w:t>Scenario</w:t>
            </w:r>
          </w:p>
        </w:tc>
        <w:tc>
          <w:tcPr>
            <w:tcW w:w="2514" w:type="dxa"/>
          </w:tcPr>
          <w:p w14:paraId="701B95DE" w14:textId="77777777" w:rsidR="003F3E02" w:rsidRDefault="003F3E02" w:rsidP="00F202D6">
            <w:r>
              <w:t>PM text</w:t>
            </w:r>
          </w:p>
        </w:tc>
        <w:tc>
          <w:tcPr>
            <w:tcW w:w="2070" w:type="dxa"/>
          </w:tcPr>
          <w:p w14:paraId="6D515849" w14:textId="77777777" w:rsidR="003F3E02" w:rsidRDefault="003F3E02" w:rsidP="00F202D6">
            <w:r>
              <w:t>UA approved text</w:t>
            </w:r>
          </w:p>
        </w:tc>
        <w:tc>
          <w:tcPr>
            <w:tcW w:w="2169" w:type="dxa"/>
          </w:tcPr>
          <w:p w14:paraId="64B4E56C" w14:textId="77777777" w:rsidR="003F3E02" w:rsidRDefault="003F3E02" w:rsidP="00F202D6">
            <w:r>
              <w:t>Comments</w:t>
            </w:r>
          </w:p>
        </w:tc>
        <w:tc>
          <w:tcPr>
            <w:tcW w:w="1251" w:type="dxa"/>
          </w:tcPr>
          <w:p w14:paraId="0AD258A6" w14:textId="77777777" w:rsidR="003F3E02" w:rsidRPr="004622D9" w:rsidRDefault="003F3E02" w:rsidP="00F202D6">
            <w:r>
              <w:t>Final</w:t>
            </w:r>
          </w:p>
        </w:tc>
      </w:tr>
      <w:tr w:rsidR="003F3E02" w14:paraId="6EED6FC2" w14:textId="77777777" w:rsidTr="00F202D6">
        <w:tc>
          <w:tcPr>
            <w:tcW w:w="1691" w:type="dxa"/>
          </w:tcPr>
          <w:p w14:paraId="7D29F02E" w14:textId="77777777" w:rsidR="003F3E02" w:rsidRDefault="003F3E02" w:rsidP="00F202D6">
            <w:r>
              <w:t>File not present</w:t>
            </w:r>
          </w:p>
        </w:tc>
        <w:tc>
          <w:tcPr>
            <w:tcW w:w="2514" w:type="dxa"/>
          </w:tcPr>
          <w:p w14:paraId="4CF008B3" w14:textId="77777777" w:rsidR="003F3E02" w:rsidRDefault="003F3E02" w:rsidP="00F202D6">
            <w:r>
              <w:t>This photo or video has been moved or deleted.  Select something else and try again.</w:t>
            </w:r>
          </w:p>
        </w:tc>
        <w:tc>
          <w:tcPr>
            <w:tcW w:w="2070" w:type="dxa"/>
          </w:tcPr>
          <w:p w14:paraId="2F8A9BC3" w14:textId="77777777" w:rsidR="003F3E02" w:rsidRDefault="003F3E02" w:rsidP="00F202D6">
            <w:r>
              <w:t xml:space="preserve">This photo or video has been moved or deleted.  </w:t>
            </w:r>
          </w:p>
        </w:tc>
        <w:tc>
          <w:tcPr>
            <w:tcW w:w="2169" w:type="dxa"/>
          </w:tcPr>
          <w:p w14:paraId="73864E6B" w14:textId="77777777" w:rsidR="003F3E02" w:rsidRDefault="003F3E02" w:rsidP="00F202D6">
            <w:r>
              <w:t>Error message shown when a file has been moved or deleted and the user tries to share it</w:t>
            </w:r>
          </w:p>
        </w:tc>
        <w:tc>
          <w:tcPr>
            <w:tcW w:w="1251" w:type="dxa"/>
          </w:tcPr>
          <w:p w14:paraId="027B6320" w14:textId="77777777" w:rsidR="003F3E02" w:rsidRDefault="003F3E02" w:rsidP="00F202D6">
            <w:r>
              <w:t>Yes</w:t>
            </w:r>
          </w:p>
          <w:p w14:paraId="529666AA" w14:textId="77777777" w:rsidR="003F3E02" w:rsidRDefault="003F3E02" w:rsidP="00F202D6">
            <w:r w:rsidRPr="00B27A2E">
              <w:rPr>
                <w:highlight w:val="yellow"/>
              </w:rPr>
              <w:t>Updated 12.6.12</w:t>
            </w:r>
          </w:p>
        </w:tc>
      </w:tr>
      <w:tr w:rsidR="003F3E02" w14:paraId="1B8D7C2E" w14:textId="77777777" w:rsidTr="00F202D6">
        <w:tc>
          <w:tcPr>
            <w:tcW w:w="1691" w:type="dxa"/>
          </w:tcPr>
          <w:p w14:paraId="25E55AD1" w14:textId="77777777" w:rsidR="003F3E02" w:rsidRDefault="003F3E02" w:rsidP="00F202D6">
            <w:r>
              <w:t>User is in live camera feed mode</w:t>
            </w:r>
          </w:p>
        </w:tc>
        <w:tc>
          <w:tcPr>
            <w:tcW w:w="2514" w:type="dxa"/>
          </w:tcPr>
          <w:p w14:paraId="6AD9C8C8" w14:textId="77777777" w:rsidR="003F3E02" w:rsidRDefault="003F3E02" w:rsidP="00F202D6"/>
        </w:tc>
        <w:tc>
          <w:tcPr>
            <w:tcW w:w="2070" w:type="dxa"/>
          </w:tcPr>
          <w:p w14:paraId="3FF89E16" w14:textId="77777777" w:rsidR="003F3E02" w:rsidRDefault="003F3E02" w:rsidP="00F202D6">
            <w:r>
              <w:t>Take a photo or video, and then share it.</w:t>
            </w:r>
          </w:p>
        </w:tc>
        <w:tc>
          <w:tcPr>
            <w:tcW w:w="2169" w:type="dxa"/>
          </w:tcPr>
          <w:p w14:paraId="3FD58E87" w14:textId="77777777" w:rsidR="003F3E02" w:rsidRDefault="003F3E02" w:rsidP="00F202D6">
            <w:r>
              <w:t>Error message shown when the user is looking at the live camera feed in the Camera app and invokes Share</w:t>
            </w:r>
          </w:p>
        </w:tc>
        <w:tc>
          <w:tcPr>
            <w:tcW w:w="1251" w:type="dxa"/>
          </w:tcPr>
          <w:p w14:paraId="7EC9B764" w14:textId="77777777" w:rsidR="003F3E02" w:rsidRDefault="003F3E02" w:rsidP="00F202D6">
            <w:r>
              <w:t>Yes</w:t>
            </w:r>
          </w:p>
        </w:tc>
      </w:tr>
      <w:tr w:rsidR="003F3E02" w14:paraId="4D1D6AE6" w14:textId="77777777" w:rsidTr="00F202D6">
        <w:tc>
          <w:tcPr>
            <w:tcW w:w="1691" w:type="dxa"/>
          </w:tcPr>
          <w:p w14:paraId="1DE1A623" w14:textId="77777777" w:rsidR="003F3E02" w:rsidRDefault="003F3E02" w:rsidP="00F202D6">
            <w:r>
              <w:t xml:space="preserve">User is looking at an unstitched panorama or is in the process </w:t>
            </w:r>
            <w:r>
              <w:lastRenderedPageBreak/>
              <w:t>of stitching the panorama</w:t>
            </w:r>
          </w:p>
        </w:tc>
        <w:tc>
          <w:tcPr>
            <w:tcW w:w="2514" w:type="dxa"/>
          </w:tcPr>
          <w:p w14:paraId="74AF53BE" w14:textId="77777777" w:rsidR="003F3E02" w:rsidRDefault="003F3E02" w:rsidP="00F202D6"/>
        </w:tc>
        <w:tc>
          <w:tcPr>
            <w:tcW w:w="2070" w:type="dxa"/>
          </w:tcPr>
          <w:p w14:paraId="052CA7B9" w14:textId="77777777" w:rsidR="003F3E02" w:rsidRDefault="003F3E02" w:rsidP="00F202D6">
            <w:pPr>
              <w:rPr>
                <w:color w:val="002060"/>
              </w:rPr>
            </w:pPr>
            <w:r>
              <w:t>Your panorama isn’t quite ready yet. Stitch this panorama, and then share it.</w:t>
            </w:r>
          </w:p>
        </w:tc>
        <w:tc>
          <w:tcPr>
            <w:tcW w:w="2169" w:type="dxa"/>
          </w:tcPr>
          <w:p w14:paraId="1D2B15E3" w14:textId="77777777" w:rsidR="003F3E02" w:rsidRDefault="003F3E02" w:rsidP="00F202D6">
            <w:r>
              <w:t>Error message shown when the user tries to share an unstitched panorama</w:t>
            </w:r>
          </w:p>
        </w:tc>
        <w:tc>
          <w:tcPr>
            <w:tcW w:w="1251" w:type="dxa"/>
          </w:tcPr>
          <w:p w14:paraId="18F3695A" w14:textId="77777777" w:rsidR="003F3E02" w:rsidRDefault="003F3E02" w:rsidP="00F202D6">
            <w:r>
              <w:t>Yes</w:t>
            </w:r>
          </w:p>
        </w:tc>
      </w:tr>
      <w:tr w:rsidR="003F3E02" w14:paraId="498E168A" w14:textId="77777777" w:rsidTr="00F202D6">
        <w:tc>
          <w:tcPr>
            <w:tcW w:w="1691" w:type="dxa"/>
          </w:tcPr>
          <w:p w14:paraId="7C9AE526" w14:textId="77777777" w:rsidR="003F3E02" w:rsidRDefault="003F3E02" w:rsidP="00F202D6">
            <w:r>
              <w:lastRenderedPageBreak/>
              <w:t>General error case</w:t>
            </w:r>
          </w:p>
        </w:tc>
        <w:tc>
          <w:tcPr>
            <w:tcW w:w="2514" w:type="dxa"/>
          </w:tcPr>
          <w:p w14:paraId="5D55DCB6" w14:textId="77777777" w:rsidR="003F3E02" w:rsidRDefault="003F3E02" w:rsidP="00F202D6"/>
        </w:tc>
        <w:tc>
          <w:tcPr>
            <w:tcW w:w="2070" w:type="dxa"/>
          </w:tcPr>
          <w:p w14:paraId="42012056" w14:textId="77777777" w:rsidR="003F3E02" w:rsidRPr="006377FB" w:rsidRDefault="003F3E02" w:rsidP="00F202D6">
            <w:r>
              <w:rPr>
                <w:color w:val="262626"/>
              </w:rPr>
              <w:t>Restart the app, and then try to share.</w:t>
            </w:r>
          </w:p>
        </w:tc>
        <w:tc>
          <w:tcPr>
            <w:tcW w:w="2169" w:type="dxa"/>
          </w:tcPr>
          <w:p w14:paraId="40426480" w14:textId="77777777" w:rsidR="003F3E02" w:rsidRDefault="003F3E02" w:rsidP="00F202D6">
            <w:r>
              <w:t>Error message shown in general cases where we’re not sure what happened</w:t>
            </w:r>
          </w:p>
        </w:tc>
        <w:tc>
          <w:tcPr>
            <w:tcW w:w="1251" w:type="dxa"/>
          </w:tcPr>
          <w:p w14:paraId="4E16537F" w14:textId="77777777" w:rsidR="003F3E02" w:rsidRDefault="003F3E02" w:rsidP="00F202D6">
            <w:r>
              <w:t>Yes</w:t>
            </w:r>
          </w:p>
        </w:tc>
      </w:tr>
      <w:tr w:rsidR="003F3E02" w14:paraId="3DF7303D" w14:textId="77777777" w:rsidTr="00F202D6">
        <w:tc>
          <w:tcPr>
            <w:tcW w:w="1691" w:type="dxa"/>
          </w:tcPr>
          <w:p w14:paraId="6B037915" w14:textId="77777777" w:rsidR="003F3E02" w:rsidRDefault="003F3E02" w:rsidP="00F202D6">
            <w:r>
              <w:t>User is in Edit mode</w:t>
            </w:r>
          </w:p>
          <w:p w14:paraId="7F49095F" w14:textId="77777777" w:rsidR="003F3E02" w:rsidRDefault="003F3E02" w:rsidP="00F202D6"/>
          <w:p w14:paraId="2FF96D56" w14:textId="77777777" w:rsidR="003F3E02" w:rsidRDefault="003F3E02" w:rsidP="00F202D6">
            <w:r w:rsidRPr="00423679">
              <w:rPr>
                <w:b/>
              </w:rPr>
              <w:t>Note</w:t>
            </w:r>
            <w:r>
              <w:t>: this is for M1 only. This error message will be removed in MP when Tweak enables Share while editing.</w:t>
            </w:r>
          </w:p>
        </w:tc>
        <w:tc>
          <w:tcPr>
            <w:tcW w:w="2514" w:type="dxa"/>
          </w:tcPr>
          <w:p w14:paraId="0EE43E68" w14:textId="77777777" w:rsidR="003F3E02" w:rsidRDefault="003F3E02" w:rsidP="00F202D6"/>
        </w:tc>
        <w:tc>
          <w:tcPr>
            <w:tcW w:w="2070" w:type="dxa"/>
          </w:tcPr>
          <w:p w14:paraId="653ADE2A" w14:textId="77777777" w:rsidR="003F3E02" w:rsidRDefault="003F3E02" w:rsidP="00F202D6">
            <w:pPr>
              <w:rPr>
                <w:color w:val="262626"/>
              </w:rPr>
            </w:pPr>
            <w:r>
              <w:t>Your file has unsaved changes. Save your changes, and then share it.</w:t>
            </w:r>
          </w:p>
        </w:tc>
        <w:tc>
          <w:tcPr>
            <w:tcW w:w="2169" w:type="dxa"/>
          </w:tcPr>
          <w:p w14:paraId="1E69EEEA" w14:textId="77777777" w:rsidR="003F3E02" w:rsidRDefault="003F3E02" w:rsidP="00F202D6">
            <w:r>
              <w:t>Error message shown when user is in Edit mode and invokes Share. This string will be removed in MP.</w:t>
            </w:r>
          </w:p>
        </w:tc>
        <w:tc>
          <w:tcPr>
            <w:tcW w:w="1251" w:type="dxa"/>
          </w:tcPr>
          <w:p w14:paraId="60FF51EF" w14:textId="77777777" w:rsidR="003F3E02" w:rsidRDefault="003F3E02" w:rsidP="00F202D6">
            <w:r>
              <w:t>Yes</w:t>
            </w:r>
          </w:p>
        </w:tc>
      </w:tr>
      <w:tr w:rsidR="003F3E02" w14:paraId="73235A67" w14:textId="77777777" w:rsidTr="00F202D6">
        <w:tc>
          <w:tcPr>
            <w:tcW w:w="1691" w:type="dxa"/>
          </w:tcPr>
          <w:p w14:paraId="3891F229" w14:textId="53A51CD1" w:rsidR="003F3E02" w:rsidRDefault="003F3E02" w:rsidP="00F202D6">
            <w:r>
              <w:rPr>
                <w:rFonts w:ascii="Calibri" w:hAnsi="Calibri"/>
                <w:szCs w:val="22"/>
              </w:rPr>
              <w:t>Error in generating standard format from rich format</w:t>
            </w:r>
          </w:p>
        </w:tc>
        <w:tc>
          <w:tcPr>
            <w:tcW w:w="2514" w:type="dxa"/>
          </w:tcPr>
          <w:p w14:paraId="5203EDAE" w14:textId="77777777" w:rsidR="003F3E02" w:rsidRDefault="003F3E02" w:rsidP="00F202D6"/>
        </w:tc>
        <w:tc>
          <w:tcPr>
            <w:tcW w:w="2070" w:type="dxa"/>
          </w:tcPr>
          <w:p w14:paraId="7BC1FD6E" w14:textId="77777777" w:rsidR="003F3E02" w:rsidRDefault="003F3E02" w:rsidP="00F202D6"/>
        </w:tc>
        <w:tc>
          <w:tcPr>
            <w:tcW w:w="2169" w:type="dxa"/>
          </w:tcPr>
          <w:p w14:paraId="5C246144" w14:textId="77777777" w:rsidR="003F3E02" w:rsidRDefault="003F3E02" w:rsidP="00F202D6"/>
        </w:tc>
        <w:tc>
          <w:tcPr>
            <w:tcW w:w="1251" w:type="dxa"/>
          </w:tcPr>
          <w:p w14:paraId="7AB454BA" w14:textId="77777777" w:rsidR="003F3E02" w:rsidRDefault="003F3E02" w:rsidP="00F202D6"/>
        </w:tc>
      </w:tr>
    </w:tbl>
    <w:p w14:paraId="421737C1" w14:textId="77777777" w:rsidR="003F3E02" w:rsidRDefault="003F3E02" w:rsidP="00925209">
      <w:pPr>
        <w:rPr>
          <w:b/>
        </w:rPr>
      </w:pPr>
    </w:p>
    <w:p w14:paraId="22915D70" w14:textId="77777777" w:rsidR="007F019A" w:rsidRPr="007F019A" w:rsidRDefault="007F019A" w:rsidP="007F019A"/>
    <w:p w14:paraId="313742E2" w14:textId="3FF97CCA" w:rsidR="00407480" w:rsidRPr="00407480" w:rsidRDefault="00407480" w:rsidP="00407480">
      <w:pPr>
        <w:pStyle w:val="Heading2"/>
        <w:numPr>
          <w:ilvl w:val="1"/>
          <w:numId w:val="3"/>
        </w:numPr>
      </w:pPr>
      <w:r>
        <w:t xml:space="preserve"> </w:t>
      </w:r>
      <w:commentRangeStart w:id="62"/>
      <w:commentRangeStart w:id="63"/>
      <w:commentRangeStart w:id="64"/>
      <w:r w:rsidR="00CD0991">
        <w:t xml:space="preserve">Share </w:t>
      </w:r>
      <w:commentRangeEnd w:id="62"/>
      <w:r w:rsidR="00CD0991">
        <w:rPr>
          <w:rStyle w:val="CommentReference"/>
          <w:rFonts w:eastAsiaTheme="minorEastAsia" w:cs="Times New Roman"/>
          <w:bCs w:val="0"/>
          <w:color w:val="auto"/>
          <w:lang w:bidi="en-US"/>
        </w:rPr>
        <w:commentReference w:id="62"/>
      </w:r>
      <w:commentRangeEnd w:id="63"/>
      <w:r w:rsidR="00D44E40">
        <w:rPr>
          <w:rStyle w:val="CommentReference"/>
          <w:rFonts w:eastAsiaTheme="minorEastAsia" w:cs="Times New Roman"/>
          <w:bCs w:val="0"/>
          <w:color w:val="auto"/>
          <w:lang w:bidi="en-US"/>
        </w:rPr>
        <w:commentReference w:id="63"/>
      </w:r>
      <w:commentRangeEnd w:id="64"/>
      <w:r w:rsidR="009A0B26">
        <w:rPr>
          <w:rStyle w:val="CommentReference"/>
          <w:rFonts w:eastAsiaTheme="minorEastAsia" w:cs="Times New Roman"/>
          <w:bCs w:val="0"/>
          <w:color w:val="auto"/>
          <w:lang w:bidi="en-US"/>
        </w:rPr>
        <w:commentReference w:id="64"/>
      </w:r>
      <w:r w:rsidR="007F019A">
        <w:t xml:space="preserve"> as OneDrive Link</w:t>
      </w:r>
      <w:r w:rsidR="00D06F43">
        <w:t xml:space="preserve"> </w:t>
      </w:r>
    </w:p>
    <w:p w14:paraId="6135230E" w14:textId="57DC7ED8" w:rsidR="00407480" w:rsidRDefault="00407480" w:rsidP="00B23F92">
      <w:r>
        <w:t>Given that all content will be backed in the cloud, we should enable users to take advantage of this and share content as links where it makes sense to users and has a clear value prop to them.</w:t>
      </w:r>
    </w:p>
    <w:p w14:paraId="4922BF92" w14:textId="72C23CBF" w:rsidR="0014235B" w:rsidRDefault="0014235B" w:rsidP="00DA08F9">
      <w:pPr>
        <w:pStyle w:val="Heading3"/>
      </w:pPr>
      <w:r>
        <w:lastRenderedPageBreak/>
        <w:t xml:space="preserve">Criteria for </w:t>
      </w:r>
      <w:r w:rsidR="00407480">
        <w:t>offering</w:t>
      </w:r>
      <w:r>
        <w:t xml:space="preserve"> OneDrive links</w:t>
      </w:r>
    </w:p>
    <w:p w14:paraId="4215ED67" w14:textId="79F7F37B" w:rsidR="00407480" w:rsidRPr="00407480" w:rsidRDefault="0084329A" w:rsidP="00407480">
      <w:r>
        <w:t>W</w:t>
      </w:r>
      <w:r w:rsidR="00407480">
        <w:t xml:space="preserve">e will only offer OneDrive link as an option to users where there is a clear value prop for them. </w:t>
      </w:r>
      <w:r>
        <w:t xml:space="preserve">Users will have the ability to take our offer, or to decline it (share as file attachments) based on their needs. </w:t>
      </w:r>
      <w:r w:rsidR="00407480">
        <w:t xml:space="preserve">We will not always offer them that choice since that adds additional </w:t>
      </w:r>
      <w:r>
        <w:t>steps to all existing workflows, and doesn’t offer clear value in most cases.</w:t>
      </w:r>
    </w:p>
    <w:p w14:paraId="4A6D52C7" w14:textId="18641CBB" w:rsidR="0014235B" w:rsidRDefault="00F31AD8" w:rsidP="0014235B">
      <w:r>
        <w:t xml:space="preserve">In M1, </w:t>
      </w:r>
      <w:r w:rsidR="0084329A">
        <w:t xml:space="preserve">if the following criteria are met, user will be offered a choice of link or attach: </w:t>
      </w:r>
    </w:p>
    <w:tbl>
      <w:tblPr>
        <w:tblStyle w:val="Wind8ws"/>
        <w:tblW w:w="10397" w:type="dxa"/>
        <w:tblInd w:w="115" w:type="dxa"/>
        <w:tblLook w:val="04A0" w:firstRow="1" w:lastRow="0" w:firstColumn="1" w:lastColumn="0" w:noHBand="0" w:noVBand="1"/>
      </w:tblPr>
      <w:tblGrid>
        <w:gridCol w:w="605"/>
        <w:gridCol w:w="4613"/>
        <w:gridCol w:w="5179"/>
      </w:tblGrid>
      <w:tr w:rsidR="00D80929" w:rsidRPr="004622D9" w14:paraId="0ACA645B" w14:textId="77777777" w:rsidTr="00D80929">
        <w:trPr>
          <w:cnfStyle w:val="100000000000" w:firstRow="1" w:lastRow="0" w:firstColumn="0" w:lastColumn="0" w:oddVBand="0" w:evenVBand="0" w:oddHBand="0" w:evenHBand="0" w:firstRowFirstColumn="0" w:firstRowLastColumn="0" w:lastRowFirstColumn="0" w:lastRowLastColumn="0"/>
        </w:trPr>
        <w:tc>
          <w:tcPr>
            <w:tcW w:w="605" w:type="dxa"/>
          </w:tcPr>
          <w:p w14:paraId="0A0CFED3" w14:textId="3FDA9E39" w:rsidR="00D80929" w:rsidRDefault="00D80929" w:rsidP="00D80929">
            <w:r>
              <w:t>#</w:t>
            </w:r>
          </w:p>
        </w:tc>
        <w:tc>
          <w:tcPr>
            <w:tcW w:w="4613" w:type="dxa"/>
          </w:tcPr>
          <w:p w14:paraId="06ED836C" w14:textId="06E13DD0" w:rsidR="00D80929" w:rsidRDefault="00D80929" w:rsidP="00D80929">
            <w:r>
              <w:t>Criteria</w:t>
            </w:r>
          </w:p>
        </w:tc>
        <w:tc>
          <w:tcPr>
            <w:tcW w:w="5179" w:type="dxa"/>
          </w:tcPr>
          <w:p w14:paraId="60D783FA" w14:textId="456C7906" w:rsidR="00D80929" w:rsidRDefault="00D80929" w:rsidP="00E57D26">
            <w:r>
              <w:t>Requirement</w:t>
            </w:r>
          </w:p>
        </w:tc>
      </w:tr>
      <w:tr w:rsidR="00D80929" w14:paraId="5C663634" w14:textId="77777777" w:rsidTr="00D80929">
        <w:tc>
          <w:tcPr>
            <w:tcW w:w="605" w:type="dxa"/>
          </w:tcPr>
          <w:p w14:paraId="0EA05E2D" w14:textId="40F4D6D6" w:rsidR="00D80929" w:rsidRDefault="00D80929" w:rsidP="00E57D26">
            <w:r>
              <w:t>1</w:t>
            </w:r>
          </w:p>
        </w:tc>
        <w:tc>
          <w:tcPr>
            <w:tcW w:w="4613" w:type="dxa"/>
          </w:tcPr>
          <w:p w14:paraId="1178A5F8" w14:textId="2F98A937" w:rsidR="00D80929" w:rsidRDefault="00D80929" w:rsidP="00E57D26">
            <w:r>
              <w:t>User has an MSA Account</w:t>
            </w:r>
          </w:p>
        </w:tc>
        <w:tc>
          <w:tcPr>
            <w:tcW w:w="5179" w:type="dxa"/>
          </w:tcPr>
          <w:p w14:paraId="5C83C354" w14:textId="11707C69" w:rsidR="00D80929" w:rsidRDefault="00D80929" w:rsidP="00E57D26">
            <w:r>
              <w:t>Has to always be met. We will only offer links to user who already have an MSA account that the photos app is aware of.</w:t>
            </w:r>
          </w:p>
        </w:tc>
      </w:tr>
      <w:tr w:rsidR="00D80929" w14:paraId="6C95511D" w14:textId="77777777" w:rsidTr="00D80929">
        <w:tc>
          <w:tcPr>
            <w:tcW w:w="605" w:type="dxa"/>
          </w:tcPr>
          <w:p w14:paraId="5A2C6A79" w14:textId="0BE29953" w:rsidR="00D80929" w:rsidRPr="00D80929" w:rsidRDefault="00D80929" w:rsidP="00D80929">
            <w:r>
              <w:t>2</w:t>
            </w:r>
          </w:p>
        </w:tc>
        <w:tc>
          <w:tcPr>
            <w:tcW w:w="4613" w:type="dxa"/>
          </w:tcPr>
          <w:p w14:paraId="437C8889" w14:textId="3949AADB" w:rsidR="00D80929" w:rsidRPr="00D80929" w:rsidRDefault="00D80929" w:rsidP="00D80929">
            <w:r w:rsidRPr="00D80929">
              <w:t xml:space="preserve">If any of the selected content is of RMT (cinemagraph etc.).  List of all possible RMTs listed here </w:t>
            </w:r>
            <w:hyperlink r:id="rId63" w:history="1">
              <w:r w:rsidRPr="00D80929">
                <w:rPr>
                  <w:rStyle w:val="Hyperlink"/>
                </w:rPr>
                <w:t>Sharing and Storing Rich Media Spec</w:t>
              </w:r>
            </w:hyperlink>
            <w:r w:rsidRPr="00D80929">
              <w:t>.</w:t>
            </w:r>
          </w:p>
          <w:p w14:paraId="38285136" w14:textId="77777777" w:rsidR="00D80929" w:rsidRDefault="00D80929" w:rsidP="00E57D26"/>
        </w:tc>
        <w:tc>
          <w:tcPr>
            <w:tcW w:w="5179" w:type="dxa"/>
          </w:tcPr>
          <w:p w14:paraId="7DC043A1" w14:textId="1EDF03FF" w:rsidR="00D80929" w:rsidRDefault="00D80929" w:rsidP="00E57D26">
            <w:r>
              <w:t>In addition to criteria #1.</w:t>
            </w:r>
          </w:p>
        </w:tc>
      </w:tr>
    </w:tbl>
    <w:p w14:paraId="2C998F9C" w14:textId="74FD98C4" w:rsidR="00D80929" w:rsidRDefault="00D80929" w:rsidP="0014235B"/>
    <w:p w14:paraId="6D2A9BF5" w14:textId="4DB7ABCA" w:rsidR="006668D0" w:rsidRDefault="0084329A" w:rsidP="006668D0">
      <w:pPr>
        <w:rPr>
          <w:b/>
        </w:rPr>
      </w:pPr>
      <w:r>
        <w:rPr>
          <w:b/>
        </w:rPr>
        <w:t xml:space="preserve">UX- Offering links </w:t>
      </w:r>
      <w:r w:rsidR="00B85537">
        <w:rPr>
          <w:b/>
        </w:rPr>
        <w:t xml:space="preserve">for RMT </w:t>
      </w:r>
    </w:p>
    <w:p w14:paraId="0384769F" w14:textId="052B86F7" w:rsidR="00407480" w:rsidRPr="006668D0" w:rsidRDefault="0084329A" w:rsidP="0084329A">
      <w:pPr>
        <w:pStyle w:val="Questions"/>
      </w:pPr>
      <w:r>
        <w:t>Think about explaining permissioning to users when links are offered</w:t>
      </w:r>
    </w:p>
    <w:p w14:paraId="1E2EB52A" w14:textId="1EC55963" w:rsidR="0084329A" w:rsidRDefault="0084329A" w:rsidP="006668D0">
      <w:r>
        <w:t xml:space="preserve">When criteria is met, the user is offered the option of sharing the selected content as OneDrive links or as files, explaining the benefit of sharing as OneDrive link in that scenario. The user is then forced to make an explicit choice to move to the next step in the share flow. </w:t>
      </w:r>
    </w:p>
    <w:p w14:paraId="0F475059" w14:textId="4A9BB37D" w:rsidR="00B766AD" w:rsidRDefault="00B85537" w:rsidP="006668D0">
      <w:r>
        <w:t xml:space="preserve">[Viewer] </w:t>
      </w:r>
      <w:r w:rsidR="00B766AD">
        <w:t>Imagine the below is a cinemagraph:</w:t>
      </w:r>
    </w:p>
    <w:p w14:paraId="7B11DEB0" w14:textId="6A076E9E" w:rsidR="00810022" w:rsidRDefault="0084329A" w:rsidP="006668D0">
      <w:r>
        <w:lastRenderedPageBreak/>
        <w:t xml:space="preserve"> </w:t>
      </w:r>
      <w:r>
        <w:rPr>
          <w:noProof/>
          <w:lang w:val="fr-FR" w:eastAsia="zh-CN"/>
        </w:rPr>
        <w:drawing>
          <wp:inline distT="0" distB="0" distL="0" distR="0" wp14:anchorId="557209C6" wp14:editId="68BD440A">
            <wp:extent cx="2217276" cy="362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7344" cy="3645504"/>
                    </a:xfrm>
                    <a:prstGeom prst="rect">
                      <a:avLst/>
                    </a:prstGeom>
                  </pic:spPr>
                </pic:pic>
              </a:graphicData>
            </a:graphic>
          </wp:inline>
        </w:drawing>
      </w:r>
      <w:r>
        <w:t xml:space="preserve"> </w:t>
      </w:r>
      <w:r w:rsidR="00B766AD">
        <w:t>when user clicks share button</w:t>
      </w:r>
      <w:r>
        <w:t xml:space="preserve"> </w:t>
      </w:r>
      <w:r w:rsidR="00B766AD">
        <w:t>-&gt;</w:t>
      </w:r>
      <w:r>
        <w:t xml:space="preserve">    </w:t>
      </w:r>
      <w:r>
        <w:rPr>
          <w:noProof/>
          <w:lang w:val="fr-FR" w:eastAsia="zh-CN"/>
        </w:rPr>
        <w:drawing>
          <wp:inline distT="0" distB="0" distL="0" distR="0" wp14:anchorId="67FAE263" wp14:editId="46B78B0C">
            <wp:extent cx="2181225" cy="3624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6504" cy="3633295"/>
                    </a:xfrm>
                    <a:prstGeom prst="rect">
                      <a:avLst/>
                    </a:prstGeom>
                  </pic:spPr>
                </pic:pic>
              </a:graphicData>
            </a:graphic>
          </wp:inline>
        </w:drawing>
      </w:r>
    </w:p>
    <w:tbl>
      <w:tblPr>
        <w:tblStyle w:val="Wind8ws"/>
        <w:tblW w:w="10015" w:type="dxa"/>
        <w:tblLook w:val="06A0" w:firstRow="1" w:lastRow="0" w:firstColumn="1" w:lastColumn="0" w:noHBand="1" w:noVBand="1"/>
      </w:tblPr>
      <w:tblGrid>
        <w:gridCol w:w="1032"/>
        <w:gridCol w:w="4289"/>
        <w:gridCol w:w="1091"/>
        <w:gridCol w:w="1213"/>
        <w:gridCol w:w="1355"/>
        <w:gridCol w:w="1035"/>
      </w:tblGrid>
      <w:tr w:rsidR="006668D0" w:rsidRPr="00D741AD" w14:paraId="463E187B" w14:textId="77777777" w:rsidTr="006668D0">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4BCF6E21" w14:textId="77777777" w:rsidR="006668D0" w:rsidRPr="00D741AD" w:rsidRDefault="006668D0" w:rsidP="00084B11">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FC0B443" w14:textId="77777777" w:rsidR="006668D0" w:rsidRPr="00D741AD" w:rsidRDefault="006668D0" w:rsidP="00084B11">
            <w:pPr>
              <w:rPr>
                <w:rFonts w:cs="Segoe UI"/>
                <w:b w:val="0"/>
                <w:bCs/>
                <w:szCs w:val="20"/>
              </w:rPr>
            </w:pPr>
            <w:r w:rsidRPr="00D741AD">
              <w:rPr>
                <w:rFonts w:cs="Segoe UI"/>
                <w:b w:val="0"/>
                <w:bCs/>
                <w:szCs w:val="20"/>
              </w:rPr>
              <w:t>Description</w:t>
            </w:r>
          </w:p>
        </w:tc>
        <w:tc>
          <w:tcPr>
            <w:tcW w:w="1196" w:type="dxa"/>
          </w:tcPr>
          <w:p w14:paraId="4ED06B18" w14:textId="77777777" w:rsidR="006668D0" w:rsidRPr="00D741AD" w:rsidRDefault="006668D0" w:rsidP="00084B11">
            <w:pPr>
              <w:rPr>
                <w:rFonts w:cs="Segoe UI"/>
                <w:b w:val="0"/>
                <w:bCs/>
                <w:szCs w:val="20"/>
              </w:rPr>
            </w:pPr>
            <w:r>
              <w:rPr>
                <w:rFonts w:cs="Segoe UI"/>
                <w:b w:val="0"/>
                <w:bCs/>
                <w:szCs w:val="20"/>
              </w:rPr>
              <w:t>PC Shortcut</w:t>
            </w:r>
          </w:p>
        </w:tc>
        <w:tc>
          <w:tcPr>
            <w:tcW w:w="1890" w:type="dxa"/>
            <w:tcMar>
              <w:top w:w="58" w:type="dxa"/>
              <w:bottom w:w="58" w:type="dxa"/>
            </w:tcMar>
            <w:hideMark/>
          </w:tcPr>
          <w:p w14:paraId="2CA96231" w14:textId="77777777" w:rsidR="006668D0" w:rsidRPr="00D741AD" w:rsidRDefault="006668D0" w:rsidP="00084B11">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7928CFE8" w14:textId="77777777" w:rsidR="006668D0" w:rsidRPr="00D741AD" w:rsidRDefault="006668D0" w:rsidP="00084B11">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2DBCFCE1" w14:textId="77777777" w:rsidR="006668D0" w:rsidRPr="00D741AD" w:rsidRDefault="006668D0" w:rsidP="00084B11">
            <w:pPr>
              <w:jc w:val="center"/>
              <w:rPr>
                <w:rFonts w:cs="Segoe UI"/>
                <w:b w:val="0"/>
                <w:bCs/>
                <w:szCs w:val="20"/>
              </w:rPr>
            </w:pPr>
            <w:r w:rsidRPr="00D741AD">
              <w:rPr>
                <w:rFonts w:cs="Segoe UI"/>
                <w:b w:val="0"/>
                <w:bCs/>
                <w:szCs w:val="20"/>
              </w:rPr>
              <w:t>Final string</w:t>
            </w:r>
          </w:p>
        </w:tc>
      </w:tr>
      <w:tr w:rsidR="006668D0" w:rsidRPr="00D156B6" w14:paraId="670F8066" w14:textId="77777777" w:rsidTr="006668D0">
        <w:trPr>
          <w:trHeight w:val="20"/>
        </w:trPr>
        <w:tc>
          <w:tcPr>
            <w:tcW w:w="1337" w:type="dxa"/>
            <w:tcMar>
              <w:top w:w="58" w:type="dxa"/>
              <w:bottom w:w="58" w:type="dxa"/>
            </w:tcMar>
          </w:tcPr>
          <w:p w14:paraId="573E113B" w14:textId="6523F06F" w:rsidR="006668D0" w:rsidRDefault="00B766AD" w:rsidP="00084B11">
            <w:pPr>
              <w:spacing w:after="0"/>
              <w:rPr>
                <w:sz w:val="20"/>
              </w:rPr>
            </w:pPr>
            <w:r>
              <w:rPr>
                <w:sz w:val="20"/>
              </w:rPr>
              <w:t>Modal Dialog</w:t>
            </w:r>
          </w:p>
          <w:p w14:paraId="0327E984" w14:textId="77777777" w:rsidR="006668D0" w:rsidRPr="00D156B6" w:rsidRDefault="006668D0" w:rsidP="00084B11">
            <w:pPr>
              <w:rPr>
                <w:sz w:val="20"/>
              </w:rPr>
            </w:pPr>
          </w:p>
        </w:tc>
        <w:tc>
          <w:tcPr>
            <w:tcW w:w="1992" w:type="dxa"/>
            <w:tcMar>
              <w:top w:w="58" w:type="dxa"/>
              <w:bottom w:w="58" w:type="dxa"/>
            </w:tcMar>
          </w:tcPr>
          <w:p w14:paraId="76045862" w14:textId="66CD1D60" w:rsidR="006668D0" w:rsidRPr="00D156B6" w:rsidRDefault="00B766AD" w:rsidP="006668D0">
            <w:pPr>
              <w:rPr>
                <w:rFonts w:cs="Segoe UI"/>
                <w:color w:val="000000"/>
                <w:sz w:val="20"/>
              </w:rPr>
            </w:pPr>
            <w:r>
              <w:rPr>
                <w:sz w:val="20"/>
              </w:rPr>
              <w:t>Explain to the user the benefit of sharing as link. User has to make an explicit choice.</w:t>
            </w:r>
          </w:p>
        </w:tc>
        <w:tc>
          <w:tcPr>
            <w:tcW w:w="1196" w:type="dxa"/>
          </w:tcPr>
          <w:p w14:paraId="1FBF997F" w14:textId="428F5635" w:rsidR="006668D0" w:rsidRDefault="006668D0" w:rsidP="00084B11">
            <w:pPr>
              <w:spacing w:after="0"/>
              <w:rPr>
                <w:sz w:val="20"/>
              </w:rPr>
            </w:pPr>
          </w:p>
        </w:tc>
        <w:tc>
          <w:tcPr>
            <w:tcW w:w="1890" w:type="dxa"/>
            <w:tcMar>
              <w:top w:w="58" w:type="dxa"/>
              <w:bottom w:w="58" w:type="dxa"/>
            </w:tcMar>
          </w:tcPr>
          <w:p w14:paraId="14705436" w14:textId="67CB309D" w:rsidR="006668D0" w:rsidRPr="00D156B6" w:rsidRDefault="00B766AD" w:rsidP="00084B11">
            <w:pPr>
              <w:spacing w:after="0"/>
              <w:rPr>
                <w:sz w:val="20"/>
              </w:rPr>
            </w:pPr>
            <w:r>
              <w:rPr>
                <w:sz w:val="20"/>
              </w:rPr>
              <w:t>To keep as a &lt;rich type&gt;, share as link instead?</w:t>
            </w:r>
          </w:p>
        </w:tc>
        <w:tc>
          <w:tcPr>
            <w:tcW w:w="1890" w:type="dxa"/>
            <w:tcMar>
              <w:top w:w="58" w:type="dxa"/>
              <w:bottom w:w="58" w:type="dxa"/>
            </w:tcMar>
          </w:tcPr>
          <w:p w14:paraId="345B6280"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hideMark/>
          </w:tcPr>
          <w:p w14:paraId="30DE9BE5" w14:textId="77777777" w:rsidR="006668D0" w:rsidRPr="00D156B6" w:rsidRDefault="006668D0" w:rsidP="00084B11">
            <w:pPr>
              <w:spacing w:after="0"/>
              <w:rPr>
                <w:sz w:val="20"/>
              </w:rPr>
            </w:pPr>
          </w:p>
        </w:tc>
      </w:tr>
      <w:tr w:rsidR="006668D0" w:rsidRPr="00D156B6" w14:paraId="70BD5640" w14:textId="77777777" w:rsidTr="006668D0">
        <w:trPr>
          <w:trHeight w:val="20"/>
        </w:trPr>
        <w:tc>
          <w:tcPr>
            <w:tcW w:w="1337" w:type="dxa"/>
            <w:tcMar>
              <w:top w:w="58" w:type="dxa"/>
              <w:bottom w:w="58" w:type="dxa"/>
            </w:tcMar>
          </w:tcPr>
          <w:p w14:paraId="58481A82" w14:textId="29A06863"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4E4E4FA" w14:textId="77777777" w:rsidR="00462C7B" w:rsidRDefault="00462C7B" w:rsidP="00B766AD">
            <w:pPr>
              <w:rPr>
                <w:sz w:val="20"/>
              </w:rPr>
            </w:pPr>
            <w:r>
              <w:rPr>
                <w:sz w:val="20"/>
              </w:rPr>
              <w:t>Share as OneDrive link.</w:t>
            </w:r>
          </w:p>
          <w:p w14:paraId="612DCAE3" w14:textId="5FE0E402" w:rsidR="006668D0" w:rsidRDefault="00462C7B" w:rsidP="00462C7B">
            <w:pPr>
              <w:rPr>
                <w:sz w:val="20"/>
              </w:rPr>
            </w:pPr>
            <w:r>
              <w:rPr>
                <w:color w:val="FF0000"/>
                <w:sz w:val="20"/>
              </w:rPr>
              <w:t xml:space="preserve">This is the default button. Where possible highlight this option with different coloring as seen here: </w:t>
            </w:r>
            <w:hyperlink r:id="rId66" w:history="1">
              <w:r w:rsidRPr="001D7BBA">
                <w:rPr>
                  <w:rStyle w:val="Hyperlink"/>
                  <w:sz w:val="20"/>
                </w:rPr>
                <w:t>http://msdn.microsoft.com/en-us/library/windows/apps/xaml/hh738363.aspx</w:t>
              </w:r>
            </w:hyperlink>
            <w:r>
              <w:rPr>
                <w:color w:val="FF0000"/>
                <w:sz w:val="20"/>
              </w:rPr>
              <w:t xml:space="preserve">  </w:t>
            </w:r>
          </w:p>
        </w:tc>
        <w:tc>
          <w:tcPr>
            <w:tcW w:w="1196" w:type="dxa"/>
          </w:tcPr>
          <w:p w14:paraId="34CD5942" w14:textId="77777777" w:rsidR="006668D0" w:rsidRDefault="006668D0" w:rsidP="00084B11">
            <w:pPr>
              <w:spacing w:after="0"/>
              <w:rPr>
                <w:sz w:val="20"/>
              </w:rPr>
            </w:pPr>
          </w:p>
        </w:tc>
        <w:tc>
          <w:tcPr>
            <w:tcW w:w="1890" w:type="dxa"/>
            <w:tcMar>
              <w:top w:w="58" w:type="dxa"/>
              <w:bottom w:w="58" w:type="dxa"/>
            </w:tcMar>
          </w:tcPr>
          <w:p w14:paraId="44E5F6F1" w14:textId="42D283C2" w:rsidR="006668D0" w:rsidRPr="00D156B6" w:rsidRDefault="00B766AD" w:rsidP="00084B11">
            <w:pPr>
              <w:spacing w:after="0"/>
              <w:rPr>
                <w:sz w:val="20"/>
              </w:rPr>
            </w:pPr>
            <w:r>
              <w:rPr>
                <w:sz w:val="20"/>
              </w:rPr>
              <w:t>Link</w:t>
            </w:r>
          </w:p>
        </w:tc>
        <w:tc>
          <w:tcPr>
            <w:tcW w:w="1890" w:type="dxa"/>
            <w:tcMar>
              <w:top w:w="58" w:type="dxa"/>
              <w:bottom w:w="58" w:type="dxa"/>
            </w:tcMar>
          </w:tcPr>
          <w:p w14:paraId="453F5DB5"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2AFAC0A5" w14:textId="77777777" w:rsidR="006668D0" w:rsidRPr="00D156B6" w:rsidRDefault="006668D0" w:rsidP="00084B11">
            <w:pPr>
              <w:spacing w:after="0"/>
              <w:rPr>
                <w:sz w:val="20"/>
              </w:rPr>
            </w:pPr>
          </w:p>
        </w:tc>
      </w:tr>
      <w:tr w:rsidR="006668D0" w:rsidRPr="00D156B6" w14:paraId="0AA33503" w14:textId="77777777" w:rsidTr="006668D0">
        <w:trPr>
          <w:trHeight w:val="20"/>
        </w:trPr>
        <w:tc>
          <w:tcPr>
            <w:tcW w:w="1337" w:type="dxa"/>
            <w:tcMar>
              <w:top w:w="58" w:type="dxa"/>
              <w:bottom w:w="58" w:type="dxa"/>
            </w:tcMar>
          </w:tcPr>
          <w:p w14:paraId="3083894C" w14:textId="1C312CDE"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136F2B7" w14:textId="1E02B7D0" w:rsidR="006668D0" w:rsidRDefault="00B766AD" w:rsidP="00B766AD">
            <w:pPr>
              <w:rPr>
                <w:sz w:val="20"/>
              </w:rPr>
            </w:pPr>
            <w:r>
              <w:rPr>
                <w:sz w:val="20"/>
              </w:rPr>
              <w:t>Share as file attachment</w:t>
            </w:r>
          </w:p>
        </w:tc>
        <w:tc>
          <w:tcPr>
            <w:tcW w:w="1196" w:type="dxa"/>
          </w:tcPr>
          <w:p w14:paraId="740A229B" w14:textId="77777777" w:rsidR="006668D0" w:rsidRDefault="006668D0" w:rsidP="00084B11">
            <w:pPr>
              <w:spacing w:after="0"/>
              <w:rPr>
                <w:sz w:val="20"/>
              </w:rPr>
            </w:pPr>
          </w:p>
        </w:tc>
        <w:tc>
          <w:tcPr>
            <w:tcW w:w="1890" w:type="dxa"/>
            <w:tcMar>
              <w:top w:w="58" w:type="dxa"/>
              <w:bottom w:w="58" w:type="dxa"/>
            </w:tcMar>
          </w:tcPr>
          <w:p w14:paraId="43DE8321" w14:textId="6ED6756F" w:rsidR="006668D0" w:rsidRPr="00D156B6" w:rsidRDefault="00B766AD" w:rsidP="00084B11">
            <w:pPr>
              <w:spacing w:after="0"/>
              <w:rPr>
                <w:sz w:val="20"/>
              </w:rPr>
            </w:pPr>
            <w:r>
              <w:rPr>
                <w:sz w:val="20"/>
              </w:rPr>
              <w:t>Attach</w:t>
            </w:r>
          </w:p>
        </w:tc>
        <w:tc>
          <w:tcPr>
            <w:tcW w:w="1890" w:type="dxa"/>
            <w:tcMar>
              <w:top w:w="58" w:type="dxa"/>
              <w:bottom w:w="58" w:type="dxa"/>
            </w:tcMar>
          </w:tcPr>
          <w:p w14:paraId="4A595557"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602BC7F7" w14:textId="77777777" w:rsidR="006668D0" w:rsidRPr="00D156B6" w:rsidRDefault="006668D0" w:rsidP="00084B11">
            <w:pPr>
              <w:spacing w:after="0"/>
              <w:rPr>
                <w:sz w:val="20"/>
              </w:rPr>
            </w:pPr>
          </w:p>
        </w:tc>
      </w:tr>
    </w:tbl>
    <w:p w14:paraId="724DF3C0" w14:textId="77777777" w:rsidR="006668D0" w:rsidRDefault="006668D0" w:rsidP="006668D0"/>
    <w:p w14:paraId="4631823B" w14:textId="17985931" w:rsidR="00B85537" w:rsidRDefault="00B85537" w:rsidP="006668D0">
      <w:r>
        <w:t xml:space="preserve">[List View] </w:t>
      </w:r>
    </w:p>
    <w:p w14:paraId="63584691" w14:textId="1746D5A0" w:rsidR="00B85537" w:rsidRDefault="00B85537" w:rsidP="006668D0">
      <w:r>
        <w:t>User may have selected one or more rich types, in addition to one or more standard types from list view to share. Selecting one or more rich types meets the criteria to offer links.</w:t>
      </w:r>
    </w:p>
    <w:p w14:paraId="3C2CA3E5" w14:textId="6986B323" w:rsidR="00B85537" w:rsidRDefault="00B85537" w:rsidP="006668D0">
      <w:pPr>
        <w:rPr>
          <w:color w:val="FF0000"/>
        </w:rPr>
      </w:pPr>
      <w:r>
        <w:rPr>
          <w:color w:val="FF0000"/>
        </w:rPr>
        <w:t>&lt;Design needed&gt;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B85537" w:rsidRPr="00D741AD" w14:paraId="0907D65E"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2DDDCF7" w14:textId="77777777" w:rsidR="00B85537" w:rsidRPr="00D741AD" w:rsidRDefault="00B85537" w:rsidP="00E57D26">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4472F541" w14:textId="77777777" w:rsidR="00B85537" w:rsidRPr="00D741AD" w:rsidRDefault="00B85537" w:rsidP="00E57D26">
            <w:pPr>
              <w:rPr>
                <w:rFonts w:cs="Segoe UI"/>
                <w:b w:val="0"/>
                <w:bCs/>
                <w:szCs w:val="20"/>
              </w:rPr>
            </w:pPr>
            <w:r w:rsidRPr="00D741AD">
              <w:rPr>
                <w:rFonts w:cs="Segoe UI"/>
                <w:b w:val="0"/>
                <w:bCs/>
                <w:szCs w:val="20"/>
              </w:rPr>
              <w:t>Description</w:t>
            </w:r>
          </w:p>
        </w:tc>
        <w:tc>
          <w:tcPr>
            <w:tcW w:w="1196" w:type="dxa"/>
          </w:tcPr>
          <w:p w14:paraId="09378C78" w14:textId="77777777" w:rsidR="00B85537" w:rsidRPr="00D741AD" w:rsidRDefault="00B85537" w:rsidP="00E57D26">
            <w:pPr>
              <w:rPr>
                <w:rFonts w:cs="Segoe UI"/>
                <w:b w:val="0"/>
                <w:bCs/>
                <w:szCs w:val="20"/>
              </w:rPr>
            </w:pPr>
            <w:r>
              <w:rPr>
                <w:rFonts w:cs="Segoe UI"/>
                <w:b w:val="0"/>
                <w:bCs/>
                <w:szCs w:val="20"/>
              </w:rPr>
              <w:t>PC Shortcut</w:t>
            </w:r>
          </w:p>
        </w:tc>
        <w:tc>
          <w:tcPr>
            <w:tcW w:w="1890" w:type="dxa"/>
            <w:tcMar>
              <w:top w:w="58" w:type="dxa"/>
              <w:bottom w:w="58" w:type="dxa"/>
            </w:tcMar>
            <w:hideMark/>
          </w:tcPr>
          <w:p w14:paraId="33148081" w14:textId="77777777" w:rsidR="00B85537" w:rsidRPr="00D741AD" w:rsidRDefault="00B85537"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3492B572" w14:textId="77777777" w:rsidR="00B85537" w:rsidRPr="00D741AD" w:rsidRDefault="00B85537" w:rsidP="00E57D26">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7B47B56B" w14:textId="77777777" w:rsidR="00B85537" w:rsidRPr="00D741AD" w:rsidRDefault="00B85537" w:rsidP="00E57D26">
            <w:pPr>
              <w:jc w:val="center"/>
              <w:rPr>
                <w:rFonts w:cs="Segoe UI"/>
                <w:b w:val="0"/>
                <w:bCs/>
                <w:szCs w:val="20"/>
              </w:rPr>
            </w:pPr>
            <w:r w:rsidRPr="00D741AD">
              <w:rPr>
                <w:rFonts w:cs="Segoe UI"/>
                <w:b w:val="0"/>
                <w:bCs/>
                <w:szCs w:val="20"/>
              </w:rPr>
              <w:t>Final string</w:t>
            </w:r>
          </w:p>
        </w:tc>
      </w:tr>
      <w:tr w:rsidR="00B85537" w:rsidRPr="00D156B6" w14:paraId="293F9D83" w14:textId="77777777" w:rsidTr="00E57D26">
        <w:trPr>
          <w:trHeight w:val="20"/>
        </w:trPr>
        <w:tc>
          <w:tcPr>
            <w:tcW w:w="1337" w:type="dxa"/>
            <w:tcMar>
              <w:top w:w="58" w:type="dxa"/>
              <w:bottom w:w="58" w:type="dxa"/>
            </w:tcMar>
          </w:tcPr>
          <w:p w14:paraId="0CB77771" w14:textId="77777777" w:rsidR="00B85537" w:rsidRDefault="00B85537" w:rsidP="00E57D26">
            <w:pPr>
              <w:spacing w:after="0"/>
              <w:rPr>
                <w:sz w:val="20"/>
              </w:rPr>
            </w:pPr>
            <w:r>
              <w:rPr>
                <w:sz w:val="20"/>
              </w:rPr>
              <w:t>Modal Dialog</w:t>
            </w:r>
          </w:p>
          <w:p w14:paraId="756DF2BA" w14:textId="77777777" w:rsidR="00B85537" w:rsidRPr="00D156B6" w:rsidRDefault="00B85537" w:rsidP="00E57D26">
            <w:pPr>
              <w:rPr>
                <w:sz w:val="20"/>
              </w:rPr>
            </w:pPr>
          </w:p>
        </w:tc>
        <w:tc>
          <w:tcPr>
            <w:tcW w:w="1992" w:type="dxa"/>
            <w:tcMar>
              <w:top w:w="58" w:type="dxa"/>
              <w:bottom w:w="58" w:type="dxa"/>
            </w:tcMar>
          </w:tcPr>
          <w:p w14:paraId="1605D11E" w14:textId="77777777" w:rsidR="00B85537" w:rsidRPr="00D156B6" w:rsidRDefault="00B85537" w:rsidP="00E57D26">
            <w:pPr>
              <w:rPr>
                <w:rFonts w:cs="Segoe UI"/>
                <w:color w:val="000000"/>
                <w:sz w:val="20"/>
              </w:rPr>
            </w:pPr>
            <w:r>
              <w:rPr>
                <w:sz w:val="20"/>
              </w:rPr>
              <w:t>Explain to the user the benefit of sharing as link. User has to make an explicit choice.</w:t>
            </w:r>
          </w:p>
        </w:tc>
        <w:tc>
          <w:tcPr>
            <w:tcW w:w="1196" w:type="dxa"/>
          </w:tcPr>
          <w:p w14:paraId="78343600" w14:textId="77777777" w:rsidR="00B85537" w:rsidRDefault="00B85537" w:rsidP="00E57D26">
            <w:pPr>
              <w:spacing w:after="0"/>
              <w:rPr>
                <w:sz w:val="20"/>
              </w:rPr>
            </w:pPr>
          </w:p>
        </w:tc>
        <w:tc>
          <w:tcPr>
            <w:tcW w:w="1890" w:type="dxa"/>
            <w:tcMar>
              <w:top w:w="58" w:type="dxa"/>
              <w:bottom w:w="58" w:type="dxa"/>
            </w:tcMar>
          </w:tcPr>
          <w:p w14:paraId="0608907F" w14:textId="6D0582FE" w:rsidR="00B85537" w:rsidRPr="00D156B6" w:rsidRDefault="00B85537" w:rsidP="00B85537">
            <w:pPr>
              <w:spacing w:after="0"/>
              <w:rPr>
                <w:sz w:val="20"/>
              </w:rPr>
            </w:pPr>
            <w:r>
              <w:rPr>
                <w:sz w:val="20"/>
              </w:rPr>
              <w:t>To keep as a &lt;rich type&gt;, share everything as a link instead?</w:t>
            </w:r>
          </w:p>
        </w:tc>
        <w:tc>
          <w:tcPr>
            <w:tcW w:w="1890" w:type="dxa"/>
            <w:tcMar>
              <w:top w:w="58" w:type="dxa"/>
              <w:bottom w:w="58" w:type="dxa"/>
            </w:tcMar>
          </w:tcPr>
          <w:p w14:paraId="119BFA3B"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hideMark/>
          </w:tcPr>
          <w:p w14:paraId="27DB75B6" w14:textId="77777777" w:rsidR="00B85537" w:rsidRPr="00D156B6" w:rsidRDefault="00B85537" w:rsidP="00E57D26">
            <w:pPr>
              <w:spacing w:after="0"/>
              <w:rPr>
                <w:sz w:val="20"/>
              </w:rPr>
            </w:pPr>
          </w:p>
        </w:tc>
      </w:tr>
      <w:tr w:rsidR="00B85537" w:rsidRPr="00D156B6" w14:paraId="1982EA0B" w14:textId="77777777" w:rsidTr="00E57D26">
        <w:trPr>
          <w:trHeight w:val="20"/>
        </w:trPr>
        <w:tc>
          <w:tcPr>
            <w:tcW w:w="1337" w:type="dxa"/>
            <w:tcMar>
              <w:top w:w="58" w:type="dxa"/>
              <w:bottom w:w="58" w:type="dxa"/>
            </w:tcMar>
          </w:tcPr>
          <w:p w14:paraId="088A6EA1"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41C2C744" w14:textId="77777777" w:rsidR="00B85537" w:rsidRDefault="00B85537" w:rsidP="00E57D26">
            <w:pPr>
              <w:rPr>
                <w:sz w:val="20"/>
              </w:rPr>
            </w:pPr>
            <w:r>
              <w:rPr>
                <w:sz w:val="20"/>
              </w:rPr>
              <w:t xml:space="preserve">Share as OneDrive link </w:t>
            </w:r>
          </w:p>
        </w:tc>
        <w:tc>
          <w:tcPr>
            <w:tcW w:w="1196" w:type="dxa"/>
          </w:tcPr>
          <w:p w14:paraId="68635F0E" w14:textId="77777777" w:rsidR="00B85537" w:rsidRDefault="00B85537" w:rsidP="00E57D26">
            <w:pPr>
              <w:spacing w:after="0"/>
              <w:rPr>
                <w:sz w:val="20"/>
              </w:rPr>
            </w:pPr>
          </w:p>
        </w:tc>
        <w:tc>
          <w:tcPr>
            <w:tcW w:w="1890" w:type="dxa"/>
            <w:tcMar>
              <w:top w:w="58" w:type="dxa"/>
              <w:bottom w:w="58" w:type="dxa"/>
            </w:tcMar>
          </w:tcPr>
          <w:p w14:paraId="474296BE" w14:textId="77777777" w:rsidR="00B85537" w:rsidRPr="00D156B6" w:rsidRDefault="00B85537" w:rsidP="00E57D26">
            <w:pPr>
              <w:spacing w:after="0"/>
              <w:rPr>
                <w:sz w:val="20"/>
              </w:rPr>
            </w:pPr>
            <w:r>
              <w:rPr>
                <w:sz w:val="20"/>
              </w:rPr>
              <w:t>Link</w:t>
            </w:r>
          </w:p>
        </w:tc>
        <w:tc>
          <w:tcPr>
            <w:tcW w:w="1890" w:type="dxa"/>
            <w:tcMar>
              <w:top w:w="58" w:type="dxa"/>
              <w:bottom w:w="58" w:type="dxa"/>
            </w:tcMar>
          </w:tcPr>
          <w:p w14:paraId="609DDE20"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235F4912" w14:textId="77777777" w:rsidR="00B85537" w:rsidRPr="00D156B6" w:rsidRDefault="00B85537" w:rsidP="00E57D26">
            <w:pPr>
              <w:spacing w:after="0"/>
              <w:rPr>
                <w:sz w:val="20"/>
              </w:rPr>
            </w:pPr>
          </w:p>
        </w:tc>
      </w:tr>
      <w:tr w:rsidR="00B85537" w:rsidRPr="00D156B6" w14:paraId="2E67E8BC" w14:textId="77777777" w:rsidTr="00E57D26">
        <w:trPr>
          <w:trHeight w:val="20"/>
        </w:trPr>
        <w:tc>
          <w:tcPr>
            <w:tcW w:w="1337" w:type="dxa"/>
            <w:tcMar>
              <w:top w:w="58" w:type="dxa"/>
              <w:bottom w:w="58" w:type="dxa"/>
            </w:tcMar>
          </w:tcPr>
          <w:p w14:paraId="4E596BCE"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5789A66F" w14:textId="77777777" w:rsidR="00B85537" w:rsidRDefault="00B85537" w:rsidP="00E57D26">
            <w:pPr>
              <w:rPr>
                <w:sz w:val="20"/>
              </w:rPr>
            </w:pPr>
            <w:r>
              <w:rPr>
                <w:sz w:val="20"/>
              </w:rPr>
              <w:t>Share as file attachment</w:t>
            </w:r>
          </w:p>
        </w:tc>
        <w:tc>
          <w:tcPr>
            <w:tcW w:w="1196" w:type="dxa"/>
          </w:tcPr>
          <w:p w14:paraId="56C2E00B" w14:textId="77777777" w:rsidR="00B85537" w:rsidRDefault="00B85537" w:rsidP="00E57D26">
            <w:pPr>
              <w:spacing w:after="0"/>
              <w:rPr>
                <w:sz w:val="20"/>
              </w:rPr>
            </w:pPr>
          </w:p>
        </w:tc>
        <w:tc>
          <w:tcPr>
            <w:tcW w:w="1890" w:type="dxa"/>
            <w:tcMar>
              <w:top w:w="58" w:type="dxa"/>
              <w:bottom w:w="58" w:type="dxa"/>
            </w:tcMar>
          </w:tcPr>
          <w:p w14:paraId="0D19D92C" w14:textId="77777777" w:rsidR="00B85537" w:rsidRPr="00D156B6" w:rsidRDefault="00B85537" w:rsidP="00E57D26">
            <w:pPr>
              <w:spacing w:after="0"/>
              <w:rPr>
                <w:sz w:val="20"/>
              </w:rPr>
            </w:pPr>
            <w:r>
              <w:rPr>
                <w:sz w:val="20"/>
              </w:rPr>
              <w:t>Attach</w:t>
            </w:r>
          </w:p>
        </w:tc>
        <w:tc>
          <w:tcPr>
            <w:tcW w:w="1890" w:type="dxa"/>
            <w:tcMar>
              <w:top w:w="58" w:type="dxa"/>
              <w:bottom w:w="58" w:type="dxa"/>
            </w:tcMar>
          </w:tcPr>
          <w:p w14:paraId="33AD11ED"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119579A2" w14:textId="77777777" w:rsidR="00B85537" w:rsidRPr="00D156B6" w:rsidRDefault="00B85537" w:rsidP="00E57D26">
            <w:pPr>
              <w:spacing w:after="0"/>
              <w:rPr>
                <w:sz w:val="20"/>
              </w:rPr>
            </w:pPr>
          </w:p>
        </w:tc>
      </w:tr>
    </w:tbl>
    <w:p w14:paraId="659D5E11" w14:textId="77777777" w:rsidR="00B85537" w:rsidRDefault="00B85537" w:rsidP="006668D0"/>
    <w:p w14:paraId="03D2C917" w14:textId="31226A33" w:rsidR="00810022" w:rsidRDefault="005551DD" w:rsidP="0014235B">
      <w:pPr>
        <w:pStyle w:val="Heading3"/>
      </w:pPr>
      <w:r>
        <w:t xml:space="preserve">Explicit </w:t>
      </w:r>
      <w:r w:rsidR="00810022">
        <w:t>Share as link entry point</w:t>
      </w:r>
    </w:p>
    <w:p w14:paraId="077F3F3E" w14:textId="34F43866" w:rsidR="00B85537" w:rsidRDefault="00B85537" w:rsidP="00B85537">
      <w:r>
        <w:t xml:space="preserve">Once users start getting used to being offered links (when selected content meets criteria) or users familiar with cloud sharing, we need to enable users who choose to share content as links instead of as files. </w:t>
      </w:r>
    </w:p>
    <w:p w14:paraId="738122F5" w14:textId="7DC55407" w:rsidR="009C2D43" w:rsidRPr="005026A8" w:rsidRDefault="00B85537" w:rsidP="005026A8">
      <w:pPr>
        <w:rPr>
          <w:color w:val="FF0000"/>
        </w:rPr>
      </w:pPr>
      <w:r>
        <w:rPr>
          <w:color w:val="FF0000"/>
        </w:rPr>
        <w:t>&lt;need design</w:t>
      </w:r>
      <w:r w:rsidR="005026A8">
        <w:rPr>
          <w:color w:val="FF0000"/>
        </w:rPr>
        <w:t xml:space="preserve"> for list view and viewer</w:t>
      </w:r>
      <w:r>
        <w:rPr>
          <w:color w:val="FF0000"/>
        </w:rPr>
        <w:t>&gt;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5551DD" w:rsidRPr="00D741AD" w14:paraId="66332356" w14:textId="77777777" w:rsidTr="00AB2C5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6439D00" w14:textId="77777777" w:rsidR="005551DD" w:rsidRPr="00D741AD" w:rsidRDefault="005551DD" w:rsidP="00AB2C5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AEAAF83" w14:textId="77777777" w:rsidR="005551DD" w:rsidRPr="00D741AD" w:rsidRDefault="005551DD" w:rsidP="00AB2C5D">
            <w:pPr>
              <w:rPr>
                <w:rFonts w:cs="Segoe UI"/>
                <w:b w:val="0"/>
                <w:bCs/>
                <w:szCs w:val="20"/>
              </w:rPr>
            </w:pPr>
            <w:r w:rsidRPr="00D741AD">
              <w:rPr>
                <w:rFonts w:cs="Segoe UI"/>
                <w:b w:val="0"/>
                <w:bCs/>
                <w:szCs w:val="20"/>
              </w:rPr>
              <w:t>Description</w:t>
            </w:r>
          </w:p>
        </w:tc>
        <w:tc>
          <w:tcPr>
            <w:tcW w:w="1196" w:type="dxa"/>
          </w:tcPr>
          <w:p w14:paraId="485C1C5E" w14:textId="77777777" w:rsidR="005551DD" w:rsidRPr="00D741AD" w:rsidRDefault="005551DD" w:rsidP="00AB2C5D">
            <w:pPr>
              <w:rPr>
                <w:rFonts w:cs="Segoe UI"/>
                <w:b w:val="0"/>
                <w:bCs/>
                <w:szCs w:val="20"/>
              </w:rPr>
            </w:pPr>
            <w:r>
              <w:rPr>
                <w:rFonts w:cs="Segoe UI"/>
                <w:b w:val="0"/>
                <w:bCs/>
                <w:szCs w:val="20"/>
              </w:rPr>
              <w:t>PC Shortcut</w:t>
            </w:r>
          </w:p>
        </w:tc>
        <w:tc>
          <w:tcPr>
            <w:tcW w:w="1890" w:type="dxa"/>
            <w:tcMar>
              <w:top w:w="58" w:type="dxa"/>
              <w:bottom w:w="58" w:type="dxa"/>
            </w:tcMar>
            <w:hideMark/>
          </w:tcPr>
          <w:p w14:paraId="10B90BA8" w14:textId="77777777" w:rsidR="005551DD" w:rsidRPr="00D741AD" w:rsidRDefault="005551DD" w:rsidP="00AB2C5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2600E6C7" w14:textId="77777777" w:rsidR="005551DD" w:rsidRPr="00D741AD" w:rsidRDefault="005551DD" w:rsidP="00AB2C5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BA2235B" w14:textId="77777777" w:rsidR="005551DD" w:rsidRPr="00D741AD" w:rsidRDefault="005551DD" w:rsidP="00AB2C5D">
            <w:pPr>
              <w:jc w:val="center"/>
              <w:rPr>
                <w:rFonts w:cs="Segoe UI"/>
                <w:b w:val="0"/>
                <w:bCs/>
                <w:szCs w:val="20"/>
              </w:rPr>
            </w:pPr>
            <w:r w:rsidRPr="00D741AD">
              <w:rPr>
                <w:rFonts w:cs="Segoe UI"/>
                <w:b w:val="0"/>
                <w:bCs/>
                <w:szCs w:val="20"/>
              </w:rPr>
              <w:t>Final string</w:t>
            </w:r>
          </w:p>
        </w:tc>
      </w:tr>
      <w:tr w:rsidR="005551DD" w:rsidRPr="00D156B6" w14:paraId="3588D562" w14:textId="77777777" w:rsidTr="00AB2C5D">
        <w:trPr>
          <w:trHeight w:val="20"/>
        </w:trPr>
        <w:tc>
          <w:tcPr>
            <w:tcW w:w="1337" w:type="dxa"/>
            <w:tcMar>
              <w:top w:w="58" w:type="dxa"/>
              <w:bottom w:w="58" w:type="dxa"/>
            </w:tcMar>
          </w:tcPr>
          <w:p w14:paraId="70E94AEC" w14:textId="3F9A18A4" w:rsidR="005551DD" w:rsidRDefault="005551DD" w:rsidP="00AB2C5D">
            <w:pPr>
              <w:spacing w:after="0"/>
              <w:rPr>
                <w:sz w:val="20"/>
              </w:rPr>
            </w:pPr>
            <w:r>
              <w:rPr>
                <w:sz w:val="20"/>
              </w:rPr>
              <w:t>Menu item</w:t>
            </w:r>
          </w:p>
          <w:p w14:paraId="40EC269C" w14:textId="77777777" w:rsidR="005551DD" w:rsidRPr="00D156B6" w:rsidRDefault="005551DD" w:rsidP="00AB2C5D">
            <w:pPr>
              <w:rPr>
                <w:sz w:val="20"/>
              </w:rPr>
            </w:pPr>
          </w:p>
        </w:tc>
        <w:tc>
          <w:tcPr>
            <w:tcW w:w="1992" w:type="dxa"/>
            <w:tcMar>
              <w:top w:w="58" w:type="dxa"/>
              <w:bottom w:w="58" w:type="dxa"/>
            </w:tcMar>
          </w:tcPr>
          <w:p w14:paraId="3E9217A6" w14:textId="0A99A84D" w:rsidR="005551DD" w:rsidRPr="00D156B6" w:rsidRDefault="005551DD" w:rsidP="00AB2C5D">
            <w:pPr>
              <w:rPr>
                <w:rFonts w:cs="Segoe UI"/>
                <w:color w:val="000000"/>
                <w:sz w:val="20"/>
              </w:rPr>
            </w:pPr>
            <w:r>
              <w:rPr>
                <w:sz w:val="20"/>
              </w:rPr>
              <w:t xml:space="preserve">Gives user the option of sharing content as link </w:t>
            </w:r>
          </w:p>
        </w:tc>
        <w:tc>
          <w:tcPr>
            <w:tcW w:w="1196" w:type="dxa"/>
          </w:tcPr>
          <w:p w14:paraId="05A20124" w14:textId="77777777" w:rsidR="005551DD" w:rsidRDefault="005551DD" w:rsidP="00AB2C5D">
            <w:pPr>
              <w:spacing w:after="0"/>
              <w:rPr>
                <w:sz w:val="20"/>
              </w:rPr>
            </w:pPr>
          </w:p>
        </w:tc>
        <w:tc>
          <w:tcPr>
            <w:tcW w:w="1890" w:type="dxa"/>
            <w:tcMar>
              <w:top w:w="58" w:type="dxa"/>
              <w:bottom w:w="58" w:type="dxa"/>
            </w:tcMar>
          </w:tcPr>
          <w:p w14:paraId="331280A5" w14:textId="72D928BC" w:rsidR="005551DD" w:rsidRPr="00D156B6" w:rsidRDefault="00B85537" w:rsidP="00AB2C5D">
            <w:pPr>
              <w:spacing w:after="0"/>
              <w:rPr>
                <w:sz w:val="20"/>
              </w:rPr>
            </w:pPr>
            <w:r>
              <w:rPr>
                <w:sz w:val="20"/>
              </w:rPr>
              <w:t>Share link to content</w:t>
            </w:r>
          </w:p>
        </w:tc>
        <w:tc>
          <w:tcPr>
            <w:tcW w:w="1890" w:type="dxa"/>
            <w:tcMar>
              <w:top w:w="58" w:type="dxa"/>
              <w:bottom w:w="58" w:type="dxa"/>
            </w:tcMar>
          </w:tcPr>
          <w:p w14:paraId="67DE071E" w14:textId="77777777" w:rsidR="005551DD" w:rsidRPr="00D156B6" w:rsidRDefault="005551DD" w:rsidP="00AB2C5D">
            <w:pPr>
              <w:spacing w:after="0"/>
              <w:rPr>
                <w:rFonts w:cs="Calibri"/>
                <w:color w:val="000000"/>
                <w:sz w:val="20"/>
                <w:szCs w:val="22"/>
              </w:rPr>
            </w:pPr>
          </w:p>
        </w:tc>
        <w:tc>
          <w:tcPr>
            <w:tcW w:w="1710" w:type="dxa"/>
            <w:tcMar>
              <w:top w:w="58" w:type="dxa"/>
              <w:bottom w:w="58" w:type="dxa"/>
            </w:tcMar>
            <w:hideMark/>
          </w:tcPr>
          <w:p w14:paraId="4BC3E72F" w14:textId="77777777" w:rsidR="005551DD" w:rsidRPr="00D156B6" w:rsidRDefault="005551DD" w:rsidP="00AB2C5D">
            <w:pPr>
              <w:spacing w:after="0"/>
              <w:rPr>
                <w:sz w:val="20"/>
              </w:rPr>
            </w:pPr>
          </w:p>
        </w:tc>
      </w:tr>
    </w:tbl>
    <w:p w14:paraId="3F019E9D" w14:textId="77777777" w:rsidR="005551DD" w:rsidRPr="005551DD" w:rsidRDefault="005551DD" w:rsidP="00810022">
      <w:pPr>
        <w:rPr>
          <w:color w:val="FF0000"/>
        </w:rPr>
      </w:pPr>
    </w:p>
    <w:p w14:paraId="2F011F6E" w14:textId="30F3C971" w:rsidR="00B85537" w:rsidRDefault="00B85537" w:rsidP="0014235B">
      <w:pPr>
        <w:pStyle w:val="Heading3"/>
      </w:pPr>
      <w:r>
        <w:lastRenderedPageBreak/>
        <w:t>Share link to content already in OneDrive</w:t>
      </w:r>
    </w:p>
    <w:p w14:paraId="69D480C4" w14:textId="3581DDE6" w:rsidR="002C73DA" w:rsidRDefault="002C73DA" w:rsidP="002C73DA">
      <w:r>
        <w:t>User selects content that lives in the cloud already, and chooses to share that content as a</w:t>
      </w:r>
      <w:r w:rsidR="009B5DE4">
        <w:t>n</w:t>
      </w:r>
      <w:r>
        <w:t xml:space="preserve"> OneDrive link.</w:t>
      </w:r>
    </w:p>
    <w:p w14:paraId="7BEC7C61" w14:textId="2DF74189" w:rsidR="002C73DA" w:rsidRDefault="009B5DE4" w:rsidP="002C73DA">
      <w:pPr>
        <w:rPr>
          <w:b/>
        </w:rPr>
      </w:pPr>
      <w:r>
        <w:rPr>
          <w:b/>
        </w:rPr>
        <w:t>Getting a link</w:t>
      </w:r>
    </w:p>
    <w:p w14:paraId="1FC030B5" w14:textId="06E39BFA" w:rsidR="002C73DA" w:rsidRDefault="002C73DA" w:rsidP="002C73DA">
      <w:r>
        <w:t>When the user selects one</w:t>
      </w:r>
      <w:r w:rsidR="00AF3746">
        <w:t xml:space="preserve"> or more</w:t>
      </w:r>
      <w:r>
        <w:t xml:space="preserve"> file</w:t>
      </w:r>
      <w:r w:rsidR="00AF3746">
        <w:t>s</w:t>
      </w:r>
      <w:r>
        <w:t xml:space="preserve"> from list view or viewer and chooses to share link to content</w:t>
      </w:r>
      <w:r w:rsidR="000B782A">
        <w:t xml:space="preserve">, the system gets </w:t>
      </w:r>
      <w:r w:rsidR="00D63A11">
        <w:t xml:space="preserve">back </w:t>
      </w:r>
      <w:r w:rsidR="000B782A">
        <w:t xml:space="preserve">a single link </w:t>
      </w:r>
      <w:r w:rsidR="00D63A11">
        <w:t xml:space="preserve">from OneDrive </w:t>
      </w:r>
      <w:r w:rsidR="000B782A">
        <w:t xml:space="preserve">that contains a pointer to all the selected content, and hands that link to the share contract. </w:t>
      </w:r>
      <w:r w:rsidR="005026A8">
        <w:t>This can be achieved through OneDrive by creating bundles and getting links to bundles that will the surfaced to recipients as virtual folders.</w:t>
      </w:r>
    </w:p>
    <w:p w14:paraId="5E946D28" w14:textId="7A9B9F6F" w:rsidR="00E57D26" w:rsidRDefault="00E57D26" w:rsidP="002C73DA">
      <w:r>
        <w:t>Use OneDrive SetPermissions API to generate links using the following properties:</w:t>
      </w:r>
    </w:p>
    <w:p w14:paraId="0F1CA95F" w14:textId="77777777" w:rsidR="00E57D26" w:rsidRDefault="00E57D26" w:rsidP="006526C1">
      <w:pPr>
        <w:pStyle w:val="ListParagraph"/>
        <w:numPr>
          <w:ilvl w:val="0"/>
          <w:numId w:val="44"/>
        </w:numPr>
      </w:pPr>
      <w:r>
        <w:t>Type=link</w:t>
      </w:r>
    </w:p>
    <w:p w14:paraId="12532181" w14:textId="5BD4E55E" w:rsidR="00E57D26" w:rsidRDefault="00E57D26" w:rsidP="006526C1">
      <w:pPr>
        <w:pStyle w:val="ListParagraph"/>
        <w:numPr>
          <w:ilvl w:val="0"/>
          <w:numId w:val="44"/>
        </w:numPr>
      </w:pPr>
      <w:r>
        <w:t>Link type=View Only</w:t>
      </w:r>
    </w:p>
    <w:p w14:paraId="090FE0C9" w14:textId="59CF501E" w:rsidR="000161E3" w:rsidRDefault="000161E3" w:rsidP="002C73DA">
      <w:pPr>
        <w:rPr>
          <w:b/>
        </w:rPr>
      </w:pPr>
      <w:r w:rsidRPr="000161E3">
        <w:rPr>
          <w:b/>
        </w:rPr>
        <w:t>Maximum number of items</w:t>
      </w:r>
    </w:p>
    <w:p w14:paraId="14D2107D" w14:textId="0881324A" w:rsidR="000161E3" w:rsidRPr="000161E3" w:rsidRDefault="000161E3" w:rsidP="002C73DA">
      <w:pPr>
        <w:rPr>
          <w:b/>
        </w:rPr>
      </w:pPr>
      <w:r>
        <w:t xml:space="preserve">OneDrive APIs currently do not support bundling of more than 100 items in a single link. To respect this limit, we must handle the error gracefully. </w:t>
      </w:r>
    </w:p>
    <w:p w14:paraId="08422322" w14:textId="29AA6A21" w:rsidR="005026A8" w:rsidRPr="002C73DA" w:rsidRDefault="005026A8" w:rsidP="005026A8">
      <w:r>
        <w:rPr>
          <w:b/>
        </w:rPr>
        <w:t>UX- getting link progress</w:t>
      </w:r>
    </w:p>
    <w:p w14:paraId="71EE24E9" w14:textId="7EEC0ED1" w:rsidR="005026A8" w:rsidRDefault="005026A8" w:rsidP="002C73DA">
      <w:r>
        <w:t>It might take some time to get a OneDrive link to all content selected, and therefore we need to show some progress UX.</w:t>
      </w:r>
    </w:p>
    <w:p w14:paraId="37371F67" w14:textId="7EEC0ED1" w:rsidR="005026A8" w:rsidRPr="005026A8" w:rsidRDefault="005026A8" w:rsidP="002C73DA">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5026A8" w:rsidRPr="00D741AD" w14:paraId="2E9E4ABC" w14:textId="77777777" w:rsidTr="005026A8">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6E7BC6FC" w14:textId="77777777" w:rsidR="005026A8" w:rsidRPr="00D741AD" w:rsidRDefault="005026A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1D8D93A1" w14:textId="77777777" w:rsidR="005026A8" w:rsidRPr="00D741AD" w:rsidRDefault="005026A8" w:rsidP="00E57D26">
            <w:pPr>
              <w:rPr>
                <w:rFonts w:cs="Segoe UI"/>
                <w:b w:val="0"/>
                <w:bCs/>
                <w:szCs w:val="20"/>
              </w:rPr>
            </w:pPr>
            <w:r w:rsidRPr="00D741AD">
              <w:rPr>
                <w:rFonts w:cs="Segoe UI"/>
                <w:b w:val="0"/>
                <w:bCs/>
                <w:szCs w:val="20"/>
              </w:rPr>
              <w:t>Description</w:t>
            </w:r>
          </w:p>
        </w:tc>
        <w:tc>
          <w:tcPr>
            <w:tcW w:w="1556" w:type="dxa"/>
          </w:tcPr>
          <w:p w14:paraId="5B65587C" w14:textId="77777777" w:rsidR="005026A8" w:rsidRPr="00D741AD" w:rsidRDefault="005026A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5A007472" w14:textId="77777777" w:rsidR="005026A8" w:rsidRPr="00D741AD" w:rsidRDefault="005026A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5E802CBA" w14:textId="77777777" w:rsidR="005026A8" w:rsidRPr="00D741AD" w:rsidRDefault="005026A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7640CA50" w14:textId="77777777" w:rsidR="005026A8" w:rsidRPr="00D741AD" w:rsidRDefault="005026A8" w:rsidP="00E57D26">
            <w:pPr>
              <w:jc w:val="center"/>
              <w:rPr>
                <w:rFonts w:cs="Segoe UI"/>
                <w:b w:val="0"/>
                <w:bCs/>
                <w:szCs w:val="20"/>
              </w:rPr>
            </w:pPr>
            <w:r w:rsidRPr="00D741AD">
              <w:rPr>
                <w:rFonts w:cs="Segoe UI"/>
                <w:b w:val="0"/>
                <w:bCs/>
                <w:szCs w:val="20"/>
              </w:rPr>
              <w:t>Final string</w:t>
            </w:r>
          </w:p>
        </w:tc>
      </w:tr>
      <w:tr w:rsidR="005026A8" w:rsidRPr="00D156B6" w14:paraId="724BC681" w14:textId="77777777" w:rsidTr="005026A8">
        <w:trPr>
          <w:trHeight w:val="20"/>
        </w:trPr>
        <w:tc>
          <w:tcPr>
            <w:tcW w:w="1469" w:type="dxa"/>
            <w:tcMar>
              <w:top w:w="58" w:type="dxa"/>
              <w:bottom w:w="58" w:type="dxa"/>
            </w:tcMar>
          </w:tcPr>
          <w:p w14:paraId="378FD87B" w14:textId="2BECC237" w:rsidR="005026A8" w:rsidRDefault="005026A8" w:rsidP="005026A8">
            <w:pPr>
              <w:spacing w:after="0"/>
              <w:rPr>
                <w:sz w:val="20"/>
              </w:rPr>
            </w:pPr>
            <w:r>
              <w:rPr>
                <w:sz w:val="20"/>
              </w:rPr>
              <w:t>Indeterminate progress bar</w:t>
            </w:r>
          </w:p>
          <w:p w14:paraId="3CE41718" w14:textId="77777777" w:rsidR="005026A8" w:rsidRPr="00D156B6" w:rsidRDefault="005026A8" w:rsidP="005026A8">
            <w:pPr>
              <w:rPr>
                <w:sz w:val="20"/>
              </w:rPr>
            </w:pPr>
          </w:p>
        </w:tc>
        <w:tc>
          <w:tcPr>
            <w:tcW w:w="2105" w:type="dxa"/>
            <w:tcMar>
              <w:top w:w="58" w:type="dxa"/>
              <w:bottom w:w="58" w:type="dxa"/>
            </w:tcMar>
          </w:tcPr>
          <w:p w14:paraId="1556CA44" w14:textId="235F7D1C" w:rsidR="005026A8" w:rsidRPr="00D156B6" w:rsidRDefault="005026A8" w:rsidP="005026A8">
            <w:pPr>
              <w:rPr>
                <w:rFonts w:cs="Segoe UI"/>
                <w:color w:val="000000"/>
                <w:sz w:val="20"/>
              </w:rPr>
            </w:pPr>
            <w:r>
              <w:rPr>
                <w:sz w:val="20"/>
              </w:rPr>
              <w:t xml:space="preserve">Shows progress of getting a link from OneDrive. Overlay over </w:t>
            </w:r>
            <w:r w:rsidRPr="005026A8">
              <w:rPr>
                <w:b/>
                <w:sz w:val="20"/>
              </w:rPr>
              <w:t>viewer page</w:t>
            </w:r>
            <w:r>
              <w:rPr>
                <w:sz w:val="20"/>
              </w:rPr>
              <w:t xml:space="preserve"> where you can still see content in viewer in the background.</w:t>
            </w:r>
          </w:p>
        </w:tc>
        <w:tc>
          <w:tcPr>
            <w:tcW w:w="1556" w:type="dxa"/>
          </w:tcPr>
          <w:p w14:paraId="3D9A3E50" w14:textId="75F40161" w:rsidR="005026A8" w:rsidRDefault="005026A8" w:rsidP="005026A8">
            <w:pPr>
              <w:spacing w:after="0"/>
              <w:rPr>
                <w:sz w:val="20"/>
              </w:rPr>
            </w:pPr>
            <w:r>
              <w:rPr>
                <w:sz w:val="20"/>
              </w:rPr>
              <w:t>n/a</w:t>
            </w:r>
          </w:p>
        </w:tc>
        <w:tc>
          <w:tcPr>
            <w:tcW w:w="1349" w:type="dxa"/>
            <w:tcMar>
              <w:top w:w="58" w:type="dxa"/>
              <w:bottom w:w="58" w:type="dxa"/>
            </w:tcMar>
          </w:tcPr>
          <w:p w14:paraId="68B9A468" w14:textId="43C82596" w:rsidR="005026A8" w:rsidRDefault="005026A8" w:rsidP="005026A8">
            <w:pPr>
              <w:spacing w:after="0"/>
              <w:rPr>
                <w:sz w:val="20"/>
              </w:rPr>
            </w:pPr>
            <w:r>
              <w:rPr>
                <w:sz w:val="20"/>
              </w:rPr>
              <w:t>Getting link</w:t>
            </w:r>
          </w:p>
          <w:p w14:paraId="615551F6" w14:textId="265A13E3" w:rsidR="005026A8" w:rsidRPr="00D156B6" w:rsidRDefault="005026A8" w:rsidP="005026A8">
            <w:pPr>
              <w:spacing w:after="0"/>
              <w:rPr>
                <w:sz w:val="20"/>
              </w:rPr>
            </w:pPr>
          </w:p>
        </w:tc>
        <w:tc>
          <w:tcPr>
            <w:tcW w:w="1862" w:type="dxa"/>
            <w:tcMar>
              <w:top w:w="58" w:type="dxa"/>
              <w:bottom w:w="58" w:type="dxa"/>
            </w:tcMar>
          </w:tcPr>
          <w:p w14:paraId="21362E79"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hideMark/>
          </w:tcPr>
          <w:p w14:paraId="36A1A536" w14:textId="77777777" w:rsidR="005026A8" w:rsidRPr="00D156B6" w:rsidRDefault="005026A8" w:rsidP="005026A8">
            <w:pPr>
              <w:spacing w:after="0"/>
              <w:rPr>
                <w:sz w:val="20"/>
              </w:rPr>
            </w:pPr>
          </w:p>
        </w:tc>
      </w:tr>
      <w:tr w:rsidR="005026A8" w:rsidRPr="00D156B6" w14:paraId="00035121" w14:textId="77777777" w:rsidTr="005026A8">
        <w:trPr>
          <w:trHeight w:val="20"/>
        </w:trPr>
        <w:tc>
          <w:tcPr>
            <w:tcW w:w="1469" w:type="dxa"/>
            <w:tcMar>
              <w:top w:w="58" w:type="dxa"/>
              <w:bottom w:w="58" w:type="dxa"/>
            </w:tcMar>
          </w:tcPr>
          <w:p w14:paraId="46A3F675" w14:textId="77777777" w:rsidR="005026A8" w:rsidRDefault="005026A8" w:rsidP="005026A8">
            <w:pPr>
              <w:spacing w:after="0"/>
              <w:rPr>
                <w:sz w:val="20"/>
              </w:rPr>
            </w:pPr>
            <w:r>
              <w:rPr>
                <w:sz w:val="20"/>
              </w:rPr>
              <w:t>Indeterminate progress bar</w:t>
            </w:r>
          </w:p>
          <w:p w14:paraId="1EF63A62" w14:textId="77777777" w:rsidR="005026A8" w:rsidRDefault="005026A8" w:rsidP="005026A8">
            <w:pPr>
              <w:spacing w:after="0"/>
              <w:rPr>
                <w:sz w:val="20"/>
              </w:rPr>
            </w:pPr>
          </w:p>
        </w:tc>
        <w:tc>
          <w:tcPr>
            <w:tcW w:w="2105" w:type="dxa"/>
            <w:tcMar>
              <w:top w:w="58" w:type="dxa"/>
              <w:bottom w:w="58" w:type="dxa"/>
            </w:tcMar>
          </w:tcPr>
          <w:p w14:paraId="672A7899" w14:textId="2BB1DA97" w:rsidR="005026A8" w:rsidRDefault="005026A8" w:rsidP="005026A8">
            <w:pPr>
              <w:rPr>
                <w:sz w:val="20"/>
              </w:rPr>
            </w:pPr>
            <w:r>
              <w:rPr>
                <w:sz w:val="20"/>
              </w:rPr>
              <w:t xml:space="preserve">Shows progress of getting a link from OneDrive. Overlay over </w:t>
            </w:r>
            <w:r>
              <w:rPr>
                <w:b/>
                <w:sz w:val="20"/>
              </w:rPr>
              <w:t>list view</w:t>
            </w:r>
            <w:r w:rsidRPr="005026A8">
              <w:rPr>
                <w:b/>
                <w:sz w:val="20"/>
              </w:rPr>
              <w:t xml:space="preserve"> page</w:t>
            </w:r>
            <w:r>
              <w:rPr>
                <w:sz w:val="20"/>
              </w:rPr>
              <w:t xml:space="preserve"> where you can still see selected content in list view in the background.</w:t>
            </w:r>
          </w:p>
        </w:tc>
        <w:tc>
          <w:tcPr>
            <w:tcW w:w="1556" w:type="dxa"/>
          </w:tcPr>
          <w:p w14:paraId="63616BDB" w14:textId="77777777" w:rsidR="005026A8" w:rsidRDefault="005026A8" w:rsidP="005026A8">
            <w:pPr>
              <w:spacing w:after="0"/>
              <w:rPr>
                <w:sz w:val="20"/>
              </w:rPr>
            </w:pPr>
          </w:p>
        </w:tc>
        <w:tc>
          <w:tcPr>
            <w:tcW w:w="1349" w:type="dxa"/>
            <w:tcMar>
              <w:top w:w="58" w:type="dxa"/>
              <w:bottom w:w="58" w:type="dxa"/>
            </w:tcMar>
          </w:tcPr>
          <w:p w14:paraId="7D2A60EE" w14:textId="77777777" w:rsidR="005026A8" w:rsidRDefault="005026A8" w:rsidP="005026A8">
            <w:pPr>
              <w:spacing w:after="0"/>
              <w:rPr>
                <w:sz w:val="20"/>
              </w:rPr>
            </w:pPr>
            <w:r>
              <w:rPr>
                <w:sz w:val="20"/>
              </w:rPr>
              <w:t>Getting link</w:t>
            </w:r>
          </w:p>
          <w:p w14:paraId="2B73AE71" w14:textId="77777777" w:rsidR="005026A8" w:rsidRDefault="005026A8" w:rsidP="005026A8">
            <w:pPr>
              <w:spacing w:after="0"/>
              <w:rPr>
                <w:sz w:val="20"/>
              </w:rPr>
            </w:pPr>
          </w:p>
        </w:tc>
        <w:tc>
          <w:tcPr>
            <w:tcW w:w="1862" w:type="dxa"/>
            <w:tcMar>
              <w:top w:w="58" w:type="dxa"/>
              <w:bottom w:w="58" w:type="dxa"/>
            </w:tcMar>
          </w:tcPr>
          <w:p w14:paraId="0FF7DE86"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tcPr>
          <w:p w14:paraId="33207A5F" w14:textId="77777777" w:rsidR="005026A8" w:rsidRPr="00D156B6" w:rsidRDefault="005026A8" w:rsidP="005026A8">
            <w:pPr>
              <w:spacing w:after="0"/>
              <w:rPr>
                <w:sz w:val="20"/>
              </w:rPr>
            </w:pPr>
          </w:p>
        </w:tc>
      </w:tr>
    </w:tbl>
    <w:p w14:paraId="7A1E10E9" w14:textId="77777777" w:rsidR="005026A8" w:rsidRDefault="005026A8" w:rsidP="002C73DA"/>
    <w:p w14:paraId="6F68446B" w14:textId="716E05F5" w:rsidR="005026A8" w:rsidRDefault="005026A8" w:rsidP="002C73DA">
      <w:pPr>
        <w:rPr>
          <w:b/>
        </w:rPr>
      </w:pPr>
      <w:r>
        <w:rPr>
          <w:b/>
        </w:rPr>
        <w:t>Viewing the shared link</w:t>
      </w:r>
    </w:p>
    <w:p w14:paraId="3B0423E1" w14:textId="64E38D4D" w:rsidR="00D63A11" w:rsidRDefault="00D63A11" w:rsidP="002C73DA">
      <w:r>
        <w:t>The recipient</w:t>
      </w:r>
      <w:r w:rsidR="005026A8">
        <w:t>(/s)</w:t>
      </w:r>
      <w:r>
        <w:t xml:space="preserve"> on clicking the link would be taken to a list view that displays all the shared content. </w:t>
      </w:r>
    </w:p>
    <w:p w14:paraId="312A6F8E" w14:textId="375BDFD3" w:rsidR="00D63A11" w:rsidRDefault="00D63A11" w:rsidP="002C73DA">
      <w:r>
        <w:t xml:space="preserve">Senders can later on view content they have shared through OneDrive web share page or through Raconteur app’s shared content page. In order to have parity with current experience, </w:t>
      </w:r>
      <w:r w:rsidR="00E57D26">
        <w:t>bundles</w:t>
      </w:r>
      <w:r>
        <w:t xml:space="preserve"> are created</w:t>
      </w:r>
      <w:r w:rsidR="005026A8">
        <w:t xml:space="preserve"> for each share event.</w:t>
      </w:r>
    </w:p>
    <w:p w14:paraId="6EE92455" w14:textId="78EACD1C" w:rsidR="00C33D59" w:rsidRDefault="005026A8" w:rsidP="002C73DA">
      <w:r>
        <w:t>In this scenario folders should be named</w:t>
      </w:r>
      <w:r w:rsidR="00C33D59">
        <w:t xml:space="preserve"> by default</w:t>
      </w:r>
      <w:r w:rsidR="000624D5">
        <w:t>:</w:t>
      </w:r>
    </w:p>
    <w:tbl>
      <w:tblPr>
        <w:tblStyle w:val="Wind8ws"/>
        <w:tblW w:w="10415" w:type="dxa"/>
        <w:tblInd w:w="115" w:type="dxa"/>
        <w:tblLook w:val="04A0" w:firstRow="1" w:lastRow="0" w:firstColumn="1" w:lastColumn="0" w:noHBand="0" w:noVBand="1"/>
      </w:tblPr>
      <w:tblGrid>
        <w:gridCol w:w="2104"/>
        <w:gridCol w:w="2851"/>
        <w:gridCol w:w="80"/>
        <w:gridCol w:w="2283"/>
        <w:gridCol w:w="2298"/>
        <w:gridCol w:w="799"/>
      </w:tblGrid>
      <w:tr w:rsidR="000624D5" w:rsidRPr="004622D9" w14:paraId="50104AE7" w14:textId="77777777" w:rsidTr="00C33D59">
        <w:trPr>
          <w:cnfStyle w:val="100000000000" w:firstRow="1" w:lastRow="0" w:firstColumn="0" w:lastColumn="0" w:oddVBand="0" w:evenVBand="0" w:oddHBand="0" w:evenHBand="0" w:firstRowFirstColumn="0" w:firstRowLastColumn="0" w:lastRowFirstColumn="0" w:lastRowLastColumn="0"/>
        </w:trPr>
        <w:tc>
          <w:tcPr>
            <w:tcW w:w="2104" w:type="dxa"/>
          </w:tcPr>
          <w:p w14:paraId="4F4DB6A4" w14:textId="6B2A9595" w:rsidR="000624D5" w:rsidRPr="004622D9" w:rsidRDefault="00C33D59" w:rsidP="00E57D26">
            <w:r>
              <w:t>Scenario</w:t>
            </w:r>
          </w:p>
        </w:tc>
        <w:tc>
          <w:tcPr>
            <w:tcW w:w="2931" w:type="dxa"/>
            <w:gridSpan w:val="2"/>
          </w:tcPr>
          <w:p w14:paraId="736482B9" w14:textId="77777777" w:rsidR="000624D5" w:rsidRDefault="000624D5" w:rsidP="00E57D26">
            <w:r>
              <w:t>PM text</w:t>
            </w:r>
          </w:p>
        </w:tc>
        <w:tc>
          <w:tcPr>
            <w:tcW w:w="2283" w:type="dxa"/>
          </w:tcPr>
          <w:p w14:paraId="71F7E88B" w14:textId="77777777" w:rsidR="000624D5" w:rsidRDefault="000624D5" w:rsidP="00E57D26">
            <w:r>
              <w:t>UA approved text</w:t>
            </w:r>
          </w:p>
        </w:tc>
        <w:tc>
          <w:tcPr>
            <w:tcW w:w="2298" w:type="dxa"/>
          </w:tcPr>
          <w:p w14:paraId="4EA107B8" w14:textId="77777777" w:rsidR="000624D5" w:rsidRPr="004622D9" w:rsidRDefault="000624D5" w:rsidP="00E57D26">
            <w:r>
              <w:t>Comments</w:t>
            </w:r>
          </w:p>
        </w:tc>
        <w:tc>
          <w:tcPr>
            <w:tcW w:w="799" w:type="dxa"/>
          </w:tcPr>
          <w:p w14:paraId="12B1F4FD" w14:textId="77777777" w:rsidR="000624D5" w:rsidRPr="004622D9" w:rsidRDefault="000624D5" w:rsidP="00E57D26">
            <w:r>
              <w:t>Final</w:t>
            </w:r>
          </w:p>
        </w:tc>
      </w:tr>
      <w:tr w:rsidR="000624D5" w:rsidRPr="004622D9" w14:paraId="3C39B5C6" w14:textId="77777777" w:rsidTr="00C33D59">
        <w:tc>
          <w:tcPr>
            <w:tcW w:w="2104" w:type="dxa"/>
          </w:tcPr>
          <w:p w14:paraId="4508A449" w14:textId="10E9AAED" w:rsidR="000624D5" w:rsidRPr="009F5AC1" w:rsidRDefault="00C33D59" w:rsidP="00E57D26">
            <w:r w:rsidRPr="009F7CD4">
              <w:rPr>
                <w:b/>
              </w:rPr>
              <w:t>Sharing 1 photo</w:t>
            </w:r>
            <w:r>
              <w:rPr>
                <w:b/>
              </w:rPr>
              <w:t>/video/RMT</w:t>
            </w:r>
            <w:r w:rsidRPr="009F7CD4">
              <w:rPr>
                <w:b/>
              </w:rPr>
              <w:t xml:space="preserve"> from viewer</w:t>
            </w:r>
          </w:p>
        </w:tc>
        <w:tc>
          <w:tcPr>
            <w:tcW w:w="2851" w:type="dxa"/>
          </w:tcPr>
          <w:p w14:paraId="77935D62" w14:textId="292488E4" w:rsidR="000624D5" w:rsidRDefault="00C33D59" w:rsidP="00E57D26">
            <w:r>
              <w:t>Shared &lt;file type&gt; on &lt;date&gt;</w:t>
            </w:r>
          </w:p>
        </w:tc>
        <w:tc>
          <w:tcPr>
            <w:tcW w:w="2363" w:type="dxa"/>
            <w:gridSpan w:val="2"/>
          </w:tcPr>
          <w:p w14:paraId="6B7262C6" w14:textId="71FC4023" w:rsidR="000624D5" w:rsidRDefault="000624D5" w:rsidP="00E57D26"/>
        </w:tc>
        <w:tc>
          <w:tcPr>
            <w:tcW w:w="2298" w:type="dxa"/>
          </w:tcPr>
          <w:p w14:paraId="1E442E9B" w14:textId="7D0633C0" w:rsidR="000624D5" w:rsidRPr="009F5AC1" w:rsidRDefault="000624D5" w:rsidP="00E57D26"/>
        </w:tc>
        <w:tc>
          <w:tcPr>
            <w:tcW w:w="799" w:type="dxa"/>
          </w:tcPr>
          <w:p w14:paraId="38BCC0B5" w14:textId="66C3B511" w:rsidR="000624D5" w:rsidRPr="009F5AC1" w:rsidRDefault="000624D5" w:rsidP="00E57D26"/>
        </w:tc>
      </w:tr>
      <w:tr w:rsidR="00C33D59" w:rsidRPr="004622D9" w14:paraId="433A99EF" w14:textId="77777777" w:rsidTr="00C33D59">
        <w:tc>
          <w:tcPr>
            <w:tcW w:w="2104" w:type="dxa"/>
          </w:tcPr>
          <w:p w14:paraId="62CB97E4" w14:textId="77777777" w:rsidR="00C33D59" w:rsidRDefault="00C33D59" w:rsidP="00E57D26">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3640E5B7" w14:textId="0B4214A3" w:rsidR="00C33D59" w:rsidRPr="00C33D59" w:rsidRDefault="00C33D59" w:rsidP="00C33D59">
            <w:r>
              <w:t>Only one type shared</w:t>
            </w:r>
          </w:p>
        </w:tc>
        <w:tc>
          <w:tcPr>
            <w:tcW w:w="2851" w:type="dxa"/>
          </w:tcPr>
          <w:p w14:paraId="72B96DA7" w14:textId="57B602D5" w:rsidR="00C33D59" w:rsidRDefault="00C33D59" w:rsidP="00E57D26">
            <w:r>
              <w:t>Shared &lt;file type&gt;s on &lt;date&gt;</w:t>
            </w:r>
          </w:p>
        </w:tc>
        <w:tc>
          <w:tcPr>
            <w:tcW w:w="2363" w:type="dxa"/>
            <w:gridSpan w:val="2"/>
          </w:tcPr>
          <w:p w14:paraId="4EB08725" w14:textId="77777777" w:rsidR="00C33D59" w:rsidRDefault="00C33D59" w:rsidP="00E57D26"/>
        </w:tc>
        <w:tc>
          <w:tcPr>
            <w:tcW w:w="2298" w:type="dxa"/>
          </w:tcPr>
          <w:p w14:paraId="653D6A6F" w14:textId="77777777" w:rsidR="00C33D59" w:rsidRDefault="00C33D59" w:rsidP="00E57D26"/>
        </w:tc>
        <w:tc>
          <w:tcPr>
            <w:tcW w:w="799" w:type="dxa"/>
          </w:tcPr>
          <w:p w14:paraId="002915EB" w14:textId="77777777" w:rsidR="00C33D59" w:rsidRDefault="00C33D59" w:rsidP="00E57D26"/>
        </w:tc>
      </w:tr>
      <w:tr w:rsidR="00C33D59" w:rsidRPr="004622D9" w14:paraId="62B62F41" w14:textId="77777777" w:rsidTr="00C33D59">
        <w:tc>
          <w:tcPr>
            <w:tcW w:w="2104" w:type="dxa"/>
          </w:tcPr>
          <w:p w14:paraId="080D5D40" w14:textId="77777777" w:rsidR="00C33D59" w:rsidRDefault="00C33D59" w:rsidP="00C33D59">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0491BAF8" w14:textId="615A86B4" w:rsidR="00C33D59" w:rsidRDefault="00C33D59" w:rsidP="00C33D59">
            <w:r>
              <w:t>Multiple types shared</w:t>
            </w:r>
          </w:p>
        </w:tc>
        <w:tc>
          <w:tcPr>
            <w:tcW w:w="2851" w:type="dxa"/>
          </w:tcPr>
          <w:p w14:paraId="65BE7004" w14:textId="011E6359" w:rsidR="00C33D59" w:rsidRDefault="00C33D59" w:rsidP="00E57D26">
            <w:r>
              <w:t>Shared items on &lt;date&gt;</w:t>
            </w:r>
          </w:p>
        </w:tc>
        <w:tc>
          <w:tcPr>
            <w:tcW w:w="2363" w:type="dxa"/>
            <w:gridSpan w:val="2"/>
          </w:tcPr>
          <w:p w14:paraId="55DC44EF" w14:textId="77777777" w:rsidR="00C33D59" w:rsidRDefault="00C33D59" w:rsidP="00E57D26"/>
        </w:tc>
        <w:tc>
          <w:tcPr>
            <w:tcW w:w="2298" w:type="dxa"/>
          </w:tcPr>
          <w:p w14:paraId="7E4D6BD9" w14:textId="77777777" w:rsidR="00C33D59" w:rsidRDefault="00C33D59" w:rsidP="00E57D26"/>
        </w:tc>
        <w:tc>
          <w:tcPr>
            <w:tcW w:w="799" w:type="dxa"/>
          </w:tcPr>
          <w:p w14:paraId="7B2F5AAA" w14:textId="77777777" w:rsidR="00C33D59" w:rsidRDefault="00C33D59" w:rsidP="00E57D26"/>
        </w:tc>
      </w:tr>
    </w:tbl>
    <w:p w14:paraId="3A802EF1" w14:textId="77777777" w:rsidR="000624D5" w:rsidRDefault="000624D5" w:rsidP="002C73DA"/>
    <w:p w14:paraId="57F1E633" w14:textId="2A7147F1" w:rsidR="00D63A11" w:rsidRDefault="00D63A11" w:rsidP="002C73DA">
      <w:pPr>
        <w:rPr>
          <w:b/>
        </w:rPr>
      </w:pPr>
      <w:r>
        <w:rPr>
          <w:b/>
        </w:rPr>
        <w:t>Link configurations and permissioning</w:t>
      </w:r>
    </w:p>
    <w:p w14:paraId="3361C2F6" w14:textId="41ED9580" w:rsidR="002F72BF" w:rsidRPr="002F72BF" w:rsidRDefault="002F72BF" w:rsidP="006526C1">
      <w:pPr>
        <w:pStyle w:val="ListParagraph"/>
        <w:numPr>
          <w:ilvl w:val="0"/>
          <w:numId w:val="44"/>
        </w:numPr>
        <w:rPr>
          <w:b/>
        </w:rPr>
      </w:pPr>
      <w:r>
        <w:t>View only, can’t edit</w:t>
      </w:r>
    </w:p>
    <w:p w14:paraId="5255D588" w14:textId="1C988A76" w:rsidR="002F72BF" w:rsidRPr="002F72BF" w:rsidRDefault="002F72BF" w:rsidP="006526C1">
      <w:pPr>
        <w:pStyle w:val="ListParagraph"/>
        <w:numPr>
          <w:ilvl w:val="0"/>
          <w:numId w:val="44"/>
        </w:numPr>
        <w:rPr>
          <w:b/>
        </w:rPr>
      </w:pPr>
      <w:r>
        <w:t>Doesn’t need to have OneDrive account to view (no sign in or sign up needed)</w:t>
      </w:r>
    </w:p>
    <w:p w14:paraId="67900EE6" w14:textId="579047CA" w:rsidR="002F72BF" w:rsidRPr="00622483" w:rsidRDefault="002F72BF" w:rsidP="006526C1">
      <w:pPr>
        <w:pStyle w:val="ListParagraph"/>
        <w:numPr>
          <w:ilvl w:val="0"/>
          <w:numId w:val="44"/>
        </w:numPr>
        <w:rPr>
          <w:b/>
        </w:rPr>
      </w:pPr>
      <w:r>
        <w:t>Link can be further shared to any number of people</w:t>
      </w:r>
      <w:r w:rsidR="006D711E">
        <w:t>, who can access it without restrictions</w:t>
      </w:r>
    </w:p>
    <w:p w14:paraId="21ED614D" w14:textId="3958886D" w:rsidR="00622483" w:rsidRPr="00622483" w:rsidRDefault="00622483" w:rsidP="006526C1">
      <w:pPr>
        <w:pStyle w:val="ListParagraph"/>
        <w:numPr>
          <w:ilvl w:val="0"/>
          <w:numId w:val="44"/>
        </w:numPr>
        <w:rPr>
          <w:b/>
        </w:rPr>
      </w:pPr>
      <w:r>
        <w:t>Content only hosted on sender’s OneDrive. Not hosted on recipient’s OneDrive.</w:t>
      </w:r>
    </w:p>
    <w:p w14:paraId="1E6B371C" w14:textId="77777777" w:rsidR="00622483" w:rsidRPr="00622483" w:rsidRDefault="00622483" w:rsidP="006526C1">
      <w:pPr>
        <w:pStyle w:val="ListParagraph"/>
        <w:numPr>
          <w:ilvl w:val="0"/>
          <w:numId w:val="44"/>
        </w:numPr>
      </w:pPr>
      <w:r w:rsidRPr="00622483">
        <w:rPr>
          <w:color w:val="FF0000"/>
        </w:rPr>
        <w:t>Max number of distinct viewers?</w:t>
      </w:r>
    </w:p>
    <w:p w14:paraId="4C76829F" w14:textId="77777777" w:rsidR="00622483" w:rsidRDefault="00622483" w:rsidP="006526C1">
      <w:pPr>
        <w:pStyle w:val="ListParagraph"/>
        <w:numPr>
          <w:ilvl w:val="0"/>
          <w:numId w:val="44"/>
        </w:numPr>
      </w:pPr>
      <w:r>
        <w:t xml:space="preserve">If sender deletes OneDrive content, recipients can no longer view the content </w:t>
      </w:r>
    </w:p>
    <w:p w14:paraId="1D3C28F0" w14:textId="797DE3B4" w:rsidR="00622483" w:rsidRDefault="00622483" w:rsidP="006526C1">
      <w:pPr>
        <w:pStyle w:val="ListParagraph"/>
        <w:numPr>
          <w:ilvl w:val="0"/>
          <w:numId w:val="44"/>
        </w:numPr>
      </w:pPr>
      <w:r>
        <w:t xml:space="preserve">If sender deletes their OneDrive account, recipients can no longer view the content </w:t>
      </w:r>
    </w:p>
    <w:p w14:paraId="27FB3F54" w14:textId="77777777" w:rsidR="00622483" w:rsidRDefault="00622483" w:rsidP="00622483">
      <w:pPr>
        <w:rPr>
          <w:b/>
        </w:rPr>
      </w:pPr>
    </w:p>
    <w:p w14:paraId="76DBEF8A" w14:textId="77777777" w:rsidR="00622483" w:rsidRDefault="00622483" w:rsidP="002C73DA"/>
    <w:p w14:paraId="59DBE6DB" w14:textId="77777777" w:rsidR="00622483" w:rsidRPr="005026A8" w:rsidRDefault="00622483" w:rsidP="002C73DA">
      <w:pPr>
        <w:rPr>
          <w:b/>
        </w:rPr>
      </w:pPr>
    </w:p>
    <w:p w14:paraId="2290C147" w14:textId="7D7031AB" w:rsidR="009C2D43" w:rsidRDefault="00B85537" w:rsidP="0014235B">
      <w:pPr>
        <w:pStyle w:val="Heading3"/>
      </w:pPr>
      <w:r>
        <w:t>Share link to Local and/or OneDrive</w:t>
      </w:r>
      <w:r w:rsidR="009C2D43">
        <w:t xml:space="preserve"> </w:t>
      </w:r>
      <w:r w:rsidR="00FB2A91">
        <w:t xml:space="preserve">standard format </w:t>
      </w:r>
      <w:r w:rsidR="009C2D43">
        <w:t>content</w:t>
      </w:r>
    </w:p>
    <w:p w14:paraId="3E6E4CF1" w14:textId="28678AC1" w:rsidR="00191C60" w:rsidRPr="00191C60" w:rsidRDefault="00191C60" w:rsidP="00191C60">
      <w:r>
        <w:t xml:space="preserve">User selects content, some of which live in cloud already and some of which live on local device (yet to get to cloud), and want to share their entire selection as OneDrive link. </w:t>
      </w:r>
    </w:p>
    <w:p w14:paraId="7C205659" w14:textId="5F6E333C" w:rsidR="005026A8" w:rsidRDefault="00E57D26" w:rsidP="005026A8">
      <w:pPr>
        <w:rPr>
          <w:b/>
        </w:rPr>
      </w:pPr>
      <w:r>
        <w:rPr>
          <w:b/>
        </w:rPr>
        <w:t xml:space="preserve">On demand </w:t>
      </w:r>
      <w:r w:rsidR="005026A8">
        <w:rPr>
          <w:b/>
        </w:rPr>
        <w:t>Uploading</w:t>
      </w:r>
      <w:r>
        <w:rPr>
          <w:b/>
        </w:rPr>
        <w:t xml:space="preserve"> of</w:t>
      </w:r>
      <w:r w:rsidR="005026A8">
        <w:rPr>
          <w:b/>
        </w:rPr>
        <w:t xml:space="preserve"> </w:t>
      </w:r>
      <w:r w:rsidR="003841F8">
        <w:rPr>
          <w:b/>
        </w:rPr>
        <w:t xml:space="preserve">local </w:t>
      </w:r>
      <w:r w:rsidR="005026A8">
        <w:rPr>
          <w:b/>
        </w:rPr>
        <w:t>content to OneDrive</w:t>
      </w:r>
    </w:p>
    <w:p w14:paraId="1789E83B" w14:textId="77777777" w:rsidR="00C33733" w:rsidRDefault="00C33733" w:rsidP="005026A8">
      <w:r>
        <w:t xml:space="preserve">When users selects content that lives locally on device but is to be shared as an OneDrive link to the target apps, we need to upload the local content onto OneDrive. </w:t>
      </w:r>
    </w:p>
    <w:p w14:paraId="74C2C0C6" w14:textId="54F9928F" w:rsidR="003841F8" w:rsidRDefault="003841F8" w:rsidP="003841F8">
      <w:r>
        <w:t>If only local content was selected, then upload all local content to OneDrive and get a single OneDrive link that points to the entire set.</w:t>
      </w:r>
    </w:p>
    <w:p w14:paraId="09EE450A" w14:textId="6A67D487" w:rsidR="003841F8" w:rsidRDefault="003841F8" w:rsidP="003841F8">
      <w:pPr>
        <w:pStyle w:val="Questions"/>
      </w:pPr>
      <w:r w:rsidRPr="003841F8">
        <w:rPr>
          <w:rStyle w:val="QuestionsChar"/>
        </w:rPr>
        <w:t>If mixed source content was selected (some local, some cloud), the upload the local content onto OneDrive and get a link to entire set link that represents both the content that already existed in OneDrive and the newly uploaded content</w:t>
      </w:r>
    </w:p>
    <w:p w14:paraId="0980D5A3" w14:textId="207E3C49" w:rsidR="00C33733" w:rsidRDefault="00C33733" w:rsidP="005026A8">
      <w:r>
        <w:t xml:space="preserve">Upload location is the same as the location as where the content would be later backed up. </w:t>
      </w:r>
    </w:p>
    <w:p w14:paraId="5CD2DD3C" w14:textId="11BFB8AF" w:rsidR="003841F8" w:rsidRDefault="003841F8" w:rsidP="005026A8">
      <w:pPr>
        <w:rPr>
          <w:b/>
        </w:rPr>
      </w:pPr>
      <w:r>
        <w:rPr>
          <w:b/>
        </w:rPr>
        <w:t>Upload size</w:t>
      </w:r>
    </w:p>
    <w:p w14:paraId="02870B0E" w14:textId="14519675" w:rsidR="003841F8" w:rsidRPr="00E57D26" w:rsidRDefault="003841F8" w:rsidP="003841F8">
      <w:pPr>
        <w:pStyle w:val="Questions"/>
        <w:rPr>
          <w:b w:val="0"/>
        </w:rPr>
      </w:pPr>
      <w:r w:rsidRPr="00E57D26">
        <w:rPr>
          <w:b w:val="0"/>
        </w:rPr>
        <w:t>Upload as much as needed to render a “good enough” view. 1600px?</w:t>
      </w:r>
    </w:p>
    <w:p w14:paraId="4EA9E97A" w14:textId="77777777" w:rsidR="00E57D26" w:rsidRDefault="00E57D26" w:rsidP="00E57D26">
      <w:r>
        <w:t>If users selects multiple photos or videos that live on local device to upload to OneDrive, uploading the full resolution version of these files could take a really long time and forces the users to wait while this process occurs in order to move on to the next step of the share flow. In order to mitigate this, we should upload a max of 1600 pixels (display is good enough on most devices) during the on-demand upload process.</w:t>
      </w:r>
    </w:p>
    <w:p w14:paraId="676ECDC0" w14:textId="77777777" w:rsidR="00E57D26" w:rsidRDefault="00E57D26" w:rsidP="00E57D26">
      <w:r>
        <w:t xml:space="preserve">This on-demand upload needs to be compliant with the sync solution. It should not create two copies of the content in the cloud. </w:t>
      </w:r>
    </w:p>
    <w:p w14:paraId="20D83630" w14:textId="77777777" w:rsidR="00E57D26" w:rsidRPr="00F50C51" w:rsidRDefault="00E57D26" w:rsidP="00E57D26">
      <w:r>
        <w:t>If we upload low res during on-demand upload and hi-res during sync process (mostly likely when user is connected to wifi) then we should ensure that the content referenced in the link is automatically and appropriately updated to point to the hi-res version without creating any duplication of content.</w:t>
      </w:r>
    </w:p>
    <w:p w14:paraId="21A39772" w14:textId="77777777" w:rsidR="00E57D26" w:rsidRPr="00E57D26" w:rsidRDefault="00E57D26" w:rsidP="00E57D26">
      <w:pPr>
        <w:pStyle w:val="Questions"/>
        <w:rPr>
          <w:b w:val="0"/>
        </w:rPr>
      </w:pPr>
      <w:r w:rsidRPr="00E57D26">
        <w:rPr>
          <w:b w:val="0"/>
        </w:rPr>
        <w:t>Open for investigation: on-demand upload compliant with sync solution</w:t>
      </w:r>
    </w:p>
    <w:p w14:paraId="5DA40F94" w14:textId="77777777" w:rsidR="00E57D26" w:rsidRPr="003841F8" w:rsidRDefault="00E57D26" w:rsidP="003841F8">
      <w:pPr>
        <w:pStyle w:val="Questions"/>
      </w:pPr>
    </w:p>
    <w:p w14:paraId="2742C377" w14:textId="0E7A044E" w:rsidR="00191C60" w:rsidRDefault="00191C60" w:rsidP="005026A8">
      <w:pPr>
        <w:rPr>
          <w:b/>
        </w:rPr>
      </w:pPr>
      <w:r>
        <w:rPr>
          <w:b/>
        </w:rPr>
        <w:t xml:space="preserve">UX- Uploading content </w:t>
      </w:r>
    </w:p>
    <w:p w14:paraId="5FDD920F" w14:textId="69812929" w:rsidR="003841F8" w:rsidRPr="003841F8" w:rsidRDefault="003841F8" w:rsidP="005026A8">
      <w:r w:rsidRPr="003841F8">
        <w:lastRenderedPageBreak/>
        <w:t xml:space="preserve">Since OneDrive upload could take a significant amount of time, we need to show users upload progress. </w:t>
      </w:r>
    </w:p>
    <w:p w14:paraId="64CD7891" w14:textId="77777777" w:rsidR="003841F8" w:rsidRDefault="003841F8" w:rsidP="003841F8">
      <w:pPr>
        <w:rPr>
          <w:color w:val="FF0000"/>
        </w:rPr>
      </w:pPr>
      <w:r>
        <w:rPr>
          <w:color w:val="FF0000"/>
        </w:rPr>
        <w:t>&lt;Insert screenshot&gt;</w:t>
      </w:r>
    </w:p>
    <w:p w14:paraId="75A69889" w14:textId="19750A7B" w:rsidR="00764922" w:rsidRDefault="00764922" w:rsidP="003841F8">
      <w:pPr>
        <w:rPr>
          <w:color w:val="FF0000"/>
        </w:rPr>
      </w:pPr>
      <w:r>
        <w:rPr>
          <w:color w:val="FF0000"/>
        </w:rPr>
        <w:t>Viewer:</w:t>
      </w:r>
    </w:p>
    <w:p w14:paraId="06AF9F77" w14:textId="39B4A24E" w:rsidR="00764922" w:rsidRDefault="00764922" w:rsidP="003841F8">
      <w:pPr>
        <w:rPr>
          <w:color w:val="FF0000"/>
        </w:rPr>
      </w:pPr>
      <w:r>
        <w:rPr>
          <w:noProof/>
          <w:lang w:val="fr-FR" w:eastAsia="zh-CN"/>
        </w:rPr>
        <w:drawing>
          <wp:inline distT="0" distB="0" distL="0" distR="0" wp14:anchorId="61C36692" wp14:editId="149A3D13">
            <wp:extent cx="2176513"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0124" cy="3606423"/>
                    </a:xfrm>
                    <a:prstGeom prst="rect">
                      <a:avLst/>
                    </a:prstGeom>
                  </pic:spPr>
                </pic:pic>
              </a:graphicData>
            </a:graphic>
          </wp:inline>
        </w:drawing>
      </w:r>
    </w:p>
    <w:p w14:paraId="5806D70E" w14:textId="3CB8555D" w:rsidR="00764922" w:rsidRDefault="00764922" w:rsidP="003841F8">
      <w:pPr>
        <w:rPr>
          <w:color w:val="FF0000"/>
        </w:rPr>
      </w:pPr>
      <w:r>
        <w:rPr>
          <w:color w:val="FF0000"/>
        </w:rPr>
        <w:t>List View:</w:t>
      </w:r>
    </w:p>
    <w:p w14:paraId="399745FE" w14:textId="77777777" w:rsidR="003841F8" w:rsidRDefault="003841F8" w:rsidP="003841F8">
      <w:pPr>
        <w:rPr>
          <w:color w:val="FF0000"/>
        </w:rPr>
      </w:pPr>
      <w:r>
        <w:rPr>
          <w:noProof/>
          <w:lang w:val="fr-FR" w:eastAsia="zh-CN"/>
        </w:rPr>
        <w:lastRenderedPageBreak/>
        <w:drawing>
          <wp:inline distT="0" distB="0" distL="0" distR="0" wp14:anchorId="2379CECF" wp14:editId="12FF9F9D">
            <wp:extent cx="2397185" cy="4005618"/>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133" cy="4010544"/>
                    </a:xfrm>
                    <a:prstGeom prst="rect">
                      <a:avLst/>
                    </a:prstGeom>
                  </pic:spPr>
                </pic:pic>
              </a:graphicData>
            </a:graphic>
          </wp:inline>
        </w:drawing>
      </w:r>
      <w:r>
        <w:rPr>
          <w:color w:val="FF0000"/>
        </w:rPr>
        <w:t xml:space="preserve">       </w:t>
      </w:r>
      <w:r>
        <w:rPr>
          <w:noProof/>
          <w:lang w:val="fr-FR" w:eastAsia="zh-CN"/>
        </w:rPr>
        <w:drawing>
          <wp:inline distT="0" distB="0" distL="0" distR="0" wp14:anchorId="739AF74A" wp14:editId="1B0DC700">
            <wp:extent cx="2449774" cy="4045216"/>
            <wp:effectExtent l="0" t="0" r="825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1621" cy="4064778"/>
                    </a:xfrm>
                    <a:prstGeom prst="rect">
                      <a:avLst/>
                    </a:prstGeom>
                  </pic:spPr>
                </pic:pic>
              </a:graphicData>
            </a:graphic>
          </wp:inline>
        </w:drawing>
      </w:r>
    </w:p>
    <w:tbl>
      <w:tblPr>
        <w:tblStyle w:val="Wind8ws"/>
        <w:tblW w:w="10015" w:type="dxa"/>
        <w:tblLook w:val="06A0" w:firstRow="1" w:lastRow="0" w:firstColumn="1" w:lastColumn="0" w:noHBand="1" w:noVBand="1"/>
      </w:tblPr>
      <w:tblGrid>
        <w:gridCol w:w="1641"/>
        <w:gridCol w:w="1942"/>
        <w:gridCol w:w="1181"/>
        <w:gridCol w:w="1825"/>
        <w:gridCol w:w="1813"/>
        <w:gridCol w:w="1613"/>
      </w:tblGrid>
      <w:tr w:rsidR="003841F8" w:rsidRPr="00D741AD" w14:paraId="5788F154"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641" w:type="dxa"/>
            <w:tcMar>
              <w:top w:w="58" w:type="dxa"/>
              <w:bottom w:w="58" w:type="dxa"/>
            </w:tcMar>
            <w:hideMark/>
          </w:tcPr>
          <w:p w14:paraId="7B64E9A7" w14:textId="77777777" w:rsidR="003841F8" w:rsidRPr="00D741AD" w:rsidRDefault="003841F8" w:rsidP="00E57D26">
            <w:pPr>
              <w:rPr>
                <w:rFonts w:cs="Segoe UI"/>
                <w:b w:val="0"/>
                <w:bCs/>
                <w:szCs w:val="20"/>
              </w:rPr>
            </w:pPr>
            <w:r w:rsidRPr="00D741AD">
              <w:rPr>
                <w:rFonts w:cs="Segoe UI"/>
                <w:b w:val="0"/>
                <w:bCs/>
                <w:szCs w:val="20"/>
              </w:rPr>
              <w:t>UI feature</w:t>
            </w:r>
          </w:p>
        </w:tc>
        <w:tc>
          <w:tcPr>
            <w:tcW w:w="1942" w:type="dxa"/>
            <w:tcMar>
              <w:top w:w="58" w:type="dxa"/>
              <w:bottom w:w="58" w:type="dxa"/>
            </w:tcMar>
            <w:hideMark/>
          </w:tcPr>
          <w:p w14:paraId="69649756" w14:textId="77777777" w:rsidR="003841F8" w:rsidRPr="00D741AD" w:rsidRDefault="003841F8" w:rsidP="00E57D26">
            <w:pPr>
              <w:rPr>
                <w:rFonts w:cs="Segoe UI"/>
                <w:b w:val="0"/>
                <w:bCs/>
                <w:szCs w:val="20"/>
              </w:rPr>
            </w:pPr>
            <w:r w:rsidRPr="00D741AD">
              <w:rPr>
                <w:rFonts w:cs="Segoe UI"/>
                <w:b w:val="0"/>
                <w:bCs/>
                <w:szCs w:val="20"/>
              </w:rPr>
              <w:t>Description</w:t>
            </w:r>
          </w:p>
        </w:tc>
        <w:tc>
          <w:tcPr>
            <w:tcW w:w="1181" w:type="dxa"/>
          </w:tcPr>
          <w:p w14:paraId="530EBF31" w14:textId="77777777" w:rsidR="003841F8" w:rsidRPr="00D741AD" w:rsidRDefault="003841F8" w:rsidP="00E57D26">
            <w:pPr>
              <w:rPr>
                <w:rFonts w:cs="Segoe UI"/>
                <w:b w:val="0"/>
                <w:bCs/>
                <w:szCs w:val="20"/>
              </w:rPr>
            </w:pPr>
            <w:r>
              <w:rPr>
                <w:rFonts w:cs="Segoe UI"/>
                <w:b w:val="0"/>
                <w:bCs/>
                <w:szCs w:val="20"/>
              </w:rPr>
              <w:t>PC Shortcut</w:t>
            </w:r>
          </w:p>
        </w:tc>
        <w:tc>
          <w:tcPr>
            <w:tcW w:w="1825" w:type="dxa"/>
            <w:tcMar>
              <w:top w:w="58" w:type="dxa"/>
              <w:bottom w:w="58" w:type="dxa"/>
            </w:tcMar>
            <w:hideMark/>
          </w:tcPr>
          <w:p w14:paraId="77C9ABCA"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13" w:type="dxa"/>
            <w:tcMar>
              <w:top w:w="58" w:type="dxa"/>
              <w:bottom w:w="58" w:type="dxa"/>
            </w:tcMar>
            <w:hideMark/>
          </w:tcPr>
          <w:p w14:paraId="0ED0614B"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13" w:type="dxa"/>
            <w:tcMar>
              <w:top w:w="58" w:type="dxa"/>
              <w:bottom w:w="58" w:type="dxa"/>
            </w:tcMar>
            <w:hideMark/>
          </w:tcPr>
          <w:p w14:paraId="6B3125ED"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2FCEC86A" w14:textId="77777777" w:rsidTr="00E57D26">
        <w:trPr>
          <w:trHeight w:val="20"/>
        </w:trPr>
        <w:tc>
          <w:tcPr>
            <w:tcW w:w="1641" w:type="dxa"/>
            <w:tcMar>
              <w:top w:w="58" w:type="dxa"/>
              <w:bottom w:w="58" w:type="dxa"/>
            </w:tcMar>
          </w:tcPr>
          <w:p w14:paraId="3B9F03A6" w14:textId="77777777" w:rsidR="003841F8" w:rsidRDefault="003841F8" w:rsidP="00E57D26">
            <w:pPr>
              <w:spacing w:after="0"/>
              <w:rPr>
                <w:sz w:val="20"/>
              </w:rPr>
            </w:pPr>
            <w:r>
              <w:rPr>
                <w:sz w:val="20"/>
              </w:rPr>
              <w:t>Page</w:t>
            </w:r>
          </w:p>
          <w:p w14:paraId="5E5BD2DE" w14:textId="77777777" w:rsidR="003841F8" w:rsidRPr="00D156B6" w:rsidRDefault="003841F8" w:rsidP="00E57D26">
            <w:pPr>
              <w:spacing w:after="0"/>
              <w:rPr>
                <w:sz w:val="20"/>
              </w:rPr>
            </w:pPr>
          </w:p>
        </w:tc>
        <w:tc>
          <w:tcPr>
            <w:tcW w:w="1942" w:type="dxa"/>
            <w:tcMar>
              <w:top w:w="58" w:type="dxa"/>
              <w:bottom w:w="58" w:type="dxa"/>
            </w:tcMar>
          </w:tcPr>
          <w:p w14:paraId="03B56725" w14:textId="77777777" w:rsidR="003841F8" w:rsidRPr="00D156B6" w:rsidRDefault="003841F8" w:rsidP="00E57D26">
            <w:pPr>
              <w:rPr>
                <w:rFonts w:cs="Segoe UI"/>
                <w:color w:val="000000"/>
                <w:sz w:val="20"/>
              </w:rPr>
            </w:pPr>
            <w:r>
              <w:rPr>
                <w:sz w:val="20"/>
              </w:rPr>
              <w:t xml:space="preserve">Shows progress of uploads. Shows visual representation of each item being uploaded, progress of the uploads and </w:t>
            </w:r>
            <w:r w:rsidRPr="00764922">
              <w:rPr>
                <w:color w:val="FF0000"/>
                <w:sz w:val="20"/>
              </w:rPr>
              <w:t>enables user interaction (like cancel)</w:t>
            </w:r>
          </w:p>
        </w:tc>
        <w:tc>
          <w:tcPr>
            <w:tcW w:w="1181" w:type="dxa"/>
          </w:tcPr>
          <w:p w14:paraId="61429768" w14:textId="77777777" w:rsidR="003841F8" w:rsidRDefault="003841F8" w:rsidP="00E57D26">
            <w:pPr>
              <w:spacing w:after="0"/>
              <w:rPr>
                <w:sz w:val="20"/>
              </w:rPr>
            </w:pPr>
          </w:p>
        </w:tc>
        <w:tc>
          <w:tcPr>
            <w:tcW w:w="1825" w:type="dxa"/>
            <w:tcMar>
              <w:top w:w="58" w:type="dxa"/>
              <w:bottom w:w="58" w:type="dxa"/>
            </w:tcMar>
          </w:tcPr>
          <w:p w14:paraId="52B76DFC" w14:textId="77777777" w:rsidR="003841F8" w:rsidRPr="00D156B6" w:rsidRDefault="003841F8" w:rsidP="00E57D26">
            <w:pPr>
              <w:spacing w:after="0"/>
              <w:rPr>
                <w:sz w:val="20"/>
              </w:rPr>
            </w:pPr>
            <w:r>
              <w:rPr>
                <w:sz w:val="20"/>
              </w:rPr>
              <w:t>Upload progress page</w:t>
            </w:r>
          </w:p>
        </w:tc>
        <w:tc>
          <w:tcPr>
            <w:tcW w:w="1813" w:type="dxa"/>
            <w:tcMar>
              <w:top w:w="58" w:type="dxa"/>
              <w:bottom w:w="58" w:type="dxa"/>
            </w:tcMar>
          </w:tcPr>
          <w:p w14:paraId="62034A64" w14:textId="77777777" w:rsidR="003841F8" w:rsidRPr="00D156B6" w:rsidRDefault="003841F8" w:rsidP="00E57D26">
            <w:pPr>
              <w:spacing w:after="0"/>
              <w:rPr>
                <w:rFonts w:cs="Calibri"/>
                <w:color w:val="000000"/>
                <w:sz w:val="20"/>
                <w:szCs w:val="22"/>
              </w:rPr>
            </w:pPr>
          </w:p>
        </w:tc>
        <w:tc>
          <w:tcPr>
            <w:tcW w:w="1613" w:type="dxa"/>
            <w:tcMar>
              <w:top w:w="58" w:type="dxa"/>
              <w:bottom w:w="58" w:type="dxa"/>
            </w:tcMar>
            <w:hideMark/>
          </w:tcPr>
          <w:p w14:paraId="3349C31C" w14:textId="77777777" w:rsidR="003841F8" w:rsidRPr="00D156B6" w:rsidRDefault="003841F8" w:rsidP="00E57D26">
            <w:pPr>
              <w:spacing w:after="0"/>
              <w:rPr>
                <w:sz w:val="20"/>
              </w:rPr>
            </w:pPr>
          </w:p>
        </w:tc>
      </w:tr>
      <w:tr w:rsidR="00764922" w:rsidRPr="00D156B6" w14:paraId="17E02828" w14:textId="77777777" w:rsidTr="00E57D26">
        <w:trPr>
          <w:trHeight w:val="20"/>
        </w:trPr>
        <w:tc>
          <w:tcPr>
            <w:tcW w:w="1641" w:type="dxa"/>
            <w:tcMar>
              <w:top w:w="58" w:type="dxa"/>
              <w:bottom w:w="58" w:type="dxa"/>
            </w:tcMar>
          </w:tcPr>
          <w:p w14:paraId="2B9DBA15" w14:textId="77777777" w:rsidR="00764922" w:rsidRDefault="00764922" w:rsidP="00764922">
            <w:pPr>
              <w:spacing w:after="0"/>
              <w:rPr>
                <w:sz w:val="20"/>
              </w:rPr>
            </w:pPr>
            <w:r>
              <w:rPr>
                <w:sz w:val="20"/>
              </w:rPr>
              <w:t>Indeterminate progress bar</w:t>
            </w:r>
          </w:p>
          <w:p w14:paraId="37D58AFF" w14:textId="77777777" w:rsidR="00764922" w:rsidRDefault="00764922" w:rsidP="00764922">
            <w:pPr>
              <w:spacing w:after="0"/>
              <w:rPr>
                <w:sz w:val="20"/>
              </w:rPr>
            </w:pPr>
          </w:p>
        </w:tc>
        <w:tc>
          <w:tcPr>
            <w:tcW w:w="1942" w:type="dxa"/>
            <w:tcMar>
              <w:top w:w="58" w:type="dxa"/>
              <w:bottom w:w="58" w:type="dxa"/>
            </w:tcMar>
          </w:tcPr>
          <w:p w14:paraId="16422CB6" w14:textId="4036F13E" w:rsidR="00764922" w:rsidRDefault="00764922" w:rsidP="00764922">
            <w:pPr>
              <w:rPr>
                <w:sz w:val="20"/>
              </w:rPr>
            </w:pPr>
            <w:r>
              <w:rPr>
                <w:sz w:val="20"/>
              </w:rPr>
              <w:t xml:space="preserve">Shows progress of getting a uploading content to OneDrive. </w:t>
            </w:r>
            <w:r>
              <w:rPr>
                <w:sz w:val="20"/>
              </w:rPr>
              <w:lastRenderedPageBreak/>
              <w:t xml:space="preserve">Overlay over </w:t>
            </w:r>
            <w:r>
              <w:rPr>
                <w:b/>
                <w:sz w:val="20"/>
              </w:rPr>
              <w:t>viewer page</w:t>
            </w:r>
            <w:r>
              <w:rPr>
                <w:sz w:val="20"/>
              </w:rPr>
              <w:t xml:space="preserve"> where you can still see content in viewer in the background.</w:t>
            </w:r>
          </w:p>
        </w:tc>
        <w:tc>
          <w:tcPr>
            <w:tcW w:w="1181" w:type="dxa"/>
          </w:tcPr>
          <w:p w14:paraId="03B9EDF4" w14:textId="77777777" w:rsidR="00764922" w:rsidRDefault="00764922" w:rsidP="00764922">
            <w:pPr>
              <w:spacing w:after="0"/>
              <w:rPr>
                <w:sz w:val="20"/>
              </w:rPr>
            </w:pPr>
          </w:p>
        </w:tc>
        <w:tc>
          <w:tcPr>
            <w:tcW w:w="1825" w:type="dxa"/>
            <w:tcMar>
              <w:top w:w="58" w:type="dxa"/>
              <w:bottom w:w="58" w:type="dxa"/>
            </w:tcMar>
          </w:tcPr>
          <w:p w14:paraId="0EEA6716" w14:textId="3123DA29" w:rsidR="00764922" w:rsidRDefault="00764922" w:rsidP="00764922">
            <w:pPr>
              <w:spacing w:after="0"/>
              <w:rPr>
                <w:sz w:val="20"/>
              </w:rPr>
            </w:pPr>
            <w:r>
              <w:rPr>
                <w:sz w:val="20"/>
              </w:rPr>
              <w:t>Uploading…</w:t>
            </w:r>
          </w:p>
        </w:tc>
        <w:tc>
          <w:tcPr>
            <w:tcW w:w="1813" w:type="dxa"/>
            <w:tcMar>
              <w:top w:w="58" w:type="dxa"/>
              <w:bottom w:w="58" w:type="dxa"/>
            </w:tcMar>
          </w:tcPr>
          <w:p w14:paraId="5181685F"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6C8DD2E2" w14:textId="77777777" w:rsidR="00764922" w:rsidRPr="00D156B6" w:rsidRDefault="00764922" w:rsidP="00764922">
            <w:pPr>
              <w:spacing w:after="0"/>
              <w:rPr>
                <w:sz w:val="20"/>
              </w:rPr>
            </w:pPr>
          </w:p>
        </w:tc>
      </w:tr>
      <w:tr w:rsidR="00764922" w:rsidRPr="00D156B6" w14:paraId="05B8F41E" w14:textId="77777777" w:rsidTr="00E57D26">
        <w:trPr>
          <w:trHeight w:val="20"/>
        </w:trPr>
        <w:tc>
          <w:tcPr>
            <w:tcW w:w="1641" w:type="dxa"/>
            <w:tcMar>
              <w:top w:w="58" w:type="dxa"/>
              <w:bottom w:w="58" w:type="dxa"/>
            </w:tcMar>
          </w:tcPr>
          <w:p w14:paraId="0D714A58" w14:textId="77777777" w:rsidR="00764922" w:rsidRDefault="00764922" w:rsidP="00764922">
            <w:pPr>
              <w:spacing w:after="0"/>
              <w:rPr>
                <w:sz w:val="20"/>
              </w:rPr>
            </w:pPr>
            <w:r>
              <w:rPr>
                <w:sz w:val="20"/>
              </w:rPr>
              <w:lastRenderedPageBreak/>
              <w:t>toast</w:t>
            </w:r>
          </w:p>
        </w:tc>
        <w:tc>
          <w:tcPr>
            <w:tcW w:w="1942" w:type="dxa"/>
            <w:tcMar>
              <w:top w:w="58" w:type="dxa"/>
              <w:bottom w:w="58" w:type="dxa"/>
            </w:tcMar>
          </w:tcPr>
          <w:p w14:paraId="4E3DD434" w14:textId="77777777" w:rsidR="00764922" w:rsidRDefault="00764922" w:rsidP="00764922">
            <w:pPr>
              <w:rPr>
                <w:sz w:val="20"/>
              </w:rPr>
            </w:pPr>
            <w:r>
              <w:rPr>
                <w:rFonts w:cs="Segoe UI"/>
                <w:color w:val="000000"/>
                <w:sz w:val="20"/>
              </w:rPr>
              <w:t>Shows when the uploaded content is complete. For example ’33 photos uploaded to OneDrive’</w:t>
            </w:r>
          </w:p>
        </w:tc>
        <w:tc>
          <w:tcPr>
            <w:tcW w:w="1181" w:type="dxa"/>
          </w:tcPr>
          <w:p w14:paraId="3502BE9C" w14:textId="77777777" w:rsidR="00764922" w:rsidRDefault="00764922" w:rsidP="00764922">
            <w:pPr>
              <w:spacing w:after="0"/>
              <w:rPr>
                <w:sz w:val="20"/>
              </w:rPr>
            </w:pPr>
          </w:p>
        </w:tc>
        <w:tc>
          <w:tcPr>
            <w:tcW w:w="1825" w:type="dxa"/>
            <w:tcMar>
              <w:top w:w="58" w:type="dxa"/>
              <w:bottom w:w="58" w:type="dxa"/>
            </w:tcMar>
          </w:tcPr>
          <w:p w14:paraId="455739D8" w14:textId="77777777" w:rsidR="00764922" w:rsidRDefault="00764922" w:rsidP="00764922">
            <w:pPr>
              <w:spacing w:after="0"/>
              <w:rPr>
                <w:sz w:val="20"/>
              </w:rPr>
            </w:pPr>
          </w:p>
        </w:tc>
        <w:tc>
          <w:tcPr>
            <w:tcW w:w="1813" w:type="dxa"/>
            <w:tcMar>
              <w:top w:w="58" w:type="dxa"/>
              <w:bottom w:w="58" w:type="dxa"/>
            </w:tcMar>
          </w:tcPr>
          <w:p w14:paraId="3E52DEC6"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0C391A77" w14:textId="77777777" w:rsidR="00764922" w:rsidRPr="00D156B6" w:rsidRDefault="00764922" w:rsidP="00764922">
            <w:pPr>
              <w:spacing w:after="0"/>
              <w:rPr>
                <w:sz w:val="20"/>
              </w:rPr>
            </w:pPr>
          </w:p>
        </w:tc>
      </w:tr>
    </w:tbl>
    <w:p w14:paraId="1905CC44" w14:textId="77777777" w:rsidR="003841F8" w:rsidRDefault="003841F8" w:rsidP="005026A8">
      <w:pPr>
        <w:rPr>
          <w:b/>
        </w:rPr>
      </w:pPr>
    </w:p>
    <w:p w14:paraId="21AF00D1" w14:textId="05EBEB17" w:rsidR="005026A8" w:rsidRDefault="005026A8" w:rsidP="005026A8">
      <w:pPr>
        <w:rPr>
          <w:b/>
        </w:rPr>
      </w:pPr>
      <w:r>
        <w:rPr>
          <w:b/>
        </w:rPr>
        <w:t>Getting a link</w:t>
      </w:r>
    </w:p>
    <w:p w14:paraId="46AC7E39" w14:textId="04759BE9" w:rsidR="00191C60" w:rsidRDefault="00C33733" w:rsidP="005026A8">
      <w:pPr>
        <w:rPr>
          <w:b/>
        </w:rPr>
      </w:pPr>
      <w:r>
        <w:t>The OneDrive link needs to reflect the entire set of selected content, irrespective of its source.</w:t>
      </w:r>
    </w:p>
    <w:p w14:paraId="3FEBD8AD" w14:textId="117CF6BB" w:rsidR="00191C60" w:rsidRDefault="003841F8" w:rsidP="005026A8">
      <w:r>
        <w:rPr>
          <w:b/>
        </w:rPr>
        <w:t>UX- getting link progress</w:t>
      </w:r>
    </w:p>
    <w:p w14:paraId="0353B7A5" w14:textId="77777777" w:rsidR="003841F8" w:rsidRDefault="003841F8" w:rsidP="003841F8">
      <w:r>
        <w:t>It might take some time to get a OneDrive link to all content selected, and therefore we need to show some progress UX.</w:t>
      </w:r>
    </w:p>
    <w:p w14:paraId="3DB8DBC1" w14:textId="77777777" w:rsidR="003841F8" w:rsidRPr="005026A8" w:rsidRDefault="003841F8" w:rsidP="003841F8">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3841F8" w:rsidRPr="00D741AD" w14:paraId="5CAF2B42"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77D35866" w14:textId="77777777" w:rsidR="003841F8" w:rsidRPr="00D741AD" w:rsidRDefault="003841F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01F3375F" w14:textId="77777777" w:rsidR="003841F8" w:rsidRPr="00D741AD" w:rsidRDefault="003841F8" w:rsidP="00E57D26">
            <w:pPr>
              <w:rPr>
                <w:rFonts w:cs="Segoe UI"/>
                <w:b w:val="0"/>
                <w:bCs/>
                <w:szCs w:val="20"/>
              </w:rPr>
            </w:pPr>
            <w:r w:rsidRPr="00D741AD">
              <w:rPr>
                <w:rFonts w:cs="Segoe UI"/>
                <w:b w:val="0"/>
                <w:bCs/>
                <w:szCs w:val="20"/>
              </w:rPr>
              <w:t>Description</w:t>
            </w:r>
          </w:p>
        </w:tc>
        <w:tc>
          <w:tcPr>
            <w:tcW w:w="1556" w:type="dxa"/>
          </w:tcPr>
          <w:p w14:paraId="6A9FE3CB" w14:textId="77777777" w:rsidR="003841F8" w:rsidRPr="00D741AD" w:rsidRDefault="003841F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12F2CA01"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073C3805"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2C3DDF60"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4054567D" w14:textId="77777777" w:rsidTr="00E57D26">
        <w:trPr>
          <w:trHeight w:val="20"/>
        </w:trPr>
        <w:tc>
          <w:tcPr>
            <w:tcW w:w="1469" w:type="dxa"/>
            <w:tcMar>
              <w:top w:w="58" w:type="dxa"/>
              <w:bottom w:w="58" w:type="dxa"/>
            </w:tcMar>
          </w:tcPr>
          <w:p w14:paraId="471B6475" w14:textId="77777777" w:rsidR="003841F8" w:rsidRDefault="003841F8" w:rsidP="00E57D26">
            <w:pPr>
              <w:spacing w:after="0"/>
              <w:rPr>
                <w:sz w:val="20"/>
              </w:rPr>
            </w:pPr>
            <w:r>
              <w:rPr>
                <w:sz w:val="20"/>
              </w:rPr>
              <w:t>Indeterminate progress bar</w:t>
            </w:r>
          </w:p>
          <w:p w14:paraId="00E9C269" w14:textId="77777777" w:rsidR="003841F8" w:rsidRPr="00D156B6" w:rsidRDefault="003841F8" w:rsidP="00E57D26">
            <w:pPr>
              <w:rPr>
                <w:sz w:val="20"/>
              </w:rPr>
            </w:pPr>
          </w:p>
        </w:tc>
        <w:tc>
          <w:tcPr>
            <w:tcW w:w="2105" w:type="dxa"/>
            <w:tcMar>
              <w:top w:w="58" w:type="dxa"/>
              <w:bottom w:w="58" w:type="dxa"/>
            </w:tcMar>
          </w:tcPr>
          <w:p w14:paraId="22D3EAD2" w14:textId="51EA2FEF" w:rsidR="003841F8" w:rsidRPr="00D156B6" w:rsidRDefault="003841F8" w:rsidP="00764922">
            <w:pPr>
              <w:rPr>
                <w:rFonts w:cs="Segoe UI"/>
                <w:color w:val="000000"/>
                <w:sz w:val="20"/>
              </w:rPr>
            </w:pPr>
            <w:r>
              <w:rPr>
                <w:sz w:val="20"/>
              </w:rPr>
              <w:t xml:space="preserve">Shows progress of getting a link from OneDrive. Overlay over </w:t>
            </w:r>
            <w:r w:rsidR="00764922">
              <w:rPr>
                <w:b/>
                <w:sz w:val="20"/>
              </w:rPr>
              <w:t>viewer page</w:t>
            </w:r>
            <w:r>
              <w:rPr>
                <w:sz w:val="20"/>
              </w:rPr>
              <w:t xml:space="preserve"> where you can still see content in viewer in the background.</w:t>
            </w:r>
          </w:p>
        </w:tc>
        <w:tc>
          <w:tcPr>
            <w:tcW w:w="1556" w:type="dxa"/>
          </w:tcPr>
          <w:p w14:paraId="36E4485E" w14:textId="77777777" w:rsidR="003841F8" w:rsidRDefault="003841F8" w:rsidP="00E57D26">
            <w:pPr>
              <w:spacing w:after="0"/>
              <w:rPr>
                <w:sz w:val="20"/>
              </w:rPr>
            </w:pPr>
            <w:r>
              <w:rPr>
                <w:sz w:val="20"/>
              </w:rPr>
              <w:t>n/a</w:t>
            </w:r>
          </w:p>
        </w:tc>
        <w:tc>
          <w:tcPr>
            <w:tcW w:w="1349" w:type="dxa"/>
            <w:tcMar>
              <w:top w:w="58" w:type="dxa"/>
              <w:bottom w:w="58" w:type="dxa"/>
            </w:tcMar>
          </w:tcPr>
          <w:p w14:paraId="6EB90777" w14:textId="77777777" w:rsidR="003841F8" w:rsidRDefault="003841F8" w:rsidP="00E57D26">
            <w:pPr>
              <w:spacing w:after="0"/>
              <w:rPr>
                <w:sz w:val="20"/>
              </w:rPr>
            </w:pPr>
            <w:r>
              <w:rPr>
                <w:sz w:val="20"/>
              </w:rPr>
              <w:t>Getting link</w:t>
            </w:r>
          </w:p>
          <w:p w14:paraId="4B604323" w14:textId="77777777" w:rsidR="003841F8" w:rsidRPr="00D156B6" w:rsidRDefault="003841F8" w:rsidP="00E57D26">
            <w:pPr>
              <w:spacing w:after="0"/>
              <w:rPr>
                <w:sz w:val="20"/>
              </w:rPr>
            </w:pPr>
          </w:p>
        </w:tc>
        <w:tc>
          <w:tcPr>
            <w:tcW w:w="1862" w:type="dxa"/>
            <w:tcMar>
              <w:top w:w="58" w:type="dxa"/>
              <w:bottom w:w="58" w:type="dxa"/>
            </w:tcMar>
          </w:tcPr>
          <w:p w14:paraId="46FC6690"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hideMark/>
          </w:tcPr>
          <w:p w14:paraId="5BF77BC7" w14:textId="77777777" w:rsidR="003841F8" w:rsidRPr="00D156B6" w:rsidRDefault="003841F8" w:rsidP="00E57D26">
            <w:pPr>
              <w:spacing w:after="0"/>
              <w:rPr>
                <w:sz w:val="20"/>
              </w:rPr>
            </w:pPr>
          </w:p>
        </w:tc>
      </w:tr>
      <w:tr w:rsidR="003841F8" w:rsidRPr="00D156B6" w14:paraId="4F3A3EF5" w14:textId="77777777" w:rsidTr="00E57D26">
        <w:trPr>
          <w:trHeight w:val="20"/>
        </w:trPr>
        <w:tc>
          <w:tcPr>
            <w:tcW w:w="1469" w:type="dxa"/>
            <w:tcMar>
              <w:top w:w="58" w:type="dxa"/>
              <w:bottom w:w="58" w:type="dxa"/>
            </w:tcMar>
          </w:tcPr>
          <w:p w14:paraId="7E86C10A" w14:textId="77777777" w:rsidR="003841F8" w:rsidRDefault="003841F8" w:rsidP="00E57D26">
            <w:pPr>
              <w:spacing w:after="0"/>
              <w:rPr>
                <w:sz w:val="20"/>
              </w:rPr>
            </w:pPr>
            <w:r>
              <w:rPr>
                <w:sz w:val="20"/>
              </w:rPr>
              <w:t>Indeterminate progress bar</w:t>
            </w:r>
          </w:p>
          <w:p w14:paraId="12A88F5A" w14:textId="77777777" w:rsidR="003841F8" w:rsidRDefault="003841F8" w:rsidP="00E57D26">
            <w:pPr>
              <w:spacing w:after="0"/>
              <w:rPr>
                <w:sz w:val="20"/>
              </w:rPr>
            </w:pPr>
          </w:p>
        </w:tc>
        <w:tc>
          <w:tcPr>
            <w:tcW w:w="2105" w:type="dxa"/>
            <w:tcMar>
              <w:top w:w="58" w:type="dxa"/>
              <w:bottom w:w="58" w:type="dxa"/>
            </w:tcMar>
          </w:tcPr>
          <w:p w14:paraId="679026C4" w14:textId="213B48AD" w:rsidR="003841F8" w:rsidRDefault="003841F8" w:rsidP="00764922">
            <w:pPr>
              <w:rPr>
                <w:sz w:val="20"/>
              </w:rPr>
            </w:pPr>
            <w:r>
              <w:rPr>
                <w:sz w:val="20"/>
              </w:rPr>
              <w:t xml:space="preserve">Shows progress of getting a link from OneDrive. Overlay over </w:t>
            </w:r>
            <w:r w:rsidR="00764922">
              <w:rPr>
                <w:b/>
                <w:sz w:val="20"/>
              </w:rPr>
              <w:t>upload progress page</w:t>
            </w:r>
            <w:r>
              <w:rPr>
                <w:sz w:val="20"/>
              </w:rPr>
              <w:t xml:space="preserve"> where you can still </w:t>
            </w:r>
            <w:r>
              <w:rPr>
                <w:sz w:val="20"/>
              </w:rPr>
              <w:lastRenderedPageBreak/>
              <w:t>see selected content in list view in the background.</w:t>
            </w:r>
          </w:p>
        </w:tc>
        <w:tc>
          <w:tcPr>
            <w:tcW w:w="1556" w:type="dxa"/>
          </w:tcPr>
          <w:p w14:paraId="202C1A73" w14:textId="10366D0A" w:rsidR="003841F8" w:rsidRDefault="00764922" w:rsidP="00E57D26">
            <w:pPr>
              <w:spacing w:after="0"/>
              <w:rPr>
                <w:sz w:val="20"/>
              </w:rPr>
            </w:pPr>
            <w:r>
              <w:rPr>
                <w:sz w:val="20"/>
              </w:rPr>
              <w:lastRenderedPageBreak/>
              <w:t>n/a</w:t>
            </w:r>
          </w:p>
        </w:tc>
        <w:tc>
          <w:tcPr>
            <w:tcW w:w="1349" w:type="dxa"/>
            <w:tcMar>
              <w:top w:w="58" w:type="dxa"/>
              <w:bottom w:w="58" w:type="dxa"/>
            </w:tcMar>
          </w:tcPr>
          <w:p w14:paraId="56FF812C" w14:textId="77777777" w:rsidR="003841F8" w:rsidRDefault="003841F8" w:rsidP="00E57D26">
            <w:pPr>
              <w:spacing w:after="0"/>
              <w:rPr>
                <w:sz w:val="20"/>
              </w:rPr>
            </w:pPr>
            <w:r>
              <w:rPr>
                <w:sz w:val="20"/>
              </w:rPr>
              <w:t>Getting link</w:t>
            </w:r>
          </w:p>
          <w:p w14:paraId="230B5532" w14:textId="77777777" w:rsidR="003841F8" w:rsidRDefault="003841F8" w:rsidP="00E57D26">
            <w:pPr>
              <w:spacing w:after="0"/>
              <w:rPr>
                <w:sz w:val="20"/>
              </w:rPr>
            </w:pPr>
          </w:p>
        </w:tc>
        <w:tc>
          <w:tcPr>
            <w:tcW w:w="1862" w:type="dxa"/>
            <w:tcMar>
              <w:top w:w="58" w:type="dxa"/>
              <w:bottom w:w="58" w:type="dxa"/>
            </w:tcMar>
          </w:tcPr>
          <w:p w14:paraId="04D01B56"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tcPr>
          <w:p w14:paraId="3EB56040" w14:textId="77777777" w:rsidR="003841F8" w:rsidRPr="00D156B6" w:rsidRDefault="003841F8" w:rsidP="00E57D26">
            <w:pPr>
              <w:spacing w:after="0"/>
              <w:rPr>
                <w:sz w:val="20"/>
              </w:rPr>
            </w:pPr>
          </w:p>
        </w:tc>
      </w:tr>
    </w:tbl>
    <w:p w14:paraId="2D1080EA" w14:textId="77777777" w:rsidR="003841F8" w:rsidRPr="003841F8" w:rsidRDefault="003841F8" w:rsidP="005026A8"/>
    <w:p w14:paraId="0ED469CF" w14:textId="49DB78C5" w:rsidR="005026A8" w:rsidRDefault="00191C60" w:rsidP="005026A8">
      <w:pPr>
        <w:rPr>
          <w:b/>
        </w:rPr>
      </w:pPr>
      <w:r>
        <w:rPr>
          <w:b/>
        </w:rPr>
        <w:t>View</w:t>
      </w:r>
      <w:r w:rsidR="005026A8">
        <w:rPr>
          <w:b/>
        </w:rPr>
        <w:t>ing shared link</w:t>
      </w:r>
    </w:p>
    <w:p w14:paraId="38BC6E36" w14:textId="77777777" w:rsidR="00C33733" w:rsidRPr="00F50C51" w:rsidRDefault="00C33733" w:rsidP="00C33733">
      <w:r>
        <w:t xml:space="preserve">A consumer clicking this link, would be able to seamlessly view all the selected content. </w:t>
      </w:r>
    </w:p>
    <w:p w14:paraId="68A203AD" w14:textId="77777777" w:rsidR="005026A8" w:rsidRPr="005026A8" w:rsidRDefault="005026A8" w:rsidP="005026A8"/>
    <w:p w14:paraId="542E6C93" w14:textId="77777777" w:rsidR="00FB2A91" w:rsidRDefault="00FB2A91" w:rsidP="009B5DE4">
      <w:pPr>
        <w:pStyle w:val="Heading3"/>
      </w:pPr>
      <w:r>
        <w:t>Share link to local and/Or OneDrive RMT content</w:t>
      </w:r>
    </w:p>
    <w:p w14:paraId="2B10B625" w14:textId="73976425" w:rsidR="00F50C51" w:rsidRPr="00E57D26" w:rsidRDefault="00FB2A91" w:rsidP="00F50C51">
      <w:r w:rsidRPr="00E57D26">
        <w:t xml:space="preserve">Same as </w:t>
      </w:r>
      <w:r w:rsidR="00E57D26" w:rsidRPr="00E57D26">
        <w:t>above</w:t>
      </w:r>
      <w:r w:rsidRPr="00E57D26">
        <w:t xml:space="preserve"> </w:t>
      </w:r>
    </w:p>
    <w:p w14:paraId="333DC258" w14:textId="77777777" w:rsidR="001A6E7A" w:rsidRDefault="001A6E7A" w:rsidP="001A6E7A"/>
    <w:p w14:paraId="0E9C045C" w14:textId="264DD0E1" w:rsidR="0014235B" w:rsidRDefault="00E57D26" w:rsidP="0014235B">
      <w:pPr>
        <w:pStyle w:val="Heading3"/>
      </w:pPr>
      <w:r>
        <w:t>Deep App links</w:t>
      </w:r>
      <w:commentRangeStart w:id="65"/>
    </w:p>
    <w:commentRangeEnd w:id="65"/>
    <w:p w14:paraId="5D553B7C" w14:textId="6DED7C85" w:rsidR="5C822857" w:rsidRDefault="5C822857" w:rsidP="5C822857">
      <w:pPr>
        <w:pStyle w:val="Questions"/>
      </w:pPr>
      <w:r>
        <w:rPr>
          <w:rStyle w:val="CommentReference"/>
        </w:rPr>
        <w:commentReference w:id="65"/>
      </w:r>
      <w:r w:rsidRPr="5C822857">
        <w:t>full section is TBD.</w:t>
      </w:r>
    </w:p>
    <w:p w14:paraId="6526FBF5" w14:textId="77777777" w:rsidR="002D3165" w:rsidRPr="00BB55DE" w:rsidRDefault="002D3165" w:rsidP="002D3165">
      <w:pPr>
        <w:spacing w:after="0"/>
        <w:rPr>
          <w:rFonts w:cs="Segoe UI"/>
          <w:bCs/>
          <w:sz w:val="18"/>
          <w:szCs w:val="18"/>
        </w:rPr>
      </w:pPr>
      <w:r w:rsidRPr="00BB55DE">
        <w:rPr>
          <w:rFonts w:cs="Segoe UI"/>
          <w:bCs/>
          <w:sz w:val="18"/>
          <w:szCs w:val="18"/>
        </w:rPr>
        <w:t xml:space="preserve">Generated link is a </w:t>
      </w:r>
      <w:commentRangeStart w:id="66"/>
      <w:commentRangeStart w:id="67"/>
      <w:r w:rsidRPr="00BB55DE">
        <w:rPr>
          <w:rFonts w:cs="Segoe UI"/>
          <w:bCs/>
          <w:sz w:val="18"/>
          <w:szCs w:val="18"/>
        </w:rPr>
        <w:t xml:space="preserve">deep link </w:t>
      </w:r>
      <w:commentRangeEnd w:id="66"/>
      <w:r>
        <w:rPr>
          <w:rStyle w:val="CommentReference"/>
          <w:rFonts w:eastAsiaTheme="minorEastAsia"/>
          <w:lang w:bidi="en-US"/>
        </w:rPr>
        <w:commentReference w:id="66"/>
      </w:r>
      <w:commentRangeEnd w:id="67"/>
      <w:r w:rsidR="1F277D43">
        <w:rPr>
          <w:rStyle w:val="CommentReference"/>
        </w:rPr>
        <w:commentReference w:id="67"/>
      </w:r>
      <w:r w:rsidRPr="00BB55DE">
        <w:rPr>
          <w:rFonts w:cs="Segoe UI"/>
          <w:bCs/>
          <w:sz w:val="18"/>
          <w:szCs w:val="18"/>
        </w:rPr>
        <w:t>to:</w:t>
      </w:r>
    </w:p>
    <w:p w14:paraId="239CCDC8" w14:textId="77777777" w:rsidR="002D3165" w:rsidRPr="00BB55DE" w:rsidRDefault="002D3165" w:rsidP="006526C1">
      <w:pPr>
        <w:pStyle w:val="ListParagraph"/>
        <w:numPr>
          <w:ilvl w:val="0"/>
          <w:numId w:val="22"/>
        </w:numPr>
        <w:spacing w:after="0"/>
        <w:rPr>
          <w:rFonts w:cs="Segoe UI"/>
          <w:bCs/>
          <w:sz w:val="18"/>
          <w:szCs w:val="18"/>
        </w:rPr>
      </w:pPr>
      <w:commentRangeStart w:id="68"/>
      <w:commentRangeStart w:id="69"/>
      <w:r w:rsidRPr="00BB55DE">
        <w:rPr>
          <w:rFonts w:cs="Segoe UI"/>
          <w:bCs/>
          <w:sz w:val="18"/>
          <w:szCs w:val="18"/>
        </w:rPr>
        <w:t xml:space="preserve">Raconteur </w:t>
      </w:r>
      <w:commentRangeEnd w:id="68"/>
      <w:r>
        <w:rPr>
          <w:rStyle w:val="CommentReference"/>
          <w:rFonts w:eastAsiaTheme="minorEastAsia"/>
          <w:lang w:bidi="en-US"/>
        </w:rPr>
        <w:commentReference w:id="68"/>
      </w:r>
      <w:commentRangeEnd w:id="69"/>
      <w:r w:rsidR="2C92F3EA">
        <w:rPr>
          <w:rStyle w:val="CommentReference"/>
        </w:rPr>
        <w:commentReference w:id="69"/>
      </w:r>
      <w:r w:rsidRPr="00BB55DE">
        <w:rPr>
          <w:rFonts w:cs="Segoe UI"/>
          <w:bCs/>
          <w:sz w:val="18"/>
          <w:szCs w:val="18"/>
        </w:rPr>
        <w:t>app</w:t>
      </w:r>
    </w:p>
    <w:p w14:paraId="518F3B16" w14:textId="77777777" w:rsidR="002D3165" w:rsidRDefault="002D3165" w:rsidP="006526C1">
      <w:pPr>
        <w:pStyle w:val="ListParagraph"/>
        <w:numPr>
          <w:ilvl w:val="0"/>
          <w:numId w:val="22"/>
        </w:numPr>
        <w:spacing w:after="0"/>
        <w:rPr>
          <w:rFonts w:cs="Segoe UI"/>
          <w:bCs/>
          <w:sz w:val="18"/>
          <w:szCs w:val="18"/>
        </w:rPr>
      </w:pPr>
      <w:r w:rsidRPr="00BB55DE">
        <w:rPr>
          <w:rFonts w:cs="Segoe UI"/>
          <w:bCs/>
          <w:sz w:val="18"/>
          <w:szCs w:val="18"/>
        </w:rPr>
        <w:t>If raconteur app does not exist, OneDrive app</w:t>
      </w:r>
    </w:p>
    <w:p w14:paraId="7EDA9521" w14:textId="77777777" w:rsidR="002D3165" w:rsidRDefault="002D3165" w:rsidP="006526C1">
      <w:pPr>
        <w:pStyle w:val="ListParagraph"/>
        <w:numPr>
          <w:ilvl w:val="0"/>
          <w:numId w:val="22"/>
        </w:numPr>
        <w:spacing w:after="0"/>
        <w:rPr>
          <w:rFonts w:cs="Segoe UI"/>
          <w:bCs/>
          <w:sz w:val="18"/>
          <w:szCs w:val="18"/>
        </w:rPr>
      </w:pPr>
      <w:commentRangeStart w:id="70"/>
      <w:commentRangeStart w:id="71"/>
      <w:r w:rsidRPr="00CD68C7">
        <w:rPr>
          <w:rFonts w:cs="Segoe UI"/>
          <w:bCs/>
          <w:sz w:val="18"/>
          <w:szCs w:val="18"/>
        </w:rPr>
        <w:t>Else</w:t>
      </w:r>
      <w:commentRangeEnd w:id="70"/>
      <w:r>
        <w:rPr>
          <w:rStyle w:val="CommentReference"/>
          <w:rFonts w:eastAsiaTheme="minorEastAsia"/>
          <w:lang w:bidi="en-US"/>
        </w:rPr>
        <w:commentReference w:id="70"/>
      </w:r>
      <w:commentRangeEnd w:id="71"/>
      <w:r w:rsidR="417999F3">
        <w:rPr>
          <w:rStyle w:val="CommentReference"/>
        </w:rPr>
        <w:commentReference w:id="71"/>
      </w:r>
      <w:r w:rsidRPr="00CD68C7">
        <w:rPr>
          <w:rFonts w:cs="Segoe UI"/>
          <w:bCs/>
          <w:sz w:val="18"/>
          <w:szCs w:val="18"/>
        </w:rPr>
        <w:t>, OneDrive web</w:t>
      </w:r>
    </w:p>
    <w:p w14:paraId="22980089" w14:textId="77777777" w:rsidR="002D3165" w:rsidRDefault="002D3165" w:rsidP="002D3165">
      <w:pPr>
        <w:pStyle w:val="Questions"/>
      </w:pPr>
      <w:commentRangeStart w:id="72"/>
      <w:commentRangeStart w:id="73"/>
      <w:r>
        <w:t>On pc, OneDrive web experience is probably better than or equal to app experience</w:t>
      </w:r>
      <w:commentRangeEnd w:id="72"/>
      <w:r>
        <w:rPr>
          <w:rStyle w:val="CommentReference"/>
          <w:rFonts w:ascii="Calibri" w:eastAsiaTheme="minorEastAsia" w:hAnsi="Calibri" w:cs="Times New Roman"/>
          <w:b w:val="0"/>
          <w:bCs w:val="0"/>
          <w:spacing w:val="0"/>
          <w:lang w:bidi="en-US"/>
        </w:rPr>
        <w:commentReference w:id="72"/>
      </w:r>
      <w:commentRangeEnd w:id="73"/>
      <w:r w:rsidR="13D4ABB0">
        <w:rPr>
          <w:rStyle w:val="CommentReference"/>
        </w:rPr>
        <w:commentReference w:id="73"/>
      </w:r>
    </w:p>
    <w:p w14:paraId="3C5950D3" w14:textId="77777777" w:rsidR="002D3165" w:rsidRPr="00AA2AE3" w:rsidRDefault="002D3165" w:rsidP="002D3165">
      <w:pPr>
        <w:pStyle w:val="Questions"/>
        <w:rPr>
          <w:rFonts w:cs="Segoe UI"/>
          <w:sz w:val="18"/>
          <w:szCs w:val="18"/>
        </w:rPr>
      </w:pPr>
      <w:r>
        <w:rPr>
          <w:rFonts w:cs="Segoe UI"/>
          <w:sz w:val="18"/>
          <w:szCs w:val="18"/>
        </w:rPr>
        <w:t>Let OneDrive decide between showing OneDrive app or OneDrive web</w:t>
      </w:r>
    </w:p>
    <w:p w14:paraId="497E8C50" w14:textId="77777777" w:rsidR="002D3165" w:rsidRDefault="002D3165" w:rsidP="002D3165">
      <w:pPr>
        <w:spacing w:after="0"/>
        <w:rPr>
          <w:rFonts w:cs="Segoe UI"/>
          <w:bCs/>
          <w:sz w:val="18"/>
          <w:szCs w:val="18"/>
        </w:rPr>
      </w:pPr>
    </w:p>
    <w:p w14:paraId="16D9B4DA" w14:textId="77777777" w:rsidR="002D3165" w:rsidRDefault="002D3165" w:rsidP="002D3165">
      <w:pPr>
        <w:spacing w:after="0"/>
        <w:rPr>
          <w:rFonts w:cs="Segoe UI"/>
          <w:bCs/>
          <w:sz w:val="18"/>
          <w:szCs w:val="18"/>
        </w:rPr>
      </w:pPr>
      <w:r>
        <w:rPr>
          <w:rFonts w:cs="Segoe UI"/>
          <w:bCs/>
          <w:sz w:val="18"/>
          <w:szCs w:val="18"/>
        </w:rPr>
        <w:t xml:space="preserve">On the receiving side, if the user has the racounteur app, the link should open in Racounteur. </w:t>
      </w:r>
    </w:p>
    <w:p w14:paraId="38FBD63A" w14:textId="77777777" w:rsidR="002D3165" w:rsidRDefault="002D3165" w:rsidP="002D3165">
      <w:pPr>
        <w:spacing w:after="0"/>
        <w:rPr>
          <w:rFonts w:cs="Segoe UI"/>
          <w:bCs/>
          <w:sz w:val="18"/>
          <w:szCs w:val="18"/>
        </w:rPr>
      </w:pPr>
      <w:r>
        <w:rPr>
          <w:rFonts w:cs="Segoe UI"/>
          <w:bCs/>
          <w:sz w:val="18"/>
          <w:szCs w:val="18"/>
        </w:rPr>
        <w:t xml:space="preserve">If user has not downloaded racounter, </w:t>
      </w:r>
    </w:p>
    <w:p w14:paraId="30565067" w14:textId="78C78503" w:rsidR="002D3165" w:rsidRDefault="20AEBE9C" w:rsidP="006526C1">
      <w:pPr>
        <w:pStyle w:val="ListParagraph"/>
        <w:numPr>
          <w:ilvl w:val="0"/>
          <w:numId w:val="5"/>
        </w:numPr>
        <w:spacing w:after="0"/>
        <w:rPr>
          <w:rFonts w:cs="Segoe UI"/>
          <w:bCs/>
          <w:sz w:val="18"/>
          <w:szCs w:val="18"/>
        </w:rPr>
      </w:pPr>
      <w:commentRangeStart w:id="74"/>
      <w:commentRangeStart w:id="75"/>
      <w:r w:rsidRPr="20AEBE9C">
        <w:rPr>
          <w:rFonts w:ascii="Segoe UI" w:eastAsia="Segoe UI" w:hAnsi="Segoe UI" w:cs="Segoe UI"/>
          <w:sz w:val="18"/>
          <w:szCs w:val="18"/>
        </w:rPr>
        <w:t>Prompt user to download the app</w:t>
      </w:r>
      <w:commentRangeEnd w:id="74"/>
      <w:r w:rsidR="002D3165">
        <w:rPr>
          <w:rStyle w:val="CommentReference"/>
        </w:rPr>
        <w:commentReference w:id="74"/>
      </w:r>
      <w:commentRangeEnd w:id="75"/>
      <w:r w:rsidR="002D3165">
        <w:rPr>
          <w:rStyle w:val="CommentReference"/>
        </w:rPr>
        <w:commentReference w:id="75"/>
      </w:r>
    </w:p>
    <w:p w14:paraId="7A57576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app.</w:t>
      </w:r>
    </w:p>
    <w:p w14:paraId="03C02DE3" w14:textId="77777777" w:rsidR="002D3165" w:rsidRDefault="002D3165" w:rsidP="002D3165">
      <w:pPr>
        <w:spacing w:after="0"/>
        <w:rPr>
          <w:rFonts w:cs="Segoe UI"/>
          <w:bCs/>
          <w:sz w:val="18"/>
          <w:szCs w:val="18"/>
        </w:rPr>
      </w:pPr>
      <w:r>
        <w:rPr>
          <w:rFonts w:cs="Segoe UI"/>
          <w:bCs/>
          <w:sz w:val="18"/>
          <w:szCs w:val="18"/>
        </w:rPr>
        <w:t xml:space="preserve">If user has not downloaded OneDrive app, </w:t>
      </w:r>
    </w:p>
    <w:p w14:paraId="7EAD0480"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Prompt user to download the app</w:t>
      </w:r>
    </w:p>
    <w:p w14:paraId="4E9294B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web.</w:t>
      </w:r>
    </w:p>
    <w:p w14:paraId="685F1D3F" w14:textId="77777777" w:rsidR="002D3165" w:rsidRPr="00CD68C7" w:rsidRDefault="002D3165" w:rsidP="002D3165">
      <w:pPr>
        <w:spacing w:after="0"/>
        <w:rPr>
          <w:rFonts w:cs="Segoe UI"/>
          <w:bCs/>
          <w:sz w:val="18"/>
          <w:szCs w:val="18"/>
        </w:rPr>
      </w:pPr>
    </w:p>
    <w:p w14:paraId="23F1D6A6" w14:textId="44FBB645" w:rsidR="002D3165" w:rsidRDefault="65A0E744" w:rsidP="002D3165">
      <w:r>
        <w:t xml:space="preserve">The link has the following </w:t>
      </w:r>
      <w:commentRangeStart w:id="76"/>
      <w:commentRangeStart w:id="77"/>
      <w:r>
        <w:t>link</w:t>
      </w:r>
      <w:commentRangeEnd w:id="76"/>
      <w:r w:rsidR="002D3165">
        <w:rPr>
          <w:rStyle w:val="CommentReference"/>
        </w:rPr>
        <w:commentReference w:id="76"/>
      </w:r>
      <w:commentRangeEnd w:id="77"/>
      <w:r w:rsidR="002D3165">
        <w:rPr>
          <w:rStyle w:val="CommentReference"/>
        </w:rPr>
        <w:commentReference w:id="77"/>
      </w:r>
      <w:r>
        <w:t xml:space="preserve"> configurations:</w:t>
      </w:r>
    </w:p>
    <w:p w14:paraId="0FC47334" w14:textId="00CB7151" w:rsidR="002D3165" w:rsidRPr="001B04A8" w:rsidRDefault="7F4E0693" w:rsidP="006526C1">
      <w:pPr>
        <w:pStyle w:val="ListParagraph"/>
        <w:numPr>
          <w:ilvl w:val="0"/>
          <w:numId w:val="5"/>
        </w:numPr>
      </w:pPr>
      <w:r w:rsidRPr="7F4E0693">
        <w:rPr>
          <w:sz w:val="18"/>
          <w:szCs w:val="18"/>
        </w:rPr>
        <w:t xml:space="preserve">Providing links is a </w:t>
      </w:r>
      <w:commentRangeStart w:id="78"/>
      <w:commentRangeStart w:id="79"/>
      <w:r w:rsidRPr="7F4E0693">
        <w:rPr>
          <w:sz w:val="18"/>
          <w:szCs w:val="18"/>
        </w:rPr>
        <w:t xml:space="preserve">stripped down </w:t>
      </w:r>
      <w:commentRangeEnd w:id="78"/>
      <w:r w:rsidR="002D3165">
        <w:rPr>
          <w:rStyle w:val="CommentReference"/>
        </w:rPr>
        <w:commentReference w:id="78"/>
      </w:r>
      <w:commentRangeEnd w:id="79"/>
      <w:r w:rsidR="002D3165">
        <w:rPr>
          <w:rStyle w:val="CommentReference"/>
        </w:rPr>
        <w:commentReference w:id="79"/>
      </w:r>
      <w:r w:rsidRPr="7F4E0693">
        <w:rPr>
          <w:sz w:val="18"/>
          <w:szCs w:val="18"/>
        </w:rPr>
        <w:t>version of “shared albums” or “shared folders”</w:t>
      </w:r>
      <w:r w:rsidR="002D3165">
        <w:rPr>
          <w:rStyle w:val="CommentReference"/>
        </w:rPr>
        <w:commentReference w:id="80"/>
      </w:r>
      <w:r w:rsidR="002D3165">
        <w:rPr>
          <w:rStyle w:val="CommentReference"/>
        </w:rPr>
        <w:commentReference w:id="81"/>
      </w:r>
    </w:p>
    <w:p w14:paraId="7E843DA5" w14:textId="77777777" w:rsidR="002D3165" w:rsidRPr="00C730A3" w:rsidRDefault="002D3165" w:rsidP="006526C1">
      <w:pPr>
        <w:pStyle w:val="ListParagraph"/>
        <w:numPr>
          <w:ilvl w:val="0"/>
          <w:numId w:val="5"/>
        </w:numPr>
      </w:pPr>
      <w:r w:rsidRPr="00BB55DE">
        <w:rPr>
          <w:sz w:val="18"/>
          <w:szCs w:val="18"/>
        </w:rPr>
        <w:t xml:space="preserve"> </w:t>
      </w:r>
      <w:commentRangeStart w:id="82"/>
      <w:commentRangeStart w:id="83"/>
      <w:r w:rsidRPr="00BB55DE">
        <w:rPr>
          <w:sz w:val="18"/>
          <w:szCs w:val="18"/>
        </w:rPr>
        <w:t xml:space="preserve">Assume view only permissions for </w:t>
      </w:r>
      <w:r>
        <w:rPr>
          <w:sz w:val="18"/>
          <w:szCs w:val="18"/>
        </w:rPr>
        <w:t>recipients with link</w:t>
      </w:r>
      <w:r w:rsidRPr="00BB55DE">
        <w:rPr>
          <w:sz w:val="18"/>
          <w:szCs w:val="18"/>
        </w:rPr>
        <w:t xml:space="preserve">. </w:t>
      </w:r>
    </w:p>
    <w:p w14:paraId="323DE624" w14:textId="77777777" w:rsidR="002D3165" w:rsidRPr="00C730A3" w:rsidRDefault="002D3165" w:rsidP="006526C1">
      <w:pPr>
        <w:pStyle w:val="ListParagraph"/>
        <w:numPr>
          <w:ilvl w:val="0"/>
          <w:numId w:val="5"/>
        </w:numPr>
      </w:pPr>
      <w:r w:rsidRPr="00BB55DE">
        <w:rPr>
          <w:sz w:val="18"/>
          <w:szCs w:val="18"/>
        </w:rPr>
        <w:t xml:space="preserve">Neither </w:t>
      </w:r>
      <w:r>
        <w:rPr>
          <w:sz w:val="18"/>
          <w:szCs w:val="18"/>
        </w:rPr>
        <w:t>sender</w:t>
      </w:r>
      <w:r w:rsidRPr="00BB55DE">
        <w:rPr>
          <w:sz w:val="18"/>
          <w:szCs w:val="18"/>
        </w:rPr>
        <w:t xml:space="preserve"> nor </w:t>
      </w:r>
      <w:r>
        <w:rPr>
          <w:sz w:val="18"/>
          <w:szCs w:val="18"/>
        </w:rPr>
        <w:t>recipient</w:t>
      </w:r>
      <w:r w:rsidRPr="00BB55DE">
        <w:rPr>
          <w:sz w:val="18"/>
          <w:szCs w:val="18"/>
        </w:rPr>
        <w:t xml:space="preserve"> can edit (add/delete) content to the virtual folder once the link is created</w:t>
      </w:r>
      <w:commentRangeEnd w:id="82"/>
      <w:r w:rsidRPr="00BB55DE">
        <w:rPr>
          <w:rStyle w:val="CommentReference"/>
          <w:rFonts w:eastAsiaTheme="minorEastAsia"/>
          <w:sz w:val="18"/>
          <w:szCs w:val="18"/>
          <w:lang w:bidi="en-US"/>
        </w:rPr>
        <w:commentReference w:id="82"/>
      </w:r>
      <w:commentRangeEnd w:id="83"/>
      <w:r>
        <w:rPr>
          <w:rStyle w:val="CommentReference"/>
          <w:rFonts w:eastAsiaTheme="minorEastAsia"/>
          <w:lang w:bidi="en-US"/>
        </w:rPr>
        <w:commentReference w:id="83"/>
      </w:r>
    </w:p>
    <w:p w14:paraId="0BB2CF05" w14:textId="77777777" w:rsidR="002D3165" w:rsidRPr="00C730A3" w:rsidRDefault="002D3165" w:rsidP="006526C1">
      <w:pPr>
        <w:pStyle w:val="ListParagraph"/>
        <w:numPr>
          <w:ilvl w:val="1"/>
          <w:numId w:val="5"/>
        </w:numPr>
      </w:pPr>
      <w:r>
        <w:rPr>
          <w:sz w:val="18"/>
          <w:szCs w:val="18"/>
        </w:rPr>
        <w:t>More advanced sharing with ability to manage albums will come in the future</w:t>
      </w:r>
    </w:p>
    <w:p w14:paraId="65BCA16B" w14:textId="77777777" w:rsidR="002D3165" w:rsidRDefault="002D3165" w:rsidP="006526C1">
      <w:pPr>
        <w:pStyle w:val="ListParagraph"/>
        <w:numPr>
          <w:ilvl w:val="0"/>
          <w:numId w:val="5"/>
        </w:numPr>
      </w:pPr>
      <w:r>
        <w:t>Link will not be surfaced and available to sender once the share flow is complete</w:t>
      </w:r>
    </w:p>
    <w:p w14:paraId="10898554" w14:textId="77777777" w:rsidR="002D3165" w:rsidRDefault="002D3165" w:rsidP="006526C1">
      <w:pPr>
        <w:pStyle w:val="ListParagraph"/>
        <w:numPr>
          <w:ilvl w:val="1"/>
          <w:numId w:val="5"/>
        </w:numPr>
      </w:pPr>
      <w:r>
        <w:lastRenderedPageBreak/>
        <w:t>Sender will not be able to find all the links they have shared (unless they have manually saved the link after each share)</w:t>
      </w:r>
    </w:p>
    <w:p w14:paraId="06CC99DF" w14:textId="77777777" w:rsidR="002D3165" w:rsidRPr="00EE4744" w:rsidRDefault="002D3165" w:rsidP="006526C1">
      <w:pPr>
        <w:pStyle w:val="ListParagraph"/>
        <w:numPr>
          <w:ilvl w:val="0"/>
          <w:numId w:val="5"/>
        </w:numPr>
      </w:pPr>
      <w:r>
        <w:t xml:space="preserve">Recipient with link can always access the contents. </w:t>
      </w:r>
      <w:r w:rsidRPr="00BB55DE">
        <w:rPr>
          <w:sz w:val="18"/>
          <w:szCs w:val="18"/>
        </w:rPr>
        <w:t xml:space="preserve">Shared link persists for the life of the </w:t>
      </w:r>
      <w:r>
        <w:rPr>
          <w:sz w:val="18"/>
          <w:szCs w:val="18"/>
        </w:rPr>
        <w:t>send</w:t>
      </w:r>
      <w:r w:rsidRPr="00BB55DE">
        <w:rPr>
          <w:sz w:val="18"/>
          <w:szCs w:val="18"/>
        </w:rPr>
        <w:t xml:space="preserve"> (or as long as the sender has an active OneDrive account)</w:t>
      </w:r>
    </w:p>
    <w:p w14:paraId="7237B5E2" w14:textId="77777777" w:rsidR="002D3165" w:rsidRDefault="002D3165" w:rsidP="006526C1">
      <w:pPr>
        <w:pStyle w:val="ListParagraph"/>
        <w:numPr>
          <w:ilvl w:val="0"/>
          <w:numId w:val="5"/>
        </w:numPr>
      </w:pPr>
      <w:r>
        <w:t>If user renames or deletes pictures that are referenced via a link (to a OneDrive virtual folder), we will follow OneDrive policies on this. That is,</w:t>
      </w:r>
    </w:p>
    <w:p w14:paraId="5E498FF1" w14:textId="77777777" w:rsidR="002D3165" w:rsidRPr="00EE4744" w:rsidRDefault="002D3165" w:rsidP="006526C1">
      <w:pPr>
        <w:pStyle w:val="ListParagraph"/>
        <w:numPr>
          <w:ilvl w:val="1"/>
          <w:numId w:val="5"/>
        </w:numPr>
        <w:rPr>
          <w:color w:val="FF0000"/>
        </w:rPr>
      </w:pPr>
      <w:r w:rsidRPr="00EE4744">
        <w:rPr>
          <w:color w:val="FF0000"/>
        </w:rPr>
        <w:t>Renamed pictures will still be accessible</w:t>
      </w:r>
    </w:p>
    <w:p w14:paraId="4723FFAB" w14:textId="77777777" w:rsidR="002D3165" w:rsidRDefault="002D3165" w:rsidP="006526C1">
      <w:pPr>
        <w:pStyle w:val="ListParagraph"/>
        <w:numPr>
          <w:ilvl w:val="1"/>
          <w:numId w:val="5"/>
        </w:numPr>
        <w:rPr>
          <w:color w:val="FF0000"/>
        </w:rPr>
      </w:pPr>
      <w:r w:rsidRPr="00EE4744">
        <w:rPr>
          <w:color w:val="FF0000"/>
        </w:rPr>
        <w:t>Deleted pictures will no longer be accessible.</w:t>
      </w:r>
    </w:p>
    <w:p w14:paraId="4B142B45" w14:textId="77777777" w:rsidR="002D3165" w:rsidRPr="00EE4744" w:rsidRDefault="002D3165" w:rsidP="002D3165">
      <w:pPr>
        <w:pStyle w:val="Questions"/>
        <w:rPr>
          <w:color w:val="FF0000"/>
        </w:rPr>
      </w:pPr>
      <w:r>
        <w:rPr>
          <w:color w:val="FF0000"/>
        </w:rPr>
        <w:t>Open issue: need to verify the OneDrive policies on renaming/deleting content referenced in virtual folders</w:t>
      </w:r>
    </w:p>
    <w:p w14:paraId="4C2FE07C" w14:textId="2DEC19E8" w:rsidR="00BA1923" w:rsidRDefault="00BA1923" w:rsidP="00BA1923">
      <w:pPr>
        <w:pStyle w:val="Heading3"/>
      </w:pPr>
      <w:r>
        <w:t>Data Package</w:t>
      </w:r>
      <w:r w:rsidR="00407480">
        <w:t xml:space="preserve"> for ‘share as link’</w:t>
      </w:r>
    </w:p>
    <w:p w14:paraId="4601A931" w14:textId="77777777" w:rsidR="00E57D26" w:rsidRDefault="00E57D26" w:rsidP="00E57D26">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E57D26" w:rsidRPr="004622D9" w14:paraId="477442D9" w14:textId="77777777" w:rsidTr="00E57D26">
        <w:trPr>
          <w:cnfStyle w:val="100000000000" w:firstRow="1" w:lastRow="0" w:firstColumn="0" w:lastColumn="0" w:oddVBand="0" w:evenVBand="0" w:oddHBand="0" w:evenHBand="0" w:firstRowFirstColumn="0" w:firstRowLastColumn="0" w:lastRowFirstColumn="0" w:lastRowLastColumn="0"/>
        </w:trPr>
        <w:tc>
          <w:tcPr>
            <w:tcW w:w="1955" w:type="dxa"/>
          </w:tcPr>
          <w:p w14:paraId="48C49CC9" w14:textId="77777777" w:rsidR="00E57D26" w:rsidRPr="004622D9" w:rsidRDefault="00E57D26" w:rsidP="00E57D26">
            <w:r>
              <w:t>Data package property</w:t>
            </w:r>
          </w:p>
        </w:tc>
        <w:tc>
          <w:tcPr>
            <w:tcW w:w="5310" w:type="dxa"/>
          </w:tcPr>
          <w:p w14:paraId="39BF98A5" w14:textId="77777777" w:rsidR="00E57D26" w:rsidRPr="004622D9" w:rsidRDefault="00E57D26" w:rsidP="00E57D26">
            <w:r>
              <w:t>Description</w:t>
            </w:r>
          </w:p>
        </w:tc>
        <w:tc>
          <w:tcPr>
            <w:tcW w:w="990" w:type="dxa"/>
          </w:tcPr>
          <w:p w14:paraId="064FD2AD" w14:textId="77777777" w:rsidR="00E57D26" w:rsidRPr="004622D9" w:rsidRDefault="00E57D26" w:rsidP="00E57D26">
            <w:r>
              <w:t xml:space="preserve">Required? </w:t>
            </w:r>
          </w:p>
        </w:tc>
        <w:tc>
          <w:tcPr>
            <w:tcW w:w="2142" w:type="dxa"/>
          </w:tcPr>
          <w:p w14:paraId="3F51FD6E" w14:textId="77777777" w:rsidR="00E57D26" w:rsidRDefault="00E57D26" w:rsidP="00E57D26">
            <w:r>
              <w:t>Support</w:t>
            </w:r>
          </w:p>
        </w:tc>
      </w:tr>
      <w:tr w:rsidR="00E57D26" w:rsidRPr="004622D9" w14:paraId="6400C1BC" w14:textId="77777777" w:rsidTr="00E57D26">
        <w:tc>
          <w:tcPr>
            <w:tcW w:w="1955" w:type="dxa"/>
          </w:tcPr>
          <w:p w14:paraId="52354929" w14:textId="77777777" w:rsidR="00E57D26" w:rsidRDefault="00040459" w:rsidP="00E57D26">
            <w:hyperlink r:id="rId70" w:history="1">
              <w:r w:rsidR="00E57D26">
                <w:rPr>
                  <w:rStyle w:val="Strong"/>
                  <w:color w:val="0000FF"/>
                  <w:u w:val="single"/>
                </w:rPr>
                <w:t>ApplicationListingUri</w:t>
              </w:r>
            </w:hyperlink>
          </w:p>
        </w:tc>
        <w:tc>
          <w:tcPr>
            <w:tcW w:w="5310" w:type="dxa"/>
          </w:tcPr>
          <w:p w14:paraId="61448AED" w14:textId="77777777" w:rsidR="00E57D26" w:rsidRDefault="00E57D26" w:rsidP="00E57D26">
            <w:r>
              <w:t>Gets or sets the Uniform Resource Identifier (URI) of the app's location in the Windows Store</w:t>
            </w:r>
          </w:p>
        </w:tc>
        <w:tc>
          <w:tcPr>
            <w:tcW w:w="990" w:type="dxa"/>
          </w:tcPr>
          <w:p w14:paraId="1D92888E" w14:textId="77777777" w:rsidR="00E57D26" w:rsidRDefault="00E57D26" w:rsidP="00E57D26"/>
        </w:tc>
        <w:tc>
          <w:tcPr>
            <w:tcW w:w="2142" w:type="dxa"/>
          </w:tcPr>
          <w:p w14:paraId="198D7CFD" w14:textId="77777777" w:rsidR="00E57D26" w:rsidRPr="00544363" w:rsidRDefault="00E57D26" w:rsidP="00E57D26">
            <w:r w:rsidRPr="00544363">
              <w:t>Provided by system</w:t>
            </w:r>
          </w:p>
        </w:tc>
      </w:tr>
      <w:tr w:rsidR="00E57D26" w:rsidRPr="004622D9" w14:paraId="1C7A6A41" w14:textId="77777777" w:rsidTr="00E57D26">
        <w:tc>
          <w:tcPr>
            <w:tcW w:w="1955" w:type="dxa"/>
          </w:tcPr>
          <w:p w14:paraId="0C15429C" w14:textId="77777777" w:rsidR="00E57D26" w:rsidRDefault="00040459" w:rsidP="00E57D26">
            <w:hyperlink r:id="rId71" w:history="1">
              <w:r w:rsidR="00E57D26">
                <w:rPr>
                  <w:rStyle w:val="Strong"/>
                  <w:color w:val="0000FF"/>
                  <w:u w:val="single"/>
                </w:rPr>
                <w:t>ApplicationName</w:t>
              </w:r>
            </w:hyperlink>
          </w:p>
        </w:tc>
        <w:tc>
          <w:tcPr>
            <w:tcW w:w="5310" w:type="dxa"/>
          </w:tcPr>
          <w:p w14:paraId="26A91112" w14:textId="77777777" w:rsidR="00E57D26" w:rsidRDefault="00E57D26" w:rsidP="00E57D26">
            <w:r>
              <w:t>Gets or sets the name of the app that created the DataPackage object</w:t>
            </w:r>
          </w:p>
        </w:tc>
        <w:tc>
          <w:tcPr>
            <w:tcW w:w="990" w:type="dxa"/>
          </w:tcPr>
          <w:p w14:paraId="3F00B46F" w14:textId="77777777" w:rsidR="00E57D26" w:rsidRDefault="00E57D26" w:rsidP="00E57D26">
            <w:r>
              <w:t>Yes</w:t>
            </w:r>
          </w:p>
        </w:tc>
        <w:tc>
          <w:tcPr>
            <w:tcW w:w="2142" w:type="dxa"/>
          </w:tcPr>
          <w:p w14:paraId="1916D873" w14:textId="77777777" w:rsidR="00E57D26" w:rsidRPr="00544363" w:rsidRDefault="00E57D26" w:rsidP="00E57D26">
            <w:r w:rsidRPr="00544363">
              <w:t>Provided by system</w:t>
            </w:r>
          </w:p>
        </w:tc>
      </w:tr>
      <w:tr w:rsidR="00E57D26" w:rsidRPr="004622D9" w14:paraId="1DA9BC71" w14:textId="77777777" w:rsidTr="00E57D26">
        <w:tc>
          <w:tcPr>
            <w:tcW w:w="1955" w:type="dxa"/>
          </w:tcPr>
          <w:p w14:paraId="1F4AF51D" w14:textId="77777777" w:rsidR="00E57D26" w:rsidRDefault="00040459" w:rsidP="00E57D26">
            <w:hyperlink r:id="rId72" w:history="1">
              <w:r w:rsidR="00E57D26">
                <w:rPr>
                  <w:rStyle w:val="Strong"/>
                  <w:color w:val="0000FF"/>
                  <w:u w:val="single"/>
                </w:rPr>
                <w:t>ContentSourceApplicationLink</w:t>
              </w:r>
            </w:hyperlink>
          </w:p>
        </w:tc>
        <w:tc>
          <w:tcPr>
            <w:tcW w:w="5310" w:type="dxa"/>
          </w:tcPr>
          <w:p w14:paraId="19AA278A" w14:textId="77777777" w:rsidR="00E57D26" w:rsidRDefault="00E57D26" w:rsidP="00E57D26">
            <w:r>
              <w:t>Gets or sets the application link to the content from the source app.</w:t>
            </w:r>
            <w:r>
              <w:rPr>
                <w:lang w:val="en"/>
              </w:rPr>
              <w:t xml:space="preserve"> It is a companion property that you use to attribute shared content.</w:t>
            </w:r>
          </w:p>
        </w:tc>
        <w:tc>
          <w:tcPr>
            <w:tcW w:w="990" w:type="dxa"/>
          </w:tcPr>
          <w:p w14:paraId="2FBB8FFB" w14:textId="77777777" w:rsidR="00E57D26" w:rsidRDefault="00E57D26" w:rsidP="00E57D26"/>
        </w:tc>
        <w:tc>
          <w:tcPr>
            <w:tcW w:w="2142" w:type="dxa"/>
          </w:tcPr>
          <w:p w14:paraId="498F6886" w14:textId="77777777" w:rsidR="00E57D26" w:rsidRDefault="00E57D26" w:rsidP="00E57D26">
            <w:commentRangeStart w:id="84"/>
            <w:r>
              <w:t>Provided by raconteur app</w:t>
            </w:r>
            <w:commentRangeEnd w:id="84"/>
            <w:r>
              <w:rPr>
                <w:rStyle w:val="CommentReference"/>
                <w:rFonts w:ascii="Calibri" w:eastAsiaTheme="minorEastAsia" w:hAnsi="Calibri" w:cs="Times New Roman"/>
                <w:lang w:bidi="en-US"/>
              </w:rPr>
              <w:commentReference w:id="84"/>
            </w:r>
          </w:p>
        </w:tc>
      </w:tr>
      <w:tr w:rsidR="00E57D26" w:rsidRPr="004622D9" w14:paraId="61858E3D" w14:textId="77777777" w:rsidTr="00E57D26">
        <w:tc>
          <w:tcPr>
            <w:tcW w:w="1955" w:type="dxa"/>
          </w:tcPr>
          <w:p w14:paraId="13AEF3C6" w14:textId="77777777" w:rsidR="00E57D26" w:rsidRDefault="00040459" w:rsidP="00E57D26">
            <w:hyperlink r:id="rId73" w:history="1">
              <w:r w:rsidR="00E57D26">
                <w:rPr>
                  <w:rStyle w:val="Strong"/>
                  <w:color w:val="0000FF"/>
                  <w:u w:val="single"/>
                </w:rPr>
                <w:t>Description</w:t>
              </w:r>
            </w:hyperlink>
            <w:r w:rsidR="00E57D26">
              <w:t xml:space="preserve"> (Body)</w:t>
            </w:r>
          </w:p>
        </w:tc>
        <w:tc>
          <w:tcPr>
            <w:tcW w:w="5310" w:type="dxa"/>
          </w:tcPr>
          <w:p w14:paraId="39CAB9AA" w14:textId="77777777" w:rsidR="00E57D26" w:rsidRDefault="00E57D26" w:rsidP="00E57D26">
            <w:r>
              <w:t>Gets or sets text that describes the contents of the DataPackage</w:t>
            </w:r>
          </w:p>
          <w:p w14:paraId="31417438" w14:textId="77777777" w:rsidR="00E57D26" w:rsidRDefault="00E57D26" w:rsidP="00E57D26">
            <w:r>
              <w:t>String, e.g. “File from the Mail app”</w:t>
            </w:r>
          </w:p>
        </w:tc>
        <w:tc>
          <w:tcPr>
            <w:tcW w:w="990" w:type="dxa"/>
          </w:tcPr>
          <w:p w14:paraId="37144A6E" w14:textId="77777777" w:rsidR="00E57D26" w:rsidRDefault="00E57D26" w:rsidP="00E57D26"/>
        </w:tc>
        <w:tc>
          <w:tcPr>
            <w:tcW w:w="2142" w:type="dxa"/>
          </w:tcPr>
          <w:p w14:paraId="20783FBF" w14:textId="77777777" w:rsidR="00E57D26" w:rsidRDefault="00E57D26" w:rsidP="00E57D26">
            <w:r>
              <w:t xml:space="preserve">Provided by raconteur app. </w:t>
            </w:r>
          </w:p>
          <w:p w14:paraId="40323770" w14:textId="77777777" w:rsidR="00E57D26" w:rsidRPr="009F7CD4" w:rsidRDefault="00E57D26" w:rsidP="00E57D26">
            <w:pPr>
              <w:rPr>
                <w:i/>
              </w:rPr>
            </w:pPr>
            <w:r w:rsidRPr="009F7CD4">
              <w:rPr>
                <w:i/>
              </w:rPr>
              <w:t>Text in tables below.</w:t>
            </w:r>
          </w:p>
        </w:tc>
      </w:tr>
      <w:tr w:rsidR="00E57D26" w:rsidRPr="004622D9" w14:paraId="1876FAEC" w14:textId="77777777" w:rsidTr="00E57D26">
        <w:tc>
          <w:tcPr>
            <w:tcW w:w="1955" w:type="dxa"/>
          </w:tcPr>
          <w:p w14:paraId="5BAEB019" w14:textId="77777777" w:rsidR="00E57D26" w:rsidRDefault="00040459" w:rsidP="00E57D26">
            <w:hyperlink r:id="rId74" w:history="1">
              <w:r w:rsidR="00E57D26">
                <w:rPr>
                  <w:rStyle w:val="Strong"/>
                  <w:color w:val="0000FF"/>
                  <w:u w:val="single"/>
                </w:rPr>
                <w:t>FileTypes</w:t>
              </w:r>
            </w:hyperlink>
          </w:p>
        </w:tc>
        <w:tc>
          <w:tcPr>
            <w:tcW w:w="5310" w:type="dxa"/>
          </w:tcPr>
          <w:p w14:paraId="57A6852C" w14:textId="77777777" w:rsidR="00E57D26" w:rsidRDefault="00E57D26" w:rsidP="00E57D26">
            <w:r>
              <w:t>Specifies a vector object that contains the types of files stored in the DataPackage object.</w:t>
            </w:r>
          </w:p>
        </w:tc>
        <w:tc>
          <w:tcPr>
            <w:tcW w:w="990" w:type="dxa"/>
          </w:tcPr>
          <w:p w14:paraId="2A4FDDE0" w14:textId="77777777" w:rsidR="00E57D26" w:rsidRDefault="00E57D26" w:rsidP="00E57D26">
            <w:r>
              <w:t>Yes</w:t>
            </w:r>
          </w:p>
        </w:tc>
        <w:tc>
          <w:tcPr>
            <w:tcW w:w="2142" w:type="dxa"/>
          </w:tcPr>
          <w:p w14:paraId="54FF9BA3" w14:textId="77777777" w:rsidR="00E57D26" w:rsidRPr="0066710E" w:rsidRDefault="00E57D26" w:rsidP="00E57D26">
            <w:r>
              <w:t>R</w:t>
            </w:r>
            <w:r w:rsidRPr="0066710E">
              <w:t>aconteur app provides</w:t>
            </w:r>
            <w:r>
              <w:t xml:space="preserve"> file extensions of </w:t>
            </w:r>
            <w:r>
              <w:lastRenderedPageBreak/>
              <w:t>file(/s) being shared</w:t>
            </w:r>
          </w:p>
          <w:p w14:paraId="6D029E12" w14:textId="77777777" w:rsidR="00E57D26" w:rsidRDefault="00E57D26" w:rsidP="00E57D26"/>
        </w:tc>
      </w:tr>
      <w:tr w:rsidR="00E57D26" w:rsidRPr="004622D9" w14:paraId="009237AA" w14:textId="77777777" w:rsidTr="00E57D26">
        <w:tc>
          <w:tcPr>
            <w:tcW w:w="1955" w:type="dxa"/>
          </w:tcPr>
          <w:p w14:paraId="2784F63E" w14:textId="77777777" w:rsidR="00E57D26" w:rsidRDefault="00040459" w:rsidP="00E57D26">
            <w:hyperlink r:id="rId75" w:history="1">
              <w:r w:rsidR="00E57D26">
                <w:rPr>
                  <w:rStyle w:val="Strong"/>
                  <w:color w:val="0000FF"/>
                  <w:u w:val="single"/>
                </w:rPr>
                <w:t>Square30x30Logo</w:t>
              </w:r>
            </w:hyperlink>
          </w:p>
        </w:tc>
        <w:tc>
          <w:tcPr>
            <w:tcW w:w="5310" w:type="dxa"/>
          </w:tcPr>
          <w:p w14:paraId="32E77F71" w14:textId="77777777" w:rsidR="00E57D26" w:rsidRDefault="00E57D26" w:rsidP="00E57D26">
            <w:r>
              <w:t>Gets or sets the source app's logo</w:t>
            </w:r>
          </w:p>
        </w:tc>
        <w:tc>
          <w:tcPr>
            <w:tcW w:w="990" w:type="dxa"/>
          </w:tcPr>
          <w:p w14:paraId="7610E07F" w14:textId="77777777" w:rsidR="00E57D26" w:rsidRDefault="00E57D26" w:rsidP="00E57D26"/>
        </w:tc>
        <w:tc>
          <w:tcPr>
            <w:tcW w:w="2142" w:type="dxa"/>
          </w:tcPr>
          <w:p w14:paraId="00816F29" w14:textId="77777777" w:rsidR="00E57D26" w:rsidRDefault="00E57D26" w:rsidP="00E57D26">
            <w:r>
              <w:t>Provided by raconteur app</w:t>
            </w:r>
          </w:p>
        </w:tc>
      </w:tr>
      <w:tr w:rsidR="00E57D26" w:rsidRPr="004622D9" w14:paraId="04B43D58" w14:textId="77777777" w:rsidTr="00E57D26">
        <w:tc>
          <w:tcPr>
            <w:tcW w:w="1955" w:type="dxa"/>
          </w:tcPr>
          <w:p w14:paraId="046E17FB" w14:textId="77777777" w:rsidR="00E57D26" w:rsidRDefault="00040459" w:rsidP="00E57D26">
            <w:hyperlink r:id="rId76" w:history="1">
              <w:r w:rsidR="00E57D26">
                <w:rPr>
                  <w:rStyle w:val="Strong"/>
                  <w:color w:val="0000FF"/>
                  <w:u w:val="single"/>
                </w:rPr>
                <w:t>Thumbnail</w:t>
              </w:r>
            </w:hyperlink>
          </w:p>
        </w:tc>
        <w:tc>
          <w:tcPr>
            <w:tcW w:w="5310" w:type="dxa"/>
          </w:tcPr>
          <w:p w14:paraId="0E9A9F09" w14:textId="77777777" w:rsidR="00E57D26" w:rsidRDefault="00E57D26" w:rsidP="00E57D26">
            <w:r>
              <w:t>Gets or sets a thumbnail image for the DataPackage.</w:t>
            </w:r>
          </w:p>
        </w:tc>
        <w:tc>
          <w:tcPr>
            <w:tcW w:w="990" w:type="dxa"/>
          </w:tcPr>
          <w:p w14:paraId="5CD3D2DD" w14:textId="77777777" w:rsidR="00E57D26" w:rsidRDefault="00E57D26" w:rsidP="00E57D26">
            <w:r>
              <w:t>Yes</w:t>
            </w:r>
          </w:p>
        </w:tc>
        <w:tc>
          <w:tcPr>
            <w:tcW w:w="2142" w:type="dxa"/>
          </w:tcPr>
          <w:p w14:paraId="454D4AAA" w14:textId="77777777" w:rsidR="00E57D26" w:rsidRPr="0066710E" w:rsidRDefault="00E57D26" w:rsidP="00E57D26">
            <w:r>
              <w:t>R</w:t>
            </w:r>
            <w:r w:rsidRPr="0066710E">
              <w:t>aconteur app provides:</w:t>
            </w:r>
          </w:p>
          <w:p w14:paraId="4136488E" w14:textId="77777777" w:rsidR="00E57D26" w:rsidRDefault="00E57D26" w:rsidP="006526C1">
            <w:pPr>
              <w:pStyle w:val="ListParagraph"/>
              <w:numPr>
                <w:ilvl w:val="0"/>
                <w:numId w:val="44"/>
              </w:numPr>
            </w:pPr>
            <w:r w:rsidRPr="0066710E">
              <w:t xml:space="preserve">A thumbnail of the item in the Viewer </w:t>
            </w:r>
          </w:p>
          <w:p w14:paraId="5A8A3F88" w14:textId="77777777" w:rsidR="00E57D26" w:rsidRPr="0066710E" w:rsidRDefault="00E57D26" w:rsidP="006526C1">
            <w:pPr>
              <w:pStyle w:val="ListParagraph"/>
              <w:numPr>
                <w:ilvl w:val="0"/>
                <w:numId w:val="44"/>
              </w:numPr>
            </w:pPr>
            <w:r>
              <w:t xml:space="preserve">Thumbnails of </w:t>
            </w:r>
            <w:r w:rsidRPr="0066710E">
              <w:t>items in list view</w:t>
            </w:r>
          </w:p>
        </w:tc>
      </w:tr>
      <w:tr w:rsidR="00E57D26" w:rsidRPr="004622D9" w14:paraId="36F84C89" w14:textId="77777777" w:rsidTr="00E57D26">
        <w:tc>
          <w:tcPr>
            <w:tcW w:w="1955" w:type="dxa"/>
          </w:tcPr>
          <w:p w14:paraId="11A212E4" w14:textId="77777777" w:rsidR="00E57D26" w:rsidRDefault="00040459" w:rsidP="00E57D26">
            <w:hyperlink r:id="rId77" w:history="1">
              <w:r w:rsidR="00E57D26">
                <w:rPr>
                  <w:rStyle w:val="Strong"/>
                  <w:color w:val="0000FF"/>
                  <w:u w:val="single"/>
                </w:rPr>
                <w:t>Title</w:t>
              </w:r>
            </w:hyperlink>
            <w:r w:rsidR="00E57D26">
              <w:t xml:space="preserve"> (Subject)</w:t>
            </w:r>
          </w:p>
        </w:tc>
        <w:tc>
          <w:tcPr>
            <w:tcW w:w="5310" w:type="dxa"/>
          </w:tcPr>
          <w:p w14:paraId="11BB77F8" w14:textId="77777777" w:rsidR="00E57D26" w:rsidRDefault="00E57D26" w:rsidP="00E57D26">
            <w:r>
              <w:t>Gets or sets the text that displays as a title for the contents of the DataPackage object.</w:t>
            </w:r>
          </w:p>
          <w:p w14:paraId="5FF60EFA" w14:textId="77777777" w:rsidR="00E57D26" w:rsidRDefault="00E57D26" w:rsidP="00E57D26">
            <w:r>
              <w:t>String, e.g. “1 photo”</w:t>
            </w:r>
          </w:p>
        </w:tc>
        <w:tc>
          <w:tcPr>
            <w:tcW w:w="990" w:type="dxa"/>
          </w:tcPr>
          <w:p w14:paraId="7DA97B43" w14:textId="77777777" w:rsidR="00E57D26" w:rsidRDefault="00E57D26" w:rsidP="00E57D26">
            <w:r>
              <w:t>Yes</w:t>
            </w:r>
          </w:p>
        </w:tc>
        <w:tc>
          <w:tcPr>
            <w:tcW w:w="2142" w:type="dxa"/>
          </w:tcPr>
          <w:p w14:paraId="69EAAF80" w14:textId="77777777" w:rsidR="00E57D26" w:rsidRDefault="00E57D26" w:rsidP="00E57D26">
            <w:r>
              <w:t xml:space="preserve">Provided by raconteur app. </w:t>
            </w:r>
          </w:p>
          <w:p w14:paraId="6B5BAC92" w14:textId="77777777" w:rsidR="00E57D26" w:rsidRDefault="00E57D26" w:rsidP="00E57D26">
            <w:r w:rsidRPr="009F7CD4">
              <w:rPr>
                <w:i/>
              </w:rPr>
              <w:t>Text in tables below.</w:t>
            </w:r>
          </w:p>
        </w:tc>
      </w:tr>
    </w:tbl>
    <w:p w14:paraId="19810CB4" w14:textId="77777777" w:rsidR="00E57D26" w:rsidRPr="00E57D26" w:rsidRDefault="00E57D26" w:rsidP="00E57D26"/>
    <w:p w14:paraId="7D49C40C" w14:textId="77777777" w:rsidR="00E57D26" w:rsidRDefault="00E57D26" w:rsidP="00E57D26">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E57D26" w:rsidRPr="004622D9" w14:paraId="175B5CE8" w14:textId="77777777" w:rsidTr="00E57D26">
        <w:trPr>
          <w:cnfStyle w:val="100000000000" w:firstRow="1" w:lastRow="0" w:firstColumn="0" w:lastColumn="0" w:oddVBand="0" w:evenVBand="0" w:oddHBand="0" w:evenHBand="0" w:firstRowFirstColumn="0" w:firstRowLastColumn="0" w:lastRowFirstColumn="0" w:lastRowLastColumn="0"/>
        </w:trPr>
        <w:tc>
          <w:tcPr>
            <w:tcW w:w="1542" w:type="dxa"/>
          </w:tcPr>
          <w:p w14:paraId="11F30C67" w14:textId="77777777" w:rsidR="00E57D26" w:rsidRPr="004622D9" w:rsidRDefault="00E57D26" w:rsidP="00E57D26">
            <w:r>
              <w:t>Data package property</w:t>
            </w:r>
          </w:p>
        </w:tc>
        <w:tc>
          <w:tcPr>
            <w:tcW w:w="3203" w:type="dxa"/>
            <w:gridSpan w:val="2"/>
          </w:tcPr>
          <w:p w14:paraId="342F91A0" w14:textId="77777777" w:rsidR="00E57D26" w:rsidRDefault="00E57D26" w:rsidP="00E57D26">
            <w:r>
              <w:t>PM text</w:t>
            </w:r>
          </w:p>
        </w:tc>
        <w:tc>
          <w:tcPr>
            <w:tcW w:w="2430" w:type="dxa"/>
          </w:tcPr>
          <w:p w14:paraId="1FF28889" w14:textId="77777777" w:rsidR="00E57D26" w:rsidRDefault="00E57D26" w:rsidP="00E57D26">
            <w:r>
              <w:t>UA approved text</w:t>
            </w:r>
          </w:p>
        </w:tc>
        <w:tc>
          <w:tcPr>
            <w:tcW w:w="2430" w:type="dxa"/>
          </w:tcPr>
          <w:p w14:paraId="366CA857" w14:textId="77777777" w:rsidR="00E57D26" w:rsidRPr="004622D9" w:rsidRDefault="00E57D26" w:rsidP="00E57D26">
            <w:r>
              <w:t>Comments</w:t>
            </w:r>
          </w:p>
        </w:tc>
        <w:tc>
          <w:tcPr>
            <w:tcW w:w="810" w:type="dxa"/>
          </w:tcPr>
          <w:p w14:paraId="0182F0C5" w14:textId="77777777" w:rsidR="00E57D26" w:rsidRPr="004622D9" w:rsidRDefault="00E57D26" w:rsidP="00E57D26">
            <w:r>
              <w:t>Final</w:t>
            </w:r>
          </w:p>
        </w:tc>
      </w:tr>
      <w:tr w:rsidR="00E57D26" w:rsidRPr="009F7CD4" w14:paraId="76CD2EB9" w14:textId="77777777" w:rsidTr="00E57D26">
        <w:tc>
          <w:tcPr>
            <w:tcW w:w="10415" w:type="dxa"/>
            <w:gridSpan w:val="6"/>
            <w:shd w:val="clear" w:color="auto" w:fill="A6A6A6" w:themeFill="background1" w:themeFillShade="A6"/>
          </w:tcPr>
          <w:p w14:paraId="2707F19F" w14:textId="481AEBBF" w:rsidR="00E57D26" w:rsidRPr="009F7CD4" w:rsidRDefault="00E57D26" w:rsidP="00E57D26">
            <w:pPr>
              <w:rPr>
                <w:b/>
              </w:rPr>
            </w:pPr>
            <w:r w:rsidRPr="009F7CD4">
              <w:rPr>
                <w:b/>
              </w:rPr>
              <w:t>Sharing 1 photo</w:t>
            </w:r>
            <w:r>
              <w:rPr>
                <w:b/>
              </w:rPr>
              <w:t>/video/RMT</w:t>
            </w:r>
            <w:r w:rsidRPr="009F7CD4">
              <w:rPr>
                <w:b/>
              </w:rPr>
              <w:t xml:space="preserve"> from viewer</w:t>
            </w:r>
          </w:p>
        </w:tc>
      </w:tr>
      <w:tr w:rsidR="00E57D26" w:rsidRPr="004622D9" w14:paraId="7E74547C" w14:textId="77777777" w:rsidTr="00E57D26">
        <w:tc>
          <w:tcPr>
            <w:tcW w:w="1542" w:type="dxa"/>
          </w:tcPr>
          <w:p w14:paraId="38865C1E" w14:textId="77777777" w:rsidR="00E57D26" w:rsidRPr="009F5AC1" w:rsidRDefault="00E57D26" w:rsidP="00E57D26">
            <w:r>
              <w:t xml:space="preserve">Content </w:t>
            </w:r>
          </w:p>
        </w:tc>
        <w:tc>
          <w:tcPr>
            <w:tcW w:w="3113" w:type="dxa"/>
          </w:tcPr>
          <w:p w14:paraId="1588B228" w14:textId="77777777" w:rsidR="00E57D26" w:rsidRDefault="00E57D26" w:rsidP="00E57D26">
            <w:r>
              <w:t>n/a</w:t>
            </w:r>
          </w:p>
        </w:tc>
        <w:tc>
          <w:tcPr>
            <w:tcW w:w="2520" w:type="dxa"/>
            <w:gridSpan w:val="2"/>
          </w:tcPr>
          <w:p w14:paraId="38277868" w14:textId="77777777" w:rsidR="00E57D26" w:rsidRDefault="00E57D26" w:rsidP="00E57D26">
            <w:r>
              <w:t>n/a</w:t>
            </w:r>
          </w:p>
        </w:tc>
        <w:tc>
          <w:tcPr>
            <w:tcW w:w="2430" w:type="dxa"/>
          </w:tcPr>
          <w:p w14:paraId="5D42F962" w14:textId="044EBBA6" w:rsidR="00E57D26" w:rsidRPr="009F5AC1" w:rsidRDefault="00E57D26" w:rsidP="00E57D26">
            <w:r>
              <w:t>Single</w:t>
            </w:r>
            <w:r w:rsidR="00D27597">
              <w:t xml:space="preserve"> URI to file</w:t>
            </w:r>
          </w:p>
        </w:tc>
        <w:tc>
          <w:tcPr>
            <w:tcW w:w="810" w:type="dxa"/>
          </w:tcPr>
          <w:p w14:paraId="6D660901" w14:textId="77777777" w:rsidR="00E57D26" w:rsidRPr="009F5AC1" w:rsidRDefault="00E57D26" w:rsidP="00E57D26">
            <w:r>
              <w:t>n/a</w:t>
            </w:r>
          </w:p>
        </w:tc>
      </w:tr>
      <w:tr w:rsidR="00E57D26" w:rsidRPr="004622D9" w14:paraId="2189180B" w14:textId="77777777" w:rsidTr="00E57D26">
        <w:tc>
          <w:tcPr>
            <w:tcW w:w="1542" w:type="dxa"/>
          </w:tcPr>
          <w:p w14:paraId="4FDA1341" w14:textId="77777777" w:rsidR="00E57D26" w:rsidRDefault="00E57D26" w:rsidP="00E57D26">
            <w:r>
              <w:t>Title</w:t>
            </w:r>
          </w:p>
        </w:tc>
        <w:tc>
          <w:tcPr>
            <w:tcW w:w="3113" w:type="dxa"/>
          </w:tcPr>
          <w:p w14:paraId="7C218857" w14:textId="77777777" w:rsidR="00E57D26" w:rsidRDefault="00E57D26" w:rsidP="00E57D26">
            <w:r w:rsidRPr="00DE0555">
              <w:t>Photo from &lt;location&gt; taken on &lt;date</w:t>
            </w:r>
            <w:r>
              <w:t>/date range</w:t>
            </w:r>
            <w:r w:rsidRPr="00DE0555">
              <w:t>&gt;</w:t>
            </w:r>
          </w:p>
        </w:tc>
        <w:tc>
          <w:tcPr>
            <w:tcW w:w="2520" w:type="dxa"/>
            <w:gridSpan w:val="2"/>
          </w:tcPr>
          <w:p w14:paraId="2D7868BE" w14:textId="77777777" w:rsidR="00E57D26" w:rsidRDefault="00E57D26" w:rsidP="00E57D26"/>
        </w:tc>
        <w:tc>
          <w:tcPr>
            <w:tcW w:w="2430" w:type="dxa"/>
          </w:tcPr>
          <w:p w14:paraId="7F5713AA" w14:textId="77777777" w:rsidR="00E57D26" w:rsidRDefault="00E57D26" w:rsidP="00E57D26">
            <w:r w:rsidRPr="00DE0555">
              <w:t>Metadata about location/date in photo</w:t>
            </w:r>
          </w:p>
        </w:tc>
        <w:tc>
          <w:tcPr>
            <w:tcW w:w="810" w:type="dxa"/>
          </w:tcPr>
          <w:p w14:paraId="4A9A6E5F" w14:textId="77777777" w:rsidR="00E57D26" w:rsidRDefault="00E57D26" w:rsidP="00E57D26"/>
        </w:tc>
      </w:tr>
      <w:tr w:rsidR="00E57D26" w:rsidRPr="004622D9" w14:paraId="009253EA" w14:textId="77777777" w:rsidTr="00722FB1">
        <w:trPr>
          <w:trHeight w:val="1752"/>
        </w:trPr>
        <w:tc>
          <w:tcPr>
            <w:tcW w:w="1542" w:type="dxa"/>
          </w:tcPr>
          <w:p w14:paraId="236C1632" w14:textId="77777777" w:rsidR="00E57D26" w:rsidRDefault="00E57D26" w:rsidP="00E57D26">
            <w:r>
              <w:lastRenderedPageBreak/>
              <w:t>Description</w:t>
            </w:r>
          </w:p>
        </w:tc>
        <w:tc>
          <w:tcPr>
            <w:tcW w:w="3113" w:type="dxa"/>
          </w:tcPr>
          <w:p w14:paraId="049C387C" w14:textId="77777777" w:rsidR="00E57D26" w:rsidRDefault="00E57D26" w:rsidP="00E57D26">
            <w:r>
              <w:t>Shared from &lt;host app name&gt; app</w:t>
            </w:r>
          </w:p>
          <w:p w14:paraId="5772D7BD" w14:textId="4C8C29D2" w:rsidR="00E57D26" w:rsidRDefault="00E57D26" w:rsidP="00722FB1">
            <w:r>
              <w:rPr>
                <w:color w:val="FF0000"/>
              </w:rPr>
              <w:t>Link to download app from store for device</w:t>
            </w:r>
          </w:p>
        </w:tc>
        <w:tc>
          <w:tcPr>
            <w:tcW w:w="2520" w:type="dxa"/>
            <w:gridSpan w:val="2"/>
          </w:tcPr>
          <w:p w14:paraId="6BCB41CD" w14:textId="77777777" w:rsidR="00E57D26" w:rsidRDefault="00E57D26" w:rsidP="00E57D26"/>
        </w:tc>
        <w:tc>
          <w:tcPr>
            <w:tcW w:w="2430" w:type="dxa"/>
          </w:tcPr>
          <w:p w14:paraId="6FA854FF" w14:textId="77777777" w:rsidR="00E57D26" w:rsidRDefault="00E57D26" w:rsidP="00E57D26">
            <w:r>
              <w:t xml:space="preserve">String to indicate the file and host app that is sharing it </w:t>
            </w:r>
          </w:p>
          <w:p w14:paraId="34DF9182" w14:textId="0FC3F4AA" w:rsidR="00E57D26" w:rsidRPr="006738D0" w:rsidRDefault="00E57D26" w:rsidP="00722FB1">
            <w:pPr>
              <w:rPr>
                <w:color w:val="FF0000"/>
              </w:rPr>
            </w:pPr>
            <w:r>
              <w:rPr>
                <w:color w:val="FF0000"/>
              </w:rPr>
              <w:t>Link to download app from store for device</w:t>
            </w:r>
          </w:p>
        </w:tc>
        <w:tc>
          <w:tcPr>
            <w:tcW w:w="810" w:type="dxa"/>
          </w:tcPr>
          <w:p w14:paraId="7FDDF1CD" w14:textId="77777777" w:rsidR="00E57D26" w:rsidRDefault="00E57D26" w:rsidP="00E57D26"/>
        </w:tc>
      </w:tr>
      <w:tr w:rsidR="00E57D26" w:rsidRPr="004622D9" w14:paraId="7B7671CD" w14:textId="77777777" w:rsidTr="00E57D26">
        <w:tc>
          <w:tcPr>
            <w:tcW w:w="10415" w:type="dxa"/>
            <w:gridSpan w:val="6"/>
            <w:shd w:val="clear" w:color="auto" w:fill="A6A6A6" w:themeFill="background1" w:themeFillShade="A6"/>
          </w:tcPr>
          <w:p w14:paraId="08A9F707" w14:textId="77777777" w:rsidR="00E57D26" w:rsidRDefault="00E57D26" w:rsidP="00E57D26">
            <w:r w:rsidRPr="009F7CD4">
              <w:rPr>
                <w:b/>
              </w:rPr>
              <w:t>Sharing 1 photo from viewer</w:t>
            </w:r>
          </w:p>
        </w:tc>
      </w:tr>
      <w:tr w:rsidR="00E57D26" w:rsidRPr="004622D9" w14:paraId="343F09CD" w14:textId="77777777" w:rsidTr="00E57D26">
        <w:tc>
          <w:tcPr>
            <w:tcW w:w="1542" w:type="dxa"/>
          </w:tcPr>
          <w:p w14:paraId="09F8BBE7" w14:textId="77777777" w:rsidR="00E57D26" w:rsidRPr="009F5AC1" w:rsidRDefault="00E57D26" w:rsidP="00E57D26">
            <w:r>
              <w:t>Content</w:t>
            </w:r>
          </w:p>
        </w:tc>
        <w:tc>
          <w:tcPr>
            <w:tcW w:w="3113" w:type="dxa"/>
          </w:tcPr>
          <w:p w14:paraId="264D3083" w14:textId="77777777" w:rsidR="00E57D26" w:rsidRDefault="00E57D26" w:rsidP="00E57D26">
            <w:r>
              <w:t>n/a</w:t>
            </w:r>
          </w:p>
        </w:tc>
        <w:tc>
          <w:tcPr>
            <w:tcW w:w="2520" w:type="dxa"/>
            <w:gridSpan w:val="2"/>
          </w:tcPr>
          <w:p w14:paraId="7A4ACFC7" w14:textId="77777777" w:rsidR="00E57D26" w:rsidRDefault="00E57D26" w:rsidP="00E57D26">
            <w:r>
              <w:t>n/a</w:t>
            </w:r>
          </w:p>
        </w:tc>
        <w:tc>
          <w:tcPr>
            <w:tcW w:w="2430" w:type="dxa"/>
          </w:tcPr>
          <w:p w14:paraId="2311FC5B" w14:textId="2EFB8C37" w:rsidR="00E57D26" w:rsidRPr="009F5AC1" w:rsidRDefault="00D27597" w:rsidP="00E57D26">
            <w:r>
              <w:t>Single URI to file</w:t>
            </w:r>
          </w:p>
        </w:tc>
        <w:tc>
          <w:tcPr>
            <w:tcW w:w="810" w:type="dxa"/>
          </w:tcPr>
          <w:p w14:paraId="040AFAAA" w14:textId="77777777" w:rsidR="00E57D26" w:rsidRPr="009F5AC1" w:rsidRDefault="00E57D26" w:rsidP="00E57D26">
            <w:r>
              <w:t>n/a</w:t>
            </w:r>
          </w:p>
        </w:tc>
      </w:tr>
      <w:tr w:rsidR="00E57D26" w:rsidRPr="004622D9" w14:paraId="32C56E2C" w14:textId="77777777" w:rsidTr="00E57D26">
        <w:tc>
          <w:tcPr>
            <w:tcW w:w="1542" w:type="dxa"/>
          </w:tcPr>
          <w:p w14:paraId="7167C03B" w14:textId="77777777" w:rsidR="00E57D26" w:rsidRPr="009F5AC1" w:rsidRDefault="00E57D26" w:rsidP="00E57D26">
            <w:r>
              <w:t>Title</w:t>
            </w:r>
          </w:p>
        </w:tc>
        <w:tc>
          <w:tcPr>
            <w:tcW w:w="3113" w:type="dxa"/>
          </w:tcPr>
          <w:p w14:paraId="34469191" w14:textId="77777777" w:rsidR="00E57D26" w:rsidRDefault="00E57D26" w:rsidP="00E57D26">
            <w:r>
              <w:t>Video</w:t>
            </w:r>
            <w:r w:rsidRPr="00DE0555">
              <w:t xml:space="preserve"> from &lt;location&gt; taken on &lt;date</w:t>
            </w:r>
            <w:r>
              <w:t>/date range</w:t>
            </w:r>
            <w:r w:rsidRPr="00DE0555">
              <w:t>&gt;</w:t>
            </w:r>
          </w:p>
        </w:tc>
        <w:tc>
          <w:tcPr>
            <w:tcW w:w="2520" w:type="dxa"/>
            <w:gridSpan w:val="2"/>
          </w:tcPr>
          <w:p w14:paraId="124B4484" w14:textId="77777777" w:rsidR="00E57D26" w:rsidRDefault="00E57D26" w:rsidP="00E57D26"/>
        </w:tc>
        <w:tc>
          <w:tcPr>
            <w:tcW w:w="2430" w:type="dxa"/>
          </w:tcPr>
          <w:p w14:paraId="6C903173" w14:textId="77777777" w:rsidR="00E57D26" w:rsidRDefault="00E57D26" w:rsidP="00E57D26">
            <w:r>
              <w:t>Add location/date metadata</w:t>
            </w:r>
          </w:p>
          <w:p w14:paraId="72C5FD23" w14:textId="77777777" w:rsidR="00E57D26" w:rsidRDefault="00E57D26" w:rsidP="00E57D26"/>
        </w:tc>
        <w:tc>
          <w:tcPr>
            <w:tcW w:w="810" w:type="dxa"/>
          </w:tcPr>
          <w:p w14:paraId="308D2B5D" w14:textId="77777777" w:rsidR="00E57D26" w:rsidRDefault="00E57D26" w:rsidP="00E57D26"/>
        </w:tc>
      </w:tr>
      <w:tr w:rsidR="00E57D26" w:rsidRPr="004622D9" w14:paraId="2F8EF8BA" w14:textId="77777777" w:rsidTr="00E57D26">
        <w:tc>
          <w:tcPr>
            <w:tcW w:w="1542" w:type="dxa"/>
          </w:tcPr>
          <w:p w14:paraId="5B204A3A" w14:textId="77777777" w:rsidR="00E57D26" w:rsidRPr="009F5AC1" w:rsidRDefault="00E57D26" w:rsidP="00E57D26">
            <w:r>
              <w:t>Description</w:t>
            </w:r>
          </w:p>
        </w:tc>
        <w:tc>
          <w:tcPr>
            <w:tcW w:w="3113" w:type="dxa"/>
          </w:tcPr>
          <w:p w14:paraId="00CC6E69" w14:textId="77777777" w:rsidR="00E57D26" w:rsidRDefault="00E57D26" w:rsidP="00E57D26">
            <w:r>
              <w:t>Shared from &lt;host app name&gt; app</w:t>
            </w:r>
          </w:p>
          <w:p w14:paraId="3DB475BB" w14:textId="77777777" w:rsidR="00E57D26" w:rsidRDefault="00E57D26" w:rsidP="00E57D26">
            <w:r>
              <w:rPr>
                <w:color w:val="FF0000"/>
              </w:rPr>
              <w:t>Link to download app from store for device</w:t>
            </w:r>
          </w:p>
          <w:p w14:paraId="4F155AA1" w14:textId="77777777" w:rsidR="00E57D26" w:rsidRDefault="00E57D26" w:rsidP="00E57D26"/>
        </w:tc>
        <w:tc>
          <w:tcPr>
            <w:tcW w:w="2520" w:type="dxa"/>
            <w:gridSpan w:val="2"/>
          </w:tcPr>
          <w:p w14:paraId="0142B3AD" w14:textId="77777777" w:rsidR="00E57D26" w:rsidRDefault="00E57D26" w:rsidP="00E57D26"/>
        </w:tc>
        <w:tc>
          <w:tcPr>
            <w:tcW w:w="2430" w:type="dxa"/>
          </w:tcPr>
          <w:p w14:paraId="76F39783" w14:textId="77777777" w:rsidR="00E57D26" w:rsidRDefault="00E57D26" w:rsidP="00E57D26">
            <w:r>
              <w:t xml:space="preserve">String to indicate the file and host app that is sharing it </w:t>
            </w:r>
          </w:p>
        </w:tc>
        <w:tc>
          <w:tcPr>
            <w:tcW w:w="810" w:type="dxa"/>
          </w:tcPr>
          <w:p w14:paraId="7A08681C" w14:textId="77777777" w:rsidR="00E57D26" w:rsidRDefault="00E57D26" w:rsidP="00E57D26"/>
        </w:tc>
      </w:tr>
      <w:tr w:rsidR="00E57D26" w:rsidRPr="006738D0" w14:paraId="6F85C886" w14:textId="77777777" w:rsidTr="00E57D26">
        <w:tc>
          <w:tcPr>
            <w:tcW w:w="10415" w:type="dxa"/>
            <w:gridSpan w:val="6"/>
            <w:shd w:val="clear" w:color="auto" w:fill="A6A6A6" w:themeFill="background1" w:themeFillShade="A6"/>
          </w:tcPr>
          <w:p w14:paraId="1AE8C978" w14:textId="77777777" w:rsidR="00E57D26" w:rsidRPr="006738D0" w:rsidRDefault="00E57D26" w:rsidP="00E57D26">
            <w:pPr>
              <w:rPr>
                <w:b/>
              </w:rPr>
            </w:pPr>
            <w:r w:rsidRPr="006738D0">
              <w:rPr>
                <w:b/>
              </w:rPr>
              <w:t xml:space="preserve">1 </w:t>
            </w:r>
            <w:r>
              <w:rPr>
                <w:b/>
              </w:rPr>
              <w:t>Rich Media Type</w:t>
            </w:r>
            <w:r w:rsidRPr="006738D0">
              <w:rPr>
                <w:b/>
              </w:rPr>
              <w:t xml:space="preserve"> from viewer</w:t>
            </w:r>
          </w:p>
        </w:tc>
      </w:tr>
      <w:tr w:rsidR="00E57D26" w:rsidRPr="004622D9" w14:paraId="0838032B" w14:textId="77777777" w:rsidTr="00E57D26">
        <w:tc>
          <w:tcPr>
            <w:tcW w:w="1542" w:type="dxa"/>
          </w:tcPr>
          <w:p w14:paraId="7A6AA4E7" w14:textId="77777777" w:rsidR="00E57D26" w:rsidRDefault="00E57D26" w:rsidP="00E57D26">
            <w:r>
              <w:t>Content</w:t>
            </w:r>
          </w:p>
        </w:tc>
        <w:tc>
          <w:tcPr>
            <w:tcW w:w="3113" w:type="dxa"/>
          </w:tcPr>
          <w:p w14:paraId="6845253B" w14:textId="77777777" w:rsidR="00E57D26" w:rsidRDefault="00E57D26" w:rsidP="00E57D26">
            <w:r>
              <w:t>n/a</w:t>
            </w:r>
          </w:p>
        </w:tc>
        <w:tc>
          <w:tcPr>
            <w:tcW w:w="2520" w:type="dxa"/>
            <w:gridSpan w:val="2"/>
          </w:tcPr>
          <w:p w14:paraId="3FB23741" w14:textId="77777777" w:rsidR="00E57D26" w:rsidRDefault="00E57D26" w:rsidP="00E57D26">
            <w:r>
              <w:t>n/a</w:t>
            </w:r>
          </w:p>
        </w:tc>
        <w:tc>
          <w:tcPr>
            <w:tcW w:w="2430" w:type="dxa"/>
          </w:tcPr>
          <w:p w14:paraId="693CF538" w14:textId="1DE675F3" w:rsidR="00E57D26" w:rsidRPr="003F3E02" w:rsidRDefault="00D27597" w:rsidP="00E57D26">
            <w:pPr>
              <w:rPr>
                <w:i/>
              </w:rPr>
            </w:pPr>
            <w:r>
              <w:t>Single URI to file</w:t>
            </w:r>
          </w:p>
        </w:tc>
        <w:tc>
          <w:tcPr>
            <w:tcW w:w="810" w:type="dxa"/>
          </w:tcPr>
          <w:p w14:paraId="62984FBD" w14:textId="77777777" w:rsidR="00E57D26" w:rsidRDefault="00E57D26" w:rsidP="00E57D26">
            <w:r>
              <w:t>n/a</w:t>
            </w:r>
          </w:p>
        </w:tc>
      </w:tr>
      <w:tr w:rsidR="00E57D26" w:rsidRPr="004622D9" w14:paraId="03E9F433" w14:textId="77777777" w:rsidTr="00E57D26">
        <w:tc>
          <w:tcPr>
            <w:tcW w:w="1542" w:type="dxa"/>
          </w:tcPr>
          <w:p w14:paraId="67DE459C" w14:textId="77777777" w:rsidR="00E57D26" w:rsidRDefault="00E57D26" w:rsidP="00E57D26">
            <w:r>
              <w:t>Title</w:t>
            </w:r>
          </w:p>
        </w:tc>
        <w:tc>
          <w:tcPr>
            <w:tcW w:w="3113" w:type="dxa"/>
          </w:tcPr>
          <w:p w14:paraId="55216C54" w14:textId="77777777" w:rsidR="00E57D26" w:rsidRDefault="00E57D26" w:rsidP="00E57D26">
            <w:r>
              <w:t>&lt;Rich media type name&gt;</w:t>
            </w:r>
            <w:r w:rsidRPr="00DE0555">
              <w:t xml:space="preserve"> from &lt;location&gt; taken on &lt;date</w:t>
            </w:r>
            <w:r>
              <w:t>/date range</w:t>
            </w:r>
            <w:r w:rsidRPr="00DE0555">
              <w:t>&gt;</w:t>
            </w:r>
          </w:p>
        </w:tc>
        <w:tc>
          <w:tcPr>
            <w:tcW w:w="2520" w:type="dxa"/>
            <w:gridSpan w:val="2"/>
          </w:tcPr>
          <w:p w14:paraId="7E45B99D" w14:textId="77777777" w:rsidR="00E57D26" w:rsidRDefault="00E57D26" w:rsidP="00E57D26"/>
        </w:tc>
        <w:tc>
          <w:tcPr>
            <w:tcW w:w="2430" w:type="dxa"/>
          </w:tcPr>
          <w:p w14:paraId="53EEB9D7" w14:textId="77777777" w:rsidR="00E57D26" w:rsidRDefault="00E57D26" w:rsidP="00E57D26">
            <w:r>
              <w:t>Add location/date metadata</w:t>
            </w:r>
          </w:p>
          <w:p w14:paraId="085C460D" w14:textId="77777777" w:rsidR="00E57D26" w:rsidRDefault="00E57D26" w:rsidP="00E57D26"/>
        </w:tc>
        <w:tc>
          <w:tcPr>
            <w:tcW w:w="810" w:type="dxa"/>
          </w:tcPr>
          <w:p w14:paraId="56F80523" w14:textId="77777777" w:rsidR="00E57D26" w:rsidRDefault="00E57D26" w:rsidP="00E57D26"/>
        </w:tc>
      </w:tr>
      <w:tr w:rsidR="00E57D26" w:rsidRPr="004622D9" w14:paraId="02E51324" w14:textId="77777777" w:rsidTr="00E57D26">
        <w:tc>
          <w:tcPr>
            <w:tcW w:w="1542" w:type="dxa"/>
          </w:tcPr>
          <w:p w14:paraId="4149EBE5" w14:textId="77777777" w:rsidR="00E57D26" w:rsidRDefault="00E57D26" w:rsidP="00E57D26">
            <w:r>
              <w:t>Description</w:t>
            </w:r>
          </w:p>
        </w:tc>
        <w:tc>
          <w:tcPr>
            <w:tcW w:w="3113" w:type="dxa"/>
          </w:tcPr>
          <w:p w14:paraId="4BEB7FD7" w14:textId="77777777" w:rsidR="00E57D26" w:rsidRDefault="00E57D26" w:rsidP="00E57D26">
            <w:r>
              <w:t>Shared from &lt;host app name&gt; app</w:t>
            </w:r>
          </w:p>
          <w:p w14:paraId="2494382B" w14:textId="77777777" w:rsidR="00E57D26" w:rsidRDefault="00E57D26" w:rsidP="00E57D26">
            <w:r>
              <w:rPr>
                <w:color w:val="FF0000"/>
              </w:rPr>
              <w:t>Link to download app from store for device</w:t>
            </w:r>
          </w:p>
        </w:tc>
        <w:tc>
          <w:tcPr>
            <w:tcW w:w="2520" w:type="dxa"/>
            <w:gridSpan w:val="2"/>
          </w:tcPr>
          <w:p w14:paraId="653B9406" w14:textId="77777777" w:rsidR="00E57D26" w:rsidRDefault="00E57D26" w:rsidP="00E57D26"/>
        </w:tc>
        <w:tc>
          <w:tcPr>
            <w:tcW w:w="2430" w:type="dxa"/>
          </w:tcPr>
          <w:p w14:paraId="39AA922E" w14:textId="77777777" w:rsidR="00E57D26" w:rsidRDefault="00E57D26" w:rsidP="00E57D26">
            <w:r>
              <w:t xml:space="preserve">String to indicate the file and host app that is sharing it </w:t>
            </w:r>
          </w:p>
        </w:tc>
        <w:tc>
          <w:tcPr>
            <w:tcW w:w="810" w:type="dxa"/>
          </w:tcPr>
          <w:p w14:paraId="5FB6CD0B" w14:textId="77777777" w:rsidR="00E57D26" w:rsidRDefault="00E57D26" w:rsidP="00E57D26"/>
        </w:tc>
      </w:tr>
      <w:tr w:rsidR="00E57D26" w:rsidRPr="006738D0" w14:paraId="2F871A86" w14:textId="77777777" w:rsidTr="00E57D26">
        <w:tc>
          <w:tcPr>
            <w:tcW w:w="10415" w:type="dxa"/>
            <w:gridSpan w:val="6"/>
            <w:shd w:val="clear" w:color="auto" w:fill="A6A6A6" w:themeFill="background1" w:themeFillShade="A6"/>
          </w:tcPr>
          <w:p w14:paraId="291BEE06" w14:textId="1A9648F6" w:rsidR="00E57D26" w:rsidRPr="006738D0" w:rsidRDefault="00E57D26" w:rsidP="00D27597">
            <w:pPr>
              <w:rPr>
                <w:b/>
              </w:rPr>
            </w:pPr>
            <w:r>
              <w:rPr>
                <w:b/>
              </w:rPr>
              <w:lastRenderedPageBreak/>
              <w:t>M</w:t>
            </w:r>
            <w:r w:rsidR="00D27597">
              <w:rPr>
                <w:b/>
              </w:rPr>
              <w:t xml:space="preserve">ultiple photos/videos/RMTs </w:t>
            </w:r>
            <w:r w:rsidRPr="006738D0">
              <w:rPr>
                <w:b/>
              </w:rPr>
              <w:t xml:space="preserve">from </w:t>
            </w:r>
            <w:r>
              <w:rPr>
                <w:b/>
              </w:rPr>
              <w:t>list view</w:t>
            </w:r>
          </w:p>
        </w:tc>
      </w:tr>
      <w:tr w:rsidR="00E57D26" w:rsidRPr="004622D9" w14:paraId="1BB37288" w14:textId="77777777" w:rsidTr="00E57D26">
        <w:tc>
          <w:tcPr>
            <w:tcW w:w="1542" w:type="dxa"/>
          </w:tcPr>
          <w:p w14:paraId="6D1155F4" w14:textId="77777777" w:rsidR="00E57D26" w:rsidRDefault="00E57D26" w:rsidP="00E57D26">
            <w:r>
              <w:t>Content</w:t>
            </w:r>
          </w:p>
        </w:tc>
        <w:tc>
          <w:tcPr>
            <w:tcW w:w="3113" w:type="dxa"/>
          </w:tcPr>
          <w:p w14:paraId="4D1B5239" w14:textId="77777777" w:rsidR="00E57D26" w:rsidRDefault="00E57D26" w:rsidP="00E57D26">
            <w:r>
              <w:t>n/a</w:t>
            </w:r>
          </w:p>
        </w:tc>
        <w:tc>
          <w:tcPr>
            <w:tcW w:w="2520" w:type="dxa"/>
            <w:gridSpan w:val="2"/>
          </w:tcPr>
          <w:p w14:paraId="2C2E33CB" w14:textId="77777777" w:rsidR="00E57D26" w:rsidRDefault="00E57D26" w:rsidP="00E57D26">
            <w:r>
              <w:t>n/a</w:t>
            </w:r>
          </w:p>
        </w:tc>
        <w:tc>
          <w:tcPr>
            <w:tcW w:w="2430" w:type="dxa"/>
          </w:tcPr>
          <w:p w14:paraId="0385B97B" w14:textId="2DB711E9" w:rsidR="00E57D26" w:rsidRDefault="00D27597" w:rsidP="00E57D26">
            <w:r>
              <w:t>Single URI to bundle</w:t>
            </w:r>
          </w:p>
        </w:tc>
        <w:tc>
          <w:tcPr>
            <w:tcW w:w="810" w:type="dxa"/>
          </w:tcPr>
          <w:p w14:paraId="3C296925" w14:textId="77777777" w:rsidR="00E57D26" w:rsidRDefault="00E57D26" w:rsidP="00E57D26">
            <w:r>
              <w:t>n/a</w:t>
            </w:r>
          </w:p>
        </w:tc>
      </w:tr>
      <w:tr w:rsidR="00E57D26" w:rsidRPr="004622D9" w14:paraId="41C6D075" w14:textId="77777777" w:rsidTr="00E57D26">
        <w:tc>
          <w:tcPr>
            <w:tcW w:w="1542" w:type="dxa"/>
          </w:tcPr>
          <w:p w14:paraId="4E3D86D3" w14:textId="77777777" w:rsidR="00E57D26" w:rsidRDefault="00E57D26" w:rsidP="00E57D26">
            <w:r>
              <w:t>Title</w:t>
            </w:r>
          </w:p>
        </w:tc>
        <w:tc>
          <w:tcPr>
            <w:tcW w:w="3113" w:type="dxa"/>
          </w:tcPr>
          <w:p w14:paraId="296A2811" w14:textId="77777777" w:rsidR="00E57D26" w:rsidRDefault="00E57D26" w:rsidP="00E57D26">
            <w:r>
              <w:t xml:space="preserve">Photos </w:t>
            </w:r>
            <w:r w:rsidRPr="00DE0555">
              <w:t>from &lt;location&gt; taken on &lt;date</w:t>
            </w:r>
            <w:r>
              <w:t>/date range</w:t>
            </w:r>
            <w:r w:rsidRPr="00DE0555">
              <w:t>&gt;</w:t>
            </w:r>
          </w:p>
          <w:p w14:paraId="688FDEBA" w14:textId="77777777" w:rsidR="00E57D26" w:rsidRDefault="00E57D26" w:rsidP="00E57D26">
            <w:r>
              <w:t>OR</w:t>
            </w:r>
          </w:p>
          <w:p w14:paraId="72607B81" w14:textId="77777777" w:rsidR="00E57D26" w:rsidRDefault="00E57D26" w:rsidP="00E57D26">
            <w:r>
              <w:t xml:space="preserve">Videos </w:t>
            </w:r>
            <w:r w:rsidRPr="00DE0555">
              <w:t>from &lt;location&gt; taken on &lt;date</w:t>
            </w:r>
            <w:r>
              <w:t>/date range</w:t>
            </w:r>
            <w:r w:rsidRPr="00DE0555">
              <w:t>&gt;</w:t>
            </w:r>
          </w:p>
          <w:p w14:paraId="7A6F0051" w14:textId="77777777" w:rsidR="00E57D26" w:rsidRDefault="00E57D26" w:rsidP="00E57D26">
            <w:r>
              <w:t>OR</w:t>
            </w:r>
          </w:p>
          <w:p w14:paraId="0F6C1864" w14:textId="77777777" w:rsidR="00E57D26" w:rsidRDefault="00E57D26" w:rsidP="00E57D26">
            <w:r>
              <w:t xml:space="preserve">Photos and videos from </w:t>
            </w:r>
            <w:r w:rsidRPr="00DE0555">
              <w:t>&lt;location&gt; taken on &lt;date</w:t>
            </w:r>
            <w:r>
              <w:t>/date range</w:t>
            </w:r>
            <w:r w:rsidRPr="00DE0555">
              <w:t>&gt;</w:t>
            </w:r>
          </w:p>
        </w:tc>
        <w:tc>
          <w:tcPr>
            <w:tcW w:w="2520" w:type="dxa"/>
            <w:gridSpan w:val="2"/>
          </w:tcPr>
          <w:p w14:paraId="40F07CA2" w14:textId="77777777" w:rsidR="00E57D26" w:rsidRDefault="00E57D26" w:rsidP="00E57D26"/>
        </w:tc>
        <w:tc>
          <w:tcPr>
            <w:tcW w:w="2430" w:type="dxa"/>
          </w:tcPr>
          <w:p w14:paraId="64EA378E" w14:textId="77777777" w:rsidR="00E57D26" w:rsidRDefault="00E57D26" w:rsidP="00E57D26">
            <w:r>
              <w:t>Add location/date metadata</w:t>
            </w:r>
          </w:p>
          <w:p w14:paraId="08622139" w14:textId="77777777" w:rsidR="00E57D26" w:rsidRDefault="00E57D26" w:rsidP="00E57D26"/>
        </w:tc>
        <w:tc>
          <w:tcPr>
            <w:tcW w:w="810" w:type="dxa"/>
          </w:tcPr>
          <w:p w14:paraId="37A14AFE" w14:textId="77777777" w:rsidR="00E57D26" w:rsidRDefault="00E57D26" w:rsidP="00E57D26"/>
        </w:tc>
      </w:tr>
      <w:tr w:rsidR="00E57D26" w:rsidRPr="004622D9" w14:paraId="41CD3A93" w14:textId="77777777" w:rsidTr="00E57D26">
        <w:tc>
          <w:tcPr>
            <w:tcW w:w="1542" w:type="dxa"/>
          </w:tcPr>
          <w:p w14:paraId="0337FEB6" w14:textId="77777777" w:rsidR="00E57D26" w:rsidRDefault="00E57D26" w:rsidP="00E57D26">
            <w:r>
              <w:t>Description</w:t>
            </w:r>
          </w:p>
        </w:tc>
        <w:tc>
          <w:tcPr>
            <w:tcW w:w="3113" w:type="dxa"/>
          </w:tcPr>
          <w:p w14:paraId="1633364E" w14:textId="77777777" w:rsidR="00E57D26" w:rsidRDefault="00E57D26" w:rsidP="00E57D26">
            <w:r>
              <w:t>Shared from &lt;host app name&gt; app</w:t>
            </w:r>
          </w:p>
          <w:p w14:paraId="45B70BEE" w14:textId="77777777" w:rsidR="00E57D26" w:rsidRDefault="00E57D26" w:rsidP="00E57D26">
            <w:r>
              <w:rPr>
                <w:color w:val="FF0000"/>
              </w:rPr>
              <w:t>Link to download app from store for device</w:t>
            </w:r>
          </w:p>
        </w:tc>
        <w:tc>
          <w:tcPr>
            <w:tcW w:w="2520" w:type="dxa"/>
            <w:gridSpan w:val="2"/>
          </w:tcPr>
          <w:p w14:paraId="1A517FC8" w14:textId="77777777" w:rsidR="00E57D26" w:rsidRDefault="00E57D26" w:rsidP="00E57D26"/>
        </w:tc>
        <w:tc>
          <w:tcPr>
            <w:tcW w:w="2430" w:type="dxa"/>
          </w:tcPr>
          <w:p w14:paraId="439FD8B9" w14:textId="77777777" w:rsidR="00E57D26" w:rsidRDefault="00E57D26" w:rsidP="00E57D26">
            <w:r>
              <w:t xml:space="preserve">String to indicate the file and host app that is sharing it </w:t>
            </w:r>
          </w:p>
        </w:tc>
        <w:tc>
          <w:tcPr>
            <w:tcW w:w="810" w:type="dxa"/>
          </w:tcPr>
          <w:p w14:paraId="664A0C78" w14:textId="77777777" w:rsidR="00E57D26" w:rsidRDefault="00E57D26" w:rsidP="00E57D26"/>
        </w:tc>
      </w:tr>
    </w:tbl>
    <w:p w14:paraId="596EA133" w14:textId="77777777" w:rsidR="00E57D26" w:rsidRPr="00E57D26" w:rsidRDefault="00E57D26" w:rsidP="00E57D26"/>
    <w:p w14:paraId="3ABA0D46" w14:textId="4ECC2022" w:rsidR="0014235B" w:rsidRDefault="00BA1923" w:rsidP="00BA1923">
      <w:pPr>
        <w:pStyle w:val="Heading3"/>
      </w:pPr>
      <w:r>
        <w:t>Error Handling</w:t>
      </w:r>
    </w:p>
    <w:p w14:paraId="56FC3AF5" w14:textId="77777777" w:rsidR="000161E3" w:rsidRDefault="000161E3" w:rsidP="000161E3">
      <w:pPr>
        <w:rPr>
          <w:b/>
        </w:rPr>
      </w:pPr>
      <w:r>
        <w:rPr>
          <w:b/>
        </w:rPr>
        <w:t>UX</w:t>
      </w:r>
    </w:p>
    <w:p w14:paraId="411B1FD0" w14:textId="77777777" w:rsidR="000161E3" w:rsidRDefault="000161E3" w:rsidP="000161E3">
      <w:r>
        <w:t>Same as section 9.4.6</w:t>
      </w:r>
    </w:p>
    <w:p w14:paraId="13F6F875" w14:textId="2B2486DC" w:rsidR="003841F8" w:rsidRDefault="003841F8" w:rsidP="000161E3">
      <w:r>
        <w:rPr>
          <w:noProof/>
          <w:lang w:val="fr-FR" w:eastAsia="zh-CN"/>
        </w:rPr>
        <w:lastRenderedPageBreak/>
        <w:drawing>
          <wp:inline distT="0" distB="0" distL="0" distR="0" wp14:anchorId="335673A0" wp14:editId="169E8277">
            <wp:extent cx="2057400" cy="341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61091" cy="3418146"/>
                    </a:xfrm>
                    <a:prstGeom prst="rect">
                      <a:avLst/>
                    </a:prstGeom>
                  </pic:spPr>
                </pic:pic>
              </a:graphicData>
            </a:graphic>
          </wp:inline>
        </w:drawing>
      </w:r>
    </w:p>
    <w:p w14:paraId="5CAB4E4D" w14:textId="77777777" w:rsidR="00763189" w:rsidRDefault="00763189" w:rsidP="00763189">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763189" w:rsidRPr="00D741AD" w14:paraId="11A0553E" w14:textId="77777777" w:rsidTr="009E69C1">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32E7CECB" w14:textId="77777777" w:rsidR="00763189" w:rsidRPr="00D741AD" w:rsidRDefault="00763189" w:rsidP="009E69C1">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01F50E07" w14:textId="77777777" w:rsidR="00763189" w:rsidRPr="00D741AD" w:rsidRDefault="00763189" w:rsidP="009E69C1">
            <w:pPr>
              <w:rPr>
                <w:rFonts w:cs="Segoe UI"/>
                <w:b w:val="0"/>
                <w:bCs/>
                <w:szCs w:val="20"/>
              </w:rPr>
            </w:pPr>
            <w:r w:rsidRPr="00D741AD">
              <w:rPr>
                <w:rFonts w:cs="Segoe UI"/>
                <w:b w:val="0"/>
                <w:bCs/>
                <w:szCs w:val="20"/>
              </w:rPr>
              <w:t>Description</w:t>
            </w:r>
          </w:p>
        </w:tc>
        <w:tc>
          <w:tcPr>
            <w:tcW w:w="1189" w:type="dxa"/>
          </w:tcPr>
          <w:p w14:paraId="3127D293" w14:textId="77777777" w:rsidR="00763189" w:rsidRPr="00D741AD" w:rsidRDefault="00763189" w:rsidP="009E69C1">
            <w:pPr>
              <w:rPr>
                <w:rFonts w:cs="Segoe UI"/>
                <w:b w:val="0"/>
                <w:bCs/>
                <w:szCs w:val="20"/>
              </w:rPr>
            </w:pPr>
            <w:r>
              <w:rPr>
                <w:rFonts w:cs="Segoe UI"/>
                <w:b w:val="0"/>
                <w:bCs/>
                <w:szCs w:val="20"/>
              </w:rPr>
              <w:t>PC Shortcut</w:t>
            </w:r>
          </w:p>
        </w:tc>
        <w:tc>
          <w:tcPr>
            <w:tcW w:w="1874" w:type="dxa"/>
            <w:tcMar>
              <w:top w:w="58" w:type="dxa"/>
              <w:bottom w:w="58" w:type="dxa"/>
            </w:tcMar>
            <w:hideMark/>
          </w:tcPr>
          <w:p w14:paraId="5FC61570" w14:textId="77777777" w:rsidR="00763189" w:rsidRPr="00D741AD" w:rsidRDefault="00763189" w:rsidP="009E69C1">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4D3157D5" w14:textId="77777777" w:rsidR="00763189" w:rsidRPr="00D741AD" w:rsidRDefault="00763189" w:rsidP="009E69C1">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90360AA" w14:textId="77777777" w:rsidR="00763189" w:rsidRPr="00D741AD" w:rsidRDefault="00763189" w:rsidP="009E69C1">
            <w:pPr>
              <w:jc w:val="center"/>
              <w:rPr>
                <w:rFonts w:cs="Segoe UI"/>
                <w:b w:val="0"/>
                <w:bCs/>
                <w:szCs w:val="20"/>
              </w:rPr>
            </w:pPr>
            <w:r w:rsidRPr="00D741AD">
              <w:rPr>
                <w:rFonts w:cs="Segoe UI"/>
                <w:b w:val="0"/>
                <w:bCs/>
                <w:szCs w:val="20"/>
              </w:rPr>
              <w:t>Final string</w:t>
            </w:r>
          </w:p>
        </w:tc>
      </w:tr>
      <w:tr w:rsidR="00763189" w:rsidRPr="00D156B6" w14:paraId="47CEFFD8" w14:textId="77777777" w:rsidTr="009E69C1">
        <w:trPr>
          <w:trHeight w:val="20"/>
        </w:trPr>
        <w:tc>
          <w:tcPr>
            <w:tcW w:w="1470" w:type="dxa"/>
            <w:tcMar>
              <w:top w:w="58" w:type="dxa"/>
              <w:bottom w:w="58" w:type="dxa"/>
            </w:tcMar>
          </w:tcPr>
          <w:p w14:paraId="2CDEF4E9" w14:textId="77777777" w:rsidR="00763189" w:rsidRDefault="00763189" w:rsidP="00763189">
            <w:pPr>
              <w:spacing w:after="0"/>
              <w:rPr>
                <w:sz w:val="20"/>
              </w:rPr>
            </w:pPr>
            <w:r>
              <w:rPr>
                <w:sz w:val="20"/>
              </w:rPr>
              <w:t xml:space="preserve">Toast </w:t>
            </w:r>
          </w:p>
          <w:p w14:paraId="585BBDE9" w14:textId="77777777" w:rsidR="00763189" w:rsidRPr="00D156B6" w:rsidRDefault="00763189" w:rsidP="00763189">
            <w:pPr>
              <w:rPr>
                <w:sz w:val="20"/>
              </w:rPr>
            </w:pPr>
          </w:p>
        </w:tc>
        <w:tc>
          <w:tcPr>
            <w:tcW w:w="1961" w:type="dxa"/>
            <w:tcMar>
              <w:top w:w="58" w:type="dxa"/>
              <w:bottom w:w="58" w:type="dxa"/>
            </w:tcMar>
          </w:tcPr>
          <w:p w14:paraId="529170A1" w14:textId="6F9B9E91" w:rsidR="00763189" w:rsidRPr="00D156B6" w:rsidRDefault="00763189" w:rsidP="00763189">
            <w:pPr>
              <w:rPr>
                <w:rFonts w:cs="Segoe UI"/>
                <w:color w:val="000000"/>
                <w:sz w:val="20"/>
              </w:rPr>
            </w:pPr>
            <w:r>
              <w:rPr>
                <w:sz w:val="20"/>
              </w:rPr>
              <w:t>Display toast on viewer screen.</w:t>
            </w:r>
          </w:p>
        </w:tc>
        <w:tc>
          <w:tcPr>
            <w:tcW w:w="1189" w:type="dxa"/>
          </w:tcPr>
          <w:p w14:paraId="309ABA4A" w14:textId="77777777" w:rsidR="00763189" w:rsidRDefault="00763189" w:rsidP="00763189">
            <w:pPr>
              <w:spacing w:after="0"/>
              <w:rPr>
                <w:sz w:val="20"/>
              </w:rPr>
            </w:pPr>
          </w:p>
        </w:tc>
        <w:tc>
          <w:tcPr>
            <w:tcW w:w="1874" w:type="dxa"/>
            <w:tcMar>
              <w:top w:w="58" w:type="dxa"/>
              <w:bottom w:w="58" w:type="dxa"/>
            </w:tcMar>
          </w:tcPr>
          <w:p w14:paraId="401F16B1" w14:textId="40F283DF" w:rsidR="00763189" w:rsidRDefault="00763189" w:rsidP="00763189">
            <w:pPr>
              <w:spacing w:after="0"/>
              <w:rPr>
                <w:sz w:val="20"/>
              </w:rPr>
            </w:pPr>
            <w:r>
              <w:rPr>
                <w:sz w:val="20"/>
              </w:rPr>
              <w:t>&lt;based on which error occurs. Strings detailed below&gt;</w:t>
            </w:r>
          </w:p>
          <w:p w14:paraId="2846678A" w14:textId="77777777" w:rsidR="00763189" w:rsidRPr="00D156B6" w:rsidRDefault="00763189" w:rsidP="00763189">
            <w:pPr>
              <w:spacing w:after="0"/>
              <w:rPr>
                <w:sz w:val="20"/>
              </w:rPr>
            </w:pPr>
          </w:p>
        </w:tc>
        <w:tc>
          <w:tcPr>
            <w:tcW w:w="1855" w:type="dxa"/>
            <w:tcMar>
              <w:top w:w="58" w:type="dxa"/>
              <w:bottom w:w="58" w:type="dxa"/>
            </w:tcMar>
          </w:tcPr>
          <w:p w14:paraId="2FFEEA6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hideMark/>
          </w:tcPr>
          <w:p w14:paraId="61745ADF" w14:textId="77777777" w:rsidR="00763189" w:rsidRPr="00D156B6" w:rsidRDefault="00763189" w:rsidP="00763189">
            <w:pPr>
              <w:spacing w:after="0"/>
              <w:rPr>
                <w:sz w:val="20"/>
              </w:rPr>
            </w:pPr>
          </w:p>
        </w:tc>
      </w:tr>
      <w:tr w:rsidR="00763189" w:rsidRPr="00D156B6" w14:paraId="2337EE2C" w14:textId="77777777" w:rsidTr="009E69C1">
        <w:trPr>
          <w:trHeight w:val="20"/>
        </w:trPr>
        <w:tc>
          <w:tcPr>
            <w:tcW w:w="1470" w:type="dxa"/>
            <w:tcMar>
              <w:top w:w="58" w:type="dxa"/>
              <w:bottom w:w="58" w:type="dxa"/>
            </w:tcMar>
          </w:tcPr>
          <w:p w14:paraId="6B39CB59" w14:textId="77777777" w:rsidR="00763189" w:rsidRDefault="00763189" w:rsidP="009E69C1">
            <w:pPr>
              <w:spacing w:after="0"/>
              <w:rPr>
                <w:sz w:val="20"/>
              </w:rPr>
            </w:pPr>
            <w:r>
              <w:rPr>
                <w:sz w:val="20"/>
              </w:rPr>
              <w:t>Toast</w:t>
            </w:r>
          </w:p>
        </w:tc>
        <w:tc>
          <w:tcPr>
            <w:tcW w:w="1961" w:type="dxa"/>
            <w:tcMar>
              <w:top w:w="58" w:type="dxa"/>
              <w:bottom w:w="58" w:type="dxa"/>
            </w:tcMar>
          </w:tcPr>
          <w:p w14:paraId="233AF2EB" w14:textId="77777777" w:rsidR="00763189" w:rsidRDefault="00763189" w:rsidP="009E69C1">
            <w:pPr>
              <w:rPr>
                <w:sz w:val="20"/>
              </w:rPr>
            </w:pPr>
            <w:r>
              <w:rPr>
                <w:sz w:val="20"/>
              </w:rPr>
              <w:t xml:space="preserve">Display toast on list view screen with selected content persisted. </w:t>
            </w:r>
          </w:p>
        </w:tc>
        <w:tc>
          <w:tcPr>
            <w:tcW w:w="1189" w:type="dxa"/>
          </w:tcPr>
          <w:p w14:paraId="2785F644" w14:textId="77777777" w:rsidR="00763189" w:rsidRDefault="00763189" w:rsidP="009E69C1">
            <w:pPr>
              <w:spacing w:after="0"/>
              <w:rPr>
                <w:sz w:val="20"/>
              </w:rPr>
            </w:pPr>
          </w:p>
        </w:tc>
        <w:tc>
          <w:tcPr>
            <w:tcW w:w="1874" w:type="dxa"/>
            <w:tcMar>
              <w:top w:w="58" w:type="dxa"/>
              <w:bottom w:w="58" w:type="dxa"/>
            </w:tcMar>
          </w:tcPr>
          <w:p w14:paraId="594560D3" w14:textId="403F7B46" w:rsidR="00763189" w:rsidRDefault="00763189" w:rsidP="009E69C1">
            <w:pPr>
              <w:spacing w:after="0"/>
              <w:rPr>
                <w:sz w:val="20"/>
              </w:rPr>
            </w:pPr>
            <w:r>
              <w:rPr>
                <w:sz w:val="20"/>
              </w:rPr>
              <w:t>&lt;based on which error occurs. Strings detailed below.&gt;</w:t>
            </w:r>
          </w:p>
          <w:p w14:paraId="55A05B7D" w14:textId="77777777" w:rsidR="00763189" w:rsidRDefault="00763189" w:rsidP="009E69C1">
            <w:pPr>
              <w:spacing w:after="0"/>
              <w:rPr>
                <w:sz w:val="20"/>
              </w:rPr>
            </w:pPr>
          </w:p>
        </w:tc>
        <w:tc>
          <w:tcPr>
            <w:tcW w:w="1855" w:type="dxa"/>
            <w:tcMar>
              <w:top w:w="58" w:type="dxa"/>
              <w:bottom w:w="58" w:type="dxa"/>
            </w:tcMar>
          </w:tcPr>
          <w:p w14:paraId="03E2A647" w14:textId="77777777" w:rsidR="00763189" w:rsidRPr="00D156B6" w:rsidRDefault="00763189" w:rsidP="009E69C1">
            <w:pPr>
              <w:spacing w:after="0"/>
              <w:rPr>
                <w:rFonts w:cs="Calibri"/>
                <w:color w:val="000000"/>
                <w:sz w:val="20"/>
                <w:szCs w:val="22"/>
              </w:rPr>
            </w:pPr>
          </w:p>
        </w:tc>
        <w:tc>
          <w:tcPr>
            <w:tcW w:w="1666" w:type="dxa"/>
            <w:tcMar>
              <w:top w:w="58" w:type="dxa"/>
              <w:bottom w:w="58" w:type="dxa"/>
            </w:tcMar>
          </w:tcPr>
          <w:p w14:paraId="2911996F" w14:textId="77777777" w:rsidR="00763189" w:rsidRPr="00D156B6" w:rsidRDefault="00763189" w:rsidP="009E69C1">
            <w:pPr>
              <w:spacing w:after="0"/>
              <w:rPr>
                <w:sz w:val="20"/>
              </w:rPr>
            </w:pPr>
          </w:p>
        </w:tc>
      </w:tr>
      <w:tr w:rsidR="00763189" w:rsidRPr="00D156B6" w14:paraId="1069B1B6" w14:textId="77777777" w:rsidTr="009E69C1">
        <w:trPr>
          <w:trHeight w:val="20"/>
        </w:trPr>
        <w:tc>
          <w:tcPr>
            <w:tcW w:w="1470" w:type="dxa"/>
            <w:tcMar>
              <w:top w:w="58" w:type="dxa"/>
              <w:bottom w:w="58" w:type="dxa"/>
            </w:tcMar>
          </w:tcPr>
          <w:p w14:paraId="192F8B54" w14:textId="77777777" w:rsidR="00763189" w:rsidRDefault="00763189" w:rsidP="00763189">
            <w:pPr>
              <w:spacing w:after="0"/>
              <w:rPr>
                <w:sz w:val="20"/>
              </w:rPr>
            </w:pPr>
            <w:r>
              <w:rPr>
                <w:sz w:val="20"/>
              </w:rPr>
              <w:t xml:space="preserve">Toast </w:t>
            </w:r>
          </w:p>
          <w:p w14:paraId="2FB8E352" w14:textId="77777777" w:rsidR="00763189" w:rsidRDefault="00763189" w:rsidP="00763189">
            <w:pPr>
              <w:spacing w:after="0"/>
              <w:rPr>
                <w:sz w:val="20"/>
              </w:rPr>
            </w:pPr>
          </w:p>
        </w:tc>
        <w:tc>
          <w:tcPr>
            <w:tcW w:w="1961" w:type="dxa"/>
            <w:tcMar>
              <w:top w:w="58" w:type="dxa"/>
              <w:bottom w:w="58" w:type="dxa"/>
            </w:tcMar>
          </w:tcPr>
          <w:p w14:paraId="62F57C81" w14:textId="18BFF84F" w:rsidR="00763189" w:rsidRDefault="00763189" w:rsidP="00763189">
            <w:pPr>
              <w:rPr>
                <w:sz w:val="20"/>
              </w:rPr>
            </w:pPr>
            <w:r>
              <w:rPr>
                <w:sz w:val="20"/>
              </w:rPr>
              <w:t>Display toast on upload progress page.</w:t>
            </w:r>
          </w:p>
        </w:tc>
        <w:tc>
          <w:tcPr>
            <w:tcW w:w="1189" w:type="dxa"/>
          </w:tcPr>
          <w:p w14:paraId="7EB65825" w14:textId="77777777" w:rsidR="00763189" w:rsidRDefault="00763189" w:rsidP="00763189">
            <w:pPr>
              <w:spacing w:after="0"/>
              <w:rPr>
                <w:sz w:val="20"/>
              </w:rPr>
            </w:pPr>
          </w:p>
        </w:tc>
        <w:tc>
          <w:tcPr>
            <w:tcW w:w="1874" w:type="dxa"/>
            <w:tcMar>
              <w:top w:w="58" w:type="dxa"/>
              <w:bottom w:w="58" w:type="dxa"/>
            </w:tcMar>
          </w:tcPr>
          <w:p w14:paraId="482BB575" w14:textId="00613CE1" w:rsidR="00763189" w:rsidRDefault="00763189" w:rsidP="00763189">
            <w:pPr>
              <w:spacing w:after="0"/>
              <w:rPr>
                <w:sz w:val="20"/>
              </w:rPr>
            </w:pPr>
            <w:r>
              <w:rPr>
                <w:sz w:val="20"/>
              </w:rPr>
              <w:t>&lt;based on which error occurs. Strings detailed below.&gt;</w:t>
            </w:r>
          </w:p>
          <w:p w14:paraId="34608A3D" w14:textId="77777777" w:rsidR="00763189" w:rsidRDefault="00763189" w:rsidP="00763189">
            <w:pPr>
              <w:spacing w:after="0"/>
              <w:rPr>
                <w:sz w:val="20"/>
              </w:rPr>
            </w:pPr>
          </w:p>
        </w:tc>
        <w:tc>
          <w:tcPr>
            <w:tcW w:w="1855" w:type="dxa"/>
            <w:tcMar>
              <w:top w:w="58" w:type="dxa"/>
              <w:bottom w:w="58" w:type="dxa"/>
            </w:tcMar>
          </w:tcPr>
          <w:p w14:paraId="76A4174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tcPr>
          <w:p w14:paraId="101F00AD" w14:textId="77777777" w:rsidR="00763189" w:rsidRPr="00D156B6" w:rsidRDefault="00763189" w:rsidP="00763189">
            <w:pPr>
              <w:spacing w:after="0"/>
              <w:rPr>
                <w:sz w:val="20"/>
              </w:rPr>
            </w:pPr>
          </w:p>
        </w:tc>
      </w:tr>
    </w:tbl>
    <w:p w14:paraId="480852CE" w14:textId="77777777" w:rsidR="00763189" w:rsidRDefault="00763189" w:rsidP="000161E3"/>
    <w:p w14:paraId="0176C1DC" w14:textId="48A03FDC" w:rsidR="000161E3" w:rsidRPr="000161E3" w:rsidRDefault="000161E3" w:rsidP="000161E3">
      <w:pPr>
        <w:rPr>
          <w:b/>
        </w:rPr>
      </w:pPr>
      <w:r w:rsidRPr="000161E3">
        <w:rPr>
          <w:b/>
        </w:rPr>
        <w:lastRenderedPageBreak/>
        <w:t>List of errors</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BA1923" w:rsidRPr="004622D9" w14:paraId="0A3E6561"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07F9A1A2" w14:textId="77777777" w:rsidR="00BA1923" w:rsidRDefault="00BA1923" w:rsidP="00230FCC">
            <w:r>
              <w:t>Scenario</w:t>
            </w:r>
          </w:p>
        </w:tc>
        <w:tc>
          <w:tcPr>
            <w:tcW w:w="2514" w:type="dxa"/>
          </w:tcPr>
          <w:p w14:paraId="0EBA6FD6" w14:textId="77777777" w:rsidR="00BA1923" w:rsidRDefault="00BA1923" w:rsidP="00230FCC">
            <w:r>
              <w:t>PM text</w:t>
            </w:r>
          </w:p>
        </w:tc>
        <w:tc>
          <w:tcPr>
            <w:tcW w:w="2070" w:type="dxa"/>
          </w:tcPr>
          <w:p w14:paraId="2161301F" w14:textId="77777777" w:rsidR="00BA1923" w:rsidRDefault="00BA1923" w:rsidP="00230FCC">
            <w:r>
              <w:t>UA approved text</w:t>
            </w:r>
          </w:p>
        </w:tc>
        <w:tc>
          <w:tcPr>
            <w:tcW w:w="2169" w:type="dxa"/>
          </w:tcPr>
          <w:p w14:paraId="287FE4C3" w14:textId="77777777" w:rsidR="00BA1923" w:rsidRDefault="00BA1923" w:rsidP="00230FCC">
            <w:r>
              <w:t>Comments</w:t>
            </w:r>
          </w:p>
        </w:tc>
        <w:tc>
          <w:tcPr>
            <w:tcW w:w="1251" w:type="dxa"/>
          </w:tcPr>
          <w:p w14:paraId="4D77DBF7" w14:textId="77777777" w:rsidR="00BA1923" w:rsidRPr="004622D9" w:rsidRDefault="00BA1923" w:rsidP="00230FCC">
            <w:r>
              <w:t>Final</w:t>
            </w:r>
          </w:p>
        </w:tc>
      </w:tr>
      <w:tr w:rsidR="0069244D" w14:paraId="76B11576" w14:textId="77777777" w:rsidTr="00230FCC">
        <w:tc>
          <w:tcPr>
            <w:tcW w:w="1691" w:type="dxa"/>
          </w:tcPr>
          <w:p w14:paraId="54879BCE" w14:textId="0388EE5A" w:rsidR="0069244D" w:rsidRDefault="0069244D" w:rsidP="00230FCC">
            <w:r>
              <w:t>Can’t connect to cloud</w:t>
            </w:r>
          </w:p>
        </w:tc>
        <w:tc>
          <w:tcPr>
            <w:tcW w:w="2514" w:type="dxa"/>
          </w:tcPr>
          <w:p w14:paraId="7171014E" w14:textId="266993A2" w:rsidR="0069244D" w:rsidRDefault="0069244D" w:rsidP="0069244D">
            <w:r>
              <w:t>Can’t connect to cloud at this time. Please try sharing again at a later time.</w:t>
            </w:r>
          </w:p>
        </w:tc>
        <w:tc>
          <w:tcPr>
            <w:tcW w:w="2070" w:type="dxa"/>
          </w:tcPr>
          <w:p w14:paraId="174BF484" w14:textId="77777777" w:rsidR="0069244D" w:rsidRDefault="0069244D" w:rsidP="00230FCC"/>
        </w:tc>
        <w:tc>
          <w:tcPr>
            <w:tcW w:w="2169" w:type="dxa"/>
          </w:tcPr>
          <w:p w14:paraId="57F02413" w14:textId="6B30B189" w:rsidR="0069244D" w:rsidRDefault="0069244D" w:rsidP="0069244D">
            <w:r>
              <w:t xml:space="preserve">Cannot establish connect with cloud at all.  </w:t>
            </w:r>
          </w:p>
        </w:tc>
        <w:tc>
          <w:tcPr>
            <w:tcW w:w="1251" w:type="dxa"/>
          </w:tcPr>
          <w:p w14:paraId="32A4C89E" w14:textId="77777777" w:rsidR="0069244D" w:rsidRDefault="0069244D" w:rsidP="00230FCC"/>
        </w:tc>
      </w:tr>
      <w:tr w:rsidR="00BA1923" w14:paraId="7C3433AC" w14:textId="77777777" w:rsidTr="00230FCC">
        <w:tc>
          <w:tcPr>
            <w:tcW w:w="1691" w:type="dxa"/>
          </w:tcPr>
          <w:p w14:paraId="16C3FB21" w14:textId="7BDA10D6" w:rsidR="00BA1923" w:rsidRDefault="0069244D" w:rsidP="00230FCC">
            <w:r>
              <w:t>Connection lost while uploading content to OneDrive</w:t>
            </w:r>
          </w:p>
        </w:tc>
        <w:tc>
          <w:tcPr>
            <w:tcW w:w="2514" w:type="dxa"/>
          </w:tcPr>
          <w:p w14:paraId="7785E000" w14:textId="53CCD8BC" w:rsidR="00BA1923" w:rsidRDefault="0069244D" w:rsidP="00230FCC">
            <w:r>
              <w:t>Connection was lost. Check your internet connection and try again.</w:t>
            </w:r>
          </w:p>
        </w:tc>
        <w:tc>
          <w:tcPr>
            <w:tcW w:w="2070" w:type="dxa"/>
          </w:tcPr>
          <w:p w14:paraId="65EF56FC" w14:textId="77777777" w:rsidR="00BA1923" w:rsidRDefault="00BA1923" w:rsidP="00230FCC"/>
        </w:tc>
        <w:tc>
          <w:tcPr>
            <w:tcW w:w="2169" w:type="dxa"/>
          </w:tcPr>
          <w:p w14:paraId="29E8EC79" w14:textId="43132962" w:rsidR="00BA1923" w:rsidRDefault="0069244D" w:rsidP="00230FCC">
            <w:r>
              <w:t>Connection lost while uploading content to OneDrive</w:t>
            </w:r>
          </w:p>
        </w:tc>
        <w:tc>
          <w:tcPr>
            <w:tcW w:w="1251" w:type="dxa"/>
          </w:tcPr>
          <w:p w14:paraId="67C49926" w14:textId="77777777" w:rsidR="00BA1923" w:rsidRDefault="00BA1923" w:rsidP="00230FCC"/>
        </w:tc>
      </w:tr>
      <w:tr w:rsidR="0069244D" w14:paraId="18AEFDE2" w14:textId="77777777" w:rsidTr="00230FCC">
        <w:tc>
          <w:tcPr>
            <w:tcW w:w="1691" w:type="dxa"/>
          </w:tcPr>
          <w:p w14:paraId="14285439" w14:textId="75D7C21C" w:rsidR="0069244D" w:rsidRPr="0069244D" w:rsidRDefault="0069244D" w:rsidP="00230FCC">
            <w:pPr>
              <w:rPr>
                <w:color w:val="FF0000"/>
              </w:rPr>
            </w:pPr>
            <w:r w:rsidRPr="0069244D">
              <w:rPr>
                <w:color w:val="FF0000"/>
              </w:rPr>
              <w:t>Upload failed</w:t>
            </w:r>
          </w:p>
        </w:tc>
        <w:tc>
          <w:tcPr>
            <w:tcW w:w="2514" w:type="dxa"/>
          </w:tcPr>
          <w:p w14:paraId="6A33D297" w14:textId="696ED022" w:rsidR="0069244D" w:rsidRPr="0069244D" w:rsidRDefault="0069244D" w:rsidP="00230FCC">
            <w:pPr>
              <w:rPr>
                <w:color w:val="FF0000"/>
              </w:rPr>
            </w:pPr>
            <w:r w:rsidRPr="0069244D">
              <w:rPr>
                <w:color w:val="FF0000"/>
              </w:rPr>
              <w:t>Uploading to cloud failed. Check your internet connection and try again.</w:t>
            </w:r>
          </w:p>
        </w:tc>
        <w:tc>
          <w:tcPr>
            <w:tcW w:w="2070" w:type="dxa"/>
          </w:tcPr>
          <w:p w14:paraId="6122DA6C" w14:textId="77777777" w:rsidR="0069244D" w:rsidRPr="0069244D" w:rsidRDefault="0069244D" w:rsidP="00230FCC">
            <w:pPr>
              <w:rPr>
                <w:color w:val="FF0000"/>
              </w:rPr>
            </w:pPr>
          </w:p>
        </w:tc>
        <w:tc>
          <w:tcPr>
            <w:tcW w:w="2169" w:type="dxa"/>
          </w:tcPr>
          <w:p w14:paraId="11224CD6" w14:textId="7B75067B" w:rsidR="0069244D" w:rsidRPr="0069244D" w:rsidRDefault="0069244D" w:rsidP="00230FCC">
            <w:pPr>
              <w:rPr>
                <w:color w:val="FF0000"/>
              </w:rPr>
            </w:pPr>
            <w:r w:rsidRPr="0069244D">
              <w:rPr>
                <w:color w:val="FF0000"/>
              </w:rPr>
              <w:t>Upload failed for some reason.</w:t>
            </w:r>
          </w:p>
        </w:tc>
        <w:tc>
          <w:tcPr>
            <w:tcW w:w="1251" w:type="dxa"/>
          </w:tcPr>
          <w:p w14:paraId="6BEA5AEC" w14:textId="77777777" w:rsidR="0069244D" w:rsidRDefault="0069244D" w:rsidP="00230FCC"/>
        </w:tc>
      </w:tr>
      <w:tr w:rsidR="000161E3" w14:paraId="6F5CC649" w14:textId="77777777" w:rsidTr="00230FCC">
        <w:tc>
          <w:tcPr>
            <w:tcW w:w="1691" w:type="dxa"/>
          </w:tcPr>
          <w:p w14:paraId="381A7A53" w14:textId="2BE6BA24" w:rsidR="000161E3" w:rsidRPr="0069244D" w:rsidRDefault="000161E3" w:rsidP="00230FCC">
            <w:pPr>
              <w:rPr>
                <w:color w:val="FF0000"/>
              </w:rPr>
            </w:pPr>
            <w:r>
              <w:rPr>
                <w:color w:val="FF0000"/>
              </w:rPr>
              <w:t>User selected more than 100 files to share as link</w:t>
            </w:r>
          </w:p>
        </w:tc>
        <w:tc>
          <w:tcPr>
            <w:tcW w:w="2514" w:type="dxa"/>
          </w:tcPr>
          <w:p w14:paraId="6AD38A02" w14:textId="77777777" w:rsidR="000161E3" w:rsidRPr="0069244D" w:rsidRDefault="000161E3" w:rsidP="00230FCC">
            <w:pPr>
              <w:rPr>
                <w:color w:val="FF0000"/>
              </w:rPr>
            </w:pPr>
          </w:p>
        </w:tc>
        <w:tc>
          <w:tcPr>
            <w:tcW w:w="2070" w:type="dxa"/>
          </w:tcPr>
          <w:p w14:paraId="50624FFC" w14:textId="77777777" w:rsidR="000161E3" w:rsidRPr="0069244D" w:rsidRDefault="000161E3" w:rsidP="00230FCC">
            <w:pPr>
              <w:rPr>
                <w:color w:val="FF0000"/>
              </w:rPr>
            </w:pPr>
          </w:p>
        </w:tc>
        <w:tc>
          <w:tcPr>
            <w:tcW w:w="2169" w:type="dxa"/>
          </w:tcPr>
          <w:p w14:paraId="66A347B1" w14:textId="3770E7BB" w:rsidR="000161E3" w:rsidRPr="0069244D" w:rsidRDefault="000161E3" w:rsidP="00230FCC">
            <w:pPr>
              <w:rPr>
                <w:color w:val="FF0000"/>
              </w:rPr>
            </w:pPr>
            <w:r>
              <w:t>OneDrive APIs currently do not support bundling of more than 100 items in a single link.</w:t>
            </w:r>
          </w:p>
        </w:tc>
        <w:tc>
          <w:tcPr>
            <w:tcW w:w="1251" w:type="dxa"/>
          </w:tcPr>
          <w:p w14:paraId="210246A4" w14:textId="77777777" w:rsidR="000161E3" w:rsidRDefault="000161E3" w:rsidP="00230FCC"/>
        </w:tc>
      </w:tr>
    </w:tbl>
    <w:p w14:paraId="1DCD4C98" w14:textId="5633294F" w:rsidR="000632F4" w:rsidRDefault="000161E3" w:rsidP="000632F4">
      <w:pPr>
        <w:pStyle w:val="Heading2"/>
      </w:pPr>
      <w:r>
        <w:t xml:space="preserve"> </w:t>
      </w:r>
      <w:r w:rsidR="000632F4">
        <w:t xml:space="preserve">Share </w:t>
      </w:r>
      <w:r w:rsidR="00055189">
        <w:t>rich</w:t>
      </w:r>
      <w:r w:rsidR="000632F4">
        <w:t xml:space="preserve"> file formats</w:t>
      </w:r>
      <w:r w:rsidR="00305B7E">
        <w:t xml:space="preserve"> </w:t>
      </w:r>
    </w:p>
    <w:p w14:paraId="10233420" w14:textId="77777777" w:rsidR="00091595" w:rsidRDefault="00091595" w:rsidP="00B15CCF">
      <w:pPr>
        <w:rPr>
          <w:b/>
        </w:rPr>
      </w:pPr>
    </w:p>
    <w:p w14:paraId="1EDCCD2F" w14:textId="35EB0C1F" w:rsidR="00091595" w:rsidRDefault="002C2DE1" w:rsidP="002C2DE1">
      <w:pPr>
        <w:pStyle w:val="Heading3"/>
      </w:pPr>
      <w:r>
        <w:t>Rich Media Types (current and as prototypes)</w:t>
      </w:r>
    </w:p>
    <w:p w14:paraId="05DACCAF" w14:textId="68A430B2" w:rsidR="002C2DE1" w:rsidRPr="002C2DE1" w:rsidRDefault="002C2DE1" w:rsidP="00B15CCF">
      <w:pPr>
        <w:rPr>
          <w:b/>
        </w:rPr>
      </w:pPr>
      <w:r w:rsidRPr="002C2DE1">
        <w:rPr>
          <w:b/>
        </w:rPr>
        <w:t>Complete list:</w:t>
      </w:r>
    </w:p>
    <w:p w14:paraId="42FFC137" w14:textId="7252D1AB" w:rsidR="002C2DE1" w:rsidRDefault="002C2DE1" w:rsidP="006526C1">
      <w:pPr>
        <w:pStyle w:val="ListParagraph"/>
        <w:numPr>
          <w:ilvl w:val="0"/>
          <w:numId w:val="5"/>
        </w:numPr>
      </w:pPr>
      <w:r>
        <w:t>Microsoft</w:t>
      </w:r>
    </w:p>
    <w:p w14:paraId="3D9BC11A" w14:textId="1537454C" w:rsidR="002C2DE1" w:rsidRDefault="002C2DE1" w:rsidP="006526C1">
      <w:pPr>
        <w:pStyle w:val="ListParagraph"/>
        <w:numPr>
          <w:ilvl w:val="1"/>
          <w:numId w:val="5"/>
        </w:numPr>
      </w:pPr>
      <w:r>
        <w:t>Cubemap panoramas (Photosynth on windows 8.1)</w:t>
      </w:r>
    </w:p>
    <w:p w14:paraId="0C55B7B2" w14:textId="046A307B" w:rsidR="002C2DE1" w:rsidRDefault="002C2DE1" w:rsidP="006526C1">
      <w:pPr>
        <w:pStyle w:val="ListParagraph"/>
        <w:numPr>
          <w:ilvl w:val="1"/>
          <w:numId w:val="5"/>
        </w:numPr>
      </w:pPr>
      <w:r>
        <w:t>Bursts (windows phone 8.1)</w:t>
      </w:r>
    </w:p>
    <w:p w14:paraId="4F74D00D" w14:textId="78D2972D" w:rsidR="002C2DE1" w:rsidRDefault="002C2DE1" w:rsidP="006526C1">
      <w:pPr>
        <w:pStyle w:val="ListParagraph"/>
        <w:numPr>
          <w:ilvl w:val="1"/>
          <w:numId w:val="5"/>
        </w:numPr>
      </w:pPr>
      <w:r>
        <w:t>Photo loops (windows 8.1)</w:t>
      </w:r>
    </w:p>
    <w:p w14:paraId="42E8A6C6" w14:textId="5F164AD0" w:rsidR="002C2DE1" w:rsidRDefault="002C2DE1" w:rsidP="006526C1">
      <w:pPr>
        <w:pStyle w:val="ListParagraph"/>
        <w:numPr>
          <w:ilvl w:val="0"/>
          <w:numId w:val="5"/>
        </w:numPr>
      </w:pPr>
      <w:r>
        <w:t>Nokia</w:t>
      </w:r>
    </w:p>
    <w:p w14:paraId="41FE97E7" w14:textId="51100350" w:rsidR="002C2DE1" w:rsidRDefault="002C2DE1" w:rsidP="006526C1">
      <w:pPr>
        <w:pStyle w:val="ListParagraph"/>
        <w:numPr>
          <w:ilvl w:val="1"/>
          <w:numId w:val="5"/>
        </w:numPr>
      </w:pPr>
      <w:r>
        <w:t>.NAR burts/smart sequences</w:t>
      </w:r>
    </w:p>
    <w:p w14:paraId="06499CC6" w14:textId="033BE4ED" w:rsidR="002C2DE1" w:rsidRDefault="002C2DE1" w:rsidP="006526C1">
      <w:pPr>
        <w:pStyle w:val="ListParagraph"/>
        <w:numPr>
          <w:ilvl w:val="1"/>
          <w:numId w:val="5"/>
        </w:numPr>
      </w:pPr>
      <w:r>
        <w:lastRenderedPageBreak/>
        <w:t>2D panorama</w:t>
      </w:r>
    </w:p>
    <w:p w14:paraId="3D691448" w14:textId="721582D9" w:rsidR="002C2DE1" w:rsidRDefault="002C2DE1" w:rsidP="006526C1">
      <w:pPr>
        <w:pStyle w:val="ListParagraph"/>
        <w:numPr>
          <w:ilvl w:val="1"/>
          <w:numId w:val="5"/>
        </w:numPr>
      </w:pPr>
      <w:r>
        <w:t>Refocus</w:t>
      </w:r>
    </w:p>
    <w:p w14:paraId="6E935C59" w14:textId="5CC8155D" w:rsidR="002C2DE1" w:rsidRDefault="002C2DE1" w:rsidP="006526C1">
      <w:pPr>
        <w:pStyle w:val="ListParagraph"/>
        <w:numPr>
          <w:ilvl w:val="1"/>
          <w:numId w:val="5"/>
        </w:numPr>
      </w:pPr>
      <w:r>
        <w:t>Reframe (digital negative)</w:t>
      </w:r>
    </w:p>
    <w:p w14:paraId="26D537BD" w14:textId="67924A44" w:rsidR="002C2DE1" w:rsidRDefault="002C2DE1" w:rsidP="006526C1">
      <w:pPr>
        <w:pStyle w:val="ListParagraph"/>
        <w:numPr>
          <w:ilvl w:val="1"/>
          <w:numId w:val="5"/>
        </w:numPr>
      </w:pPr>
      <w:r>
        <w:t>Living moments/images</w:t>
      </w:r>
    </w:p>
    <w:p w14:paraId="12A88F68" w14:textId="63A1293F" w:rsidR="002C2DE1" w:rsidRDefault="002C2DE1" w:rsidP="006526C1">
      <w:pPr>
        <w:pStyle w:val="ListParagraph"/>
        <w:numPr>
          <w:ilvl w:val="1"/>
          <w:numId w:val="5"/>
        </w:numPr>
      </w:pPr>
      <w:r>
        <w:t>Cinemagraph</w:t>
      </w:r>
    </w:p>
    <w:p w14:paraId="56C95177" w14:textId="6B320EBE" w:rsidR="002C2DE1" w:rsidRDefault="002C2DE1" w:rsidP="006526C1">
      <w:pPr>
        <w:pStyle w:val="ListParagraph"/>
        <w:numPr>
          <w:ilvl w:val="1"/>
          <w:numId w:val="5"/>
        </w:numPr>
      </w:pPr>
      <w:r>
        <w:t>Parallax</w:t>
      </w:r>
    </w:p>
    <w:p w14:paraId="38B843C5" w14:textId="7A6C8DA6" w:rsidR="002C2DE1" w:rsidRDefault="002C2DE1" w:rsidP="006526C1">
      <w:pPr>
        <w:pStyle w:val="ListParagraph"/>
        <w:numPr>
          <w:ilvl w:val="1"/>
          <w:numId w:val="5"/>
        </w:numPr>
      </w:pPr>
      <w:r>
        <w:t>selfie</w:t>
      </w:r>
    </w:p>
    <w:p w14:paraId="0C2D7618" w14:textId="536E2149" w:rsidR="00B15CCF" w:rsidRPr="002C2DE1" w:rsidRDefault="00B15CCF" w:rsidP="00B15CCF">
      <w:pPr>
        <w:rPr>
          <w:b/>
        </w:rPr>
      </w:pPr>
      <w:commentRangeStart w:id="85"/>
      <w:commentRangeStart w:id="86"/>
      <w:r w:rsidRPr="002C2DE1">
        <w:rPr>
          <w:b/>
        </w:rPr>
        <w:t xml:space="preserve">Supported </w:t>
      </w:r>
      <w:r w:rsidR="002C2DE1" w:rsidRPr="002C2DE1">
        <w:rPr>
          <w:b/>
        </w:rPr>
        <w:t>in</w:t>
      </w:r>
      <w:r w:rsidR="006F771E" w:rsidRPr="002C2DE1">
        <w:rPr>
          <w:b/>
        </w:rPr>
        <w:t xml:space="preserve"> M1</w:t>
      </w:r>
      <w:r w:rsidRPr="002C2DE1">
        <w:rPr>
          <w:b/>
        </w:rPr>
        <w:t>:</w:t>
      </w:r>
    </w:p>
    <w:p w14:paraId="43AC3BE2" w14:textId="0F1221F6" w:rsidR="00B15CCF" w:rsidRDefault="34F7685D" w:rsidP="006526C1">
      <w:pPr>
        <w:pStyle w:val="ListParagraph"/>
        <w:numPr>
          <w:ilvl w:val="0"/>
          <w:numId w:val="4"/>
        </w:numPr>
      </w:pPr>
      <w:r>
        <w:t>Explicit Bursts/</w:t>
      </w:r>
      <w:commentRangeStart w:id="87"/>
      <w:commentRangeStart w:id="88"/>
      <w:r>
        <w:t>smart sequences</w:t>
      </w:r>
      <w:commentRangeEnd w:id="87"/>
      <w:r w:rsidR="00B15CCF">
        <w:rPr>
          <w:rStyle w:val="CommentReference"/>
        </w:rPr>
        <w:commentReference w:id="87"/>
      </w:r>
      <w:commentRangeEnd w:id="88"/>
      <w:r w:rsidR="00B15CCF">
        <w:rPr>
          <w:rStyle w:val="CommentReference"/>
        </w:rPr>
        <w:commentReference w:id="88"/>
      </w:r>
    </w:p>
    <w:p w14:paraId="4BAEBFD3" w14:textId="7D18FF38" w:rsidR="00B15CCF" w:rsidRPr="00B15CCF" w:rsidRDefault="287BED1F" w:rsidP="006526C1">
      <w:pPr>
        <w:pStyle w:val="ListParagraph"/>
        <w:numPr>
          <w:ilvl w:val="0"/>
          <w:numId w:val="4"/>
        </w:numPr>
      </w:pPr>
      <w:commentRangeStart w:id="89"/>
      <w:commentRangeStart w:id="90"/>
      <w:r>
        <w:t>Soft duplicates</w:t>
      </w:r>
      <w:commentRangeEnd w:id="85"/>
      <w:r w:rsidR="00B15CCF">
        <w:rPr>
          <w:rStyle w:val="CommentReference"/>
        </w:rPr>
        <w:commentReference w:id="85"/>
      </w:r>
      <w:commentRangeEnd w:id="86"/>
      <w:r w:rsidR="00B15CCF">
        <w:rPr>
          <w:rStyle w:val="CommentReference"/>
        </w:rPr>
        <w:commentReference w:id="86"/>
      </w:r>
      <w:r>
        <w:t xml:space="preserve"> (implicit bursts)</w:t>
      </w:r>
      <w:commentRangeEnd w:id="89"/>
      <w:r w:rsidR="00B15CCF">
        <w:rPr>
          <w:rStyle w:val="CommentReference"/>
        </w:rPr>
        <w:commentReference w:id="89"/>
      </w:r>
      <w:commentRangeEnd w:id="90"/>
      <w:r w:rsidR="00B15CCF">
        <w:rPr>
          <w:rStyle w:val="CommentReference"/>
        </w:rPr>
        <w:commentReference w:id="90"/>
      </w:r>
    </w:p>
    <w:p w14:paraId="3A6E5D84" w14:textId="6974055B" w:rsidR="00021798" w:rsidRDefault="002C2DE1" w:rsidP="006526C1">
      <w:pPr>
        <w:pStyle w:val="ListParagraph"/>
        <w:numPr>
          <w:ilvl w:val="0"/>
          <w:numId w:val="4"/>
        </w:numPr>
      </w:pPr>
      <w:r>
        <w:t>Panoramas (N</w:t>
      </w:r>
      <w:r w:rsidR="00021798">
        <w:t>okia)</w:t>
      </w:r>
    </w:p>
    <w:p w14:paraId="7B0A44A4" w14:textId="47D4D913" w:rsidR="002C2DE1" w:rsidRDefault="002C2DE1" w:rsidP="006526C1">
      <w:pPr>
        <w:pStyle w:val="ListParagraph"/>
        <w:numPr>
          <w:ilvl w:val="0"/>
          <w:numId w:val="4"/>
        </w:numPr>
      </w:pPr>
      <w:r>
        <w:t>Panorama (Microsoft)</w:t>
      </w:r>
    </w:p>
    <w:p w14:paraId="781A5959" w14:textId="74E97055" w:rsidR="005216C3" w:rsidRDefault="005216C3" w:rsidP="006F771E">
      <w:r w:rsidRPr="005216C3">
        <w:t>During M1, we want to enable sharing of rich formats unique to platforms we own, to be able to be seamlessly shared and consumed on non-windows devices.</w:t>
      </w:r>
    </w:p>
    <w:p w14:paraId="23DE462D" w14:textId="1BD925AE" w:rsidR="006F771E" w:rsidRDefault="006F771E" w:rsidP="006F771E">
      <w:r>
        <w:t xml:space="preserve">Post M1, we will target support for more rich formats </w:t>
      </w:r>
      <w:r w:rsidR="002C2DE1">
        <w:t>listed above.</w:t>
      </w:r>
    </w:p>
    <w:p w14:paraId="503686FC" w14:textId="488F19D4" w:rsidR="005E243D" w:rsidRDefault="005E243D" w:rsidP="005E243D">
      <w:pPr>
        <w:pStyle w:val="Heading3"/>
      </w:pPr>
      <w:r>
        <w:t xml:space="preserve">Share as </w:t>
      </w:r>
      <w:r w:rsidR="002C2DE1">
        <w:t>File (</w:t>
      </w:r>
      <w:r>
        <w:t>Standard format</w:t>
      </w:r>
      <w:r w:rsidR="002C2DE1">
        <w:t>)</w:t>
      </w:r>
    </w:p>
    <w:p w14:paraId="40CE0169" w14:textId="71B36B1A" w:rsidR="008C64C5" w:rsidRDefault="008C64C5" w:rsidP="008C64C5">
      <w:pPr>
        <w:rPr>
          <w:b/>
        </w:rPr>
      </w:pPr>
      <w:r>
        <w:rPr>
          <w:b/>
        </w:rPr>
        <w:t xml:space="preserve">Share </w:t>
      </w:r>
      <w:commentRangeStart w:id="91"/>
      <w:r>
        <w:rPr>
          <w:b/>
        </w:rPr>
        <w:t>flow</w:t>
      </w:r>
      <w:commentRangeEnd w:id="91"/>
      <w:r w:rsidR="00DA784B">
        <w:rPr>
          <w:rStyle w:val="CommentReference"/>
          <w:rFonts w:eastAsiaTheme="minorEastAsia"/>
          <w:lang w:bidi="en-US"/>
        </w:rPr>
        <w:commentReference w:id="91"/>
      </w:r>
    </w:p>
    <w:p w14:paraId="4A8DE305" w14:textId="7394DB8A" w:rsidR="008C64C5" w:rsidRDefault="002C2DE1" w:rsidP="008C64C5">
      <w:r>
        <w:t xml:space="preserve">When we detect that the user is sharing a special file type(s), we offer them the option of sharing as link to preserve richness of the file type and support rich rendering of the file. If the user chooses to forgoe share as link, then we share the content as files of standard formats (jpegs, mp4s). </w:t>
      </w:r>
    </w:p>
    <w:p w14:paraId="404B0976" w14:textId="56ECA984" w:rsidR="008C64C5" w:rsidRPr="00B15CCF" w:rsidRDefault="008C64C5" w:rsidP="008C64C5">
      <w:r>
        <w:rPr>
          <w:b/>
        </w:rPr>
        <w:t>Packaging content</w:t>
      </w:r>
    </w:p>
    <w:tbl>
      <w:tblPr>
        <w:tblStyle w:val="Wind8ws"/>
        <w:tblW w:w="0" w:type="auto"/>
        <w:tblLook w:val="04A0" w:firstRow="1" w:lastRow="0" w:firstColumn="1" w:lastColumn="0" w:noHBand="0" w:noVBand="1"/>
      </w:tblPr>
      <w:tblGrid>
        <w:gridCol w:w="990"/>
        <w:gridCol w:w="3780"/>
        <w:gridCol w:w="5732"/>
      </w:tblGrid>
      <w:tr w:rsidR="00055189" w:rsidRPr="00055189" w14:paraId="555D09DC" w14:textId="77777777" w:rsidTr="45C30BA3">
        <w:trPr>
          <w:cnfStyle w:val="100000000000" w:firstRow="1" w:lastRow="0" w:firstColumn="0" w:lastColumn="0" w:oddVBand="0" w:evenVBand="0" w:oddHBand="0" w:evenHBand="0" w:firstRowFirstColumn="0" w:firstRowLastColumn="0" w:lastRowFirstColumn="0" w:lastRowLastColumn="0"/>
        </w:trPr>
        <w:tc>
          <w:tcPr>
            <w:tcW w:w="990" w:type="dxa"/>
          </w:tcPr>
          <w:p w14:paraId="1BB3177E" w14:textId="55C3D8AB" w:rsidR="00055189" w:rsidRPr="00055189" w:rsidRDefault="00055189" w:rsidP="00021798">
            <w:pPr>
              <w:pStyle w:val="NormalWeb"/>
              <w:spacing w:before="0" w:beforeAutospacing="0" w:after="0" w:afterAutospacing="0"/>
              <w:rPr>
                <w:rFonts w:ascii="Calibri" w:hAnsi="Calibri"/>
                <w:sz w:val="22"/>
                <w:szCs w:val="22"/>
              </w:rPr>
            </w:pPr>
            <w:r w:rsidRPr="00055189">
              <w:rPr>
                <w:rFonts w:ascii="Calibri" w:hAnsi="Calibri"/>
                <w:sz w:val="22"/>
                <w:szCs w:val="22"/>
              </w:rPr>
              <w:t>Priority</w:t>
            </w:r>
          </w:p>
        </w:tc>
        <w:tc>
          <w:tcPr>
            <w:tcW w:w="3780" w:type="dxa"/>
          </w:tcPr>
          <w:p w14:paraId="4098F7F8" w14:textId="11F0D6C3"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Rich file format</w:t>
            </w:r>
          </w:p>
        </w:tc>
        <w:tc>
          <w:tcPr>
            <w:tcW w:w="5732" w:type="dxa"/>
          </w:tcPr>
          <w:p w14:paraId="476DAB9A" w14:textId="44684BD4"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Shared format</w:t>
            </w:r>
          </w:p>
        </w:tc>
      </w:tr>
      <w:tr w:rsidR="00055189" w14:paraId="14958E26" w14:textId="77777777" w:rsidTr="45C30BA3">
        <w:tc>
          <w:tcPr>
            <w:tcW w:w="990" w:type="dxa"/>
          </w:tcPr>
          <w:p w14:paraId="6D5031BC" w14:textId="7031D52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890D9F5" w14:textId="1D6C111A"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Explicit burst</w:t>
            </w:r>
          </w:p>
        </w:tc>
        <w:tc>
          <w:tcPr>
            <w:tcW w:w="5732" w:type="dxa"/>
          </w:tcPr>
          <w:p w14:paraId="28064BC5" w14:textId="40C98105"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43DFEA88" w14:textId="77777777" w:rsidTr="45C30BA3">
        <w:tc>
          <w:tcPr>
            <w:tcW w:w="990" w:type="dxa"/>
          </w:tcPr>
          <w:p w14:paraId="487B0984" w14:textId="42CB7B3B"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328F242" w14:textId="55D8C87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Implicit burst (soft duplicates)</w:t>
            </w:r>
          </w:p>
        </w:tc>
        <w:tc>
          <w:tcPr>
            <w:tcW w:w="5732" w:type="dxa"/>
          </w:tcPr>
          <w:p w14:paraId="44E297A2" w14:textId="23E77457"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21346812" w14:textId="77777777" w:rsidTr="45C30BA3">
        <w:tc>
          <w:tcPr>
            <w:tcW w:w="990" w:type="dxa"/>
          </w:tcPr>
          <w:p w14:paraId="00354498" w14:textId="134371A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2</w:t>
            </w:r>
          </w:p>
        </w:tc>
        <w:tc>
          <w:tcPr>
            <w:tcW w:w="3780" w:type="dxa"/>
          </w:tcPr>
          <w:p w14:paraId="16951EE3" w14:textId="76CF3F90"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panorama</w:t>
            </w:r>
          </w:p>
        </w:tc>
        <w:tc>
          <w:tcPr>
            <w:tcW w:w="5732" w:type="dxa"/>
          </w:tcPr>
          <w:p w14:paraId="71CEAF9F" w14:textId="7DEFC623"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jp</w:t>
            </w:r>
            <w:r w:rsidR="00091595">
              <w:rPr>
                <w:rFonts w:ascii="Calibri" w:hAnsi="Calibri"/>
                <w:sz w:val="22"/>
                <w:szCs w:val="22"/>
              </w:rPr>
              <w:t>e</w:t>
            </w:r>
            <w:r w:rsidRPr="005216C3">
              <w:rPr>
                <w:rFonts w:ascii="Calibri" w:hAnsi="Calibri"/>
                <w:sz w:val="22"/>
                <w:szCs w:val="22"/>
              </w:rPr>
              <w:t>g</w:t>
            </w:r>
          </w:p>
        </w:tc>
      </w:tr>
      <w:tr w:rsidR="00055189" w14:paraId="70282973" w14:textId="77777777" w:rsidTr="45C30BA3">
        <w:tc>
          <w:tcPr>
            <w:tcW w:w="990" w:type="dxa"/>
          </w:tcPr>
          <w:p w14:paraId="0843893B" w14:textId="4FCB062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3</w:t>
            </w:r>
          </w:p>
        </w:tc>
        <w:tc>
          <w:tcPr>
            <w:tcW w:w="3780" w:type="dxa"/>
          </w:tcPr>
          <w:p w14:paraId="21F44532" w14:textId="5C2F0F61" w:rsidR="00055189" w:rsidRPr="005216C3" w:rsidRDefault="006F771E" w:rsidP="45C30BA3">
            <w:pPr>
              <w:pStyle w:val="NormalWeb"/>
              <w:spacing w:before="0" w:beforeAutospacing="0" w:after="0" w:afterAutospacing="0"/>
              <w:rPr>
                <w:rFonts w:ascii="Calibri" w:hAnsi="Calibri"/>
                <w:sz w:val="22"/>
                <w:szCs w:val="22"/>
              </w:rPr>
            </w:pPr>
            <w:commentRangeStart w:id="92"/>
            <w:commentRangeStart w:id="93"/>
            <w:r w:rsidRPr="45C30BA3">
              <w:rPr>
                <w:rFonts w:ascii="Calibri" w:eastAsia="Calibri" w:hAnsi="Calibri" w:cs="Calibri"/>
                <w:sz w:val="22"/>
                <w:szCs w:val="22"/>
              </w:rPr>
              <w:t>cinema</w:t>
            </w:r>
            <w:r w:rsidR="00055189" w:rsidRPr="45C30BA3">
              <w:rPr>
                <w:rFonts w:ascii="Calibri" w:eastAsia="Calibri" w:hAnsi="Calibri" w:cs="Calibri"/>
                <w:sz w:val="22"/>
                <w:szCs w:val="22"/>
              </w:rPr>
              <w:t>graph</w:t>
            </w:r>
            <w:commentRangeEnd w:id="92"/>
            <w:r w:rsidR="002D73EC">
              <w:rPr>
                <w:rStyle w:val="CommentReference"/>
                <w:rFonts w:ascii="Calibri" w:eastAsiaTheme="minorEastAsia" w:hAnsi="Calibri" w:cs="Times New Roman"/>
                <w:lang w:bidi="en-US"/>
              </w:rPr>
              <w:commentReference w:id="92"/>
            </w:r>
            <w:commentRangeEnd w:id="93"/>
            <w:r>
              <w:rPr>
                <w:rStyle w:val="CommentReference"/>
              </w:rPr>
              <w:commentReference w:id="93"/>
            </w:r>
          </w:p>
        </w:tc>
        <w:tc>
          <w:tcPr>
            <w:tcW w:w="5732" w:type="dxa"/>
          </w:tcPr>
          <w:p w14:paraId="330F61D0" w14:textId="15AA0C81" w:rsidR="00055189" w:rsidRPr="005216C3" w:rsidRDefault="00E91D3C" w:rsidP="00021798">
            <w:pPr>
              <w:pStyle w:val="NormalWeb"/>
              <w:spacing w:before="0" w:beforeAutospacing="0" w:after="0" w:afterAutospacing="0"/>
              <w:rPr>
                <w:rFonts w:ascii="Calibri" w:hAnsi="Calibri"/>
                <w:sz w:val="22"/>
                <w:szCs w:val="22"/>
              </w:rPr>
            </w:pPr>
            <w:r>
              <w:rPr>
                <w:rFonts w:ascii="Calibri" w:hAnsi="Calibri"/>
                <w:sz w:val="22"/>
                <w:szCs w:val="22"/>
              </w:rPr>
              <w:t>Video, mp4</w:t>
            </w:r>
          </w:p>
        </w:tc>
      </w:tr>
    </w:tbl>
    <w:p w14:paraId="571A50D9" w14:textId="0D1A4F00" w:rsidR="00055189" w:rsidRDefault="00055189" w:rsidP="00021798">
      <w:pPr>
        <w:pStyle w:val="NormalWeb"/>
        <w:spacing w:before="0" w:beforeAutospacing="0" w:after="0" w:afterAutospacing="0"/>
        <w:rPr>
          <w:rFonts w:ascii="Calibri" w:hAnsi="Calibri"/>
          <w:color w:val="00B050"/>
          <w:sz w:val="22"/>
          <w:szCs w:val="22"/>
        </w:rPr>
      </w:pPr>
    </w:p>
    <w:p w14:paraId="43D82A8A" w14:textId="77777777" w:rsidR="00021798" w:rsidRDefault="00021798" w:rsidP="00021798">
      <w:pPr>
        <w:pStyle w:val="Questions"/>
        <w:rPr>
          <w:rFonts w:ascii="Calibri" w:hAnsi="Calibri"/>
          <w:color w:val="1F497D"/>
          <w:sz w:val="22"/>
          <w:szCs w:val="22"/>
        </w:rPr>
      </w:pPr>
      <w:r>
        <w:t xml:space="preserve">Shaun: </w:t>
      </w:r>
      <w:r>
        <w:rPr>
          <w:rFonts w:ascii="Calibri" w:hAnsi="Calibri"/>
          <w:color w:val="1F497D"/>
          <w:sz w:val="22"/>
          <w:szCs w:val="22"/>
        </w:rPr>
        <w:t xml:space="preserve">Sharing a pano should result in a nice experience for all recipients, regardless of their target OS, with a possibly upgraded experience for Windows users.  </w:t>
      </w:r>
    </w:p>
    <w:p w14:paraId="7F4410FA" w14:textId="5EFFE1B9" w:rsidR="00B772A6" w:rsidRDefault="2EB9F333" w:rsidP="00021798">
      <w:pPr>
        <w:pStyle w:val="Questions"/>
        <w:rPr>
          <w:rFonts w:ascii="Calibri" w:hAnsi="Calibri"/>
          <w:color w:val="1F497D"/>
          <w:sz w:val="22"/>
          <w:szCs w:val="22"/>
        </w:rPr>
      </w:pPr>
      <w:commentRangeStart w:id="94"/>
      <w:commentRangeStart w:id="95"/>
      <w:r w:rsidRPr="2EB9F333">
        <w:rPr>
          <w:rFonts w:ascii="Calibri" w:eastAsia="Calibri" w:hAnsi="Calibri" w:cs="Calibri"/>
          <w:color w:val="1F497D"/>
          <w:sz w:val="22"/>
          <w:szCs w:val="22"/>
        </w:rPr>
        <w:t>I don’t know how to have an upgraded experience here – we will need to think about that.</w:t>
      </w:r>
      <w:commentRangeEnd w:id="94"/>
      <w:r w:rsidR="00021798">
        <w:rPr>
          <w:rStyle w:val="CommentReference"/>
        </w:rPr>
        <w:commentReference w:id="94"/>
      </w:r>
      <w:commentRangeEnd w:id="95"/>
      <w:r w:rsidR="00021798">
        <w:rPr>
          <w:rStyle w:val="CommentReference"/>
        </w:rPr>
        <w:commentReference w:id="95"/>
      </w:r>
    </w:p>
    <w:p w14:paraId="5E889FCD" w14:textId="4D908128" w:rsidR="003B0289" w:rsidRDefault="003B0289" w:rsidP="00021798">
      <w:pPr>
        <w:pStyle w:val="Questions"/>
      </w:pPr>
    </w:p>
    <w:p w14:paraId="3C8ECE63" w14:textId="6EF344FF" w:rsidR="003B0289" w:rsidRPr="00B772A6" w:rsidRDefault="003B0289" w:rsidP="00021798">
      <w:pPr>
        <w:pStyle w:val="Questions"/>
      </w:pPr>
      <w:r>
        <w:lastRenderedPageBreak/>
        <w:t>could share pano as pano, jpeg and let the target apps choose which format. Assume most wont support pano anyway.</w:t>
      </w:r>
    </w:p>
    <w:p w14:paraId="061612A6" w14:textId="5812AB02" w:rsidR="00055189" w:rsidRDefault="00055189" w:rsidP="005E243D">
      <w:pPr>
        <w:pStyle w:val="Heading3"/>
      </w:pPr>
      <w:r>
        <w:t xml:space="preserve"> Sharing rich </w:t>
      </w:r>
      <w:commentRangeStart w:id="96"/>
      <w:r>
        <w:t xml:space="preserve">file </w:t>
      </w:r>
      <w:commentRangeEnd w:id="96"/>
      <w:r w:rsidR="005129A1">
        <w:rPr>
          <w:rStyle w:val="CommentReference"/>
          <w:rFonts w:ascii="Calibri" w:eastAsiaTheme="minorEastAsia" w:hAnsi="Calibri" w:cs="Times New Roman"/>
          <w:bCs w:val="0"/>
          <w:color w:val="auto"/>
          <w:lang w:bidi="en-US"/>
        </w:rPr>
        <w:commentReference w:id="96"/>
      </w:r>
      <w:r>
        <w:t>format in all their glory</w:t>
      </w:r>
    </w:p>
    <w:p w14:paraId="647CBC00" w14:textId="53B08D52" w:rsidR="00305B7E" w:rsidRDefault="00305B7E" w:rsidP="00305B7E">
      <w:pPr>
        <w:pStyle w:val="NormalWeb"/>
        <w:spacing w:before="0" w:beforeAutospacing="0" w:after="0" w:afterAutospacing="0"/>
        <w:rPr>
          <w:rFonts w:ascii="Calibri" w:hAnsi="Calibri"/>
          <w:color w:val="000000"/>
          <w:sz w:val="22"/>
          <w:szCs w:val="22"/>
        </w:rPr>
      </w:pPr>
    </w:p>
    <w:p w14:paraId="6EFD4163" w14:textId="77777777" w:rsidR="00E46AD0" w:rsidRDefault="00E46AD0" w:rsidP="008158F0">
      <w:pPr>
        <w:rPr>
          <w:b/>
        </w:rPr>
      </w:pPr>
      <w:r>
        <w:rPr>
          <w:b/>
        </w:rPr>
        <w:t>Share Flow</w:t>
      </w:r>
    </w:p>
    <w:p w14:paraId="1384E4C5" w14:textId="0E5E3D73" w:rsidR="008C64C5" w:rsidRDefault="008C64C5" w:rsidP="008158F0">
      <w:r>
        <w:t>This happens when user chooses to ‘share as link’</w:t>
      </w:r>
      <w:r w:rsidR="00B96360">
        <w:t xml:space="preserve"> or “quick share”</w:t>
      </w:r>
      <w:r w:rsidR="00FB429C">
        <w:t>. By promoting “share as link” in general, we also dually achieve the purpose of promoting users to share their rich formats as links to recipients</w:t>
      </w:r>
      <w:r>
        <w:t>.</w:t>
      </w:r>
    </w:p>
    <w:p w14:paraId="20698643" w14:textId="04C257E6" w:rsidR="008158F0" w:rsidRDefault="00E46AD0" w:rsidP="008158F0">
      <w:pPr>
        <w:rPr>
          <w:b/>
        </w:rPr>
      </w:pPr>
      <w:commentRangeStart w:id="97"/>
      <w:r>
        <w:rPr>
          <w:b/>
        </w:rPr>
        <w:t xml:space="preserve">Packaging </w:t>
      </w:r>
      <w:commentRangeEnd w:id="97"/>
      <w:r w:rsidR="005129A1">
        <w:rPr>
          <w:rStyle w:val="CommentReference"/>
          <w:rFonts w:eastAsiaTheme="minorEastAsia"/>
          <w:lang w:bidi="en-US"/>
        </w:rPr>
        <w:commentReference w:id="97"/>
      </w:r>
      <w:r>
        <w:rPr>
          <w:b/>
        </w:rPr>
        <w:t>Content</w:t>
      </w:r>
    </w:p>
    <w:p w14:paraId="5E6E2041" w14:textId="2284A6B0" w:rsidR="00E46AD0" w:rsidRPr="00E46AD0" w:rsidRDefault="00E46AD0" w:rsidP="006526C1">
      <w:pPr>
        <w:pStyle w:val="ListParagraph"/>
        <w:numPr>
          <w:ilvl w:val="0"/>
          <w:numId w:val="5"/>
        </w:numPr>
      </w:pPr>
      <w:r w:rsidRPr="00E46AD0">
        <w:t>Upload image+</w:t>
      </w:r>
      <w:r w:rsidR="00091595">
        <w:t>backing</w:t>
      </w:r>
      <w:r w:rsidRPr="00E46AD0">
        <w:t xml:space="preserve"> data to OneDrive (if local content)</w:t>
      </w:r>
    </w:p>
    <w:p w14:paraId="5A31D821" w14:textId="18051B0A" w:rsidR="00E46AD0" w:rsidRPr="00E46AD0" w:rsidRDefault="00E46AD0" w:rsidP="006526C1">
      <w:pPr>
        <w:pStyle w:val="ListParagraph"/>
        <w:numPr>
          <w:ilvl w:val="0"/>
          <w:numId w:val="5"/>
        </w:numPr>
      </w:pPr>
      <w:r w:rsidRPr="00E46AD0">
        <w:t>Generating link to uploaded content</w:t>
      </w:r>
    </w:p>
    <w:p w14:paraId="330D15AB" w14:textId="43122C21" w:rsidR="00E46AD0" w:rsidRPr="00E46AD0" w:rsidRDefault="00E46AD0" w:rsidP="006526C1">
      <w:pPr>
        <w:pStyle w:val="ListParagraph"/>
        <w:numPr>
          <w:ilvl w:val="0"/>
          <w:numId w:val="5"/>
        </w:numPr>
      </w:pPr>
      <w:r w:rsidRPr="00E46AD0">
        <w:t>Share</w:t>
      </w:r>
      <w:r w:rsidR="00FB429C">
        <w:t xml:space="preserve"> OneDrive</w:t>
      </w:r>
      <w:r w:rsidRPr="00E46AD0">
        <w:t xml:space="preserve"> link to </w:t>
      </w:r>
      <w:r w:rsidR="00FB429C">
        <w:t>recipient(/s) per customer request</w:t>
      </w:r>
    </w:p>
    <w:p w14:paraId="18192F0D" w14:textId="6E2D0A82" w:rsidR="00E46AD0" w:rsidRDefault="2EB9F333" w:rsidP="006526C1">
      <w:pPr>
        <w:pStyle w:val="ListParagraph"/>
        <w:numPr>
          <w:ilvl w:val="0"/>
          <w:numId w:val="5"/>
        </w:numPr>
      </w:pPr>
      <w:r>
        <w:t xml:space="preserve">Recipient can view linked content in </w:t>
      </w:r>
      <w:commentRangeStart w:id="98"/>
      <w:commentRangeStart w:id="99"/>
      <w:r>
        <w:t>full richness</w:t>
      </w:r>
      <w:commentRangeEnd w:id="98"/>
      <w:r w:rsidR="00FB429C">
        <w:rPr>
          <w:rStyle w:val="CommentReference"/>
        </w:rPr>
        <w:commentReference w:id="98"/>
      </w:r>
      <w:commentRangeEnd w:id="99"/>
      <w:r w:rsidR="00FB429C">
        <w:rPr>
          <w:rStyle w:val="CommentReference"/>
        </w:rPr>
        <w:commentReference w:id="99"/>
      </w:r>
    </w:p>
    <w:p w14:paraId="6A5A1ED9" w14:textId="77CDA383" w:rsidR="00342530" w:rsidRDefault="008D4962" w:rsidP="008D4962">
      <w:pPr>
        <w:pStyle w:val="Heading2"/>
      </w:pPr>
      <w:r>
        <w:t xml:space="preserve"> Share </w:t>
      </w:r>
      <w:commentRangeStart w:id="100"/>
      <w:r>
        <w:t>Targets</w:t>
      </w:r>
      <w:commentRangeEnd w:id="100"/>
      <w:r w:rsidR="00D30B88">
        <w:rPr>
          <w:rStyle w:val="CommentReference"/>
          <w:rFonts w:eastAsiaTheme="minorEastAsia" w:cs="Times New Roman"/>
          <w:bCs w:val="0"/>
          <w:color w:val="auto"/>
          <w:lang w:bidi="en-US"/>
        </w:rPr>
        <w:commentReference w:id="100"/>
      </w:r>
    </w:p>
    <w:p w14:paraId="519D55D8" w14:textId="604316D1" w:rsidR="00810022" w:rsidRPr="00810022" w:rsidRDefault="00810022" w:rsidP="00810022">
      <w:pPr>
        <w:pStyle w:val="Questions"/>
      </w:pPr>
      <w:r>
        <w:t>Scope under review for M1</w:t>
      </w:r>
    </w:p>
    <w:p w14:paraId="37A54F86" w14:textId="77777777" w:rsidR="00CD0991" w:rsidRDefault="00CD0991" w:rsidP="00CD0991"/>
    <w:p w14:paraId="05A6884E" w14:textId="77777777" w:rsidR="00FB429C" w:rsidRPr="00BB55DE" w:rsidRDefault="00FB429C" w:rsidP="00FB429C">
      <w:pPr>
        <w:spacing w:after="0"/>
        <w:rPr>
          <w:rFonts w:cs="Segoe UI"/>
          <w:bCs/>
          <w:sz w:val="18"/>
          <w:szCs w:val="18"/>
        </w:rPr>
      </w:pPr>
      <w:r w:rsidRPr="00BB55DE">
        <w:rPr>
          <w:rFonts w:cs="Segoe UI"/>
          <w:bCs/>
          <w:sz w:val="18"/>
          <w:szCs w:val="18"/>
        </w:rPr>
        <w:t xml:space="preserve">Phone and PC on par with share target support. </w:t>
      </w:r>
    </w:p>
    <w:p w14:paraId="60C7D540" w14:textId="77777777" w:rsidR="00FB429C" w:rsidRPr="00BB55DE" w:rsidRDefault="00FB429C" w:rsidP="00FB429C">
      <w:pPr>
        <w:spacing w:after="0"/>
        <w:rPr>
          <w:rFonts w:cs="Segoe UI"/>
          <w:bCs/>
          <w:sz w:val="18"/>
          <w:szCs w:val="18"/>
        </w:rPr>
      </w:pPr>
    </w:p>
    <w:p w14:paraId="6186D045" w14:textId="3118CFAC" w:rsidR="00FB429C" w:rsidRDefault="00FB429C" w:rsidP="00FB429C">
      <w:r w:rsidRPr="00BB55DE">
        <w:rPr>
          <w:rFonts w:cs="Segoe UI"/>
          <w:bCs/>
          <w:sz w:val="18"/>
          <w:szCs w:val="18"/>
        </w:rPr>
        <w:t>i.e. Any target app that has implemented the share extensions and is registered with the share contract to receive photos and</w:t>
      </w:r>
      <w:r>
        <w:rPr>
          <w:rFonts w:cs="Segoe UI"/>
          <w:bCs/>
          <w:sz w:val="18"/>
          <w:szCs w:val="18"/>
        </w:rPr>
        <w:t>/or</w:t>
      </w:r>
      <w:r w:rsidRPr="00BB55DE">
        <w:rPr>
          <w:rFonts w:cs="Segoe UI"/>
          <w:bCs/>
          <w:sz w:val="18"/>
          <w:szCs w:val="18"/>
        </w:rPr>
        <w:t xml:space="preserve"> videos, and is downloaded on the user’s device should be surfaced as share target options during </w:t>
      </w:r>
      <w:r>
        <w:rPr>
          <w:rFonts w:cs="Segoe UI"/>
          <w:bCs/>
          <w:sz w:val="18"/>
          <w:szCs w:val="18"/>
        </w:rPr>
        <w:t xml:space="preserve">classic </w:t>
      </w:r>
      <w:r w:rsidRPr="00BB55DE">
        <w:rPr>
          <w:rFonts w:cs="Segoe UI"/>
          <w:bCs/>
          <w:sz w:val="18"/>
          <w:szCs w:val="18"/>
        </w:rPr>
        <w:t>share flow.</w:t>
      </w:r>
    </w:p>
    <w:p w14:paraId="33D53162" w14:textId="35BB0297" w:rsidR="00FB429C" w:rsidRDefault="00FB429C" w:rsidP="00FB429C">
      <w:pPr>
        <w:pStyle w:val="Questions"/>
      </w:pPr>
      <w:r>
        <w:t xml:space="preserve">Pm work: need to get top tier share targets to register to receive </w:t>
      </w:r>
      <w:r w:rsidR="003B12B9">
        <w:t>links</w:t>
      </w:r>
      <w:r>
        <w:t xml:space="preserve"> from OneDrive on both PC and phone.</w:t>
      </w:r>
    </w:p>
    <w:p w14:paraId="40814CA0" w14:textId="5B8BFDDB" w:rsidR="00CD0991" w:rsidRDefault="0300735E" w:rsidP="00CD0991">
      <w:pPr>
        <w:rPr>
          <w:rFonts w:cs="Segoe UI"/>
          <w:sz w:val="18"/>
          <w:szCs w:val="18"/>
        </w:rPr>
      </w:pPr>
      <w:r w:rsidRPr="0300735E">
        <w:rPr>
          <w:rFonts w:ascii="Segoe UI" w:eastAsia="Segoe UI" w:hAnsi="Segoe UI" w:cs="Segoe UI"/>
          <w:sz w:val="18"/>
          <w:szCs w:val="18"/>
        </w:rPr>
        <w:t xml:space="preserve">Support </w:t>
      </w:r>
      <w:commentRangeStart w:id="101"/>
      <w:commentRangeStart w:id="102"/>
      <w:commentRangeStart w:id="103"/>
      <w:commentRangeStart w:id="104"/>
      <w:r w:rsidRPr="0300735E">
        <w:rPr>
          <w:rFonts w:ascii="Segoe UI" w:eastAsia="Segoe UI" w:hAnsi="Segoe UI" w:cs="Segoe UI"/>
          <w:sz w:val="18"/>
          <w:szCs w:val="18"/>
        </w:rPr>
        <w:t xml:space="preserve">sharing </w:t>
      </w:r>
      <w:commentRangeEnd w:id="101"/>
      <w:r w:rsidR="00AF2654">
        <w:rPr>
          <w:rStyle w:val="CommentReference"/>
        </w:rPr>
        <w:commentReference w:id="101"/>
      </w:r>
      <w:commentRangeEnd w:id="102"/>
      <w:r w:rsidR="00AF2654">
        <w:rPr>
          <w:rStyle w:val="CommentReference"/>
        </w:rPr>
        <w:commentReference w:id="102"/>
      </w:r>
      <w:commentRangeEnd w:id="103"/>
      <w:r w:rsidR="00AF2654">
        <w:rPr>
          <w:rStyle w:val="CommentReference"/>
        </w:rPr>
        <w:commentReference w:id="103"/>
      </w:r>
      <w:commentRangeEnd w:id="104"/>
      <w:r w:rsidR="00AF2654">
        <w:rPr>
          <w:rStyle w:val="CommentReference"/>
        </w:rPr>
        <w:commentReference w:id="104"/>
      </w:r>
      <w:r w:rsidRPr="0300735E">
        <w:rPr>
          <w:rFonts w:ascii="Segoe UI" w:eastAsia="Segoe UI" w:hAnsi="Segoe UI" w:cs="Segoe UI"/>
          <w:sz w:val="18"/>
          <w:szCs w:val="18"/>
        </w:rPr>
        <w:t>to top 2-4 target apps (for photo and video content) in the following categories:</w:t>
      </w:r>
    </w:p>
    <w:p w14:paraId="06B85ABD" w14:textId="101EF4C4" w:rsidR="00FB429C" w:rsidRDefault="00FB429C" w:rsidP="006526C1">
      <w:pPr>
        <w:pStyle w:val="ListParagraph"/>
        <w:numPr>
          <w:ilvl w:val="0"/>
          <w:numId w:val="31"/>
        </w:numPr>
      </w:pPr>
      <w:r>
        <w:t xml:space="preserve">Social: </w:t>
      </w:r>
      <w:commentRangeStart w:id="105"/>
      <w:r>
        <w:t>Facebook, Instagram, Twitter</w:t>
      </w:r>
      <w:commentRangeEnd w:id="105"/>
      <w:r w:rsidR="00442142">
        <w:rPr>
          <w:rStyle w:val="CommentReference"/>
          <w:rFonts w:eastAsiaTheme="minorEastAsia"/>
          <w:lang w:bidi="en-US"/>
        </w:rPr>
        <w:commentReference w:id="105"/>
      </w:r>
    </w:p>
    <w:p w14:paraId="7942B891" w14:textId="181168A3" w:rsidR="00FB429C" w:rsidRDefault="00FB429C" w:rsidP="006526C1">
      <w:pPr>
        <w:pStyle w:val="ListParagraph"/>
        <w:numPr>
          <w:ilvl w:val="0"/>
          <w:numId w:val="31"/>
        </w:numPr>
      </w:pPr>
      <w:r>
        <w:t>Messaging: Whatsapp, Snapchat, Text/SMS</w:t>
      </w:r>
    </w:p>
    <w:p w14:paraId="2699E5F6" w14:textId="4D096FB8" w:rsidR="00FB429C" w:rsidRDefault="00FB429C" w:rsidP="006526C1">
      <w:pPr>
        <w:pStyle w:val="ListParagraph"/>
        <w:numPr>
          <w:ilvl w:val="0"/>
          <w:numId w:val="31"/>
        </w:numPr>
      </w:pPr>
      <w:r>
        <w:t>Email: Outlook, Hotmail, Gmail</w:t>
      </w:r>
    </w:p>
    <w:p w14:paraId="409EBF07" w14:textId="4C95F8F5" w:rsidR="00FB429C" w:rsidRDefault="00FB429C" w:rsidP="006526C1">
      <w:pPr>
        <w:pStyle w:val="ListParagraph"/>
        <w:numPr>
          <w:ilvl w:val="0"/>
          <w:numId w:val="31"/>
        </w:numPr>
      </w:pPr>
      <w:r>
        <w:t>For video: Youtube</w:t>
      </w:r>
    </w:p>
    <w:p w14:paraId="71C924CE" w14:textId="3F486BD8" w:rsidR="00855D18" w:rsidRDefault="3F486BD8" w:rsidP="00855D18">
      <w:pPr>
        <w:pStyle w:val="Questions"/>
      </w:pPr>
      <w:r>
        <w:t>Do we want to support Bluetooth for M1?</w:t>
      </w:r>
    </w:p>
    <w:p w14:paraId="3E79E3A7" w14:textId="03E31520" w:rsidR="3F486BD8" w:rsidRDefault="03E31520" w:rsidP="3F486BD8">
      <w:pPr>
        <w:pStyle w:val="Questions"/>
      </w:pPr>
      <w:r>
        <w:t>Need to add market based top tier share targets.</w:t>
      </w:r>
    </w:p>
    <w:p w14:paraId="541E6E63" w14:textId="12B39D09" w:rsidR="00CD0991" w:rsidRDefault="0056194D" w:rsidP="00CA1105">
      <w:r>
        <w:t>Share Target Issues</w:t>
      </w:r>
    </w:p>
    <w:p w14:paraId="76BA5471" w14:textId="3AE5D222" w:rsidR="003946EE" w:rsidRDefault="003946EE" w:rsidP="00CA1105">
      <w:r>
        <w:lastRenderedPageBreak/>
        <w:t xml:space="preserve">*Assume app is already installed on user’s device. </w:t>
      </w:r>
    </w:p>
    <w:tbl>
      <w:tblPr>
        <w:tblStyle w:val="Wind8ws"/>
        <w:tblW w:w="0" w:type="auto"/>
        <w:tblLook w:val="04A0" w:firstRow="1" w:lastRow="0" w:firstColumn="1" w:lastColumn="0" w:noHBand="0" w:noVBand="1"/>
      </w:tblPr>
      <w:tblGrid>
        <w:gridCol w:w="1888"/>
        <w:gridCol w:w="1223"/>
        <w:gridCol w:w="961"/>
        <w:gridCol w:w="1206"/>
        <w:gridCol w:w="962"/>
        <w:gridCol w:w="1386"/>
        <w:gridCol w:w="962"/>
        <w:gridCol w:w="962"/>
        <w:gridCol w:w="962"/>
      </w:tblGrid>
      <w:tr w:rsidR="0056194D" w14:paraId="490D2C83" w14:textId="64093B67" w:rsidTr="004D673C">
        <w:trPr>
          <w:cnfStyle w:val="100000000000" w:firstRow="1" w:lastRow="0" w:firstColumn="0" w:lastColumn="0" w:oddVBand="0" w:evenVBand="0" w:oddHBand="0" w:evenHBand="0" w:firstRowFirstColumn="0" w:firstRowLastColumn="0" w:lastRowFirstColumn="0" w:lastRowLastColumn="0"/>
        </w:trPr>
        <w:tc>
          <w:tcPr>
            <w:tcW w:w="1888" w:type="dxa"/>
          </w:tcPr>
          <w:p w14:paraId="0B9ADABB" w14:textId="13D711E5" w:rsidR="0056194D" w:rsidRDefault="0056194D" w:rsidP="00CA1105">
            <w:r>
              <w:t>Share Target/Scenario support in Blue</w:t>
            </w:r>
          </w:p>
        </w:tc>
        <w:tc>
          <w:tcPr>
            <w:tcW w:w="2184" w:type="dxa"/>
            <w:gridSpan w:val="2"/>
          </w:tcPr>
          <w:p w14:paraId="1B91398D" w14:textId="427A0FDE" w:rsidR="0056194D" w:rsidRDefault="0056194D" w:rsidP="00CA1105">
            <w:r>
              <w:t>Share 1 photo (as file)</w:t>
            </w:r>
          </w:p>
        </w:tc>
        <w:tc>
          <w:tcPr>
            <w:tcW w:w="2168" w:type="dxa"/>
            <w:gridSpan w:val="2"/>
          </w:tcPr>
          <w:p w14:paraId="5EEA8ADD" w14:textId="3BE26CF8" w:rsidR="0056194D" w:rsidRDefault="0056194D" w:rsidP="00CA1105">
            <w:r>
              <w:t>Share 1 video (as file)</w:t>
            </w:r>
          </w:p>
        </w:tc>
        <w:tc>
          <w:tcPr>
            <w:tcW w:w="2348" w:type="dxa"/>
            <w:gridSpan w:val="2"/>
          </w:tcPr>
          <w:p w14:paraId="715AF245" w14:textId="2A36D22C" w:rsidR="0056194D" w:rsidRDefault="0056194D" w:rsidP="00CA1105">
            <w:r>
              <w:t>Share multiple photos and videos (includes bulk selection) (as file)</w:t>
            </w:r>
          </w:p>
        </w:tc>
        <w:tc>
          <w:tcPr>
            <w:tcW w:w="1924" w:type="dxa"/>
            <w:gridSpan w:val="2"/>
          </w:tcPr>
          <w:p w14:paraId="5138BF39" w14:textId="1429A93F" w:rsidR="0056194D" w:rsidRDefault="0056194D" w:rsidP="00CA1105">
            <w:r>
              <w:t>Share as Link</w:t>
            </w:r>
          </w:p>
        </w:tc>
      </w:tr>
      <w:tr w:rsidR="0056194D" w14:paraId="69B8E803" w14:textId="77777777" w:rsidTr="0056194D">
        <w:tc>
          <w:tcPr>
            <w:tcW w:w="1888" w:type="dxa"/>
          </w:tcPr>
          <w:p w14:paraId="10DA396A" w14:textId="77777777" w:rsidR="0056194D" w:rsidRDefault="0056194D" w:rsidP="0056194D"/>
        </w:tc>
        <w:tc>
          <w:tcPr>
            <w:tcW w:w="1223" w:type="dxa"/>
          </w:tcPr>
          <w:p w14:paraId="1ED9631D" w14:textId="75A99A2C" w:rsidR="0056194D" w:rsidRDefault="0056194D" w:rsidP="0056194D">
            <w:r>
              <w:t>PC</w:t>
            </w:r>
          </w:p>
        </w:tc>
        <w:tc>
          <w:tcPr>
            <w:tcW w:w="961" w:type="dxa"/>
          </w:tcPr>
          <w:p w14:paraId="14BC0D94" w14:textId="068C7715" w:rsidR="0056194D" w:rsidRDefault="0056194D" w:rsidP="0056194D">
            <w:r>
              <w:t>Phone</w:t>
            </w:r>
          </w:p>
        </w:tc>
        <w:tc>
          <w:tcPr>
            <w:tcW w:w="1206" w:type="dxa"/>
          </w:tcPr>
          <w:p w14:paraId="0D61A988" w14:textId="3EE2A01D" w:rsidR="0056194D" w:rsidRDefault="0056194D" w:rsidP="0056194D">
            <w:r>
              <w:t>PC</w:t>
            </w:r>
          </w:p>
        </w:tc>
        <w:tc>
          <w:tcPr>
            <w:tcW w:w="962" w:type="dxa"/>
          </w:tcPr>
          <w:p w14:paraId="76B173CF" w14:textId="17254950" w:rsidR="0056194D" w:rsidRDefault="0056194D" w:rsidP="0056194D">
            <w:r>
              <w:t>Phone</w:t>
            </w:r>
          </w:p>
        </w:tc>
        <w:tc>
          <w:tcPr>
            <w:tcW w:w="1386" w:type="dxa"/>
          </w:tcPr>
          <w:p w14:paraId="10B4CF41" w14:textId="58521833" w:rsidR="0056194D" w:rsidRDefault="0056194D" w:rsidP="0056194D">
            <w:r>
              <w:t>PC</w:t>
            </w:r>
          </w:p>
        </w:tc>
        <w:tc>
          <w:tcPr>
            <w:tcW w:w="962" w:type="dxa"/>
          </w:tcPr>
          <w:p w14:paraId="037F9841" w14:textId="607740EE" w:rsidR="0056194D" w:rsidRDefault="0056194D" w:rsidP="0056194D">
            <w:r>
              <w:t>Phone</w:t>
            </w:r>
          </w:p>
        </w:tc>
        <w:tc>
          <w:tcPr>
            <w:tcW w:w="962" w:type="dxa"/>
          </w:tcPr>
          <w:p w14:paraId="5100AC76" w14:textId="69DD2BD6" w:rsidR="0056194D" w:rsidRDefault="0056194D" w:rsidP="0056194D">
            <w:r>
              <w:t>PC</w:t>
            </w:r>
          </w:p>
        </w:tc>
        <w:tc>
          <w:tcPr>
            <w:tcW w:w="962" w:type="dxa"/>
          </w:tcPr>
          <w:p w14:paraId="21E50336" w14:textId="64E78D34" w:rsidR="0056194D" w:rsidRDefault="0056194D" w:rsidP="0056194D">
            <w:r>
              <w:t>Phone</w:t>
            </w:r>
          </w:p>
        </w:tc>
      </w:tr>
      <w:tr w:rsidR="0056194D" w14:paraId="540ABCAA" w14:textId="090CE1A0" w:rsidTr="0056194D">
        <w:tc>
          <w:tcPr>
            <w:tcW w:w="1888" w:type="dxa"/>
          </w:tcPr>
          <w:p w14:paraId="197189B7" w14:textId="3CD645E6" w:rsidR="0056194D" w:rsidRDefault="0056194D" w:rsidP="0056194D">
            <w:r>
              <w:t>Facebook</w:t>
            </w:r>
          </w:p>
        </w:tc>
        <w:tc>
          <w:tcPr>
            <w:tcW w:w="1223" w:type="dxa"/>
            <w:shd w:val="clear" w:color="auto" w:fill="00B050"/>
          </w:tcPr>
          <w:p w14:paraId="33BCE914" w14:textId="77777777" w:rsidR="0056194D" w:rsidRDefault="0056194D" w:rsidP="0056194D"/>
        </w:tc>
        <w:tc>
          <w:tcPr>
            <w:tcW w:w="961" w:type="dxa"/>
            <w:shd w:val="clear" w:color="auto" w:fill="00B050"/>
          </w:tcPr>
          <w:p w14:paraId="7146758F" w14:textId="77777777" w:rsidR="0056194D" w:rsidRDefault="0056194D" w:rsidP="0056194D"/>
        </w:tc>
        <w:tc>
          <w:tcPr>
            <w:tcW w:w="1206" w:type="dxa"/>
            <w:shd w:val="clear" w:color="auto" w:fill="FF0000"/>
          </w:tcPr>
          <w:p w14:paraId="3718F239" w14:textId="77777777" w:rsidR="0056194D" w:rsidRDefault="0056194D" w:rsidP="0056194D"/>
        </w:tc>
        <w:tc>
          <w:tcPr>
            <w:tcW w:w="962" w:type="dxa"/>
            <w:shd w:val="clear" w:color="auto" w:fill="00B050"/>
          </w:tcPr>
          <w:p w14:paraId="53115789" w14:textId="77777777" w:rsidR="0056194D" w:rsidRDefault="0056194D" w:rsidP="0056194D"/>
        </w:tc>
        <w:tc>
          <w:tcPr>
            <w:tcW w:w="1386" w:type="dxa"/>
          </w:tcPr>
          <w:p w14:paraId="5B581303" w14:textId="77777777" w:rsidR="0056194D" w:rsidRDefault="0056194D" w:rsidP="0056194D"/>
        </w:tc>
        <w:tc>
          <w:tcPr>
            <w:tcW w:w="962" w:type="dxa"/>
          </w:tcPr>
          <w:p w14:paraId="5CDE37AD" w14:textId="77777777" w:rsidR="0056194D" w:rsidRDefault="0056194D" w:rsidP="0056194D"/>
        </w:tc>
        <w:tc>
          <w:tcPr>
            <w:tcW w:w="962" w:type="dxa"/>
          </w:tcPr>
          <w:p w14:paraId="72A544B7" w14:textId="77777777" w:rsidR="0056194D" w:rsidRDefault="0056194D" w:rsidP="0056194D"/>
        </w:tc>
        <w:tc>
          <w:tcPr>
            <w:tcW w:w="962" w:type="dxa"/>
          </w:tcPr>
          <w:p w14:paraId="4E386A86" w14:textId="77777777" w:rsidR="0056194D" w:rsidRDefault="0056194D" w:rsidP="0056194D"/>
        </w:tc>
      </w:tr>
      <w:tr w:rsidR="0056194D" w14:paraId="2220AF67" w14:textId="655B87BF" w:rsidTr="003946EE">
        <w:tc>
          <w:tcPr>
            <w:tcW w:w="1888" w:type="dxa"/>
          </w:tcPr>
          <w:p w14:paraId="3AF4B746" w14:textId="03445BE1" w:rsidR="0056194D" w:rsidRDefault="0056194D" w:rsidP="0056194D">
            <w:r>
              <w:t>Instagram</w:t>
            </w:r>
          </w:p>
        </w:tc>
        <w:tc>
          <w:tcPr>
            <w:tcW w:w="1223" w:type="dxa"/>
            <w:shd w:val="clear" w:color="auto" w:fill="auto"/>
          </w:tcPr>
          <w:p w14:paraId="5927D963" w14:textId="77777777" w:rsidR="0056194D" w:rsidRDefault="0056194D" w:rsidP="0056194D"/>
        </w:tc>
        <w:tc>
          <w:tcPr>
            <w:tcW w:w="961" w:type="dxa"/>
            <w:shd w:val="clear" w:color="auto" w:fill="auto"/>
          </w:tcPr>
          <w:p w14:paraId="68CB8673" w14:textId="77777777" w:rsidR="0056194D" w:rsidRDefault="0056194D" w:rsidP="0056194D"/>
        </w:tc>
        <w:tc>
          <w:tcPr>
            <w:tcW w:w="1206" w:type="dxa"/>
          </w:tcPr>
          <w:p w14:paraId="62F1E1A9" w14:textId="77777777" w:rsidR="0056194D" w:rsidRDefault="0056194D" w:rsidP="0056194D"/>
        </w:tc>
        <w:tc>
          <w:tcPr>
            <w:tcW w:w="962" w:type="dxa"/>
            <w:shd w:val="clear" w:color="auto" w:fill="auto"/>
          </w:tcPr>
          <w:p w14:paraId="746B0235" w14:textId="77777777" w:rsidR="0056194D" w:rsidRDefault="0056194D" w:rsidP="0056194D"/>
        </w:tc>
        <w:tc>
          <w:tcPr>
            <w:tcW w:w="1386" w:type="dxa"/>
          </w:tcPr>
          <w:p w14:paraId="4840A816" w14:textId="77777777" w:rsidR="0056194D" w:rsidRDefault="0056194D" w:rsidP="0056194D"/>
        </w:tc>
        <w:tc>
          <w:tcPr>
            <w:tcW w:w="962" w:type="dxa"/>
          </w:tcPr>
          <w:p w14:paraId="737D1F24" w14:textId="77777777" w:rsidR="0056194D" w:rsidRDefault="0056194D" w:rsidP="0056194D"/>
        </w:tc>
        <w:tc>
          <w:tcPr>
            <w:tcW w:w="962" w:type="dxa"/>
          </w:tcPr>
          <w:p w14:paraId="3876521F" w14:textId="77777777" w:rsidR="0056194D" w:rsidRDefault="0056194D" w:rsidP="0056194D"/>
        </w:tc>
        <w:tc>
          <w:tcPr>
            <w:tcW w:w="962" w:type="dxa"/>
          </w:tcPr>
          <w:p w14:paraId="037387E7" w14:textId="77777777" w:rsidR="0056194D" w:rsidRDefault="0056194D" w:rsidP="0056194D"/>
        </w:tc>
      </w:tr>
      <w:tr w:rsidR="0056194D" w14:paraId="4C31FA58" w14:textId="02315069" w:rsidTr="003946EE">
        <w:tc>
          <w:tcPr>
            <w:tcW w:w="1888" w:type="dxa"/>
          </w:tcPr>
          <w:p w14:paraId="5AF5B7B1" w14:textId="428AEB39" w:rsidR="0056194D" w:rsidRDefault="0056194D" w:rsidP="0056194D">
            <w:r>
              <w:t>Twitter</w:t>
            </w:r>
          </w:p>
        </w:tc>
        <w:tc>
          <w:tcPr>
            <w:tcW w:w="1223" w:type="dxa"/>
            <w:shd w:val="clear" w:color="auto" w:fill="auto"/>
          </w:tcPr>
          <w:p w14:paraId="1F94E0C3" w14:textId="77777777" w:rsidR="0056194D" w:rsidRDefault="0056194D" w:rsidP="0056194D"/>
        </w:tc>
        <w:tc>
          <w:tcPr>
            <w:tcW w:w="961" w:type="dxa"/>
            <w:shd w:val="clear" w:color="auto" w:fill="auto"/>
          </w:tcPr>
          <w:p w14:paraId="2D7F5C0D" w14:textId="77777777" w:rsidR="0056194D" w:rsidRDefault="0056194D" w:rsidP="0056194D"/>
        </w:tc>
        <w:tc>
          <w:tcPr>
            <w:tcW w:w="1206" w:type="dxa"/>
          </w:tcPr>
          <w:p w14:paraId="09FB35F1" w14:textId="77777777" w:rsidR="0056194D" w:rsidRDefault="0056194D" w:rsidP="0056194D"/>
        </w:tc>
        <w:tc>
          <w:tcPr>
            <w:tcW w:w="962" w:type="dxa"/>
            <w:shd w:val="clear" w:color="auto" w:fill="00B050"/>
          </w:tcPr>
          <w:p w14:paraId="05512284" w14:textId="77777777" w:rsidR="0056194D" w:rsidRDefault="0056194D" w:rsidP="0056194D"/>
        </w:tc>
        <w:tc>
          <w:tcPr>
            <w:tcW w:w="1386" w:type="dxa"/>
          </w:tcPr>
          <w:p w14:paraId="14A5CBC4" w14:textId="77777777" w:rsidR="0056194D" w:rsidRDefault="0056194D" w:rsidP="0056194D"/>
        </w:tc>
        <w:tc>
          <w:tcPr>
            <w:tcW w:w="962" w:type="dxa"/>
          </w:tcPr>
          <w:p w14:paraId="3786DF51" w14:textId="77777777" w:rsidR="0056194D" w:rsidRDefault="0056194D" w:rsidP="0056194D"/>
        </w:tc>
        <w:tc>
          <w:tcPr>
            <w:tcW w:w="962" w:type="dxa"/>
          </w:tcPr>
          <w:p w14:paraId="633E0414" w14:textId="77777777" w:rsidR="0056194D" w:rsidRDefault="0056194D" w:rsidP="0056194D"/>
        </w:tc>
        <w:tc>
          <w:tcPr>
            <w:tcW w:w="962" w:type="dxa"/>
          </w:tcPr>
          <w:p w14:paraId="38E6750E" w14:textId="77777777" w:rsidR="0056194D" w:rsidRDefault="0056194D" w:rsidP="0056194D"/>
        </w:tc>
      </w:tr>
      <w:tr w:rsidR="0056194D" w14:paraId="46F5CF0D" w14:textId="7C257AAB" w:rsidTr="003946EE">
        <w:tc>
          <w:tcPr>
            <w:tcW w:w="1888" w:type="dxa"/>
          </w:tcPr>
          <w:p w14:paraId="345DEC98" w14:textId="666EBE99" w:rsidR="0056194D" w:rsidRDefault="0056194D" w:rsidP="0056194D">
            <w:r>
              <w:t>Whatsapp</w:t>
            </w:r>
          </w:p>
        </w:tc>
        <w:tc>
          <w:tcPr>
            <w:tcW w:w="1223" w:type="dxa"/>
            <w:shd w:val="clear" w:color="auto" w:fill="auto"/>
          </w:tcPr>
          <w:p w14:paraId="124A48E8" w14:textId="77777777" w:rsidR="0056194D" w:rsidRDefault="0056194D" w:rsidP="0056194D"/>
        </w:tc>
        <w:tc>
          <w:tcPr>
            <w:tcW w:w="961" w:type="dxa"/>
            <w:shd w:val="clear" w:color="auto" w:fill="auto"/>
          </w:tcPr>
          <w:p w14:paraId="46DB9CE9" w14:textId="77777777" w:rsidR="0056194D" w:rsidRDefault="0056194D" w:rsidP="0056194D"/>
        </w:tc>
        <w:tc>
          <w:tcPr>
            <w:tcW w:w="1206" w:type="dxa"/>
          </w:tcPr>
          <w:p w14:paraId="721F6C0F" w14:textId="77777777" w:rsidR="0056194D" w:rsidRDefault="0056194D" w:rsidP="0056194D"/>
        </w:tc>
        <w:tc>
          <w:tcPr>
            <w:tcW w:w="962" w:type="dxa"/>
            <w:shd w:val="clear" w:color="auto" w:fill="00B050"/>
          </w:tcPr>
          <w:p w14:paraId="3A817E59" w14:textId="77777777" w:rsidR="0056194D" w:rsidRDefault="0056194D" w:rsidP="0056194D"/>
        </w:tc>
        <w:tc>
          <w:tcPr>
            <w:tcW w:w="1386" w:type="dxa"/>
          </w:tcPr>
          <w:p w14:paraId="14D902C3" w14:textId="77777777" w:rsidR="0056194D" w:rsidRDefault="0056194D" w:rsidP="0056194D"/>
        </w:tc>
        <w:tc>
          <w:tcPr>
            <w:tcW w:w="962" w:type="dxa"/>
          </w:tcPr>
          <w:p w14:paraId="644BB1ED" w14:textId="77777777" w:rsidR="0056194D" w:rsidRDefault="0056194D" w:rsidP="0056194D"/>
        </w:tc>
        <w:tc>
          <w:tcPr>
            <w:tcW w:w="962" w:type="dxa"/>
          </w:tcPr>
          <w:p w14:paraId="7BB92A73" w14:textId="77777777" w:rsidR="0056194D" w:rsidRDefault="0056194D" w:rsidP="0056194D"/>
        </w:tc>
        <w:tc>
          <w:tcPr>
            <w:tcW w:w="962" w:type="dxa"/>
          </w:tcPr>
          <w:p w14:paraId="44DFE822" w14:textId="77777777" w:rsidR="0056194D" w:rsidRDefault="0056194D" w:rsidP="0056194D"/>
        </w:tc>
      </w:tr>
      <w:tr w:rsidR="0056194D" w14:paraId="6400F5B0" w14:textId="5CD93D7C" w:rsidTr="0056194D">
        <w:tc>
          <w:tcPr>
            <w:tcW w:w="1888" w:type="dxa"/>
          </w:tcPr>
          <w:p w14:paraId="5F150C86" w14:textId="4192EC11" w:rsidR="0056194D" w:rsidRDefault="0056194D" w:rsidP="0056194D">
            <w:r>
              <w:t>Snapchat</w:t>
            </w:r>
          </w:p>
        </w:tc>
        <w:tc>
          <w:tcPr>
            <w:tcW w:w="1223" w:type="dxa"/>
          </w:tcPr>
          <w:p w14:paraId="458E529C" w14:textId="77777777" w:rsidR="0056194D" w:rsidRDefault="0056194D" w:rsidP="0056194D"/>
        </w:tc>
        <w:tc>
          <w:tcPr>
            <w:tcW w:w="961" w:type="dxa"/>
          </w:tcPr>
          <w:p w14:paraId="00041406" w14:textId="77777777" w:rsidR="0056194D" w:rsidRDefault="0056194D" w:rsidP="0056194D"/>
        </w:tc>
        <w:tc>
          <w:tcPr>
            <w:tcW w:w="1206" w:type="dxa"/>
          </w:tcPr>
          <w:p w14:paraId="3780EC7E" w14:textId="77777777" w:rsidR="0056194D" w:rsidRDefault="0056194D" w:rsidP="0056194D"/>
        </w:tc>
        <w:tc>
          <w:tcPr>
            <w:tcW w:w="962" w:type="dxa"/>
          </w:tcPr>
          <w:p w14:paraId="67FD6E19" w14:textId="77777777" w:rsidR="0056194D" w:rsidRDefault="0056194D" w:rsidP="0056194D"/>
        </w:tc>
        <w:tc>
          <w:tcPr>
            <w:tcW w:w="1386" w:type="dxa"/>
          </w:tcPr>
          <w:p w14:paraId="007591FF" w14:textId="77777777" w:rsidR="0056194D" w:rsidRDefault="0056194D" w:rsidP="0056194D"/>
        </w:tc>
        <w:tc>
          <w:tcPr>
            <w:tcW w:w="962" w:type="dxa"/>
          </w:tcPr>
          <w:p w14:paraId="396EA01B" w14:textId="77777777" w:rsidR="0056194D" w:rsidRDefault="0056194D" w:rsidP="0056194D"/>
        </w:tc>
        <w:tc>
          <w:tcPr>
            <w:tcW w:w="962" w:type="dxa"/>
          </w:tcPr>
          <w:p w14:paraId="2050F823" w14:textId="77777777" w:rsidR="0056194D" w:rsidRDefault="0056194D" w:rsidP="0056194D"/>
        </w:tc>
        <w:tc>
          <w:tcPr>
            <w:tcW w:w="962" w:type="dxa"/>
          </w:tcPr>
          <w:p w14:paraId="1518B5C9" w14:textId="77777777" w:rsidR="0056194D" w:rsidRDefault="0056194D" w:rsidP="0056194D"/>
        </w:tc>
      </w:tr>
      <w:tr w:rsidR="0056194D" w14:paraId="573C881E" w14:textId="70029D88" w:rsidTr="0056194D">
        <w:tc>
          <w:tcPr>
            <w:tcW w:w="1888" w:type="dxa"/>
          </w:tcPr>
          <w:p w14:paraId="13DE49FD" w14:textId="3C772503" w:rsidR="0056194D" w:rsidRDefault="0056194D" w:rsidP="0056194D">
            <w:r>
              <w:t>Text/SMS</w:t>
            </w:r>
          </w:p>
        </w:tc>
        <w:tc>
          <w:tcPr>
            <w:tcW w:w="1223" w:type="dxa"/>
          </w:tcPr>
          <w:p w14:paraId="51C93BB6" w14:textId="77777777" w:rsidR="0056194D" w:rsidRDefault="0056194D" w:rsidP="0056194D"/>
        </w:tc>
        <w:tc>
          <w:tcPr>
            <w:tcW w:w="961" w:type="dxa"/>
          </w:tcPr>
          <w:p w14:paraId="300495ED" w14:textId="77777777" w:rsidR="0056194D" w:rsidRDefault="0056194D" w:rsidP="0056194D"/>
        </w:tc>
        <w:tc>
          <w:tcPr>
            <w:tcW w:w="1206" w:type="dxa"/>
          </w:tcPr>
          <w:p w14:paraId="3AF872A6" w14:textId="77777777" w:rsidR="0056194D" w:rsidRDefault="0056194D" w:rsidP="0056194D"/>
        </w:tc>
        <w:tc>
          <w:tcPr>
            <w:tcW w:w="962" w:type="dxa"/>
          </w:tcPr>
          <w:p w14:paraId="68532411" w14:textId="77777777" w:rsidR="0056194D" w:rsidRDefault="0056194D" w:rsidP="0056194D"/>
        </w:tc>
        <w:tc>
          <w:tcPr>
            <w:tcW w:w="1386" w:type="dxa"/>
          </w:tcPr>
          <w:p w14:paraId="589B913E" w14:textId="77777777" w:rsidR="0056194D" w:rsidRDefault="0056194D" w:rsidP="0056194D"/>
        </w:tc>
        <w:tc>
          <w:tcPr>
            <w:tcW w:w="962" w:type="dxa"/>
          </w:tcPr>
          <w:p w14:paraId="631FD508" w14:textId="77777777" w:rsidR="0056194D" w:rsidRDefault="0056194D" w:rsidP="0056194D"/>
        </w:tc>
        <w:tc>
          <w:tcPr>
            <w:tcW w:w="962" w:type="dxa"/>
          </w:tcPr>
          <w:p w14:paraId="4BD34D15" w14:textId="77777777" w:rsidR="0056194D" w:rsidRDefault="0056194D" w:rsidP="0056194D"/>
        </w:tc>
        <w:tc>
          <w:tcPr>
            <w:tcW w:w="962" w:type="dxa"/>
          </w:tcPr>
          <w:p w14:paraId="2F626F7B" w14:textId="77777777" w:rsidR="0056194D" w:rsidRDefault="0056194D" w:rsidP="0056194D"/>
        </w:tc>
      </w:tr>
      <w:tr w:rsidR="0056194D" w14:paraId="73421A7D" w14:textId="77777777" w:rsidTr="0056194D">
        <w:tc>
          <w:tcPr>
            <w:tcW w:w="1888" w:type="dxa"/>
          </w:tcPr>
          <w:p w14:paraId="17E19195" w14:textId="49FF2332" w:rsidR="0056194D" w:rsidRDefault="0056194D" w:rsidP="0056194D">
            <w:r>
              <w:t>Outlook</w:t>
            </w:r>
          </w:p>
        </w:tc>
        <w:tc>
          <w:tcPr>
            <w:tcW w:w="1223" w:type="dxa"/>
          </w:tcPr>
          <w:p w14:paraId="439AC577" w14:textId="77777777" w:rsidR="0056194D" w:rsidRDefault="0056194D" w:rsidP="0056194D"/>
        </w:tc>
        <w:tc>
          <w:tcPr>
            <w:tcW w:w="961" w:type="dxa"/>
          </w:tcPr>
          <w:p w14:paraId="239632E2" w14:textId="77777777" w:rsidR="0056194D" w:rsidRDefault="0056194D" w:rsidP="0056194D"/>
        </w:tc>
        <w:tc>
          <w:tcPr>
            <w:tcW w:w="1206" w:type="dxa"/>
          </w:tcPr>
          <w:p w14:paraId="542ADAF9" w14:textId="77777777" w:rsidR="0056194D" w:rsidRDefault="0056194D" w:rsidP="0056194D"/>
        </w:tc>
        <w:tc>
          <w:tcPr>
            <w:tcW w:w="962" w:type="dxa"/>
          </w:tcPr>
          <w:p w14:paraId="0B1F5841" w14:textId="77777777" w:rsidR="0056194D" w:rsidRDefault="0056194D" w:rsidP="0056194D"/>
        </w:tc>
        <w:tc>
          <w:tcPr>
            <w:tcW w:w="1386" w:type="dxa"/>
          </w:tcPr>
          <w:p w14:paraId="4C896844" w14:textId="77777777" w:rsidR="0056194D" w:rsidRDefault="0056194D" w:rsidP="0056194D"/>
        </w:tc>
        <w:tc>
          <w:tcPr>
            <w:tcW w:w="962" w:type="dxa"/>
          </w:tcPr>
          <w:p w14:paraId="4E71CA73" w14:textId="77777777" w:rsidR="0056194D" w:rsidRDefault="0056194D" w:rsidP="0056194D"/>
        </w:tc>
        <w:tc>
          <w:tcPr>
            <w:tcW w:w="962" w:type="dxa"/>
          </w:tcPr>
          <w:p w14:paraId="7E707E22" w14:textId="77777777" w:rsidR="0056194D" w:rsidRDefault="0056194D" w:rsidP="0056194D"/>
        </w:tc>
        <w:tc>
          <w:tcPr>
            <w:tcW w:w="962" w:type="dxa"/>
          </w:tcPr>
          <w:p w14:paraId="3CA3CED2" w14:textId="77777777" w:rsidR="0056194D" w:rsidRDefault="0056194D" w:rsidP="0056194D"/>
        </w:tc>
      </w:tr>
      <w:tr w:rsidR="0056194D" w14:paraId="321BDCDA" w14:textId="77777777" w:rsidTr="0056194D">
        <w:tc>
          <w:tcPr>
            <w:tcW w:w="1888" w:type="dxa"/>
          </w:tcPr>
          <w:p w14:paraId="35684F07" w14:textId="5BF623AF" w:rsidR="0056194D" w:rsidRDefault="0056194D" w:rsidP="0056194D">
            <w:r>
              <w:t>Hotmail</w:t>
            </w:r>
          </w:p>
        </w:tc>
        <w:tc>
          <w:tcPr>
            <w:tcW w:w="1223" w:type="dxa"/>
          </w:tcPr>
          <w:p w14:paraId="7DAC8346" w14:textId="77777777" w:rsidR="0056194D" w:rsidRDefault="0056194D" w:rsidP="0056194D"/>
        </w:tc>
        <w:tc>
          <w:tcPr>
            <w:tcW w:w="961" w:type="dxa"/>
          </w:tcPr>
          <w:p w14:paraId="5E351C6C" w14:textId="77777777" w:rsidR="0056194D" w:rsidRDefault="0056194D" w:rsidP="0056194D"/>
        </w:tc>
        <w:tc>
          <w:tcPr>
            <w:tcW w:w="1206" w:type="dxa"/>
          </w:tcPr>
          <w:p w14:paraId="36904F26" w14:textId="77777777" w:rsidR="0056194D" w:rsidRDefault="0056194D" w:rsidP="0056194D"/>
        </w:tc>
        <w:tc>
          <w:tcPr>
            <w:tcW w:w="962" w:type="dxa"/>
          </w:tcPr>
          <w:p w14:paraId="59393E91" w14:textId="77777777" w:rsidR="0056194D" w:rsidRDefault="0056194D" w:rsidP="0056194D"/>
        </w:tc>
        <w:tc>
          <w:tcPr>
            <w:tcW w:w="1386" w:type="dxa"/>
          </w:tcPr>
          <w:p w14:paraId="042231BF" w14:textId="77777777" w:rsidR="0056194D" w:rsidRDefault="0056194D" w:rsidP="0056194D"/>
        </w:tc>
        <w:tc>
          <w:tcPr>
            <w:tcW w:w="962" w:type="dxa"/>
          </w:tcPr>
          <w:p w14:paraId="2EDB2389" w14:textId="77777777" w:rsidR="0056194D" w:rsidRDefault="0056194D" w:rsidP="0056194D"/>
        </w:tc>
        <w:tc>
          <w:tcPr>
            <w:tcW w:w="962" w:type="dxa"/>
          </w:tcPr>
          <w:p w14:paraId="27EF0C9F" w14:textId="77777777" w:rsidR="0056194D" w:rsidRDefault="0056194D" w:rsidP="0056194D"/>
        </w:tc>
        <w:tc>
          <w:tcPr>
            <w:tcW w:w="962" w:type="dxa"/>
          </w:tcPr>
          <w:p w14:paraId="18C3FF0A" w14:textId="77777777" w:rsidR="0056194D" w:rsidRDefault="0056194D" w:rsidP="0056194D"/>
        </w:tc>
      </w:tr>
      <w:tr w:rsidR="0056194D" w14:paraId="66A77319" w14:textId="77777777" w:rsidTr="0056194D">
        <w:tc>
          <w:tcPr>
            <w:tcW w:w="1888" w:type="dxa"/>
          </w:tcPr>
          <w:p w14:paraId="6D32D297" w14:textId="0CC3C758" w:rsidR="0056194D" w:rsidRDefault="0056194D" w:rsidP="0056194D">
            <w:r>
              <w:t>Gmail</w:t>
            </w:r>
          </w:p>
        </w:tc>
        <w:tc>
          <w:tcPr>
            <w:tcW w:w="1223" w:type="dxa"/>
          </w:tcPr>
          <w:p w14:paraId="51C5E882" w14:textId="77777777" w:rsidR="0056194D" w:rsidRDefault="0056194D" w:rsidP="0056194D"/>
        </w:tc>
        <w:tc>
          <w:tcPr>
            <w:tcW w:w="961" w:type="dxa"/>
          </w:tcPr>
          <w:p w14:paraId="3075B498" w14:textId="77777777" w:rsidR="0056194D" w:rsidRDefault="0056194D" w:rsidP="0056194D"/>
        </w:tc>
        <w:tc>
          <w:tcPr>
            <w:tcW w:w="1206" w:type="dxa"/>
          </w:tcPr>
          <w:p w14:paraId="2E9DFE3E" w14:textId="77777777" w:rsidR="0056194D" w:rsidRDefault="0056194D" w:rsidP="0056194D"/>
        </w:tc>
        <w:tc>
          <w:tcPr>
            <w:tcW w:w="962" w:type="dxa"/>
          </w:tcPr>
          <w:p w14:paraId="7E2F4DE3" w14:textId="77777777" w:rsidR="0056194D" w:rsidRDefault="0056194D" w:rsidP="0056194D"/>
        </w:tc>
        <w:tc>
          <w:tcPr>
            <w:tcW w:w="1386" w:type="dxa"/>
          </w:tcPr>
          <w:p w14:paraId="77CBF499" w14:textId="77777777" w:rsidR="0056194D" w:rsidRDefault="0056194D" w:rsidP="0056194D"/>
        </w:tc>
        <w:tc>
          <w:tcPr>
            <w:tcW w:w="962" w:type="dxa"/>
          </w:tcPr>
          <w:p w14:paraId="66738A97" w14:textId="77777777" w:rsidR="0056194D" w:rsidRDefault="0056194D" w:rsidP="0056194D"/>
        </w:tc>
        <w:tc>
          <w:tcPr>
            <w:tcW w:w="962" w:type="dxa"/>
          </w:tcPr>
          <w:p w14:paraId="7998AA2E" w14:textId="77777777" w:rsidR="0056194D" w:rsidRDefault="0056194D" w:rsidP="0056194D"/>
        </w:tc>
        <w:tc>
          <w:tcPr>
            <w:tcW w:w="962" w:type="dxa"/>
          </w:tcPr>
          <w:p w14:paraId="70C5930E" w14:textId="77777777" w:rsidR="0056194D" w:rsidRDefault="0056194D" w:rsidP="0056194D"/>
        </w:tc>
      </w:tr>
      <w:tr w:rsidR="0056194D" w14:paraId="6E470C49" w14:textId="77777777" w:rsidTr="0056194D">
        <w:tc>
          <w:tcPr>
            <w:tcW w:w="1888" w:type="dxa"/>
          </w:tcPr>
          <w:p w14:paraId="1FD06CE1" w14:textId="36AF35F2" w:rsidR="0056194D" w:rsidRDefault="0056194D" w:rsidP="0056194D">
            <w:r>
              <w:t>Youtube</w:t>
            </w:r>
          </w:p>
        </w:tc>
        <w:tc>
          <w:tcPr>
            <w:tcW w:w="1223" w:type="dxa"/>
          </w:tcPr>
          <w:p w14:paraId="19EDC051" w14:textId="77777777" w:rsidR="0056194D" w:rsidRDefault="0056194D" w:rsidP="0056194D"/>
        </w:tc>
        <w:tc>
          <w:tcPr>
            <w:tcW w:w="961" w:type="dxa"/>
          </w:tcPr>
          <w:p w14:paraId="50F7AF54" w14:textId="77777777" w:rsidR="0056194D" w:rsidRDefault="0056194D" w:rsidP="0056194D"/>
        </w:tc>
        <w:tc>
          <w:tcPr>
            <w:tcW w:w="1206" w:type="dxa"/>
          </w:tcPr>
          <w:p w14:paraId="490E036E" w14:textId="77777777" w:rsidR="0056194D" w:rsidRDefault="0056194D" w:rsidP="0056194D"/>
        </w:tc>
        <w:tc>
          <w:tcPr>
            <w:tcW w:w="962" w:type="dxa"/>
          </w:tcPr>
          <w:p w14:paraId="39A66B9A" w14:textId="77777777" w:rsidR="0056194D" w:rsidRDefault="0056194D" w:rsidP="0056194D"/>
        </w:tc>
        <w:tc>
          <w:tcPr>
            <w:tcW w:w="1386" w:type="dxa"/>
          </w:tcPr>
          <w:p w14:paraId="407AC837" w14:textId="77777777" w:rsidR="0056194D" w:rsidRDefault="0056194D" w:rsidP="0056194D"/>
        </w:tc>
        <w:tc>
          <w:tcPr>
            <w:tcW w:w="962" w:type="dxa"/>
          </w:tcPr>
          <w:p w14:paraId="415FB495" w14:textId="77777777" w:rsidR="0056194D" w:rsidRDefault="0056194D" w:rsidP="0056194D"/>
        </w:tc>
        <w:tc>
          <w:tcPr>
            <w:tcW w:w="962" w:type="dxa"/>
          </w:tcPr>
          <w:p w14:paraId="0F9F805D" w14:textId="77777777" w:rsidR="0056194D" w:rsidRDefault="0056194D" w:rsidP="0056194D"/>
        </w:tc>
        <w:tc>
          <w:tcPr>
            <w:tcW w:w="962" w:type="dxa"/>
          </w:tcPr>
          <w:p w14:paraId="750C2727" w14:textId="77777777" w:rsidR="0056194D" w:rsidRDefault="0056194D" w:rsidP="0056194D"/>
        </w:tc>
      </w:tr>
    </w:tbl>
    <w:p w14:paraId="221ECD38" w14:textId="77777777" w:rsidR="0056194D" w:rsidRDefault="0056194D" w:rsidP="00CA1105"/>
    <w:p w14:paraId="545456BD" w14:textId="2623C23B" w:rsidR="00CD0991" w:rsidRDefault="00CD0991" w:rsidP="00CA1105">
      <w:pPr>
        <w:rPr>
          <w:b/>
        </w:rPr>
      </w:pPr>
      <w:r>
        <w:rPr>
          <w:b/>
        </w:rPr>
        <w:t>Error conditions</w:t>
      </w:r>
    </w:p>
    <w:p w14:paraId="23261B4E" w14:textId="61AF7E2D" w:rsidR="00DA784B" w:rsidRDefault="05536770" w:rsidP="00855D18">
      <w:r>
        <w:t>We will make the flow easier in case of failures. If failure (</w:t>
      </w:r>
      <w:commentRangeStart w:id="106"/>
      <w:r>
        <w:t>such as: video too large to compress</w:t>
      </w:r>
      <w:commentRangeEnd w:id="106"/>
      <w:r w:rsidR="00EF7075">
        <w:rPr>
          <w:rStyle w:val="CommentReference"/>
          <w:rFonts w:eastAsiaTheme="minorEastAsia"/>
          <w:lang w:bidi="en-US"/>
        </w:rPr>
        <w:commentReference w:id="106"/>
      </w:r>
      <w:r>
        <w:t>) occurs in the target app</w:t>
      </w:r>
      <w:commentRangeStart w:id="107"/>
      <w:r>
        <w:t xml:space="preserve">, </w:t>
      </w:r>
      <w:commentRangeStart w:id="108"/>
      <w:commentRangeStart w:id="109"/>
      <w:r>
        <w:t>user would be brought back (or be easily able to navigate back)</w:t>
      </w:r>
      <w:commentRangeEnd w:id="107"/>
      <w:r w:rsidR="00855D18">
        <w:rPr>
          <w:rStyle w:val="CommentReference"/>
        </w:rPr>
        <w:commentReference w:id="107"/>
      </w:r>
      <w:r>
        <w:t xml:space="preserve"> </w:t>
      </w:r>
      <w:commentRangeEnd w:id="108"/>
      <w:r w:rsidR="00855D18">
        <w:rPr>
          <w:rStyle w:val="CommentReference"/>
        </w:rPr>
        <w:commentReference w:id="108"/>
      </w:r>
      <w:commentRangeEnd w:id="109"/>
      <w:r w:rsidR="00855D18">
        <w:rPr>
          <w:rStyle w:val="CommentReference"/>
        </w:rPr>
        <w:commentReference w:id="109"/>
      </w:r>
      <w:r>
        <w:t xml:space="preserve">to content that was selected in the view that is was selected in. </w:t>
      </w:r>
      <w:commentRangeStart w:id="110"/>
      <w:commentRangeStart w:id="111"/>
      <w:commentRangeStart w:id="112"/>
      <w:r>
        <w:t xml:space="preserve">Content that was selected in the view that is was selected in persists till successful share flow is </w:t>
      </w:r>
      <w:commentRangeStart w:id="113"/>
      <w:r>
        <w:t>complete</w:t>
      </w:r>
      <w:commentRangeEnd w:id="113"/>
      <w:r w:rsidR="00855D18">
        <w:rPr>
          <w:rStyle w:val="CommentReference"/>
        </w:rPr>
        <w:commentReference w:id="113"/>
      </w:r>
      <w:r>
        <w:t>.</w:t>
      </w:r>
      <w:commentRangeEnd w:id="110"/>
      <w:r w:rsidR="00855D18">
        <w:rPr>
          <w:rStyle w:val="CommentReference"/>
        </w:rPr>
        <w:commentReference w:id="110"/>
      </w:r>
      <w:commentRangeEnd w:id="111"/>
      <w:r w:rsidR="00855D18">
        <w:rPr>
          <w:rStyle w:val="CommentReference"/>
        </w:rPr>
        <w:commentReference w:id="111"/>
      </w:r>
    </w:p>
    <w:p w14:paraId="049F065E" w14:textId="77777777" w:rsidR="00DA784B" w:rsidRDefault="00DA784B" w:rsidP="00855D18"/>
    <w:commentRangeEnd w:id="112"/>
    <w:p w14:paraId="5207E277" w14:textId="07F24BFE" w:rsidR="00855D18" w:rsidRPr="009D24A8" w:rsidRDefault="00AF2654" w:rsidP="00855D18">
      <w:pPr>
        <w:rPr>
          <w:b/>
        </w:rPr>
      </w:pPr>
      <w:r>
        <w:rPr>
          <w:rStyle w:val="CommentReference"/>
          <w:rFonts w:eastAsiaTheme="minorEastAsia"/>
          <w:lang w:bidi="en-US"/>
        </w:rPr>
        <w:commentReference w:id="112"/>
      </w:r>
    </w:p>
    <w:p w14:paraId="2D45E947" w14:textId="01F23106" w:rsidR="00CD0991" w:rsidRDefault="00CD0991" w:rsidP="00CD0991">
      <w:pPr>
        <w:pStyle w:val="Heading2"/>
      </w:pPr>
      <w:r>
        <w:lastRenderedPageBreak/>
        <w:t xml:space="preserve"> </w:t>
      </w:r>
      <w:r w:rsidR="009B5E4E">
        <w:t>Share Previews/</w:t>
      </w:r>
      <w:r>
        <w:t xml:space="preserve">Consumption </w:t>
      </w:r>
    </w:p>
    <w:p w14:paraId="3D454DDF" w14:textId="77777777" w:rsidR="00810022" w:rsidRPr="00810022" w:rsidRDefault="00810022" w:rsidP="00810022">
      <w:pPr>
        <w:pStyle w:val="Questions"/>
      </w:pPr>
      <w:r>
        <w:t>Scope under review for M1</w:t>
      </w:r>
    </w:p>
    <w:p w14:paraId="11A7E223" w14:textId="26C948CB" w:rsidR="00354D20" w:rsidRPr="00354D20" w:rsidRDefault="00810022" w:rsidP="00810022">
      <w:pPr>
        <w:pStyle w:val="Questions"/>
      </w:pPr>
      <w:r>
        <w:t xml:space="preserve"> </w:t>
      </w:r>
      <w:r w:rsidR="00354D20">
        <w:t>Still gathering requirements from top tier share targets to determine data package to create to enable targets to create rich views.</w:t>
      </w:r>
    </w:p>
    <w:p w14:paraId="4B1CCD37" w14:textId="02565D61" w:rsidR="00CD0991" w:rsidRDefault="00855D18" w:rsidP="00CD0991">
      <w:pPr>
        <w:rPr>
          <w:b/>
        </w:rPr>
      </w:pPr>
      <w:r>
        <w:rPr>
          <w:b/>
        </w:rPr>
        <w:t xml:space="preserve">Rich preview when shared as </w:t>
      </w:r>
      <w:commentRangeStart w:id="114"/>
      <w:r>
        <w:rPr>
          <w:b/>
        </w:rPr>
        <w:t xml:space="preserve">OneDrive </w:t>
      </w:r>
      <w:commentRangeEnd w:id="114"/>
      <w:r w:rsidR="005129A1">
        <w:rPr>
          <w:rStyle w:val="CommentReference"/>
          <w:rFonts w:eastAsiaTheme="minorEastAsia"/>
          <w:lang w:bidi="en-US"/>
        </w:rPr>
        <w:commentReference w:id="114"/>
      </w:r>
      <w:r>
        <w:rPr>
          <w:b/>
        </w:rPr>
        <w:t>link</w:t>
      </w:r>
    </w:p>
    <w:p w14:paraId="1F2C5219" w14:textId="691ED08F" w:rsidR="00855D18" w:rsidRDefault="003512CD" w:rsidP="00CD0991">
      <w:bookmarkStart w:id="115" w:name="_Toc338667007"/>
      <w:bookmarkStart w:id="116" w:name="_Toc198598508"/>
      <w:r>
        <w:t xml:space="preserve">Recipient on </w:t>
      </w:r>
      <w:commentRangeStart w:id="117"/>
      <w:r>
        <w:t>any target app</w:t>
      </w:r>
      <w:commentRangeEnd w:id="117"/>
      <w:r w:rsidR="00442142">
        <w:rPr>
          <w:rStyle w:val="CommentReference"/>
          <w:rFonts w:eastAsiaTheme="minorEastAsia"/>
          <w:lang w:bidi="en-US"/>
        </w:rPr>
        <w:commentReference w:id="117"/>
      </w:r>
      <w:r>
        <w:t>, gets a</w:t>
      </w:r>
      <w:r w:rsidR="00855D18">
        <w:t xml:space="preserve"> rich preview of content </w:t>
      </w:r>
      <w:r w:rsidR="003E2E47">
        <w:t>shared with them. This preview was</w:t>
      </w:r>
      <w:r w:rsidR="00855D18">
        <w:t xml:space="preserve"> automatically generated and requires no effort</w:t>
      </w:r>
      <w:r w:rsidR="003E2E47">
        <w:t xml:space="preserve"> on the sender’s side</w:t>
      </w:r>
      <w:r w:rsidR="00855D18">
        <w:t>. Generally the contents should contain:</w:t>
      </w:r>
    </w:p>
    <w:p w14:paraId="6F6D96ED" w14:textId="07E91738" w:rsidR="00855D18" w:rsidRDefault="00855D18" w:rsidP="006526C1">
      <w:pPr>
        <w:pStyle w:val="ListParagraph"/>
        <w:numPr>
          <w:ilvl w:val="0"/>
          <w:numId w:val="5"/>
        </w:numPr>
      </w:pPr>
      <w:r>
        <w:t>Good preview of content shared (all or a subset is shown directly as thumbnails)</w:t>
      </w:r>
    </w:p>
    <w:p w14:paraId="24BF24FE" w14:textId="1567BACB" w:rsidR="00855D18" w:rsidRDefault="00855D18" w:rsidP="006526C1">
      <w:pPr>
        <w:pStyle w:val="ListParagraph"/>
        <w:numPr>
          <w:ilvl w:val="0"/>
          <w:numId w:val="5"/>
        </w:numPr>
      </w:pPr>
      <w:r>
        <w:t>Link to view all (or view in full resolution)</w:t>
      </w:r>
    </w:p>
    <w:p w14:paraId="241E0741" w14:textId="0B03B405" w:rsidR="00855D18" w:rsidRDefault="00855D18" w:rsidP="006526C1">
      <w:pPr>
        <w:pStyle w:val="ListParagraph"/>
        <w:numPr>
          <w:ilvl w:val="0"/>
          <w:numId w:val="5"/>
        </w:numPr>
      </w:pPr>
      <w:r>
        <w:t>OneDrive or photos app branding</w:t>
      </w:r>
    </w:p>
    <w:p w14:paraId="4488659A" w14:textId="7F6F0C17" w:rsidR="003E2E47" w:rsidRDefault="003E2E47" w:rsidP="003E2E47">
      <w:r>
        <w:t>User’s that receive a OneDrive link should be able to:</w:t>
      </w:r>
    </w:p>
    <w:p w14:paraId="520E08A9" w14:textId="3EE7D952" w:rsidR="003E2E47" w:rsidRDefault="003E2E47" w:rsidP="006526C1">
      <w:pPr>
        <w:pStyle w:val="ListParagraph"/>
        <w:numPr>
          <w:ilvl w:val="0"/>
          <w:numId w:val="5"/>
        </w:numPr>
      </w:pPr>
      <w:r>
        <w:t>Access content (view only) without logging in or signing up for OneDrive</w:t>
      </w:r>
    </w:p>
    <w:p w14:paraId="209E8C5E" w14:textId="23B455CD" w:rsidR="003E2E47" w:rsidRDefault="003E2E47" w:rsidP="006526C1">
      <w:pPr>
        <w:pStyle w:val="ListParagraph"/>
        <w:numPr>
          <w:ilvl w:val="0"/>
          <w:numId w:val="5"/>
        </w:numPr>
      </w:pPr>
      <w:r>
        <w:t>Access content while logged in</w:t>
      </w:r>
    </w:p>
    <w:p w14:paraId="5F88F1E2" w14:textId="3E2D6214" w:rsidR="003E2E47" w:rsidRDefault="21750AA1" w:rsidP="006526C1">
      <w:pPr>
        <w:pStyle w:val="ListParagraph"/>
        <w:numPr>
          <w:ilvl w:val="0"/>
          <w:numId w:val="5"/>
        </w:numPr>
      </w:pPr>
      <w:r>
        <w:t xml:space="preserve">Access content from </w:t>
      </w:r>
      <w:commentRangeStart w:id="118"/>
      <w:commentRangeStart w:id="119"/>
      <w:r>
        <w:t xml:space="preserve">multiple accounts </w:t>
      </w:r>
      <w:commentRangeEnd w:id="118"/>
      <w:r w:rsidR="003E2E47">
        <w:rPr>
          <w:rStyle w:val="CommentReference"/>
        </w:rPr>
        <w:commentReference w:id="118"/>
      </w:r>
      <w:commentRangeEnd w:id="119"/>
      <w:r w:rsidR="003E2E47">
        <w:rPr>
          <w:rStyle w:val="CommentReference"/>
        </w:rPr>
        <w:commentReference w:id="119"/>
      </w:r>
    </w:p>
    <w:p w14:paraId="7492AC4A" w14:textId="5E13BADD" w:rsidR="003E2E47" w:rsidRDefault="3FDC6AD5" w:rsidP="006526C1">
      <w:pPr>
        <w:pStyle w:val="ListParagraph"/>
        <w:numPr>
          <w:ilvl w:val="0"/>
          <w:numId w:val="5"/>
        </w:numPr>
      </w:pPr>
      <w:commentRangeStart w:id="120"/>
      <w:commentRangeStart w:id="121"/>
      <w:r>
        <w:t>share that link with more friends and family</w:t>
      </w:r>
      <w:commentRangeEnd w:id="120"/>
      <w:r w:rsidR="003E2E47">
        <w:rPr>
          <w:rStyle w:val="CommentReference"/>
        </w:rPr>
        <w:commentReference w:id="120"/>
      </w:r>
      <w:commentRangeEnd w:id="121"/>
      <w:r w:rsidR="003E2E47">
        <w:rPr>
          <w:rStyle w:val="CommentReference"/>
        </w:rPr>
        <w:commentReference w:id="121"/>
      </w:r>
      <w:r>
        <w:t>, who will also be able to access the content per above requirements</w:t>
      </w:r>
    </w:p>
    <w:p w14:paraId="13395301" w14:textId="50E10CD9" w:rsidR="003F04E2" w:rsidRDefault="003F04E2" w:rsidP="003F04E2">
      <w:r>
        <w:t>OneDrive will enable rich viewing experiences for special file formats.</w:t>
      </w:r>
    </w:p>
    <w:p w14:paraId="434F63E2" w14:textId="38A691A3" w:rsidR="009B5E4E" w:rsidRDefault="009B5E4E" w:rsidP="003F04E2">
      <w:pPr>
        <w:rPr>
          <w:b/>
        </w:rPr>
      </w:pPr>
      <w:r>
        <w:rPr>
          <w:b/>
        </w:rPr>
        <w:t>Content supporting rich previews</w:t>
      </w:r>
    </w:p>
    <w:p w14:paraId="34D05DAD" w14:textId="55170682" w:rsidR="009B5E4E" w:rsidRDefault="009B5E4E" w:rsidP="003F04E2">
      <w:r>
        <w:t>In order to enable rich previews when content is sent from the racounter app, we need to send the following pieces of information:</w:t>
      </w:r>
    </w:p>
    <w:tbl>
      <w:tblPr>
        <w:tblStyle w:val="Wind8ws"/>
        <w:tblW w:w="0" w:type="auto"/>
        <w:tblLook w:val="04A0" w:firstRow="1" w:lastRow="0" w:firstColumn="1" w:lastColumn="0" w:noHBand="0" w:noVBand="1"/>
      </w:tblPr>
      <w:tblGrid>
        <w:gridCol w:w="1004"/>
        <w:gridCol w:w="1156"/>
        <w:gridCol w:w="2932"/>
        <w:gridCol w:w="5420"/>
      </w:tblGrid>
      <w:tr w:rsidR="002E6ACD" w14:paraId="12E99679" w14:textId="77777777" w:rsidTr="49593B76">
        <w:trPr>
          <w:cnfStyle w:val="100000000000" w:firstRow="1" w:lastRow="0" w:firstColumn="0" w:lastColumn="0" w:oddVBand="0" w:evenVBand="0" w:oddHBand="0" w:evenHBand="0" w:firstRowFirstColumn="0" w:firstRowLastColumn="0" w:lastRowFirstColumn="0" w:lastRowLastColumn="0"/>
        </w:trPr>
        <w:tc>
          <w:tcPr>
            <w:tcW w:w="1004" w:type="dxa"/>
          </w:tcPr>
          <w:p w14:paraId="5E186145" w14:textId="68727A06" w:rsidR="002E6ACD" w:rsidRDefault="002E6ACD" w:rsidP="003F04E2">
            <w:r>
              <w:t>Priority</w:t>
            </w:r>
          </w:p>
        </w:tc>
        <w:tc>
          <w:tcPr>
            <w:tcW w:w="1156" w:type="dxa"/>
          </w:tcPr>
          <w:p w14:paraId="7E8347B6" w14:textId="3D1808DA" w:rsidR="002E6ACD" w:rsidRDefault="002E6ACD" w:rsidP="003F04E2">
            <w:r>
              <w:t>Data</w:t>
            </w:r>
          </w:p>
        </w:tc>
        <w:tc>
          <w:tcPr>
            <w:tcW w:w="2932" w:type="dxa"/>
          </w:tcPr>
          <w:p w14:paraId="0D62FB12" w14:textId="79F7FF8B" w:rsidR="002E6ACD" w:rsidRDefault="002E6ACD" w:rsidP="003F04E2">
            <w:r>
              <w:t>Reason</w:t>
            </w:r>
          </w:p>
        </w:tc>
        <w:tc>
          <w:tcPr>
            <w:tcW w:w="5420" w:type="dxa"/>
          </w:tcPr>
          <w:p w14:paraId="29468F06" w14:textId="3A137C32" w:rsidR="002E6ACD" w:rsidRDefault="002E6ACD" w:rsidP="003F04E2">
            <w:r>
              <w:t>Example</w:t>
            </w:r>
          </w:p>
        </w:tc>
      </w:tr>
      <w:tr w:rsidR="002E6ACD" w14:paraId="15E5F132" w14:textId="77777777" w:rsidTr="49593B76">
        <w:trPr>
          <w:trHeight w:val="3048"/>
        </w:trPr>
        <w:tc>
          <w:tcPr>
            <w:tcW w:w="1004" w:type="dxa"/>
          </w:tcPr>
          <w:p w14:paraId="2509DD1C" w14:textId="0AC025E1" w:rsidR="002E6ACD" w:rsidRDefault="002E6ACD" w:rsidP="009B5E4E">
            <w:r>
              <w:lastRenderedPageBreak/>
              <w:t>3</w:t>
            </w:r>
          </w:p>
        </w:tc>
        <w:tc>
          <w:tcPr>
            <w:tcW w:w="1156" w:type="dxa"/>
          </w:tcPr>
          <w:p w14:paraId="41A77690" w14:textId="677A9867" w:rsidR="002E6ACD" w:rsidRPr="002E6ACD" w:rsidRDefault="49593B76" w:rsidP="006526C1">
            <w:pPr>
              <w:pStyle w:val="ListParagraph"/>
              <w:numPr>
                <w:ilvl w:val="0"/>
                <w:numId w:val="36"/>
              </w:numPr>
            </w:pPr>
            <w:commentRangeStart w:id="122"/>
            <w:commentRangeStart w:id="123"/>
            <w:r>
              <w:t xml:space="preserve">app icon </w:t>
            </w:r>
          </w:p>
          <w:p w14:paraId="263E69C3" w14:textId="507C48DB" w:rsidR="002E6ACD" w:rsidRPr="002E6ACD" w:rsidRDefault="002E6ACD" w:rsidP="006526C1">
            <w:pPr>
              <w:pStyle w:val="ListParagraph"/>
              <w:numPr>
                <w:ilvl w:val="0"/>
                <w:numId w:val="36"/>
              </w:numPr>
            </w:pPr>
            <w:r w:rsidRPr="002E6ACD">
              <w:t>app name</w:t>
            </w:r>
          </w:p>
        </w:tc>
        <w:tc>
          <w:tcPr>
            <w:tcW w:w="2932" w:type="dxa"/>
          </w:tcPr>
          <w:p w14:paraId="3B767CBB" w14:textId="353B23EF" w:rsidR="002E6ACD" w:rsidRDefault="49593B76" w:rsidP="009B5E4E">
            <w:pPr>
              <w:pStyle w:val="PlainText"/>
            </w:pPr>
            <w:r>
              <w:t xml:space="preserve">The platform ask would be to pass the app icon and the app name so that the string on Facebook that's called out in the attached images would read "Movie Moments for Windows Phone"   </w:t>
            </w:r>
            <w:commentRangeEnd w:id="122"/>
            <w:r w:rsidR="002E6ACD">
              <w:rPr>
                <w:rStyle w:val="CommentReference"/>
              </w:rPr>
              <w:commentReference w:id="122"/>
            </w:r>
            <w:commentRangeEnd w:id="123"/>
            <w:r w:rsidR="002E6ACD">
              <w:rPr>
                <w:rStyle w:val="CommentReference"/>
              </w:rPr>
              <w:commentReference w:id="123"/>
            </w:r>
          </w:p>
          <w:p w14:paraId="436C3475" w14:textId="77777777" w:rsidR="002E6ACD" w:rsidRDefault="002E6ACD" w:rsidP="003F04E2"/>
        </w:tc>
        <w:tc>
          <w:tcPr>
            <w:tcW w:w="5420" w:type="dxa"/>
          </w:tcPr>
          <w:p w14:paraId="29254572" w14:textId="0345922D" w:rsidR="002E6ACD" w:rsidRDefault="002E6ACD" w:rsidP="003F04E2">
            <w:r>
              <w:rPr>
                <w:noProof/>
                <w:lang w:val="fr-FR" w:eastAsia="zh-CN"/>
              </w:rPr>
              <mc:AlternateContent>
                <mc:Choice Requires="wps">
                  <w:drawing>
                    <wp:anchor distT="0" distB="0" distL="114300" distR="114300" simplePos="0" relativeHeight="251658242" behindDoc="0" locked="0" layoutInCell="1" allowOverlap="1" wp14:anchorId="1F05698B" wp14:editId="4BD4F46C">
                      <wp:simplePos x="0" y="0"/>
                      <wp:positionH relativeFrom="column">
                        <wp:posOffset>-227</wp:posOffset>
                      </wp:positionH>
                      <wp:positionV relativeFrom="paragraph">
                        <wp:posOffset>2595236</wp:posOffset>
                      </wp:positionV>
                      <wp:extent cx="1542197" cy="313898"/>
                      <wp:effectExtent l="0" t="0" r="20320" b="10160"/>
                      <wp:wrapNone/>
                      <wp:docPr id="11" name="Oval 11"/>
                      <wp:cNvGraphicFramePr/>
                      <a:graphic xmlns:a="http://schemas.openxmlformats.org/drawingml/2006/main">
                        <a:graphicData uri="http://schemas.microsoft.com/office/word/2010/wordprocessingShape">
                          <wps:wsp>
                            <wps:cNvSpPr/>
                            <wps:spPr>
                              <a:xfrm>
                                <a:off x="0" y="0"/>
                                <a:ext cx="1542197" cy="313898"/>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AA0C5" id="Oval 11" o:spid="_x0000_s1026" style="position:absolute;left:0;text-align:left;margin-left:0;margin-top:204.35pt;width:121.45pt;height:24.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" filled="f" strokecolor="#ffc000" strokeweight="2pt"/>
                  </w:pict>
                </mc:Fallback>
              </mc:AlternateContent>
            </w:r>
            <w:r>
              <w:rPr>
                <w:noProof/>
                <w:lang w:val="fr-FR" w:eastAsia="zh-CN"/>
              </w:rPr>
              <w:drawing>
                <wp:inline distT="0" distB="0" distL="0" distR="0" wp14:anchorId="576673CD" wp14:editId="1DA247E5">
                  <wp:extent cx="3295934" cy="292442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6218" cy="2924679"/>
                          </a:xfrm>
                          <a:prstGeom prst="rect">
                            <a:avLst/>
                          </a:prstGeom>
                        </pic:spPr>
                      </pic:pic>
                    </a:graphicData>
                  </a:graphic>
                </wp:inline>
              </w:drawing>
            </w:r>
          </w:p>
        </w:tc>
      </w:tr>
      <w:tr w:rsidR="002E6ACD" w14:paraId="178B9199" w14:textId="77777777" w:rsidTr="49593B76">
        <w:tc>
          <w:tcPr>
            <w:tcW w:w="1004" w:type="dxa"/>
          </w:tcPr>
          <w:p w14:paraId="331FDD1D" w14:textId="77777777" w:rsidR="002E6ACD" w:rsidRDefault="002E6ACD" w:rsidP="003F04E2"/>
        </w:tc>
        <w:tc>
          <w:tcPr>
            <w:tcW w:w="1156" w:type="dxa"/>
          </w:tcPr>
          <w:p w14:paraId="3162C948" w14:textId="067434F2" w:rsidR="002E6ACD" w:rsidRDefault="002E6ACD" w:rsidP="003F04E2"/>
        </w:tc>
        <w:tc>
          <w:tcPr>
            <w:tcW w:w="2932" w:type="dxa"/>
          </w:tcPr>
          <w:p w14:paraId="35D098E3" w14:textId="77777777" w:rsidR="002E6ACD" w:rsidRDefault="002E6ACD" w:rsidP="003F04E2"/>
        </w:tc>
        <w:tc>
          <w:tcPr>
            <w:tcW w:w="5420" w:type="dxa"/>
          </w:tcPr>
          <w:p w14:paraId="1E860C1E" w14:textId="77777777" w:rsidR="002E6ACD" w:rsidRDefault="002E6ACD" w:rsidP="003F04E2"/>
        </w:tc>
      </w:tr>
    </w:tbl>
    <w:p w14:paraId="5E754CFA" w14:textId="77777777" w:rsidR="009B5E4E" w:rsidRDefault="009B5E4E" w:rsidP="003F04E2"/>
    <w:p w14:paraId="1E85FCFF" w14:textId="77777777" w:rsidR="00D34D87" w:rsidRDefault="00D34D87" w:rsidP="00E6294F">
      <w:pPr>
        <w:pStyle w:val="Heading1"/>
      </w:pPr>
      <w:r>
        <w:t>M2 Detailed Feature Requirements</w:t>
      </w:r>
    </w:p>
    <w:p w14:paraId="053E37C9" w14:textId="41270331" w:rsidR="00D34D87" w:rsidRDefault="00FE0FB7" w:rsidP="00D34D87">
      <w:r>
        <w:t>&lt;Placeholder for M2 feature requirements&gt;</w:t>
      </w:r>
    </w:p>
    <w:p w14:paraId="65494168" w14:textId="2DF87910" w:rsidR="001B0A22" w:rsidRDefault="001B0A22" w:rsidP="00D34D87">
      <w:r>
        <w:t>Things to address:</w:t>
      </w:r>
    </w:p>
    <w:p w14:paraId="71075D88" w14:textId="77777777" w:rsidR="00AA6D34" w:rsidRDefault="00AA6D34" w:rsidP="00AA6D34">
      <w:pPr>
        <w:rPr>
          <w:b/>
        </w:rPr>
      </w:pPr>
      <w:r>
        <w:rPr>
          <w:b/>
        </w:rPr>
        <w:t>Download size restrictions</w:t>
      </w:r>
    </w:p>
    <w:p w14:paraId="429C2BCF" w14:textId="77777777" w:rsidR="00AA6D34" w:rsidRDefault="00AA6D34" w:rsidP="00AA6D34">
      <w:r w:rsidRPr="00E15C4D">
        <w:t>Share</w:t>
      </w:r>
      <w:r>
        <w:t xml:space="preserve"> actual size of standard format file.</w:t>
      </w:r>
    </w:p>
    <w:p w14:paraId="7C497259" w14:textId="77777777" w:rsidR="00AA6D34" w:rsidRDefault="00AA6D34" w:rsidP="00AA6D34">
      <w:r>
        <w:t xml:space="preserve">If users selects multiple photos or videos that live on OneDrive, downloading the full resolution version of these files could take a really long time and forces the users to wait while this process occurs in order to move on to the next step of the share flow. </w:t>
      </w:r>
      <w:commentRangeStart w:id="124"/>
      <w:commentRangeStart w:id="125"/>
      <w:r>
        <w:t>In order to mitigate this, we should download a max of 1600 pixels (display is good enough on most devices).</w:t>
      </w:r>
      <w:commentRangeEnd w:id="124"/>
      <w:r>
        <w:rPr>
          <w:rStyle w:val="CommentReference"/>
          <w:rFonts w:eastAsiaTheme="minorEastAsia"/>
          <w:lang w:bidi="en-US"/>
        </w:rPr>
        <w:commentReference w:id="124"/>
      </w:r>
      <w:commentRangeEnd w:id="125"/>
      <w:r>
        <w:rPr>
          <w:rStyle w:val="CommentReference"/>
          <w:rFonts w:eastAsiaTheme="minorEastAsia"/>
          <w:lang w:bidi="en-US"/>
        </w:rPr>
        <w:commentReference w:id="125"/>
      </w:r>
    </w:p>
    <w:p w14:paraId="0182D915" w14:textId="77777777" w:rsidR="00AA6D34" w:rsidRDefault="00AA6D34" w:rsidP="00D34D87"/>
    <w:p w14:paraId="775FB6E5" w14:textId="0B2569D5" w:rsidR="001B0A22" w:rsidRDefault="001B0A22" w:rsidP="00D34D87">
      <w:r>
        <w:t>Video trimming</w:t>
      </w:r>
    </w:p>
    <w:p w14:paraId="64473597" w14:textId="7D85923E" w:rsidR="00EA1FAD" w:rsidRDefault="00EA1FAD" w:rsidP="00D34D87">
      <w:r>
        <w:t>If user selects large # files, then have logic to reduce size</w:t>
      </w:r>
    </w:p>
    <w:p w14:paraId="201C166C" w14:textId="7F421F1A" w:rsidR="0016274F" w:rsidRDefault="0016274F" w:rsidP="00D34D87">
      <w:r>
        <w:t>Albums</w:t>
      </w:r>
    </w:p>
    <w:p w14:paraId="2D87F3B1" w14:textId="50E90A76" w:rsidR="003F6F6E" w:rsidRDefault="003F6F6E" w:rsidP="006526C1">
      <w:pPr>
        <w:pStyle w:val="ListParagraph"/>
        <w:numPr>
          <w:ilvl w:val="0"/>
          <w:numId w:val="5"/>
        </w:numPr>
      </w:pPr>
      <w:r>
        <w:t>2 entry points: search and select photos and create album, create album and add photos</w:t>
      </w:r>
    </w:p>
    <w:p w14:paraId="405984D7" w14:textId="4B2BC275" w:rsidR="0016274F" w:rsidRDefault="0016274F" w:rsidP="00D34D87">
      <w:r>
        <w:t>Shared albums</w:t>
      </w:r>
    </w:p>
    <w:p w14:paraId="5C7A8C2B" w14:textId="77777777" w:rsidR="00EE3752" w:rsidRPr="00354D20" w:rsidRDefault="00EE3752" w:rsidP="00EE3752">
      <w:pPr>
        <w:rPr>
          <w:b/>
        </w:rPr>
      </w:pPr>
      <w:r>
        <w:lastRenderedPageBreak/>
        <w:t xml:space="preserve">As detailed previously, the share entry points from the various views available on the photos app, kick start the share flow. Since we are offering users the </w:t>
      </w:r>
    </w:p>
    <w:tbl>
      <w:tblPr>
        <w:tblStyle w:val="Wind8ws"/>
        <w:tblW w:w="0" w:type="auto"/>
        <w:tblLayout w:type="fixed"/>
        <w:tblLook w:val="04A0" w:firstRow="1" w:lastRow="0" w:firstColumn="1" w:lastColumn="0" w:noHBand="0" w:noVBand="1"/>
      </w:tblPr>
      <w:tblGrid>
        <w:gridCol w:w="450"/>
        <w:gridCol w:w="4053"/>
        <w:gridCol w:w="3094"/>
        <w:gridCol w:w="2915"/>
      </w:tblGrid>
      <w:tr w:rsidR="00EE3752" w14:paraId="2B4BAF05" w14:textId="77777777" w:rsidTr="64A7EA9D">
        <w:trPr>
          <w:cnfStyle w:val="100000000000" w:firstRow="1" w:lastRow="0" w:firstColumn="0" w:lastColumn="0" w:oddVBand="0" w:evenVBand="0" w:oddHBand="0" w:evenHBand="0" w:firstRowFirstColumn="0" w:firstRowLastColumn="0" w:lastRowFirstColumn="0" w:lastRowLastColumn="0"/>
        </w:trPr>
        <w:tc>
          <w:tcPr>
            <w:tcW w:w="450" w:type="dxa"/>
          </w:tcPr>
          <w:p w14:paraId="64602C54" w14:textId="77777777" w:rsidR="00EE3752" w:rsidRPr="00B1601E" w:rsidRDefault="00EE3752" w:rsidP="00084B11">
            <w:r>
              <w:t>Option</w:t>
            </w:r>
          </w:p>
        </w:tc>
        <w:tc>
          <w:tcPr>
            <w:tcW w:w="4053" w:type="dxa"/>
          </w:tcPr>
          <w:p w14:paraId="58918322" w14:textId="77777777" w:rsidR="00EE3752" w:rsidRDefault="00EE3752" w:rsidP="00084B11">
            <w:pPr>
              <w:pStyle w:val="ListParagraph"/>
              <w:ind w:left="0"/>
            </w:pPr>
            <w:r>
              <w:t>Description</w:t>
            </w:r>
          </w:p>
        </w:tc>
        <w:tc>
          <w:tcPr>
            <w:tcW w:w="3094" w:type="dxa"/>
          </w:tcPr>
          <w:p w14:paraId="6160896A" w14:textId="77777777" w:rsidR="00EE3752" w:rsidRDefault="00EE3752" w:rsidP="00084B11">
            <w:pPr>
              <w:pStyle w:val="ListParagraph"/>
              <w:ind w:left="0"/>
            </w:pPr>
            <w:r>
              <w:t>Pro</w:t>
            </w:r>
          </w:p>
        </w:tc>
        <w:tc>
          <w:tcPr>
            <w:tcW w:w="2915" w:type="dxa"/>
          </w:tcPr>
          <w:p w14:paraId="4F848E16" w14:textId="77777777" w:rsidR="00EE3752" w:rsidRDefault="00EE3752" w:rsidP="00084B11">
            <w:pPr>
              <w:pStyle w:val="ListParagraph"/>
              <w:ind w:left="0"/>
            </w:pPr>
            <w:r>
              <w:t>Con</w:t>
            </w:r>
          </w:p>
        </w:tc>
      </w:tr>
      <w:tr w:rsidR="00EE3752" w14:paraId="22C2B08F" w14:textId="77777777" w:rsidTr="64A7EA9D">
        <w:tc>
          <w:tcPr>
            <w:tcW w:w="450" w:type="dxa"/>
          </w:tcPr>
          <w:p w14:paraId="1186222B" w14:textId="77777777" w:rsidR="00EE3752" w:rsidRPr="00B1601E" w:rsidRDefault="00EE3752" w:rsidP="006526C1">
            <w:pPr>
              <w:pStyle w:val="ListParagraph"/>
              <w:numPr>
                <w:ilvl w:val="0"/>
                <w:numId w:val="25"/>
              </w:numPr>
            </w:pPr>
          </w:p>
        </w:tc>
        <w:tc>
          <w:tcPr>
            <w:tcW w:w="4053" w:type="dxa"/>
          </w:tcPr>
          <w:p w14:paraId="61D98CCF" w14:textId="77777777" w:rsidR="00EE3752" w:rsidRPr="00B86D21" w:rsidRDefault="00EE3752" w:rsidP="00084B11">
            <w:r w:rsidRPr="00B86D21">
              <w:t>Both entry points are provided on the app bar</w:t>
            </w:r>
          </w:p>
          <w:p w14:paraId="71FBBC16" w14:textId="77777777" w:rsidR="00EE3752" w:rsidRDefault="00EE3752" w:rsidP="00084B11"/>
          <w:p w14:paraId="616B7E7E" w14:textId="77777777" w:rsidR="00EE3752" w:rsidRDefault="00EE3752" w:rsidP="00084B11">
            <w:r>
              <w:rPr>
                <w:noProof/>
                <w:lang w:val="fr-FR" w:eastAsia="zh-CN"/>
              </w:rPr>
              <w:drawing>
                <wp:inline distT="0" distB="0" distL="0" distR="0" wp14:anchorId="17A0DD94" wp14:editId="116128AC">
                  <wp:extent cx="1885851" cy="2846567"/>
                  <wp:effectExtent l="0" t="0" r="63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8315" cy="2865380"/>
                          </a:xfrm>
                          <a:prstGeom prst="rect">
                            <a:avLst/>
                          </a:prstGeom>
                        </pic:spPr>
                      </pic:pic>
                    </a:graphicData>
                  </a:graphic>
                </wp:inline>
              </w:drawing>
            </w:r>
          </w:p>
          <w:p w14:paraId="73E09431" w14:textId="77777777" w:rsidR="00EE3752" w:rsidRPr="00B86D21" w:rsidRDefault="00EE3752" w:rsidP="00084B11"/>
        </w:tc>
        <w:tc>
          <w:tcPr>
            <w:tcW w:w="3094" w:type="dxa"/>
          </w:tcPr>
          <w:p w14:paraId="09A215A3" w14:textId="77777777" w:rsidR="00EE3752" w:rsidRDefault="00EE3752" w:rsidP="006526C1">
            <w:pPr>
              <w:pStyle w:val="ListParagraph"/>
              <w:numPr>
                <w:ilvl w:val="0"/>
                <w:numId w:val="24"/>
              </w:numPr>
            </w:pPr>
            <w:r>
              <w:t>‘share as link’ is highly discoverable</w:t>
            </w:r>
          </w:p>
          <w:p w14:paraId="2A24CF2E" w14:textId="77777777" w:rsidR="00EE3752" w:rsidRDefault="00EE3752" w:rsidP="00084B11">
            <w:pPr>
              <w:pStyle w:val="ListParagraph"/>
            </w:pPr>
          </w:p>
        </w:tc>
        <w:tc>
          <w:tcPr>
            <w:tcW w:w="2915" w:type="dxa"/>
          </w:tcPr>
          <w:p w14:paraId="612CDDB1" w14:textId="77777777" w:rsidR="00EE3752" w:rsidRDefault="00EE3752" w:rsidP="006526C1">
            <w:pPr>
              <w:pStyle w:val="ListParagraph"/>
              <w:numPr>
                <w:ilvl w:val="0"/>
                <w:numId w:val="24"/>
              </w:numPr>
            </w:pPr>
            <w:r>
              <w:t>Users can get confused between the regular share icon and ‘share as link’ icon if they are similar</w:t>
            </w:r>
          </w:p>
          <w:p w14:paraId="1141C22B" w14:textId="77777777" w:rsidR="00EE3752" w:rsidRDefault="00EE3752" w:rsidP="006526C1">
            <w:pPr>
              <w:pStyle w:val="ListParagraph"/>
              <w:numPr>
                <w:ilvl w:val="0"/>
                <w:numId w:val="24"/>
              </w:numPr>
            </w:pPr>
            <w:r>
              <w:t>Already too many icons on app bar</w:t>
            </w:r>
          </w:p>
        </w:tc>
      </w:tr>
      <w:tr w:rsidR="00EE3752" w14:paraId="21C4548B" w14:textId="77777777" w:rsidTr="64A7EA9D">
        <w:tc>
          <w:tcPr>
            <w:tcW w:w="450" w:type="dxa"/>
          </w:tcPr>
          <w:p w14:paraId="21FC15A0" w14:textId="77777777" w:rsidR="00EE3752" w:rsidRPr="00B1601E" w:rsidRDefault="00EE3752" w:rsidP="006526C1">
            <w:pPr>
              <w:pStyle w:val="ListParagraph"/>
              <w:numPr>
                <w:ilvl w:val="0"/>
                <w:numId w:val="25"/>
              </w:numPr>
            </w:pPr>
          </w:p>
        </w:tc>
        <w:tc>
          <w:tcPr>
            <w:tcW w:w="4053" w:type="dxa"/>
          </w:tcPr>
          <w:p w14:paraId="5ED64D07" w14:textId="77777777" w:rsidR="00EE3752" w:rsidRDefault="00EE3752" w:rsidP="00084B11">
            <w:r>
              <w:t>Shows the ‘share as link’ as a menu item</w:t>
            </w:r>
          </w:p>
          <w:p w14:paraId="5E55DE55" w14:textId="77777777" w:rsidR="00EE3752" w:rsidRPr="00B86D21" w:rsidRDefault="00EE3752" w:rsidP="00084B11">
            <w:r w:rsidRPr="00FA422A">
              <w:rPr>
                <w:noProof/>
                <w:lang w:val="fr-FR" w:eastAsia="zh-CN"/>
              </w:rPr>
              <w:lastRenderedPageBreak/>
              <w:drawing>
                <wp:inline distT="0" distB="0" distL="0" distR="0" wp14:anchorId="576200E9" wp14:editId="65C9CDD9">
                  <wp:extent cx="1987826" cy="3602935"/>
                  <wp:effectExtent l="0" t="0" r="0" b="0"/>
                  <wp:docPr id="1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1"/>
                          <a:stretch>
                            <a:fillRect/>
                          </a:stretch>
                        </pic:blipFill>
                        <pic:spPr>
                          <a:xfrm>
                            <a:off x="0" y="0"/>
                            <a:ext cx="1991438" cy="3609481"/>
                          </a:xfrm>
                          <a:prstGeom prst="rect">
                            <a:avLst/>
                          </a:prstGeom>
                        </pic:spPr>
                      </pic:pic>
                    </a:graphicData>
                  </a:graphic>
                </wp:inline>
              </w:drawing>
            </w:r>
          </w:p>
        </w:tc>
        <w:tc>
          <w:tcPr>
            <w:tcW w:w="3094" w:type="dxa"/>
          </w:tcPr>
          <w:p w14:paraId="1F3F4616" w14:textId="77777777" w:rsidR="00EE3752" w:rsidRDefault="00EE3752" w:rsidP="006526C1">
            <w:pPr>
              <w:pStyle w:val="ListParagraph"/>
              <w:numPr>
                <w:ilvl w:val="0"/>
                <w:numId w:val="24"/>
              </w:numPr>
            </w:pPr>
            <w:r>
              <w:lastRenderedPageBreak/>
              <w:t>Doesn’t distract from regular share flows</w:t>
            </w:r>
          </w:p>
        </w:tc>
        <w:tc>
          <w:tcPr>
            <w:tcW w:w="2915" w:type="dxa"/>
          </w:tcPr>
          <w:p w14:paraId="59708059" w14:textId="77777777" w:rsidR="00EE3752" w:rsidRDefault="00EE3752" w:rsidP="006526C1">
            <w:pPr>
              <w:pStyle w:val="ListParagraph"/>
              <w:numPr>
                <w:ilvl w:val="0"/>
                <w:numId w:val="23"/>
              </w:numPr>
            </w:pPr>
            <w:r>
              <w:t>Harder to discover (If flighting suggests that several users use it, then we can consider it a first class citizen)</w:t>
            </w:r>
          </w:p>
          <w:p w14:paraId="4BF8C5AD" w14:textId="7E89318F" w:rsidR="00EE3752" w:rsidRPr="00B86D21" w:rsidRDefault="29DB7A81" w:rsidP="006526C1">
            <w:pPr>
              <w:pStyle w:val="ListParagraph"/>
              <w:numPr>
                <w:ilvl w:val="0"/>
                <w:numId w:val="23"/>
              </w:numPr>
            </w:pPr>
            <w:commentRangeStart w:id="126"/>
            <w:commentRangeStart w:id="127"/>
            <w:r>
              <w:t xml:space="preserve">What’s the point of enabling it, and </w:t>
            </w:r>
            <w:r>
              <w:lastRenderedPageBreak/>
              <w:t>then hiding as menu item?</w:t>
            </w:r>
            <w:commentRangeEnd w:id="126"/>
            <w:r w:rsidR="00EE3752">
              <w:rPr>
                <w:rStyle w:val="CommentReference"/>
              </w:rPr>
              <w:commentReference w:id="126"/>
            </w:r>
            <w:commentRangeEnd w:id="127"/>
            <w:r w:rsidR="00EE3752">
              <w:rPr>
                <w:rStyle w:val="CommentReference"/>
              </w:rPr>
              <w:commentReference w:id="127"/>
            </w:r>
          </w:p>
        </w:tc>
      </w:tr>
      <w:tr w:rsidR="00EE3752" w14:paraId="782F225A" w14:textId="77777777" w:rsidTr="64A7EA9D">
        <w:tc>
          <w:tcPr>
            <w:tcW w:w="450" w:type="dxa"/>
          </w:tcPr>
          <w:p w14:paraId="03EC120C" w14:textId="77777777" w:rsidR="00EE3752" w:rsidRPr="00B1601E" w:rsidRDefault="00EE3752" w:rsidP="006526C1">
            <w:pPr>
              <w:pStyle w:val="ListParagraph"/>
              <w:numPr>
                <w:ilvl w:val="0"/>
                <w:numId w:val="25"/>
              </w:numPr>
            </w:pPr>
          </w:p>
        </w:tc>
        <w:tc>
          <w:tcPr>
            <w:tcW w:w="4053" w:type="dxa"/>
          </w:tcPr>
          <w:p w14:paraId="127CF6A8" w14:textId="77777777" w:rsidR="00EE3752" w:rsidRPr="00B1601E" w:rsidRDefault="00EE3752" w:rsidP="00084B11">
            <w:pPr>
              <w:rPr>
                <w:b/>
              </w:rPr>
            </w:pPr>
            <w:r>
              <w:t xml:space="preserve">Provides some customization on top of the Share picker UI enabling users to toggle between sharing as file or sharing as a link. </w:t>
            </w:r>
            <w:r w:rsidRPr="00B1601E">
              <w:rPr>
                <w:b/>
              </w:rPr>
              <w:t>Always default to ‘attachment’ and enable users to switch to ‘link’.</w:t>
            </w:r>
          </w:p>
          <w:p w14:paraId="5F0F4985" w14:textId="77777777" w:rsidR="00EE3752" w:rsidRPr="00B86D21" w:rsidRDefault="00EE3752" w:rsidP="00084B11">
            <w:r w:rsidRPr="00FA422A">
              <w:rPr>
                <w:noProof/>
                <w:lang w:val="fr-FR" w:eastAsia="zh-CN"/>
              </w:rPr>
              <w:drawing>
                <wp:inline distT="0" distB="0" distL="0" distR="0" wp14:anchorId="09EAEA8E" wp14:editId="14351292">
                  <wp:extent cx="1773141" cy="2238656"/>
                  <wp:effectExtent l="0" t="0" r="0" b="9525"/>
                  <wp:docPr id="1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2"/>
                          <a:stretch>
                            <a:fillRect/>
                          </a:stretch>
                        </pic:blipFill>
                        <pic:spPr>
                          <a:xfrm>
                            <a:off x="0" y="0"/>
                            <a:ext cx="1781675" cy="2249430"/>
                          </a:xfrm>
                          <a:prstGeom prst="rect">
                            <a:avLst/>
                          </a:prstGeom>
                        </pic:spPr>
                      </pic:pic>
                    </a:graphicData>
                  </a:graphic>
                </wp:inline>
              </w:drawing>
            </w:r>
          </w:p>
        </w:tc>
        <w:tc>
          <w:tcPr>
            <w:tcW w:w="3094" w:type="dxa"/>
          </w:tcPr>
          <w:p w14:paraId="68845FE3" w14:textId="77777777" w:rsidR="00EE3752" w:rsidRDefault="00EE3752" w:rsidP="006526C1">
            <w:pPr>
              <w:pStyle w:val="ListParagraph"/>
              <w:numPr>
                <w:ilvl w:val="0"/>
                <w:numId w:val="24"/>
              </w:numPr>
            </w:pPr>
            <w:r>
              <w:t>Natural part of current share flow</w:t>
            </w:r>
          </w:p>
          <w:p w14:paraId="395F68DF" w14:textId="77777777" w:rsidR="00EE3752" w:rsidRDefault="00EE3752" w:rsidP="006526C1">
            <w:pPr>
              <w:pStyle w:val="ListParagraph"/>
              <w:numPr>
                <w:ilvl w:val="0"/>
                <w:numId w:val="24"/>
              </w:numPr>
            </w:pPr>
            <w:r>
              <w:t>Doesn’t disrupt regular share as file flows</w:t>
            </w:r>
          </w:p>
        </w:tc>
        <w:tc>
          <w:tcPr>
            <w:tcW w:w="2915" w:type="dxa"/>
          </w:tcPr>
          <w:p w14:paraId="1C4711F3" w14:textId="77777777" w:rsidR="00EE3752" w:rsidRDefault="00EE3752" w:rsidP="006526C1">
            <w:pPr>
              <w:pStyle w:val="ListParagraph"/>
              <w:numPr>
                <w:ilvl w:val="0"/>
                <w:numId w:val="24"/>
              </w:numPr>
            </w:pPr>
            <w:r>
              <w:t>Limit discovery of ‘share as link’ option</w:t>
            </w:r>
          </w:p>
          <w:p w14:paraId="6D885012" w14:textId="77777777" w:rsidR="00EE3752" w:rsidRDefault="00EE3752" w:rsidP="006526C1">
            <w:pPr>
              <w:pStyle w:val="ListParagraph"/>
              <w:numPr>
                <w:ilvl w:val="0"/>
                <w:numId w:val="24"/>
              </w:numPr>
            </w:pPr>
            <w:r>
              <w:t>What is the phone solution?</w:t>
            </w:r>
          </w:p>
          <w:p w14:paraId="2174B69B" w14:textId="77777777" w:rsidR="00EE3752" w:rsidRPr="00071DAF" w:rsidRDefault="00EE3752" w:rsidP="006526C1">
            <w:pPr>
              <w:pStyle w:val="ListParagraph"/>
              <w:numPr>
                <w:ilvl w:val="0"/>
                <w:numId w:val="24"/>
              </w:numPr>
            </w:pPr>
            <w:r w:rsidRPr="00071DAF">
              <w:rPr>
                <w:color w:val="FF0000"/>
              </w:rPr>
              <w:t>will we need to send content to share contract that enables both options, to make this happen?</w:t>
            </w:r>
          </w:p>
          <w:p w14:paraId="158E19B9" w14:textId="77777777" w:rsidR="00EE3752" w:rsidRPr="0005138D" w:rsidRDefault="00EE3752" w:rsidP="006526C1">
            <w:pPr>
              <w:pStyle w:val="ListParagraph"/>
              <w:numPr>
                <w:ilvl w:val="0"/>
                <w:numId w:val="24"/>
              </w:numPr>
            </w:pPr>
            <w:r>
              <w:rPr>
                <w:color w:val="FF0000"/>
              </w:rPr>
              <w:t>Unclear on how we will enable uploading local content using this entry point</w:t>
            </w:r>
          </w:p>
          <w:p w14:paraId="5EE2B5C2" w14:textId="4B396ADE" w:rsidR="00EE3752" w:rsidRDefault="2D79B268" w:rsidP="006526C1">
            <w:pPr>
              <w:pStyle w:val="ListParagraph"/>
              <w:numPr>
                <w:ilvl w:val="0"/>
                <w:numId w:val="24"/>
              </w:numPr>
            </w:pPr>
            <w:commentRangeStart w:id="128"/>
            <w:commentRangeStart w:id="129"/>
            <w:r>
              <w:t>Dependency</w:t>
            </w:r>
            <w:commentRangeEnd w:id="128"/>
            <w:r w:rsidR="00EE3752">
              <w:rPr>
                <w:rStyle w:val="CommentReference"/>
              </w:rPr>
              <w:commentReference w:id="128"/>
            </w:r>
            <w:commentRangeEnd w:id="129"/>
            <w:r w:rsidR="00EE3752">
              <w:rPr>
                <w:rStyle w:val="CommentReference"/>
              </w:rPr>
              <w:commentReference w:id="129"/>
            </w:r>
            <w:r>
              <w:t xml:space="preserve"> on threshold</w:t>
            </w:r>
          </w:p>
          <w:p w14:paraId="077D97A4" w14:textId="52687B98" w:rsidR="00EE3752" w:rsidRDefault="29DB7A81" w:rsidP="006526C1">
            <w:pPr>
              <w:pStyle w:val="ListParagraph"/>
              <w:numPr>
                <w:ilvl w:val="0"/>
                <w:numId w:val="24"/>
              </w:numPr>
            </w:pPr>
            <w:r>
              <w:lastRenderedPageBreak/>
              <w:t>extra step</w:t>
            </w:r>
          </w:p>
        </w:tc>
      </w:tr>
      <w:tr w:rsidR="00EE3752" w14:paraId="20BF4878" w14:textId="77777777" w:rsidTr="64A7EA9D">
        <w:tc>
          <w:tcPr>
            <w:tcW w:w="450" w:type="dxa"/>
          </w:tcPr>
          <w:p w14:paraId="4345C43E" w14:textId="77777777" w:rsidR="00EE3752" w:rsidRPr="00B1601E" w:rsidRDefault="00EE3752" w:rsidP="006526C1">
            <w:pPr>
              <w:pStyle w:val="ListParagraph"/>
              <w:numPr>
                <w:ilvl w:val="0"/>
                <w:numId w:val="25"/>
              </w:numPr>
            </w:pPr>
          </w:p>
        </w:tc>
        <w:tc>
          <w:tcPr>
            <w:tcW w:w="4053" w:type="dxa"/>
          </w:tcPr>
          <w:p w14:paraId="66864794" w14:textId="77777777" w:rsidR="00EE3752" w:rsidRDefault="00EE3752" w:rsidP="00084B11">
            <w:r>
              <w:t>Provides some customization on top of the Share picker UI enabling users to toggle between sharing as file or sharing as a link.</w:t>
            </w:r>
          </w:p>
          <w:p w14:paraId="4874D66D" w14:textId="77777777" w:rsidR="00EE3752" w:rsidRPr="00B1601E" w:rsidRDefault="00EE3752" w:rsidP="00084B11">
            <w:pPr>
              <w:rPr>
                <w:b/>
              </w:rPr>
            </w:pPr>
            <w:r w:rsidRPr="00B1601E">
              <w:rPr>
                <w:b/>
              </w:rPr>
              <w:t>Choose the selected option based on content selected. Like if they have selected 50 photos</w:t>
            </w:r>
            <w:r>
              <w:rPr>
                <w:b/>
              </w:rPr>
              <w:t xml:space="preserve"> </w:t>
            </w:r>
            <w:r w:rsidRPr="00B1601E">
              <w:rPr>
                <w:b/>
              </w:rPr>
              <w:t>+</w:t>
            </w:r>
            <w:r>
              <w:rPr>
                <w:b/>
              </w:rPr>
              <w:t xml:space="preserve"> </w:t>
            </w:r>
            <w:r w:rsidRPr="00B1601E">
              <w:rPr>
                <w:b/>
              </w:rPr>
              <w:t>videos, then suggest sharing as link, where the user has option of toggling to regular file share.</w:t>
            </w:r>
          </w:p>
          <w:p w14:paraId="4552EF63" w14:textId="77777777" w:rsidR="00EE3752" w:rsidRDefault="00EE3752" w:rsidP="00084B11"/>
          <w:p w14:paraId="19B67000" w14:textId="77777777" w:rsidR="00EE3752" w:rsidRDefault="00EE3752" w:rsidP="00084B11">
            <w:r w:rsidRPr="00FA422A">
              <w:rPr>
                <w:noProof/>
                <w:lang w:val="fr-FR" w:eastAsia="zh-CN"/>
              </w:rPr>
              <w:drawing>
                <wp:inline distT="0" distB="0" distL="0" distR="0" wp14:anchorId="53161B5E" wp14:editId="1224C50F">
                  <wp:extent cx="1773141" cy="2238656"/>
                  <wp:effectExtent l="0" t="0" r="0" b="9525"/>
                  <wp:docPr id="1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2"/>
                          <a:stretch>
                            <a:fillRect/>
                          </a:stretch>
                        </pic:blipFill>
                        <pic:spPr>
                          <a:xfrm>
                            <a:off x="0" y="0"/>
                            <a:ext cx="1781675" cy="2249430"/>
                          </a:xfrm>
                          <a:prstGeom prst="rect">
                            <a:avLst/>
                          </a:prstGeom>
                        </pic:spPr>
                      </pic:pic>
                    </a:graphicData>
                  </a:graphic>
                </wp:inline>
              </w:drawing>
            </w:r>
          </w:p>
        </w:tc>
        <w:tc>
          <w:tcPr>
            <w:tcW w:w="3094" w:type="dxa"/>
          </w:tcPr>
          <w:p w14:paraId="06F36AF9" w14:textId="77777777" w:rsidR="00EE3752" w:rsidRDefault="00EE3752" w:rsidP="006526C1">
            <w:pPr>
              <w:pStyle w:val="ListParagraph"/>
              <w:numPr>
                <w:ilvl w:val="0"/>
                <w:numId w:val="24"/>
              </w:numPr>
            </w:pPr>
            <w:r>
              <w:t>Promoting share as link wherever we think best</w:t>
            </w:r>
          </w:p>
          <w:p w14:paraId="435B840F" w14:textId="77777777" w:rsidR="00EE3752" w:rsidRDefault="00EE3752" w:rsidP="006526C1">
            <w:pPr>
              <w:pStyle w:val="ListParagraph"/>
              <w:numPr>
                <w:ilvl w:val="0"/>
                <w:numId w:val="24"/>
              </w:numPr>
            </w:pPr>
            <w:r>
              <w:t>Prevents potential failures in target apps</w:t>
            </w:r>
          </w:p>
          <w:p w14:paraId="28E616BB" w14:textId="77777777" w:rsidR="00EE3752" w:rsidRDefault="00EE3752" w:rsidP="006526C1">
            <w:pPr>
              <w:pStyle w:val="ListParagraph"/>
              <w:numPr>
                <w:ilvl w:val="0"/>
                <w:numId w:val="24"/>
              </w:numPr>
            </w:pPr>
            <w:r>
              <w:t>Natural extension of current share flow</w:t>
            </w:r>
          </w:p>
        </w:tc>
        <w:tc>
          <w:tcPr>
            <w:tcW w:w="2915" w:type="dxa"/>
          </w:tcPr>
          <w:p w14:paraId="1E02D143" w14:textId="77777777" w:rsidR="00EE3752" w:rsidRDefault="00EE3752" w:rsidP="006526C1">
            <w:pPr>
              <w:pStyle w:val="ListParagraph"/>
              <w:numPr>
                <w:ilvl w:val="0"/>
                <w:numId w:val="24"/>
              </w:numPr>
            </w:pPr>
            <w:r>
              <w:t>Confusing to users as to why we sometimes recommend file share and sometimes recommend share as link</w:t>
            </w:r>
          </w:p>
          <w:p w14:paraId="6D22BC32" w14:textId="77777777" w:rsidR="00EE3752" w:rsidRDefault="00EE3752" w:rsidP="006526C1">
            <w:pPr>
              <w:pStyle w:val="ListParagraph"/>
              <w:numPr>
                <w:ilvl w:val="0"/>
                <w:numId w:val="24"/>
              </w:numPr>
            </w:pPr>
            <w:r>
              <w:t>Reason for providing recommendation is not explicitly stated to user</w:t>
            </w:r>
          </w:p>
          <w:p w14:paraId="689AC798" w14:textId="77777777" w:rsidR="00EE3752" w:rsidRDefault="00EE3752" w:rsidP="006526C1">
            <w:pPr>
              <w:pStyle w:val="ListParagraph"/>
              <w:numPr>
                <w:ilvl w:val="0"/>
                <w:numId w:val="24"/>
              </w:numPr>
            </w:pPr>
            <w:r>
              <w:t>Users may make mistakes if they don’t notice the option we pre-selected for them</w:t>
            </w:r>
          </w:p>
          <w:p w14:paraId="14E7EEC2" w14:textId="77777777" w:rsidR="00EE3752" w:rsidRDefault="00EE3752" w:rsidP="006526C1">
            <w:pPr>
              <w:pStyle w:val="ListParagraph"/>
              <w:numPr>
                <w:ilvl w:val="0"/>
                <w:numId w:val="24"/>
              </w:numPr>
            </w:pPr>
            <w:commentRangeStart w:id="130"/>
            <w:r w:rsidRPr="001A12DA">
              <w:t>Dependency</w:t>
            </w:r>
            <w:commentRangeEnd w:id="130"/>
            <w:r>
              <w:rPr>
                <w:rStyle w:val="CommentReference"/>
                <w:rFonts w:ascii="Calibri" w:eastAsiaTheme="minorEastAsia" w:hAnsi="Calibri" w:cs="Times New Roman"/>
                <w:lang w:bidi="en-US"/>
              </w:rPr>
              <w:commentReference w:id="130"/>
            </w:r>
            <w:r w:rsidRPr="001A12DA">
              <w:t xml:space="preserve"> on threshold</w:t>
            </w:r>
          </w:p>
        </w:tc>
      </w:tr>
      <w:tr w:rsidR="00EE3752" w14:paraId="3D6A6895" w14:textId="77777777" w:rsidTr="64A7EA9D">
        <w:tc>
          <w:tcPr>
            <w:tcW w:w="450" w:type="dxa"/>
          </w:tcPr>
          <w:p w14:paraId="654BDBB7" w14:textId="77777777" w:rsidR="00EE3752" w:rsidRPr="00B1601E" w:rsidRDefault="00EE3752" w:rsidP="006526C1">
            <w:pPr>
              <w:pStyle w:val="ListParagraph"/>
              <w:numPr>
                <w:ilvl w:val="0"/>
                <w:numId w:val="25"/>
              </w:numPr>
            </w:pPr>
          </w:p>
        </w:tc>
        <w:tc>
          <w:tcPr>
            <w:tcW w:w="4053" w:type="dxa"/>
          </w:tcPr>
          <w:p w14:paraId="2A38D732" w14:textId="77777777" w:rsidR="00EE3752" w:rsidRDefault="00EE3752" w:rsidP="00084B11">
            <w:r>
              <w:t>Provides some customization on top of the Share picker UI enabling users to toggle between sharing as file or sharing as a link.</w:t>
            </w:r>
          </w:p>
          <w:p w14:paraId="61A4593A" w14:textId="77777777" w:rsidR="00EE3752" w:rsidRDefault="00EE3752" w:rsidP="00084B11">
            <w:r w:rsidRPr="00B1601E">
              <w:rPr>
                <w:b/>
              </w:rPr>
              <w:t>Always default to ‘</w:t>
            </w:r>
            <w:r>
              <w:rPr>
                <w:b/>
              </w:rPr>
              <w:t>link</w:t>
            </w:r>
            <w:r w:rsidRPr="00B1601E">
              <w:rPr>
                <w:b/>
              </w:rPr>
              <w:t xml:space="preserve"> and enable users to switch to ‘</w:t>
            </w:r>
            <w:commentRangeStart w:id="131"/>
            <w:r>
              <w:rPr>
                <w:b/>
              </w:rPr>
              <w:t>attachment</w:t>
            </w:r>
            <w:commentRangeEnd w:id="131"/>
            <w:r>
              <w:rPr>
                <w:rStyle w:val="CommentReference"/>
                <w:rFonts w:ascii="Calibri" w:eastAsiaTheme="minorEastAsia" w:hAnsi="Calibri" w:cs="Times New Roman"/>
                <w:lang w:bidi="en-US"/>
              </w:rPr>
              <w:commentReference w:id="131"/>
            </w:r>
            <w:r w:rsidRPr="00B1601E">
              <w:rPr>
                <w:b/>
              </w:rPr>
              <w:t>.</w:t>
            </w:r>
          </w:p>
          <w:p w14:paraId="78FFEB85" w14:textId="77777777" w:rsidR="00EE3752" w:rsidRDefault="00EE3752" w:rsidP="00084B11">
            <w:r w:rsidRPr="00FA422A">
              <w:rPr>
                <w:noProof/>
                <w:lang w:val="fr-FR" w:eastAsia="zh-CN"/>
              </w:rPr>
              <w:lastRenderedPageBreak/>
              <w:drawing>
                <wp:inline distT="0" distB="0" distL="0" distR="0" wp14:anchorId="27A8971C" wp14:editId="09B9CBAA">
                  <wp:extent cx="1773141" cy="2238656"/>
                  <wp:effectExtent l="0" t="0" r="0" b="9525"/>
                  <wp:docPr id="1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2"/>
                          <a:stretch>
                            <a:fillRect/>
                          </a:stretch>
                        </pic:blipFill>
                        <pic:spPr>
                          <a:xfrm>
                            <a:off x="0" y="0"/>
                            <a:ext cx="1781675" cy="2249430"/>
                          </a:xfrm>
                          <a:prstGeom prst="rect">
                            <a:avLst/>
                          </a:prstGeom>
                        </pic:spPr>
                      </pic:pic>
                    </a:graphicData>
                  </a:graphic>
                </wp:inline>
              </w:drawing>
            </w:r>
          </w:p>
        </w:tc>
        <w:tc>
          <w:tcPr>
            <w:tcW w:w="3094" w:type="dxa"/>
          </w:tcPr>
          <w:p w14:paraId="0CFB4B46" w14:textId="77777777" w:rsidR="00EE3752" w:rsidRDefault="00EE3752" w:rsidP="006526C1">
            <w:pPr>
              <w:pStyle w:val="ListParagraph"/>
              <w:numPr>
                <w:ilvl w:val="0"/>
                <w:numId w:val="24"/>
              </w:numPr>
            </w:pPr>
            <w:r>
              <w:lastRenderedPageBreak/>
              <w:t>Highly promotes share as link option</w:t>
            </w:r>
          </w:p>
          <w:p w14:paraId="1F837CF2" w14:textId="77777777" w:rsidR="00EE3752" w:rsidRDefault="00EE3752" w:rsidP="006526C1">
            <w:pPr>
              <w:pStyle w:val="ListParagraph"/>
              <w:numPr>
                <w:ilvl w:val="0"/>
                <w:numId w:val="24"/>
              </w:numPr>
            </w:pPr>
            <w:r>
              <w:t>Natural extension of current share flow</w:t>
            </w:r>
          </w:p>
        </w:tc>
        <w:tc>
          <w:tcPr>
            <w:tcW w:w="2915" w:type="dxa"/>
          </w:tcPr>
          <w:p w14:paraId="125D1274" w14:textId="77777777" w:rsidR="00EE3752" w:rsidRDefault="00EE3752" w:rsidP="006526C1">
            <w:pPr>
              <w:pStyle w:val="ListParagraph"/>
              <w:numPr>
                <w:ilvl w:val="0"/>
                <w:numId w:val="24"/>
              </w:numPr>
            </w:pPr>
            <w:r>
              <w:t>No clear (or communicated) value prop when sharing small amount of content</w:t>
            </w:r>
          </w:p>
          <w:p w14:paraId="1799AB02" w14:textId="77777777" w:rsidR="00EE3752" w:rsidRDefault="00EE3752" w:rsidP="006526C1">
            <w:pPr>
              <w:pStyle w:val="ListParagraph"/>
              <w:numPr>
                <w:ilvl w:val="0"/>
                <w:numId w:val="24"/>
              </w:numPr>
            </w:pPr>
            <w:r>
              <w:t>Limits target app options potentially</w:t>
            </w:r>
          </w:p>
          <w:p w14:paraId="7D422E69" w14:textId="77777777" w:rsidR="00EE3752" w:rsidRPr="001A12DA" w:rsidRDefault="00EE3752" w:rsidP="006526C1">
            <w:pPr>
              <w:pStyle w:val="ListParagraph"/>
              <w:numPr>
                <w:ilvl w:val="0"/>
                <w:numId w:val="24"/>
              </w:numPr>
            </w:pPr>
            <w:r w:rsidRPr="008423F1">
              <w:rPr>
                <w:color w:val="FF0000"/>
              </w:rPr>
              <w:t>How does this look like on phone?</w:t>
            </w:r>
          </w:p>
          <w:p w14:paraId="6EFB654F" w14:textId="77777777" w:rsidR="00EE3752" w:rsidRDefault="00EE3752" w:rsidP="006526C1">
            <w:pPr>
              <w:pStyle w:val="ListParagraph"/>
              <w:numPr>
                <w:ilvl w:val="0"/>
                <w:numId w:val="24"/>
              </w:numPr>
            </w:pPr>
            <w:r w:rsidRPr="001A12DA">
              <w:lastRenderedPageBreak/>
              <w:t>Dependency on threshold</w:t>
            </w:r>
          </w:p>
        </w:tc>
      </w:tr>
      <w:tr w:rsidR="00EE3752" w14:paraId="745328D2" w14:textId="77777777" w:rsidTr="64A7EA9D">
        <w:tc>
          <w:tcPr>
            <w:tcW w:w="450" w:type="dxa"/>
          </w:tcPr>
          <w:p w14:paraId="363AF0B9" w14:textId="77777777" w:rsidR="00EE3752" w:rsidRDefault="00EE3752" w:rsidP="006526C1">
            <w:pPr>
              <w:pStyle w:val="ListParagraph"/>
              <w:numPr>
                <w:ilvl w:val="0"/>
                <w:numId w:val="25"/>
              </w:numPr>
            </w:pPr>
          </w:p>
        </w:tc>
        <w:tc>
          <w:tcPr>
            <w:tcW w:w="4053" w:type="dxa"/>
          </w:tcPr>
          <w:p w14:paraId="0E31C5D2" w14:textId="77777777" w:rsidR="00EE3752" w:rsidRDefault="00EE3752" w:rsidP="00084B11">
            <w:r>
              <w:t>Always ask users to make a choice after they choose share entry point</w:t>
            </w:r>
          </w:p>
          <w:p w14:paraId="267ED03F" w14:textId="77777777" w:rsidR="00EE3752" w:rsidRDefault="00EE3752" w:rsidP="00084B11">
            <w:r>
              <w:rPr>
                <w:noProof/>
                <w:lang w:val="fr-FR" w:eastAsia="zh-CN"/>
              </w:rPr>
              <w:drawing>
                <wp:inline distT="0" distB="0" distL="0" distR="0" wp14:anchorId="37C6FEF7" wp14:editId="68302B23">
                  <wp:extent cx="1695450" cy="3162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95450" cy="3162300"/>
                          </a:xfrm>
                          <a:prstGeom prst="rect">
                            <a:avLst/>
                          </a:prstGeom>
                        </pic:spPr>
                      </pic:pic>
                    </a:graphicData>
                  </a:graphic>
                </wp:inline>
              </w:drawing>
            </w:r>
          </w:p>
          <w:p w14:paraId="6A07DB3F" w14:textId="77777777" w:rsidR="00EE3752" w:rsidRDefault="00EE3752" w:rsidP="00084B11">
            <w:r>
              <w:t>(add copy link to clipboard functionality)</w:t>
            </w:r>
          </w:p>
          <w:p w14:paraId="4A730256" w14:textId="77777777" w:rsidR="00EE3752" w:rsidRDefault="00EE3752" w:rsidP="00084B11"/>
        </w:tc>
        <w:tc>
          <w:tcPr>
            <w:tcW w:w="3094" w:type="dxa"/>
          </w:tcPr>
          <w:p w14:paraId="392D8026" w14:textId="77777777" w:rsidR="00EE3752" w:rsidRDefault="00EE3752" w:rsidP="006526C1">
            <w:pPr>
              <w:pStyle w:val="ListParagraph"/>
              <w:numPr>
                <w:ilvl w:val="0"/>
                <w:numId w:val="24"/>
              </w:numPr>
            </w:pPr>
            <w:r>
              <w:t>Promotes share as link</w:t>
            </w:r>
          </w:p>
          <w:p w14:paraId="219A02A8" w14:textId="77777777" w:rsidR="00EE3752" w:rsidRDefault="00EE3752" w:rsidP="006526C1">
            <w:pPr>
              <w:pStyle w:val="ListParagraph"/>
              <w:numPr>
                <w:ilvl w:val="0"/>
                <w:numId w:val="24"/>
              </w:numPr>
            </w:pPr>
            <w:r>
              <w:t xml:space="preserve">Opportunity to communicate to user why they should share as link </w:t>
            </w:r>
          </w:p>
          <w:p w14:paraId="2C649A22" w14:textId="77777777" w:rsidR="00EE3752" w:rsidRDefault="00EE3752" w:rsidP="00084B11">
            <w:pPr>
              <w:pStyle w:val="ListParagraph"/>
            </w:pPr>
          </w:p>
        </w:tc>
        <w:tc>
          <w:tcPr>
            <w:tcW w:w="2915" w:type="dxa"/>
          </w:tcPr>
          <w:p w14:paraId="2A79DF8C" w14:textId="77777777" w:rsidR="00EE3752" w:rsidRDefault="00EE3752" w:rsidP="006526C1">
            <w:pPr>
              <w:pStyle w:val="ListParagraph"/>
              <w:numPr>
                <w:ilvl w:val="0"/>
                <w:numId w:val="24"/>
              </w:numPr>
            </w:pPr>
            <w:r>
              <w:t xml:space="preserve">Always adding one extra step to share flow. </w:t>
            </w:r>
          </w:p>
          <w:p w14:paraId="2081C57E" w14:textId="77777777" w:rsidR="00EE3752" w:rsidRDefault="00EE3752" w:rsidP="006526C1">
            <w:pPr>
              <w:pStyle w:val="ListParagraph"/>
              <w:numPr>
                <w:ilvl w:val="0"/>
                <w:numId w:val="24"/>
              </w:numPr>
            </w:pPr>
            <w:r>
              <w:t>Not intuitive to users who don’t know enough or want to make an explicit choice</w:t>
            </w:r>
          </w:p>
          <w:p w14:paraId="2D823F20" w14:textId="77777777" w:rsidR="00EE3752" w:rsidRDefault="00EE3752" w:rsidP="006526C1">
            <w:pPr>
              <w:pStyle w:val="ListParagraph"/>
              <w:numPr>
                <w:ilvl w:val="0"/>
                <w:numId w:val="24"/>
              </w:numPr>
            </w:pPr>
            <w:r>
              <w:t>Becomes repetitive, perceived as annoying</w:t>
            </w:r>
          </w:p>
          <w:p w14:paraId="78BC8BFC" w14:textId="77777777" w:rsidR="00EE3752" w:rsidRDefault="00EE3752" w:rsidP="006526C1">
            <w:pPr>
              <w:pStyle w:val="ListParagraph"/>
              <w:numPr>
                <w:ilvl w:val="0"/>
                <w:numId w:val="24"/>
              </w:numPr>
            </w:pPr>
            <w:r>
              <w:t>Alarming (at least the first few times) to have a dialog like this</w:t>
            </w:r>
          </w:p>
        </w:tc>
      </w:tr>
      <w:tr w:rsidR="00EE3752" w14:paraId="08749AF5" w14:textId="77777777" w:rsidTr="64A7EA9D">
        <w:tc>
          <w:tcPr>
            <w:tcW w:w="450" w:type="dxa"/>
          </w:tcPr>
          <w:p w14:paraId="3551FE3F" w14:textId="77777777" w:rsidR="00EE3752" w:rsidRDefault="00EE3752" w:rsidP="006526C1">
            <w:pPr>
              <w:pStyle w:val="ListParagraph"/>
              <w:numPr>
                <w:ilvl w:val="0"/>
                <w:numId w:val="25"/>
              </w:numPr>
            </w:pPr>
          </w:p>
        </w:tc>
        <w:tc>
          <w:tcPr>
            <w:tcW w:w="4053" w:type="dxa"/>
          </w:tcPr>
          <w:p w14:paraId="25937767" w14:textId="77777777" w:rsidR="00EE3752" w:rsidRDefault="00EE3752" w:rsidP="00084B11">
            <w:r>
              <w:t>Only provide form to user if they meet some criteria</w:t>
            </w:r>
          </w:p>
          <w:p w14:paraId="25586CF5" w14:textId="18445B91" w:rsidR="00EE3752" w:rsidRDefault="00EE3752" w:rsidP="00084B11">
            <w:commentRangeStart w:id="132"/>
            <w:commentRangeStart w:id="133"/>
            <w:r>
              <w:rPr>
                <w:noProof/>
                <w:lang w:val="fr-FR" w:eastAsia="zh-CN"/>
              </w:rPr>
              <w:lastRenderedPageBreak/>
              <w:drawing>
                <wp:inline distT="0" distB="0" distL="0" distR="0" wp14:anchorId="1AF3BCA7" wp14:editId="64A6DE75">
                  <wp:extent cx="1717481" cy="2775464"/>
                  <wp:effectExtent l="0" t="0" r="0" b="6350"/>
                  <wp:docPr id="1980862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1717481" cy="2775464"/>
                          </a:xfrm>
                          <a:prstGeom prst="rect">
                            <a:avLst/>
                          </a:prstGeom>
                        </pic:spPr>
                      </pic:pic>
                    </a:graphicData>
                  </a:graphic>
                </wp:inline>
              </w:drawing>
            </w:r>
            <w:commentRangeEnd w:id="132"/>
            <w:r>
              <w:rPr>
                <w:rStyle w:val="CommentReference"/>
              </w:rPr>
              <w:commentReference w:id="132"/>
            </w:r>
            <w:commentRangeEnd w:id="133"/>
            <w:r>
              <w:rPr>
                <w:rStyle w:val="CommentReference"/>
              </w:rPr>
              <w:commentReference w:id="133"/>
            </w:r>
          </w:p>
          <w:p w14:paraId="4C58B1DE" w14:textId="77777777" w:rsidR="00EE3752" w:rsidRDefault="00EE3752" w:rsidP="00084B11">
            <w:r>
              <w:t>(add copy link to clipboard functionality)</w:t>
            </w:r>
          </w:p>
        </w:tc>
        <w:tc>
          <w:tcPr>
            <w:tcW w:w="3094" w:type="dxa"/>
          </w:tcPr>
          <w:p w14:paraId="01AC7AB4" w14:textId="77777777" w:rsidR="00EE3752" w:rsidRDefault="00EE3752" w:rsidP="006526C1">
            <w:pPr>
              <w:pStyle w:val="ListParagraph"/>
              <w:numPr>
                <w:ilvl w:val="0"/>
                <w:numId w:val="24"/>
              </w:numPr>
            </w:pPr>
            <w:r>
              <w:lastRenderedPageBreak/>
              <w:t xml:space="preserve">Promotes sharing as link especially for the scenarios we think </w:t>
            </w:r>
            <w:r>
              <w:lastRenderedPageBreak/>
              <w:t>that has the most value for</w:t>
            </w:r>
          </w:p>
          <w:p w14:paraId="50EBF1D4" w14:textId="77777777" w:rsidR="00EE3752" w:rsidRDefault="00EE3752" w:rsidP="006526C1">
            <w:pPr>
              <w:pStyle w:val="ListParagraph"/>
              <w:numPr>
                <w:ilvl w:val="0"/>
                <w:numId w:val="24"/>
              </w:numPr>
            </w:pPr>
            <w:r>
              <w:t>Clearly explains value prop based on current selection for sharing as link (Example: Looks like you have selected a large amount of photos. Would you rather share as a link?)</w:t>
            </w:r>
          </w:p>
        </w:tc>
        <w:tc>
          <w:tcPr>
            <w:tcW w:w="2915" w:type="dxa"/>
          </w:tcPr>
          <w:p w14:paraId="06A932D4" w14:textId="77777777" w:rsidR="00EE3752" w:rsidRDefault="00EE3752" w:rsidP="006526C1">
            <w:pPr>
              <w:pStyle w:val="ListParagraph"/>
              <w:numPr>
                <w:ilvl w:val="0"/>
                <w:numId w:val="24"/>
              </w:numPr>
            </w:pPr>
            <w:r>
              <w:lastRenderedPageBreak/>
              <w:t xml:space="preserve">Hard to determine criteria since data </w:t>
            </w:r>
            <w:r>
              <w:lastRenderedPageBreak/>
              <w:t>limits vary extensively by app</w:t>
            </w:r>
          </w:p>
          <w:p w14:paraId="240FAD35" w14:textId="77777777" w:rsidR="00EE3752" w:rsidRDefault="00EE3752" w:rsidP="006526C1">
            <w:pPr>
              <w:pStyle w:val="ListParagraph"/>
              <w:numPr>
                <w:ilvl w:val="0"/>
                <w:numId w:val="24"/>
              </w:numPr>
            </w:pPr>
            <w:r>
              <w:t>Seems magical when the option is provided, don’t know how to find the entry point when user selection doesn’t meet our set criteria</w:t>
            </w:r>
          </w:p>
        </w:tc>
      </w:tr>
      <w:tr w:rsidR="00EE3752" w14:paraId="1E6DD890" w14:textId="77777777" w:rsidTr="64A7EA9D">
        <w:tc>
          <w:tcPr>
            <w:tcW w:w="450" w:type="dxa"/>
          </w:tcPr>
          <w:p w14:paraId="7C694E2A" w14:textId="77777777" w:rsidR="00EE3752" w:rsidRDefault="00EE3752" w:rsidP="006526C1">
            <w:pPr>
              <w:pStyle w:val="ListParagraph"/>
              <w:numPr>
                <w:ilvl w:val="0"/>
                <w:numId w:val="25"/>
              </w:numPr>
            </w:pPr>
          </w:p>
        </w:tc>
        <w:tc>
          <w:tcPr>
            <w:tcW w:w="4053" w:type="dxa"/>
          </w:tcPr>
          <w:p w14:paraId="6EE8A50E" w14:textId="77777777" w:rsidR="00EE3752" w:rsidRDefault="00EE3752" w:rsidP="00084B11">
            <w:r>
              <w:t>Regular share entry point that gives used a custom page enabling them to make choices on whether they want to share as file or as link. Page may look something like this:</w:t>
            </w:r>
          </w:p>
          <w:p w14:paraId="6E10F767" w14:textId="77777777" w:rsidR="00EE3752" w:rsidRDefault="00EE3752" w:rsidP="00084B11">
            <w:r>
              <w:rPr>
                <w:b/>
                <w:noProof/>
                <w:lang w:val="fr-FR" w:eastAsia="zh-CN"/>
              </w:rPr>
              <w:drawing>
                <wp:inline distT="0" distB="0" distL="0" distR="0" wp14:anchorId="7159A1EE" wp14:editId="16A60F2A">
                  <wp:extent cx="1596788" cy="2112018"/>
                  <wp:effectExtent l="0" t="0" r="3810" b="254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6258" cy="2124544"/>
                          </a:xfrm>
                          <a:prstGeom prst="rect">
                            <a:avLst/>
                          </a:prstGeom>
                          <a:noFill/>
                          <a:ln>
                            <a:noFill/>
                          </a:ln>
                        </pic:spPr>
                      </pic:pic>
                    </a:graphicData>
                  </a:graphic>
                </wp:inline>
              </w:drawing>
            </w:r>
          </w:p>
        </w:tc>
        <w:tc>
          <w:tcPr>
            <w:tcW w:w="3094" w:type="dxa"/>
          </w:tcPr>
          <w:p w14:paraId="1BF02B39" w14:textId="77777777" w:rsidR="00EE3752" w:rsidRDefault="00EE3752" w:rsidP="006526C1">
            <w:pPr>
              <w:pStyle w:val="ListParagraph"/>
              <w:numPr>
                <w:ilvl w:val="0"/>
                <w:numId w:val="24"/>
              </w:numPr>
            </w:pPr>
            <w:r>
              <w:t>Promotes share as link without confusing users</w:t>
            </w:r>
          </w:p>
          <w:p w14:paraId="67B6E679" w14:textId="77777777" w:rsidR="00EE3752" w:rsidRDefault="00EE3752" w:rsidP="006526C1">
            <w:pPr>
              <w:pStyle w:val="ListParagraph"/>
              <w:numPr>
                <w:ilvl w:val="0"/>
                <w:numId w:val="24"/>
              </w:numPr>
            </w:pPr>
            <w:r>
              <w:t>Provides user ability to share as file to the apps they use</w:t>
            </w:r>
          </w:p>
          <w:p w14:paraId="6EB495B5" w14:textId="77777777" w:rsidR="00EE3752" w:rsidRDefault="00EE3752" w:rsidP="006526C1">
            <w:pPr>
              <w:pStyle w:val="ListParagraph"/>
              <w:numPr>
                <w:ilvl w:val="0"/>
                <w:numId w:val="24"/>
              </w:numPr>
            </w:pPr>
            <w:r>
              <w:t>Flexible for future items like auto-suggestions (people, rooms/groups) and shared albums</w:t>
            </w:r>
          </w:p>
          <w:p w14:paraId="20E03438" w14:textId="77777777" w:rsidR="00EE3752" w:rsidRDefault="00EE3752" w:rsidP="006526C1">
            <w:pPr>
              <w:pStyle w:val="ListParagraph"/>
              <w:numPr>
                <w:ilvl w:val="0"/>
                <w:numId w:val="24"/>
              </w:numPr>
            </w:pPr>
            <w:r>
              <w:t>No dependency on Threshold</w:t>
            </w:r>
          </w:p>
          <w:p w14:paraId="54401EBC" w14:textId="77777777" w:rsidR="00EE3752" w:rsidRPr="001A12DA" w:rsidRDefault="00EE3752" w:rsidP="006526C1">
            <w:pPr>
              <w:pStyle w:val="ListParagraph"/>
              <w:numPr>
                <w:ilvl w:val="0"/>
                <w:numId w:val="24"/>
              </w:numPr>
            </w:pPr>
            <w:r>
              <w:t>Could take a dependency on integrating share targets into this UI</w:t>
            </w:r>
          </w:p>
        </w:tc>
        <w:tc>
          <w:tcPr>
            <w:tcW w:w="2915" w:type="dxa"/>
          </w:tcPr>
          <w:p w14:paraId="3AE7FCB2" w14:textId="77777777" w:rsidR="00EE3752" w:rsidRDefault="00EE3752" w:rsidP="006526C1">
            <w:pPr>
              <w:pStyle w:val="ListParagraph"/>
              <w:numPr>
                <w:ilvl w:val="0"/>
                <w:numId w:val="24"/>
              </w:numPr>
            </w:pPr>
            <w:r>
              <w:t>Doesn’t enable users to share links to apps they are used to. Only file share is enabled for share targets.</w:t>
            </w:r>
          </w:p>
          <w:p w14:paraId="70D60FCE" w14:textId="77777777" w:rsidR="00EE3752" w:rsidRDefault="00EE3752" w:rsidP="006526C1">
            <w:pPr>
              <w:pStyle w:val="ListParagraph"/>
              <w:numPr>
                <w:ilvl w:val="0"/>
                <w:numId w:val="24"/>
              </w:numPr>
            </w:pPr>
            <w:r>
              <w:t>Page could get quite heavy</w:t>
            </w:r>
          </w:p>
          <w:p w14:paraId="5F293530" w14:textId="77777777" w:rsidR="00EE3752" w:rsidRDefault="00EE3752" w:rsidP="006526C1">
            <w:pPr>
              <w:pStyle w:val="ListParagraph"/>
              <w:numPr>
                <w:ilvl w:val="0"/>
                <w:numId w:val="24"/>
              </w:numPr>
            </w:pPr>
            <w:r>
              <w:t xml:space="preserve">For M1, share charm exists and experiences would differ </w:t>
            </w:r>
          </w:p>
          <w:p w14:paraId="4AEA6D3F" w14:textId="77777777" w:rsidR="00EE3752" w:rsidRPr="00DA6051" w:rsidRDefault="00EE3752" w:rsidP="006526C1">
            <w:pPr>
              <w:pStyle w:val="ListParagraph"/>
              <w:numPr>
                <w:ilvl w:val="0"/>
                <w:numId w:val="24"/>
              </w:numPr>
            </w:pPr>
            <w:r>
              <w:t>In M1, have to go through share charm.</w:t>
            </w:r>
          </w:p>
        </w:tc>
      </w:tr>
      <w:tr w:rsidR="00EE3752" w14:paraId="4CE42C86" w14:textId="77777777" w:rsidTr="64A7EA9D">
        <w:tc>
          <w:tcPr>
            <w:tcW w:w="450" w:type="dxa"/>
          </w:tcPr>
          <w:p w14:paraId="7719DB82" w14:textId="77777777" w:rsidR="00EE3752" w:rsidRDefault="00EE3752" w:rsidP="006526C1">
            <w:pPr>
              <w:pStyle w:val="ListParagraph"/>
              <w:numPr>
                <w:ilvl w:val="0"/>
                <w:numId w:val="25"/>
              </w:numPr>
            </w:pPr>
          </w:p>
        </w:tc>
        <w:tc>
          <w:tcPr>
            <w:tcW w:w="4053" w:type="dxa"/>
          </w:tcPr>
          <w:p w14:paraId="36070A34" w14:textId="77777777" w:rsidR="00EE3752" w:rsidRDefault="00EE3752" w:rsidP="00084B11">
            <w:r>
              <w:t xml:space="preserve">Let the target app choose. Photos app to provide both physical files and URL </w:t>
            </w:r>
            <w:r>
              <w:lastRenderedPageBreak/>
              <w:t>to content and the target app will choose which one they prefer to use.</w:t>
            </w:r>
          </w:p>
        </w:tc>
        <w:tc>
          <w:tcPr>
            <w:tcW w:w="3094" w:type="dxa"/>
          </w:tcPr>
          <w:p w14:paraId="471F5005" w14:textId="77777777" w:rsidR="00EE3752" w:rsidRDefault="00EE3752" w:rsidP="006526C1">
            <w:pPr>
              <w:pStyle w:val="ListParagraph"/>
              <w:numPr>
                <w:ilvl w:val="0"/>
                <w:numId w:val="24"/>
              </w:numPr>
            </w:pPr>
            <w:r>
              <w:lastRenderedPageBreak/>
              <w:t xml:space="preserve">Target apps customize for sharing </w:t>
            </w:r>
            <w:r>
              <w:lastRenderedPageBreak/>
              <w:t>option that best meets their needs</w:t>
            </w:r>
          </w:p>
          <w:p w14:paraId="174DB592" w14:textId="77777777" w:rsidR="00EE3752" w:rsidRDefault="00EE3752" w:rsidP="006526C1">
            <w:pPr>
              <w:pStyle w:val="ListParagraph"/>
              <w:numPr>
                <w:ilvl w:val="0"/>
                <w:numId w:val="24"/>
              </w:numPr>
            </w:pPr>
            <w:r>
              <w:t>No extra UI, no user decision to be made</w:t>
            </w:r>
          </w:p>
        </w:tc>
        <w:tc>
          <w:tcPr>
            <w:tcW w:w="2915" w:type="dxa"/>
          </w:tcPr>
          <w:p w14:paraId="1B3B6F25" w14:textId="77777777" w:rsidR="00EE3752" w:rsidRDefault="00EE3752" w:rsidP="006526C1">
            <w:pPr>
              <w:pStyle w:val="ListParagraph"/>
              <w:numPr>
                <w:ilvl w:val="0"/>
                <w:numId w:val="24"/>
              </w:numPr>
            </w:pPr>
            <w:r>
              <w:lastRenderedPageBreak/>
              <w:t xml:space="preserve">User may get confused as to why </w:t>
            </w:r>
            <w:r>
              <w:lastRenderedPageBreak/>
              <w:t>certain apps display links while other have physical files</w:t>
            </w:r>
          </w:p>
          <w:p w14:paraId="52238E65" w14:textId="44CDECD7" w:rsidR="00EE3752" w:rsidRDefault="64A7EA9D" w:rsidP="006526C1">
            <w:pPr>
              <w:pStyle w:val="ListParagraph"/>
              <w:numPr>
                <w:ilvl w:val="0"/>
                <w:numId w:val="24"/>
              </w:numPr>
            </w:pPr>
            <w:r>
              <w:t>User not in control of the choice, dependent on target app to make the right c</w:t>
            </w:r>
            <w:commentRangeStart w:id="134"/>
            <w:commentRangeStart w:id="135"/>
            <w:r>
              <w:t>hoice (apps have to be updated to add in this logic)</w:t>
            </w:r>
            <w:commentRangeEnd w:id="134"/>
            <w:r w:rsidR="00EE3752">
              <w:rPr>
                <w:rStyle w:val="CommentReference"/>
              </w:rPr>
              <w:commentReference w:id="134"/>
            </w:r>
            <w:commentRangeEnd w:id="135"/>
            <w:r w:rsidR="00EE3752">
              <w:rPr>
                <w:rStyle w:val="CommentReference"/>
              </w:rPr>
              <w:commentReference w:id="135"/>
            </w:r>
          </w:p>
          <w:p w14:paraId="391A9C1F" w14:textId="77777777" w:rsidR="00EE3752" w:rsidRDefault="00EE3752" w:rsidP="006526C1">
            <w:pPr>
              <w:pStyle w:val="ListParagraph"/>
              <w:numPr>
                <w:ilvl w:val="0"/>
                <w:numId w:val="24"/>
              </w:numPr>
            </w:pPr>
            <w:r>
              <w:t>Many target apps would choose to get physical content (as opposed to file) so chances of sharing as link become slim</w:t>
            </w:r>
          </w:p>
        </w:tc>
      </w:tr>
    </w:tbl>
    <w:p w14:paraId="688CF3A8" w14:textId="77777777" w:rsidR="00EE3752" w:rsidRDefault="00EE3752" w:rsidP="00EE3752"/>
    <w:p w14:paraId="026C7237" w14:textId="77777777" w:rsidR="00EE3752" w:rsidRPr="001A12DA" w:rsidRDefault="00EE3752" w:rsidP="00EE3752">
      <w:pPr>
        <w:pStyle w:val="Questions"/>
      </w:pPr>
      <w:r>
        <w:t>These options are still under evaluation and a final decision has not been made. Due to it’s flexibility, chose option #8 for further exploration in section 9.2.2</w:t>
      </w:r>
    </w:p>
    <w:p w14:paraId="156656F7" w14:textId="77777777" w:rsidR="00EE3752" w:rsidRDefault="00EE3752" w:rsidP="00EE3752">
      <w:pPr>
        <w:pStyle w:val="Heading3"/>
      </w:pPr>
      <w:r w:rsidRPr="005E243D">
        <w:t>Custom Share flow</w:t>
      </w:r>
    </w:p>
    <w:p w14:paraId="1222F0F1" w14:textId="77777777" w:rsidR="00EE3752" w:rsidRPr="001A4ED8" w:rsidRDefault="00EE3752" w:rsidP="00EE3752">
      <w:r>
        <w:rPr>
          <w:color w:val="FF0000"/>
        </w:rPr>
        <w:t>Note: not in scope for M1</w:t>
      </w:r>
    </w:p>
    <w:p w14:paraId="6182024C" w14:textId="77777777" w:rsidR="00EE3752" w:rsidRDefault="00EE3752" w:rsidP="00EE3752">
      <w:r>
        <w:t xml:space="preserve">The solution detailed below combines the benefits of promoting sharing via OneDrive links as well as giving users the option of the classic share (as file to apps they want). </w:t>
      </w:r>
    </w:p>
    <w:p w14:paraId="539F1904" w14:textId="77777777" w:rsidR="00EE3752" w:rsidRDefault="00EE3752" w:rsidP="00EE3752">
      <w:pPr>
        <w:rPr>
          <w:b/>
          <w:color w:val="FF0000"/>
        </w:rPr>
      </w:pPr>
      <w:r>
        <w:rPr>
          <w:b/>
          <w:color w:val="FF0000"/>
        </w:rPr>
        <w:t>&lt;insert screenshot&gt;</w:t>
      </w:r>
    </w:p>
    <w:p w14:paraId="198F8E84" w14:textId="69E85904" w:rsidR="00EE3752" w:rsidRDefault="00EE3752" w:rsidP="00EE3752">
      <w:pPr>
        <w:rPr>
          <w:b/>
        </w:rPr>
      </w:pPr>
      <w:commentRangeStart w:id="136"/>
      <w:commentRangeStart w:id="137"/>
      <w:r>
        <w:rPr>
          <w:noProof/>
          <w:lang w:val="fr-FR" w:eastAsia="zh-CN"/>
        </w:rPr>
        <w:lastRenderedPageBreak/>
        <w:drawing>
          <wp:inline distT="0" distB="0" distL="0" distR="0" wp14:anchorId="7BA080B7" wp14:editId="26AE59DF">
            <wp:extent cx="3571875" cy="4724398"/>
            <wp:effectExtent l="0" t="0" r="9525" b="0"/>
            <wp:docPr id="594539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tretch>
                      <a:fillRect/>
                    </a:stretch>
                  </pic:blipFill>
                  <pic:spPr>
                    <a:xfrm>
                      <a:off x="0" y="0"/>
                      <a:ext cx="3571875" cy="4724398"/>
                    </a:xfrm>
                    <a:prstGeom prst="rect">
                      <a:avLst/>
                    </a:prstGeom>
                  </pic:spPr>
                </pic:pic>
              </a:graphicData>
            </a:graphic>
          </wp:inline>
        </w:drawing>
      </w:r>
      <w:commentRangeEnd w:id="136"/>
      <w:r>
        <w:rPr>
          <w:rStyle w:val="CommentReference"/>
        </w:rPr>
        <w:commentReference w:id="136"/>
      </w:r>
      <w:commentRangeEnd w:id="137"/>
      <w:r>
        <w:rPr>
          <w:rStyle w:val="CommentReference"/>
        </w:rPr>
        <w:commentReference w:id="137"/>
      </w:r>
    </w:p>
    <w:p w14:paraId="335B0C2F" w14:textId="77777777" w:rsidR="00EE3752" w:rsidRDefault="00EE3752" w:rsidP="00EE3752">
      <w:r>
        <w:t>Top box:</w:t>
      </w:r>
    </w:p>
    <w:p w14:paraId="46EF43AF" w14:textId="77777777" w:rsidR="00EE3752" w:rsidRDefault="00EE3752" w:rsidP="006526C1">
      <w:pPr>
        <w:pStyle w:val="ListParagraph"/>
        <w:numPr>
          <w:ilvl w:val="0"/>
          <w:numId w:val="32"/>
        </w:numPr>
      </w:pPr>
      <w:r>
        <w:t>“quick share” or “Share as OneDrive link”</w:t>
      </w:r>
    </w:p>
    <w:p w14:paraId="64047DE5" w14:textId="77777777" w:rsidR="00EE3752" w:rsidRDefault="00EE3752" w:rsidP="006526C1">
      <w:pPr>
        <w:pStyle w:val="ListParagraph"/>
        <w:numPr>
          <w:ilvl w:val="0"/>
          <w:numId w:val="32"/>
        </w:numPr>
      </w:pPr>
      <w:r>
        <w:t>Enables user to enter recipients</w:t>
      </w:r>
    </w:p>
    <w:p w14:paraId="1B5E948F" w14:textId="77777777" w:rsidR="00EE3752" w:rsidRDefault="00EE3752" w:rsidP="006526C1">
      <w:pPr>
        <w:pStyle w:val="ListParagraph"/>
        <w:numPr>
          <w:ilvl w:val="0"/>
          <w:numId w:val="32"/>
        </w:numPr>
      </w:pPr>
      <w:r>
        <w:t>User can quickly complete the share flow if all content selected lives on OneDrive</w:t>
      </w:r>
    </w:p>
    <w:p w14:paraId="1675E7AD" w14:textId="77777777" w:rsidR="00EE3752" w:rsidRDefault="00EE3752" w:rsidP="006526C1">
      <w:pPr>
        <w:pStyle w:val="ListParagraph"/>
        <w:numPr>
          <w:ilvl w:val="1"/>
          <w:numId w:val="32"/>
        </w:numPr>
        <w:rPr>
          <w:color w:val="FF0000"/>
        </w:rPr>
      </w:pPr>
      <w:r w:rsidRPr="006D5BBC">
        <w:rPr>
          <w:color w:val="FF0000"/>
        </w:rPr>
        <w:t>Open issue: do we want them to wait around if we need to upload local content to OneDrive</w:t>
      </w:r>
    </w:p>
    <w:p w14:paraId="44459464" w14:textId="77777777" w:rsidR="00EE3752" w:rsidRPr="006D5BBC" w:rsidRDefault="00EE3752" w:rsidP="006526C1">
      <w:pPr>
        <w:pStyle w:val="ListParagraph"/>
        <w:numPr>
          <w:ilvl w:val="1"/>
          <w:numId w:val="32"/>
        </w:numPr>
        <w:rPr>
          <w:color w:val="FF0000"/>
        </w:rPr>
      </w:pPr>
      <w:r>
        <w:rPr>
          <w:color w:val="FF0000"/>
        </w:rPr>
        <w:t>Feedback loop and user interaction if upload fails</w:t>
      </w:r>
    </w:p>
    <w:p w14:paraId="3C5A912D" w14:textId="77777777" w:rsidR="00EE3752" w:rsidRDefault="00EE3752" w:rsidP="006526C1">
      <w:pPr>
        <w:pStyle w:val="ListParagraph"/>
        <w:numPr>
          <w:ilvl w:val="0"/>
          <w:numId w:val="32"/>
        </w:numPr>
      </w:pPr>
      <w:r>
        <w:t>This would immediately send the content to recipient(/s)</w:t>
      </w:r>
    </w:p>
    <w:p w14:paraId="798044CF" w14:textId="77777777" w:rsidR="00EE3752" w:rsidRPr="006E63AE" w:rsidRDefault="00EE3752" w:rsidP="006526C1">
      <w:pPr>
        <w:pStyle w:val="ListParagraph"/>
        <w:numPr>
          <w:ilvl w:val="1"/>
          <w:numId w:val="32"/>
        </w:numPr>
      </w:pPr>
      <w:r>
        <w:rPr>
          <w:color w:val="FF0000"/>
        </w:rPr>
        <w:t>Open issue: is sender the customer or the racounteur service?</w:t>
      </w:r>
    </w:p>
    <w:p w14:paraId="48DCB4C1" w14:textId="77777777" w:rsidR="00EE3752" w:rsidRPr="006E63AE" w:rsidRDefault="00EE3752" w:rsidP="006526C1">
      <w:pPr>
        <w:pStyle w:val="ListParagraph"/>
        <w:numPr>
          <w:ilvl w:val="1"/>
          <w:numId w:val="32"/>
        </w:numPr>
      </w:pPr>
      <w:r>
        <w:rPr>
          <w:color w:val="FF0000"/>
        </w:rPr>
        <w:t>Ideally: customer’e email</w:t>
      </w:r>
    </w:p>
    <w:p w14:paraId="560F3E2F" w14:textId="77777777" w:rsidR="00EE3752" w:rsidRDefault="00EE3752" w:rsidP="006526C1">
      <w:pPr>
        <w:pStyle w:val="ListParagraph"/>
        <w:numPr>
          <w:ilvl w:val="1"/>
          <w:numId w:val="32"/>
        </w:numPr>
      </w:pPr>
      <w:r>
        <w:rPr>
          <w:color w:val="FF0000"/>
        </w:rPr>
        <w:t>How do we balance user completing share flow quickly and all the processing/uploading that needs to happen esp around large sets</w:t>
      </w:r>
    </w:p>
    <w:p w14:paraId="21D16466" w14:textId="77777777" w:rsidR="00EE3752" w:rsidRDefault="00EE3752" w:rsidP="006526C1">
      <w:pPr>
        <w:pStyle w:val="ListParagraph"/>
        <w:numPr>
          <w:ilvl w:val="0"/>
          <w:numId w:val="32"/>
        </w:numPr>
      </w:pPr>
      <w:r>
        <w:t>Supports sharing via email as P1</w:t>
      </w:r>
    </w:p>
    <w:p w14:paraId="79054FEE" w14:textId="77777777" w:rsidR="00EE3752" w:rsidRDefault="00EE3752" w:rsidP="006526C1">
      <w:pPr>
        <w:pStyle w:val="ListParagraph"/>
        <w:numPr>
          <w:ilvl w:val="1"/>
          <w:numId w:val="32"/>
        </w:numPr>
      </w:pPr>
      <w:r>
        <w:t>Supports texting as P2</w:t>
      </w:r>
    </w:p>
    <w:p w14:paraId="5BD8441D" w14:textId="77777777" w:rsidR="00EE3752" w:rsidRDefault="00EE3752" w:rsidP="00EE3752"/>
    <w:p w14:paraId="12B9E0AF" w14:textId="77777777" w:rsidR="00EE3752" w:rsidRDefault="00EE3752" w:rsidP="00EE3752">
      <w:r>
        <w:t>[Post M1] Middle circle:</w:t>
      </w:r>
    </w:p>
    <w:p w14:paraId="7FED4C5F" w14:textId="77777777" w:rsidR="00EE3752" w:rsidRDefault="00EE3752" w:rsidP="006526C1">
      <w:pPr>
        <w:pStyle w:val="ListParagraph"/>
        <w:numPr>
          <w:ilvl w:val="0"/>
          <w:numId w:val="33"/>
        </w:numPr>
      </w:pPr>
      <w:r>
        <w:lastRenderedPageBreak/>
        <w:t>Top share recommendations based on user’s history, image metadata etc.</w:t>
      </w:r>
    </w:p>
    <w:p w14:paraId="4D97DE8F" w14:textId="77777777" w:rsidR="00EE3752" w:rsidRDefault="00EE3752" w:rsidP="006526C1">
      <w:pPr>
        <w:pStyle w:val="ListParagraph"/>
        <w:numPr>
          <w:ilvl w:val="0"/>
          <w:numId w:val="33"/>
        </w:numPr>
      </w:pPr>
      <w:r>
        <w:t>Includes suggestions for people, rooms and groups, target apps</w:t>
      </w:r>
    </w:p>
    <w:p w14:paraId="5641EC24" w14:textId="77777777" w:rsidR="00EE3752" w:rsidRDefault="00EE3752" w:rsidP="006526C1">
      <w:pPr>
        <w:pStyle w:val="ListParagraph"/>
        <w:numPr>
          <w:ilvl w:val="0"/>
          <w:numId w:val="33"/>
        </w:numPr>
      </w:pPr>
      <w:r>
        <w:rPr>
          <w:color w:val="FF0000"/>
        </w:rPr>
        <w:t>More details in future specs</w:t>
      </w:r>
    </w:p>
    <w:p w14:paraId="3A0CF2E7" w14:textId="77777777" w:rsidR="00EE3752" w:rsidRDefault="00EE3752" w:rsidP="00EE3752">
      <w:r>
        <w:t>Bottom circle:</w:t>
      </w:r>
    </w:p>
    <w:p w14:paraId="1DCF48E2" w14:textId="77777777" w:rsidR="00EE3752" w:rsidRDefault="00EE3752" w:rsidP="006526C1">
      <w:pPr>
        <w:pStyle w:val="ListParagraph"/>
        <w:numPr>
          <w:ilvl w:val="0"/>
          <w:numId w:val="34"/>
        </w:numPr>
      </w:pPr>
      <w:r>
        <w:t>“classic share” or “Share as file”</w:t>
      </w:r>
    </w:p>
    <w:p w14:paraId="342BCC16" w14:textId="77777777" w:rsidR="00EE3752" w:rsidRDefault="00EE3752" w:rsidP="006526C1">
      <w:pPr>
        <w:pStyle w:val="ListParagraph"/>
        <w:numPr>
          <w:ilvl w:val="0"/>
          <w:numId w:val="34"/>
        </w:numPr>
      </w:pPr>
      <w:r>
        <w:t xml:space="preserve">This portion is to enable users to share via target apps they are used to </w:t>
      </w:r>
    </w:p>
    <w:p w14:paraId="0F41347F" w14:textId="77777777" w:rsidR="00EE3752" w:rsidRDefault="00EE3752" w:rsidP="006526C1">
      <w:pPr>
        <w:pStyle w:val="ListParagraph"/>
        <w:numPr>
          <w:ilvl w:val="0"/>
          <w:numId w:val="34"/>
        </w:numPr>
      </w:pPr>
      <w:r>
        <w:t>This performs share as file (classic share)</w:t>
      </w:r>
    </w:p>
    <w:p w14:paraId="5387B112" w14:textId="77777777" w:rsidR="00EE3752" w:rsidRDefault="00EE3752" w:rsidP="00EE3752">
      <w:pPr>
        <w:pStyle w:val="Questions"/>
      </w:pPr>
      <w:r>
        <w:t>If we cannot incorporate share picker target apps into the custom share page, then we enable users to get to share picker UI from this screen.</w:t>
      </w:r>
    </w:p>
    <w:p w14:paraId="14D132C6" w14:textId="77777777" w:rsidR="00920261" w:rsidRDefault="00920261" w:rsidP="00920261">
      <w:pPr>
        <w:pStyle w:val="Heading3"/>
      </w:pPr>
      <w:r>
        <w:t>Quick Share OR Share as OneDrive Link</w:t>
      </w:r>
    </w:p>
    <w:p w14:paraId="3895A32E" w14:textId="77777777" w:rsidR="00920261" w:rsidRPr="00280B73" w:rsidRDefault="00920261" w:rsidP="00920261">
      <w:r>
        <w:t>New custom way to share content.</w:t>
      </w:r>
    </w:p>
    <w:p w14:paraId="5FA1FFF7" w14:textId="77777777" w:rsidR="00920261" w:rsidRPr="00280B73" w:rsidRDefault="00920261" w:rsidP="00920261">
      <w:pPr>
        <w:rPr>
          <w:b/>
        </w:rPr>
      </w:pPr>
      <w:r>
        <w:rPr>
          <w:b/>
        </w:rPr>
        <w:t>Packaging content</w:t>
      </w:r>
    </w:p>
    <w:p w14:paraId="64E581EB" w14:textId="77777777" w:rsidR="00920261" w:rsidRPr="00CD68C7" w:rsidRDefault="00920261" w:rsidP="00920261">
      <w:pPr>
        <w:rPr>
          <w:b/>
        </w:rPr>
      </w:pPr>
      <w:r>
        <w:t>The table below details how we will package all the selected content to provide the Share contract an OneDrive link.</w:t>
      </w:r>
    </w:p>
    <w:tbl>
      <w:tblPr>
        <w:tblStyle w:val="Wind8ws"/>
        <w:tblW w:w="0" w:type="auto"/>
        <w:tblLook w:val="06A0" w:firstRow="1" w:lastRow="0" w:firstColumn="1" w:lastColumn="0" w:noHBand="1" w:noVBand="1"/>
      </w:tblPr>
      <w:tblGrid>
        <w:gridCol w:w="2700"/>
        <w:gridCol w:w="4301"/>
        <w:gridCol w:w="3501"/>
      </w:tblGrid>
      <w:tr w:rsidR="00920261" w14:paraId="58FC2889" w14:textId="77777777" w:rsidTr="53615C3A">
        <w:trPr>
          <w:cnfStyle w:val="100000000000" w:firstRow="1" w:lastRow="0" w:firstColumn="0" w:lastColumn="0" w:oddVBand="0" w:evenVBand="0" w:oddHBand="0" w:evenHBand="0" w:firstRowFirstColumn="0" w:firstRowLastColumn="0" w:lastRowFirstColumn="0" w:lastRowLastColumn="0"/>
        </w:trPr>
        <w:tc>
          <w:tcPr>
            <w:tcW w:w="2700" w:type="dxa"/>
          </w:tcPr>
          <w:p w14:paraId="53B5F062" w14:textId="77777777" w:rsidR="00920261" w:rsidRPr="00B0656E" w:rsidRDefault="00920261" w:rsidP="000715B7">
            <w:pPr>
              <w:rPr>
                <w:color w:val="auto"/>
              </w:rPr>
            </w:pPr>
            <w:r w:rsidRPr="00B0656E">
              <w:rPr>
                <w:color w:val="auto"/>
              </w:rPr>
              <w:t>Content selected for sharing as OneDrive link</w:t>
            </w:r>
          </w:p>
        </w:tc>
        <w:tc>
          <w:tcPr>
            <w:tcW w:w="4301" w:type="dxa"/>
          </w:tcPr>
          <w:p w14:paraId="05D3BB8B" w14:textId="77777777" w:rsidR="00920261" w:rsidRPr="00B0656E" w:rsidRDefault="00920261" w:rsidP="000715B7">
            <w:pPr>
              <w:rPr>
                <w:color w:val="auto"/>
              </w:rPr>
            </w:pPr>
            <w:r>
              <w:rPr>
                <w:color w:val="auto"/>
              </w:rPr>
              <w:t>OneDrive link to content exists?</w:t>
            </w:r>
          </w:p>
        </w:tc>
        <w:tc>
          <w:tcPr>
            <w:tcW w:w="3501" w:type="dxa"/>
          </w:tcPr>
          <w:p w14:paraId="26CE721A" w14:textId="77777777" w:rsidR="00920261" w:rsidRPr="00B0656E" w:rsidRDefault="00920261" w:rsidP="000715B7">
            <w:pPr>
              <w:rPr>
                <w:color w:val="auto"/>
              </w:rPr>
            </w:pPr>
            <w:r>
              <w:rPr>
                <w:color w:val="auto"/>
              </w:rPr>
              <w:t>Package content</w:t>
            </w:r>
          </w:p>
        </w:tc>
      </w:tr>
      <w:tr w:rsidR="00920261" w14:paraId="1E25F89C" w14:textId="77777777" w:rsidTr="53615C3A">
        <w:tc>
          <w:tcPr>
            <w:tcW w:w="2700" w:type="dxa"/>
          </w:tcPr>
          <w:p w14:paraId="5CABE87C" w14:textId="77777777" w:rsidR="00920261" w:rsidRPr="00B0656E" w:rsidRDefault="00920261" w:rsidP="000715B7">
            <w:r w:rsidRPr="00B0656E">
              <w:t xml:space="preserve">All OneDrive </w:t>
            </w:r>
          </w:p>
        </w:tc>
        <w:tc>
          <w:tcPr>
            <w:tcW w:w="4301" w:type="dxa"/>
          </w:tcPr>
          <w:p w14:paraId="4A02B949" w14:textId="77777777" w:rsidR="00920261" w:rsidRPr="00B0656E" w:rsidRDefault="00920261" w:rsidP="000715B7">
            <w:r>
              <w:t>Yes</w:t>
            </w:r>
          </w:p>
        </w:tc>
        <w:tc>
          <w:tcPr>
            <w:tcW w:w="3501" w:type="dxa"/>
          </w:tcPr>
          <w:p w14:paraId="658AEFFF" w14:textId="77777777" w:rsidR="00920261" w:rsidRPr="00B0656E" w:rsidRDefault="00920261" w:rsidP="000715B7">
            <w:r>
              <w:t>Generate one link to all selected content (that is, one link to all bundled content)</w:t>
            </w:r>
          </w:p>
        </w:tc>
      </w:tr>
      <w:tr w:rsidR="00920261" w14:paraId="6536595B" w14:textId="77777777" w:rsidTr="53615C3A">
        <w:tc>
          <w:tcPr>
            <w:tcW w:w="2700" w:type="dxa"/>
          </w:tcPr>
          <w:p w14:paraId="31BF2C86" w14:textId="77777777" w:rsidR="00920261" w:rsidRPr="00B0656E" w:rsidRDefault="00920261" w:rsidP="000715B7">
            <w:r w:rsidRPr="00B0656E">
              <w:t>All local</w:t>
            </w:r>
          </w:p>
        </w:tc>
        <w:tc>
          <w:tcPr>
            <w:tcW w:w="4301" w:type="dxa"/>
          </w:tcPr>
          <w:p w14:paraId="0E1BDED5" w14:textId="77777777" w:rsidR="00920261" w:rsidRPr="00B0656E" w:rsidRDefault="00920261" w:rsidP="000715B7">
            <w:r>
              <w:t>No. Needs to be uploaded.</w:t>
            </w:r>
          </w:p>
        </w:tc>
        <w:tc>
          <w:tcPr>
            <w:tcW w:w="3501" w:type="dxa"/>
          </w:tcPr>
          <w:p w14:paraId="5E405629" w14:textId="3807B9D5" w:rsidR="00920261" w:rsidRPr="00B0656E" w:rsidRDefault="53615C3A" w:rsidP="000715B7">
            <w:commentRangeStart w:id="138"/>
            <w:commentRangeStart w:id="139"/>
            <w:commentRangeStart w:id="140"/>
            <w:r>
              <w:t>Need to upload content to OneDrive</w:t>
            </w:r>
            <w:commentRangeEnd w:id="138"/>
            <w:r w:rsidR="00920261">
              <w:rPr>
                <w:rStyle w:val="CommentReference"/>
              </w:rPr>
              <w:commentReference w:id="138"/>
            </w:r>
            <w:commentRangeEnd w:id="139"/>
            <w:r w:rsidR="00920261">
              <w:rPr>
                <w:rStyle w:val="CommentReference"/>
              </w:rPr>
              <w:commentReference w:id="139"/>
            </w:r>
            <w:commentRangeEnd w:id="140"/>
            <w:r w:rsidR="00920261">
              <w:rPr>
                <w:rStyle w:val="CommentReference"/>
              </w:rPr>
              <w:commentReference w:id="140"/>
            </w:r>
            <w:r>
              <w:t>. Generate one link to all uploaded content</w:t>
            </w:r>
          </w:p>
        </w:tc>
      </w:tr>
      <w:tr w:rsidR="00920261" w14:paraId="0D8FC703" w14:textId="77777777" w:rsidTr="53615C3A">
        <w:tc>
          <w:tcPr>
            <w:tcW w:w="2700" w:type="dxa"/>
          </w:tcPr>
          <w:p w14:paraId="710ED890" w14:textId="13FD7D79" w:rsidR="00920261" w:rsidRPr="00B0656E" w:rsidRDefault="00920261" w:rsidP="000715B7">
            <w:commentRangeStart w:id="141"/>
            <w:commentRangeStart w:id="142"/>
            <w:r w:rsidRPr="00B0656E">
              <w:t>Mixed source – some local, some Onedrive</w:t>
            </w:r>
            <w:commentRangeEnd w:id="141"/>
            <w:r>
              <w:rPr>
                <w:rStyle w:val="CommentReference"/>
                <w:rFonts w:ascii="Calibri" w:eastAsiaTheme="minorEastAsia" w:hAnsi="Calibri" w:cs="Times New Roman"/>
                <w:lang w:bidi="en-US"/>
              </w:rPr>
              <w:commentReference w:id="141"/>
            </w:r>
            <w:commentRangeEnd w:id="142"/>
            <w:r>
              <w:rPr>
                <w:rStyle w:val="CommentReference"/>
              </w:rPr>
              <w:commentReference w:id="142"/>
            </w:r>
          </w:p>
        </w:tc>
        <w:tc>
          <w:tcPr>
            <w:tcW w:w="4301" w:type="dxa"/>
          </w:tcPr>
          <w:p w14:paraId="61970AB7" w14:textId="77777777" w:rsidR="00920261" w:rsidRPr="00B0656E" w:rsidRDefault="00920261" w:rsidP="000715B7">
            <w:commentRangeStart w:id="143"/>
            <w:r>
              <w:t>Some have links, some need to be uploaded</w:t>
            </w:r>
            <w:commentRangeEnd w:id="143"/>
            <w:r>
              <w:rPr>
                <w:rStyle w:val="CommentReference"/>
                <w:rFonts w:ascii="Calibri" w:eastAsiaTheme="minorEastAsia" w:hAnsi="Calibri" w:cs="Times New Roman"/>
                <w:lang w:bidi="en-US"/>
              </w:rPr>
              <w:commentReference w:id="143"/>
            </w:r>
          </w:p>
        </w:tc>
        <w:tc>
          <w:tcPr>
            <w:tcW w:w="3501" w:type="dxa"/>
          </w:tcPr>
          <w:p w14:paraId="7A82F8CD" w14:textId="77777777" w:rsidR="00920261" w:rsidRPr="00B0656E" w:rsidRDefault="00920261" w:rsidP="000715B7">
            <w:r>
              <w:t>Need to upload local content to OneDrive. Generate one link to all selected (available and uploaded to OneDrive) content</w:t>
            </w:r>
          </w:p>
        </w:tc>
      </w:tr>
    </w:tbl>
    <w:p w14:paraId="5FD27F5A" w14:textId="77777777" w:rsidR="00920261" w:rsidRDefault="00920261" w:rsidP="00920261">
      <w:pPr>
        <w:rPr>
          <w:b/>
          <w:color w:val="FF0000"/>
        </w:rPr>
      </w:pPr>
    </w:p>
    <w:p w14:paraId="296C818E" w14:textId="77777777" w:rsidR="00920261" w:rsidRDefault="00920261" w:rsidP="00920261">
      <w:pPr>
        <w:pStyle w:val="Questions"/>
      </w:pPr>
      <w:r>
        <w:lastRenderedPageBreak/>
        <w:t>When does the upload happen? Do users need to wait while upload occurs? Feedback loop and user interaction when upload failures occur.</w:t>
      </w:r>
    </w:p>
    <w:p w14:paraId="42B2E09B" w14:textId="77777777" w:rsidR="00920261" w:rsidRPr="001B04A8" w:rsidRDefault="00920261" w:rsidP="00920261">
      <w:pPr>
        <w:rPr>
          <w:b/>
        </w:rPr>
      </w:pPr>
      <w:r>
        <w:rPr>
          <w:b/>
        </w:rPr>
        <w:t>Event to trigger OneDrive backup option to users</w:t>
      </w:r>
    </w:p>
    <w:p w14:paraId="635F60BD" w14:textId="43CB229C" w:rsidR="00920261" w:rsidRDefault="65D88FBB" w:rsidP="006526C1">
      <w:pPr>
        <w:pStyle w:val="ListParagraph"/>
        <w:numPr>
          <w:ilvl w:val="0"/>
          <w:numId w:val="29"/>
        </w:numPr>
      </w:pPr>
      <w:commentRangeStart w:id="144"/>
      <w:commentRangeStart w:id="145"/>
      <w:r>
        <w:t xml:space="preserve">The first time user selects ‘share as link’ we will provide a trigger event to ask the user to backup using OneDrive in case they don’t already. </w:t>
      </w:r>
      <w:commentRangeEnd w:id="144"/>
      <w:r w:rsidR="00920261">
        <w:rPr>
          <w:rStyle w:val="CommentReference"/>
        </w:rPr>
        <w:commentReference w:id="144"/>
      </w:r>
      <w:commentRangeEnd w:id="145"/>
      <w:r w:rsidR="00920261">
        <w:rPr>
          <w:rStyle w:val="CommentReference"/>
        </w:rPr>
        <w:commentReference w:id="145"/>
      </w:r>
    </w:p>
    <w:p w14:paraId="5D0F28F8" w14:textId="77777777" w:rsidR="00920261" w:rsidRPr="001B04A8" w:rsidRDefault="00920261" w:rsidP="006526C1">
      <w:pPr>
        <w:pStyle w:val="ListParagraph"/>
        <w:numPr>
          <w:ilvl w:val="0"/>
          <w:numId w:val="29"/>
        </w:numPr>
      </w:pPr>
      <w:commentRangeStart w:id="146"/>
      <w:r>
        <w:t>If the user</w:t>
      </w:r>
      <w:r w:rsidRPr="001B04A8">
        <w:t xml:space="preserve"> continue</w:t>
      </w:r>
      <w:r>
        <w:t>s</w:t>
      </w:r>
      <w:r w:rsidRPr="001B04A8">
        <w:t xml:space="preserve"> to not backup using OneDrive, then we can provide the trigger event on some regular cadence to drive users toward OneDrive backup for their photo and video content.</w:t>
      </w:r>
      <w:commentRangeEnd w:id="146"/>
      <w:r>
        <w:rPr>
          <w:rStyle w:val="CommentReference"/>
          <w:rFonts w:eastAsiaTheme="minorEastAsia"/>
          <w:lang w:bidi="en-US"/>
        </w:rPr>
        <w:commentReference w:id="146"/>
      </w:r>
    </w:p>
    <w:p w14:paraId="29A3AB08" w14:textId="77777777" w:rsidR="00920261" w:rsidRDefault="00920261" w:rsidP="00920261">
      <w:pPr>
        <w:rPr>
          <w:b/>
          <w:color w:val="FF0000"/>
        </w:rPr>
      </w:pPr>
    </w:p>
    <w:p w14:paraId="06E50BD4" w14:textId="77777777" w:rsidR="00920261" w:rsidRPr="00CD68C7" w:rsidRDefault="00920261" w:rsidP="00920261">
      <w:pPr>
        <w:rPr>
          <w:b/>
        </w:rPr>
      </w:pPr>
      <w:r w:rsidRPr="00CD68C7">
        <w:rPr>
          <w:b/>
        </w:rPr>
        <w:t>Generated Link</w:t>
      </w:r>
    </w:p>
    <w:p w14:paraId="1C038727" w14:textId="77777777" w:rsidR="00920261" w:rsidRPr="00D21760" w:rsidRDefault="00920261" w:rsidP="00920261"/>
    <w:p w14:paraId="4E64B36A" w14:textId="77777777" w:rsidR="00920261" w:rsidRDefault="00920261" w:rsidP="00920261"/>
    <w:p w14:paraId="0843D7F5" w14:textId="77777777" w:rsidR="00920261" w:rsidRDefault="00920261" w:rsidP="006526C1">
      <w:pPr>
        <w:pStyle w:val="Questions"/>
        <w:numPr>
          <w:ilvl w:val="0"/>
          <w:numId w:val="26"/>
        </w:numPr>
      </w:pPr>
      <w:r>
        <w:t>Do we know which content is on OneDrive?</w:t>
      </w:r>
    </w:p>
    <w:p w14:paraId="2DC07B71" w14:textId="77777777" w:rsidR="00920261" w:rsidRDefault="00920261" w:rsidP="006526C1">
      <w:pPr>
        <w:pStyle w:val="Questions"/>
        <w:numPr>
          <w:ilvl w:val="0"/>
          <w:numId w:val="26"/>
        </w:numPr>
      </w:pPr>
      <w:r>
        <w:t>For mixed source:</w:t>
      </w:r>
    </w:p>
    <w:p w14:paraId="4C4C62AF" w14:textId="77777777" w:rsidR="00920261" w:rsidRDefault="00920261" w:rsidP="00920261">
      <w:pPr>
        <w:pStyle w:val="Questions"/>
        <w:ind w:left="360"/>
      </w:pPr>
      <w:r>
        <w:t xml:space="preserve"> Get bundle ID (for existing OneDrive content)</w:t>
      </w:r>
    </w:p>
    <w:p w14:paraId="2972BC1A" w14:textId="77777777" w:rsidR="00920261" w:rsidRDefault="00920261" w:rsidP="00920261">
      <w:pPr>
        <w:pStyle w:val="Questions"/>
        <w:ind w:left="360"/>
      </w:pPr>
      <w:r>
        <w:t>Upload API (for local content) – maybe at the same time as above(get resource ID)</w:t>
      </w:r>
    </w:p>
    <w:p w14:paraId="31A6F3D5" w14:textId="77777777" w:rsidR="00920261" w:rsidRDefault="00920261" w:rsidP="00920261">
      <w:pPr>
        <w:pStyle w:val="Questions"/>
        <w:ind w:left="360"/>
      </w:pPr>
      <w:r>
        <w:t>Add to bundle API (give resource ID)</w:t>
      </w:r>
    </w:p>
    <w:p w14:paraId="6CE509AB" w14:textId="77777777" w:rsidR="00920261" w:rsidRDefault="00920261" w:rsidP="006526C1">
      <w:pPr>
        <w:pStyle w:val="Questions"/>
        <w:numPr>
          <w:ilvl w:val="0"/>
          <w:numId w:val="26"/>
        </w:numPr>
      </w:pPr>
      <w:r>
        <w:t>No current support for knowing whether the content lives on Onedrive</w:t>
      </w:r>
    </w:p>
    <w:p w14:paraId="29B0D66A" w14:textId="77777777" w:rsidR="00920261" w:rsidRDefault="00920261" w:rsidP="006526C1">
      <w:pPr>
        <w:pStyle w:val="Questions"/>
        <w:numPr>
          <w:ilvl w:val="0"/>
          <w:numId w:val="26"/>
        </w:numPr>
      </w:pPr>
      <w:r>
        <w:t>Need API support to getting links and upload in the background [CJ]</w:t>
      </w:r>
    </w:p>
    <w:p w14:paraId="001E6C90" w14:textId="77777777" w:rsidR="00920261" w:rsidRPr="00280B73" w:rsidRDefault="00920261" w:rsidP="00920261"/>
    <w:p w14:paraId="2A3791CD" w14:textId="77777777" w:rsidR="00920261" w:rsidRPr="00DA08F9" w:rsidRDefault="00920261" w:rsidP="00920261">
      <w:pPr>
        <w:pStyle w:val="Heading3"/>
      </w:pPr>
      <w:r>
        <w:t>Classic Share OR Share as File</w:t>
      </w:r>
    </w:p>
    <w:p w14:paraId="30E135E0" w14:textId="77777777" w:rsidR="00920261" w:rsidRPr="005E20A6" w:rsidRDefault="00920261" w:rsidP="00920261">
      <w:r>
        <w:t xml:space="preserve">Regular share flow using share contract and Share picker </w:t>
      </w:r>
    </w:p>
    <w:p w14:paraId="4ADC906A" w14:textId="77777777" w:rsidR="00920261" w:rsidRDefault="00920261" w:rsidP="00920261">
      <w:r>
        <w:rPr>
          <w:b/>
        </w:rPr>
        <w:t>Packaging content</w:t>
      </w:r>
    </w:p>
    <w:p w14:paraId="0A9D1BA3" w14:textId="77777777" w:rsidR="00920261" w:rsidRDefault="00920261" w:rsidP="00920261">
      <w:r>
        <w:t>When customer choses to share content as physical files (as opposed to link), then we need to provide the right mechanisms for gathering that content based on where the selected content lives:</w:t>
      </w:r>
    </w:p>
    <w:tbl>
      <w:tblPr>
        <w:tblStyle w:val="Wind8ws"/>
        <w:tblW w:w="0" w:type="auto"/>
        <w:tblLook w:val="06A0" w:firstRow="1" w:lastRow="0" w:firstColumn="1" w:lastColumn="0" w:noHBand="1" w:noVBand="1"/>
      </w:tblPr>
      <w:tblGrid>
        <w:gridCol w:w="3500"/>
        <w:gridCol w:w="2350"/>
        <w:gridCol w:w="4652"/>
      </w:tblGrid>
      <w:tr w:rsidR="00920261" w14:paraId="524ED1A2" w14:textId="77777777" w:rsidTr="000715B7">
        <w:trPr>
          <w:cnfStyle w:val="100000000000" w:firstRow="1" w:lastRow="0" w:firstColumn="0" w:lastColumn="0" w:oddVBand="0" w:evenVBand="0" w:oddHBand="0" w:evenHBand="0" w:firstRowFirstColumn="0" w:firstRowLastColumn="0" w:lastRowFirstColumn="0" w:lastRowLastColumn="0"/>
        </w:trPr>
        <w:tc>
          <w:tcPr>
            <w:tcW w:w="3500" w:type="dxa"/>
          </w:tcPr>
          <w:p w14:paraId="4839E99F" w14:textId="77777777" w:rsidR="00920261" w:rsidRPr="00B0656E" w:rsidRDefault="00920261" w:rsidP="000715B7">
            <w:pPr>
              <w:rPr>
                <w:color w:val="auto"/>
              </w:rPr>
            </w:pPr>
            <w:r w:rsidRPr="00B0656E">
              <w:rPr>
                <w:color w:val="auto"/>
              </w:rPr>
              <w:t xml:space="preserve">Content selected for sharing as </w:t>
            </w:r>
            <w:r>
              <w:rPr>
                <w:color w:val="auto"/>
              </w:rPr>
              <w:t>file</w:t>
            </w:r>
          </w:p>
        </w:tc>
        <w:tc>
          <w:tcPr>
            <w:tcW w:w="2350" w:type="dxa"/>
          </w:tcPr>
          <w:p w14:paraId="70C45572" w14:textId="77777777" w:rsidR="00920261" w:rsidRPr="00B0656E" w:rsidRDefault="00920261" w:rsidP="000715B7">
            <w:pPr>
              <w:rPr>
                <w:color w:val="auto"/>
              </w:rPr>
            </w:pPr>
            <w:r>
              <w:rPr>
                <w:color w:val="auto"/>
              </w:rPr>
              <w:t>OneDrive link available?</w:t>
            </w:r>
          </w:p>
        </w:tc>
        <w:tc>
          <w:tcPr>
            <w:tcW w:w="4652" w:type="dxa"/>
          </w:tcPr>
          <w:p w14:paraId="370EEAB4" w14:textId="77777777" w:rsidR="00920261" w:rsidRPr="00B0656E" w:rsidRDefault="00920261" w:rsidP="000715B7">
            <w:pPr>
              <w:rPr>
                <w:color w:val="auto"/>
              </w:rPr>
            </w:pPr>
            <w:r>
              <w:rPr>
                <w:color w:val="auto"/>
              </w:rPr>
              <w:t>Packaging solution</w:t>
            </w:r>
          </w:p>
        </w:tc>
      </w:tr>
      <w:tr w:rsidR="00920261" w14:paraId="336DDAE8" w14:textId="77777777" w:rsidTr="000715B7">
        <w:tc>
          <w:tcPr>
            <w:tcW w:w="3500" w:type="dxa"/>
          </w:tcPr>
          <w:p w14:paraId="34CD1050" w14:textId="77777777" w:rsidR="00920261" w:rsidRDefault="00920261" w:rsidP="000715B7">
            <w:r w:rsidRPr="00B0656E">
              <w:lastRenderedPageBreak/>
              <w:t>All OneDrive</w:t>
            </w:r>
          </w:p>
          <w:p w14:paraId="39F7AC72" w14:textId="77777777" w:rsidR="00920261" w:rsidRPr="00B0656E" w:rsidRDefault="00920261" w:rsidP="000715B7">
            <w:r>
              <w:t xml:space="preserve">*May have thumbnail versions on the local device, but full res lives in OneDrive only. </w:t>
            </w:r>
            <w:r w:rsidRPr="00B0656E">
              <w:t xml:space="preserve"> </w:t>
            </w:r>
          </w:p>
        </w:tc>
        <w:tc>
          <w:tcPr>
            <w:tcW w:w="2350" w:type="dxa"/>
          </w:tcPr>
          <w:p w14:paraId="6D9F7404" w14:textId="77777777" w:rsidR="00920261" w:rsidRPr="00B0656E" w:rsidRDefault="00920261" w:rsidP="000715B7">
            <w:r>
              <w:t>Yes</w:t>
            </w:r>
          </w:p>
        </w:tc>
        <w:tc>
          <w:tcPr>
            <w:tcW w:w="4652" w:type="dxa"/>
          </w:tcPr>
          <w:p w14:paraId="1932BF28" w14:textId="77777777" w:rsidR="00920261" w:rsidRPr="00280B73" w:rsidRDefault="00920261" w:rsidP="000715B7">
            <w:pPr>
              <w:rPr>
                <w:b/>
              </w:rPr>
            </w:pPr>
            <w:r>
              <w:rPr>
                <w:b/>
              </w:rPr>
              <w:t>Option 1:</w:t>
            </w:r>
          </w:p>
          <w:p w14:paraId="4ADC2531" w14:textId="77777777" w:rsidR="00920261" w:rsidRDefault="00920261" w:rsidP="000715B7">
            <w:commentRangeStart w:id="147"/>
            <w:commentRangeStart w:id="148"/>
            <w:r>
              <w:t>Get URI backed storage file for all selected content. Group all storage files and send as one single data package to Share contract.</w:t>
            </w:r>
            <w:commentRangeEnd w:id="147"/>
            <w:r>
              <w:rPr>
                <w:rStyle w:val="CommentReference"/>
                <w:rFonts w:ascii="Calibri" w:eastAsiaTheme="minorEastAsia" w:hAnsi="Calibri" w:cs="Times New Roman"/>
                <w:lang w:bidi="en-US"/>
              </w:rPr>
              <w:commentReference w:id="147"/>
            </w:r>
          </w:p>
          <w:p w14:paraId="7A8BA376" w14:textId="77777777" w:rsidR="00920261" w:rsidRDefault="00920261" w:rsidP="000715B7">
            <w:pPr>
              <w:rPr>
                <w:b/>
              </w:rPr>
            </w:pPr>
            <w:r>
              <w:rPr>
                <w:b/>
              </w:rPr>
              <w:t>Option 2:</w:t>
            </w:r>
          </w:p>
          <w:p w14:paraId="5A0ADDD3" w14:textId="77777777" w:rsidR="00920261" w:rsidRDefault="00920261" w:rsidP="000715B7">
            <w:r>
              <w:t>Download all content to local device</w:t>
            </w:r>
          </w:p>
          <w:p w14:paraId="6DECE082" w14:textId="77777777" w:rsidR="00920261" w:rsidRPr="00B0656E" w:rsidRDefault="00920261" w:rsidP="000715B7">
            <w:r>
              <w:rPr>
                <w:color w:val="FF0000"/>
              </w:rPr>
              <w:t>Open issue: device storage implications for low cost devices</w:t>
            </w:r>
            <w:commentRangeEnd w:id="148"/>
            <w:r>
              <w:rPr>
                <w:rStyle w:val="CommentReference"/>
                <w:rFonts w:ascii="Calibri" w:eastAsiaTheme="minorEastAsia" w:hAnsi="Calibri" w:cs="Times New Roman"/>
                <w:lang w:bidi="en-US"/>
              </w:rPr>
              <w:commentReference w:id="148"/>
            </w:r>
          </w:p>
        </w:tc>
      </w:tr>
      <w:tr w:rsidR="00920261" w14:paraId="16A7D1EC" w14:textId="77777777" w:rsidTr="000715B7">
        <w:tc>
          <w:tcPr>
            <w:tcW w:w="3500" w:type="dxa"/>
          </w:tcPr>
          <w:p w14:paraId="1873BD8A" w14:textId="77777777" w:rsidR="00920261" w:rsidRPr="00B0656E" w:rsidRDefault="00920261" w:rsidP="000715B7">
            <w:r w:rsidRPr="00B0656E">
              <w:t>All local</w:t>
            </w:r>
            <w:r>
              <w:t xml:space="preserve"> </w:t>
            </w:r>
          </w:p>
        </w:tc>
        <w:tc>
          <w:tcPr>
            <w:tcW w:w="2350" w:type="dxa"/>
          </w:tcPr>
          <w:p w14:paraId="2B3B2702" w14:textId="77777777" w:rsidR="00920261" w:rsidRPr="00B0656E" w:rsidRDefault="00920261" w:rsidP="000715B7">
            <w:r>
              <w:t xml:space="preserve">No. </w:t>
            </w:r>
          </w:p>
        </w:tc>
        <w:tc>
          <w:tcPr>
            <w:tcW w:w="4652" w:type="dxa"/>
          </w:tcPr>
          <w:p w14:paraId="17544355" w14:textId="77777777" w:rsidR="00920261" w:rsidRPr="00B0656E" w:rsidRDefault="00920261" w:rsidP="000715B7">
            <w:r>
              <w:t xml:space="preserve">Get locally backed storage file for all selected content. Group all storage files and send as one single </w:t>
            </w:r>
            <w:commentRangeStart w:id="149"/>
            <w:commentRangeStart w:id="150"/>
            <w:r>
              <w:t xml:space="preserve">data package </w:t>
            </w:r>
            <w:commentRangeEnd w:id="149"/>
            <w:r>
              <w:rPr>
                <w:rStyle w:val="CommentReference"/>
                <w:rFonts w:ascii="Calibri" w:eastAsiaTheme="minorEastAsia" w:hAnsi="Calibri" w:cs="Times New Roman"/>
                <w:lang w:bidi="en-US"/>
              </w:rPr>
              <w:commentReference w:id="149"/>
            </w:r>
            <w:commentRangeEnd w:id="150"/>
            <w:r>
              <w:rPr>
                <w:rStyle w:val="CommentReference"/>
                <w:rFonts w:ascii="Calibri" w:eastAsiaTheme="minorEastAsia" w:hAnsi="Calibri" w:cs="Times New Roman"/>
                <w:lang w:bidi="en-US"/>
              </w:rPr>
              <w:commentReference w:id="150"/>
            </w:r>
            <w:r>
              <w:t>to Share contract.</w:t>
            </w:r>
          </w:p>
        </w:tc>
      </w:tr>
      <w:tr w:rsidR="00920261" w14:paraId="7C917E25" w14:textId="77777777" w:rsidTr="000715B7">
        <w:tc>
          <w:tcPr>
            <w:tcW w:w="3500" w:type="dxa"/>
          </w:tcPr>
          <w:p w14:paraId="3F2D0D7F" w14:textId="77777777" w:rsidR="00920261" w:rsidRPr="00B0656E" w:rsidRDefault="00920261" w:rsidP="000715B7">
            <w:commentRangeStart w:id="151"/>
            <w:commentRangeStart w:id="152"/>
            <w:commentRangeStart w:id="153"/>
            <w:r w:rsidRPr="00B0656E">
              <w:t>Mixe</w:t>
            </w:r>
            <w:r>
              <w:t>d source – some local, some OneD</w:t>
            </w:r>
            <w:r w:rsidRPr="00B0656E">
              <w:t>rive</w:t>
            </w:r>
            <w:commentRangeEnd w:id="151"/>
            <w:r>
              <w:rPr>
                <w:rStyle w:val="CommentReference"/>
                <w:rFonts w:ascii="Calibri" w:eastAsiaTheme="minorEastAsia" w:hAnsi="Calibri" w:cs="Times New Roman"/>
                <w:lang w:bidi="en-US"/>
              </w:rPr>
              <w:commentReference w:id="151"/>
            </w:r>
            <w:commentRangeEnd w:id="152"/>
            <w:r>
              <w:rPr>
                <w:rStyle w:val="CommentReference"/>
                <w:rFonts w:ascii="Calibri" w:eastAsiaTheme="minorEastAsia" w:hAnsi="Calibri" w:cs="Times New Roman"/>
                <w:lang w:bidi="en-US"/>
              </w:rPr>
              <w:commentReference w:id="152"/>
            </w:r>
            <w:commentRangeEnd w:id="153"/>
            <w:r>
              <w:rPr>
                <w:rStyle w:val="CommentReference"/>
                <w:rFonts w:ascii="Calibri" w:eastAsiaTheme="minorEastAsia" w:hAnsi="Calibri" w:cs="Times New Roman"/>
                <w:lang w:bidi="en-US"/>
              </w:rPr>
              <w:commentReference w:id="153"/>
            </w:r>
          </w:p>
        </w:tc>
        <w:tc>
          <w:tcPr>
            <w:tcW w:w="2350" w:type="dxa"/>
          </w:tcPr>
          <w:p w14:paraId="3E6B94E8" w14:textId="77777777" w:rsidR="00920261" w:rsidRPr="00B0656E" w:rsidRDefault="00920261" w:rsidP="000715B7">
            <w:r>
              <w:t xml:space="preserve">Some have links, some don’t. </w:t>
            </w:r>
          </w:p>
        </w:tc>
        <w:tc>
          <w:tcPr>
            <w:tcW w:w="4652" w:type="dxa"/>
          </w:tcPr>
          <w:p w14:paraId="403C64F8" w14:textId="77777777" w:rsidR="00920261" w:rsidRPr="00280B73" w:rsidRDefault="00920261" w:rsidP="000715B7">
            <w:pPr>
              <w:rPr>
                <w:b/>
              </w:rPr>
            </w:pPr>
            <w:r>
              <w:rPr>
                <w:b/>
              </w:rPr>
              <w:t>Option 1:</w:t>
            </w:r>
          </w:p>
          <w:p w14:paraId="67FA4C04" w14:textId="77777777" w:rsidR="00920261" w:rsidRDefault="00920261" w:rsidP="000715B7">
            <w:r>
              <w:t>Get URI backed storage file for all selected content. Get locally backed storage file for all selected content. Group all storage files and send as one single data package to Share contract.</w:t>
            </w:r>
          </w:p>
          <w:p w14:paraId="08433210" w14:textId="77777777" w:rsidR="00920261" w:rsidRDefault="00920261" w:rsidP="000715B7">
            <w:pPr>
              <w:rPr>
                <w:b/>
              </w:rPr>
            </w:pPr>
            <w:r>
              <w:rPr>
                <w:b/>
              </w:rPr>
              <w:t>Option 2:</w:t>
            </w:r>
          </w:p>
          <w:p w14:paraId="14E445EA" w14:textId="77777777" w:rsidR="00920261" w:rsidRDefault="00920261" w:rsidP="000715B7">
            <w:r>
              <w:t>Download all OneDrive content to local device. Get locally backed storage file for all selected content. Group all storage files and send as one single data package to Share contract.</w:t>
            </w:r>
          </w:p>
          <w:p w14:paraId="145ADB08" w14:textId="77777777" w:rsidR="00920261" w:rsidRPr="00B0656E" w:rsidRDefault="00920261" w:rsidP="000715B7">
            <w:r>
              <w:rPr>
                <w:color w:val="FF0000"/>
              </w:rPr>
              <w:t>Open issue: device storage implications for low cost devices</w:t>
            </w:r>
            <w:r>
              <w:rPr>
                <w:rStyle w:val="CommentReference"/>
                <w:rFonts w:ascii="Calibri" w:eastAsiaTheme="minorEastAsia" w:hAnsi="Calibri" w:cs="Times New Roman"/>
                <w:lang w:bidi="en-US"/>
              </w:rPr>
              <w:commentReference w:id="154"/>
            </w:r>
          </w:p>
        </w:tc>
      </w:tr>
    </w:tbl>
    <w:p w14:paraId="42C007DC" w14:textId="77777777" w:rsidR="00EE3752" w:rsidRDefault="00EE3752" w:rsidP="00D34D87"/>
    <w:p w14:paraId="5D2D80B7" w14:textId="77777777" w:rsidR="00920261" w:rsidRDefault="00920261" w:rsidP="00920261">
      <w:pPr>
        <w:pStyle w:val="Questions"/>
      </w:pPr>
      <w:r>
        <w:t>Open question: Is URI backed storage file faster and/or cheaper than downloading OneDrive content to local device and then treat it as a local file.</w:t>
      </w:r>
    </w:p>
    <w:p w14:paraId="35AFDC0D" w14:textId="77777777" w:rsidR="00920261" w:rsidRDefault="00920261" w:rsidP="00920261">
      <w:pPr>
        <w:pStyle w:val="Questions"/>
      </w:pPr>
      <w:r>
        <w:t>Note: URI backed storage files shipping for Phone in Threshold M1.</w:t>
      </w:r>
    </w:p>
    <w:p w14:paraId="3699A3F5" w14:textId="77777777" w:rsidR="00920261" w:rsidRPr="008E11DD" w:rsidRDefault="00920261" w:rsidP="00920261">
      <w:pPr>
        <w:pStyle w:val="Questions"/>
      </w:pPr>
      <w:r>
        <w:lastRenderedPageBreak/>
        <w:t>How does this affect the apps requirements to have data access? I.e. apps define their capabilities and typically if they do image picker they would not necessarily need network access, but with this they would, correct?</w:t>
      </w:r>
    </w:p>
    <w:p w14:paraId="3F33C18D" w14:textId="77777777" w:rsidR="00920261" w:rsidRPr="005E20A6" w:rsidRDefault="00920261" w:rsidP="00920261">
      <w:pPr>
        <w:pStyle w:val="ListParagraph"/>
      </w:pPr>
    </w:p>
    <w:p w14:paraId="3F950601" w14:textId="77777777" w:rsidR="00920261" w:rsidRPr="000632F4" w:rsidRDefault="00920261" w:rsidP="00920261">
      <w:r>
        <w:t xml:space="preserve">The table below is tbd as we figure out flow. </w:t>
      </w:r>
    </w:p>
    <w:tbl>
      <w:tblPr>
        <w:tblStyle w:val="Wind8ws"/>
        <w:tblW w:w="10015" w:type="dxa"/>
        <w:tblInd w:w="605" w:type="dxa"/>
        <w:tblLook w:val="06A0" w:firstRow="1" w:lastRow="0" w:firstColumn="1" w:lastColumn="0" w:noHBand="1" w:noVBand="1"/>
      </w:tblPr>
      <w:tblGrid>
        <w:gridCol w:w="1327"/>
        <w:gridCol w:w="1968"/>
        <w:gridCol w:w="1322"/>
        <w:gridCol w:w="1859"/>
        <w:gridCol w:w="1863"/>
        <w:gridCol w:w="1676"/>
      </w:tblGrid>
      <w:tr w:rsidR="00920261" w:rsidRPr="00D741AD" w14:paraId="01D64C41" w14:textId="77777777" w:rsidTr="000715B7">
        <w:trPr>
          <w:cnfStyle w:val="100000000000" w:firstRow="1" w:lastRow="0" w:firstColumn="0" w:lastColumn="0" w:oddVBand="0" w:evenVBand="0" w:oddHBand="0" w:evenHBand="0" w:firstRowFirstColumn="0" w:firstRowLastColumn="0" w:lastRowFirstColumn="0" w:lastRowLastColumn="0"/>
          <w:trHeight w:val="20"/>
        </w:trPr>
        <w:tc>
          <w:tcPr>
            <w:tcW w:w="1327" w:type="dxa"/>
            <w:tcMar>
              <w:top w:w="58" w:type="dxa"/>
              <w:bottom w:w="58" w:type="dxa"/>
            </w:tcMar>
            <w:hideMark/>
          </w:tcPr>
          <w:p w14:paraId="53142EA7" w14:textId="77777777" w:rsidR="00920261" w:rsidRPr="00D741AD" w:rsidRDefault="00920261" w:rsidP="000715B7">
            <w:pPr>
              <w:rPr>
                <w:rFonts w:cs="Segoe UI"/>
                <w:b w:val="0"/>
                <w:bCs/>
                <w:szCs w:val="20"/>
              </w:rPr>
            </w:pPr>
            <w:r w:rsidRPr="00D741AD">
              <w:rPr>
                <w:rFonts w:cs="Segoe UI"/>
                <w:b w:val="0"/>
                <w:bCs/>
                <w:szCs w:val="20"/>
              </w:rPr>
              <w:t>UI feature</w:t>
            </w:r>
          </w:p>
        </w:tc>
        <w:tc>
          <w:tcPr>
            <w:tcW w:w="1968" w:type="dxa"/>
            <w:tcMar>
              <w:top w:w="58" w:type="dxa"/>
              <w:bottom w:w="58" w:type="dxa"/>
            </w:tcMar>
            <w:hideMark/>
          </w:tcPr>
          <w:p w14:paraId="484E91C9" w14:textId="77777777" w:rsidR="00920261" w:rsidRPr="00D741AD" w:rsidRDefault="00920261" w:rsidP="000715B7">
            <w:pPr>
              <w:rPr>
                <w:rFonts w:cs="Segoe UI"/>
                <w:b w:val="0"/>
                <w:bCs/>
                <w:szCs w:val="20"/>
              </w:rPr>
            </w:pPr>
            <w:r w:rsidRPr="00D741AD">
              <w:rPr>
                <w:rFonts w:cs="Segoe UI"/>
                <w:b w:val="0"/>
                <w:bCs/>
                <w:szCs w:val="20"/>
              </w:rPr>
              <w:t>Description</w:t>
            </w:r>
          </w:p>
        </w:tc>
        <w:tc>
          <w:tcPr>
            <w:tcW w:w="1322" w:type="dxa"/>
          </w:tcPr>
          <w:p w14:paraId="093BB30D" w14:textId="77777777" w:rsidR="00920261" w:rsidRPr="00D741AD" w:rsidRDefault="00920261" w:rsidP="000715B7">
            <w:pPr>
              <w:rPr>
                <w:rFonts w:cs="Segoe UI"/>
                <w:b w:val="0"/>
                <w:bCs/>
                <w:szCs w:val="20"/>
              </w:rPr>
            </w:pPr>
            <w:r>
              <w:rPr>
                <w:rFonts w:cs="Segoe UI"/>
                <w:b w:val="0"/>
                <w:bCs/>
                <w:szCs w:val="20"/>
              </w:rPr>
              <w:t>PC Shortcut</w:t>
            </w:r>
          </w:p>
        </w:tc>
        <w:tc>
          <w:tcPr>
            <w:tcW w:w="1859" w:type="dxa"/>
            <w:tcMar>
              <w:top w:w="58" w:type="dxa"/>
              <w:bottom w:w="58" w:type="dxa"/>
            </w:tcMar>
            <w:hideMark/>
          </w:tcPr>
          <w:p w14:paraId="5250A3D5" w14:textId="77777777" w:rsidR="00920261" w:rsidRPr="00D741AD" w:rsidRDefault="00920261" w:rsidP="000715B7">
            <w:pPr>
              <w:rPr>
                <w:rFonts w:cs="Segoe UI"/>
                <w:b w:val="0"/>
                <w:bCs/>
                <w:szCs w:val="20"/>
              </w:rPr>
            </w:pPr>
            <w:r>
              <w:rPr>
                <w:rFonts w:cs="Segoe UI"/>
                <w:b w:val="0"/>
                <w:bCs/>
                <w:szCs w:val="20"/>
              </w:rPr>
              <w:t>PM</w:t>
            </w:r>
            <w:r w:rsidRPr="00D741AD">
              <w:rPr>
                <w:rFonts w:cs="Segoe UI"/>
                <w:b w:val="0"/>
                <w:bCs/>
                <w:szCs w:val="20"/>
              </w:rPr>
              <w:t xml:space="preserve"> string</w:t>
            </w:r>
          </w:p>
        </w:tc>
        <w:tc>
          <w:tcPr>
            <w:tcW w:w="1863" w:type="dxa"/>
            <w:tcMar>
              <w:top w:w="58" w:type="dxa"/>
              <w:bottom w:w="58" w:type="dxa"/>
            </w:tcMar>
            <w:hideMark/>
          </w:tcPr>
          <w:p w14:paraId="7AA9FF5D" w14:textId="77777777" w:rsidR="00920261" w:rsidRPr="00D741AD" w:rsidRDefault="00920261" w:rsidP="000715B7">
            <w:pPr>
              <w:rPr>
                <w:rFonts w:cs="Segoe UI"/>
                <w:b w:val="0"/>
                <w:bCs/>
                <w:szCs w:val="20"/>
              </w:rPr>
            </w:pPr>
            <w:r w:rsidRPr="00D741AD">
              <w:rPr>
                <w:rFonts w:cs="Segoe UI"/>
                <w:b w:val="0"/>
                <w:bCs/>
                <w:szCs w:val="20"/>
              </w:rPr>
              <w:t>Proposed string</w:t>
            </w:r>
          </w:p>
        </w:tc>
        <w:tc>
          <w:tcPr>
            <w:tcW w:w="1676" w:type="dxa"/>
            <w:tcMar>
              <w:top w:w="58" w:type="dxa"/>
              <w:bottom w:w="58" w:type="dxa"/>
            </w:tcMar>
            <w:hideMark/>
          </w:tcPr>
          <w:p w14:paraId="66B67C95" w14:textId="77777777" w:rsidR="00920261" w:rsidRPr="00D741AD" w:rsidRDefault="00920261" w:rsidP="000715B7">
            <w:pPr>
              <w:jc w:val="center"/>
              <w:rPr>
                <w:rFonts w:cs="Segoe UI"/>
                <w:b w:val="0"/>
                <w:bCs/>
                <w:szCs w:val="20"/>
              </w:rPr>
            </w:pPr>
            <w:r w:rsidRPr="00D741AD">
              <w:rPr>
                <w:rFonts w:cs="Segoe UI"/>
                <w:b w:val="0"/>
                <w:bCs/>
                <w:szCs w:val="20"/>
              </w:rPr>
              <w:t>Final string</w:t>
            </w:r>
          </w:p>
        </w:tc>
      </w:tr>
      <w:tr w:rsidR="00920261" w:rsidRPr="00D156B6" w14:paraId="4E398E45" w14:textId="77777777" w:rsidTr="000715B7">
        <w:trPr>
          <w:trHeight w:val="20"/>
        </w:trPr>
        <w:tc>
          <w:tcPr>
            <w:tcW w:w="1327" w:type="dxa"/>
            <w:tcMar>
              <w:top w:w="58" w:type="dxa"/>
              <w:bottom w:w="58" w:type="dxa"/>
            </w:tcMar>
          </w:tcPr>
          <w:p w14:paraId="15381137" w14:textId="77777777" w:rsidR="00920261" w:rsidRPr="00D156B6" w:rsidRDefault="00920261" w:rsidP="000715B7">
            <w:pPr>
              <w:spacing w:after="0"/>
              <w:rPr>
                <w:sz w:val="20"/>
              </w:rPr>
            </w:pPr>
            <w:r>
              <w:rPr>
                <w:sz w:val="20"/>
              </w:rPr>
              <w:t>App icon</w:t>
            </w:r>
          </w:p>
        </w:tc>
        <w:tc>
          <w:tcPr>
            <w:tcW w:w="1968" w:type="dxa"/>
            <w:tcMar>
              <w:top w:w="58" w:type="dxa"/>
              <w:bottom w:w="58" w:type="dxa"/>
            </w:tcMar>
          </w:tcPr>
          <w:p w14:paraId="22F915EB" w14:textId="77777777" w:rsidR="00920261" w:rsidRPr="00D156B6" w:rsidRDefault="00920261" w:rsidP="000715B7">
            <w:pPr>
              <w:spacing w:after="0"/>
              <w:rPr>
                <w:rFonts w:cs="Segoe UI"/>
                <w:color w:val="000000"/>
                <w:sz w:val="20"/>
              </w:rPr>
            </w:pPr>
            <w:r>
              <w:rPr>
                <w:rFonts w:cs="Segoe UI"/>
                <w:color w:val="000000"/>
                <w:sz w:val="20"/>
              </w:rPr>
              <w:t>Share as link</w:t>
            </w:r>
          </w:p>
        </w:tc>
        <w:tc>
          <w:tcPr>
            <w:tcW w:w="1322" w:type="dxa"/>
          </w:tcPr>
          <w:p w14:paraId="48CAA5EC" w14:textId="77777777" w:rsidR="00920261" w:rsidRDefault="00920261" w:rsidP="000715B7">
            <w:pPr>
              <w:spacing w:after="0"/>
              <w:rPr>
                <w:sz w:val="20"/>
              </w:rPr>
            </w:pPr>
          </w:p>
        </w:tc>
        <w:tc>
          <w:tcPr>
            <w:tcW w:w="1859" w:type="dxa"/>
            <w:tcMar>
              <w:top w:w="58" w:type="dxa"/>
              <w:bottom w:w="58" w:type="dxa"/>
            </w:tcMar>
          </w:tcPr>
          <w:p w14:paraId="214C2880" w14:textId="77777777" w:rsidR="00920261" w:rsidRPr="00D156B6" w:rsidRDefault="00920261" w:rsidP="000715B7">
            <w:pPr>
              <w:spacing w:after="0"/>
              <w:rPr>
                <w:sz w:val="20"/>
              </w:rPr>
            </w:pPr>
            <w:r>
              <w:rPr>
                <w:rFonts w:cs="Segoe UI"/>
                <w:color w:val="000000"/>
                <w:sz w:val="20"/>
              </w:rPr>
              <w:t>Share as link</w:t>
            </w:r>
          </w:p>
        </w:tc>
        <w:tc>
          <w:tcPr>
            <w:tcW w:w="1863" w:type="dxa"/>
            <w:tcMar>
              <w:top w:w="58" w:type="dxa"/>
              <w:bottom w:w="58" w:type="dxa"/>
            </w:tcMar>
          </w:tcPr>
          <w:p w14:paraId="01BA813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hideMark/>
          </w:tcPr>
          <w:p w14:paraId="6AFB8566" w14:textId="77777777" w:rsidR="00920261" w:rsidRPr="00D156B6" w:rsidRDefault="00920261" w:rsidP="000715B7">
            <w:pPr>
              <w:spacing w:after="0"/>
              <w:rPr>
                <w:sz w:val="20"/>
              </w:rPr>
            </w:pPr>
          </w:p>
        </w:tc>
      </w:tr>
      <w:tr w:rsidR="00920261" w:rsidRPr="00D156B6" w14:paraId="6E5A8E8A" w14:textId="77777777" w:rsidTr="000715B7">
        <w:trPr>
          <w:trHeight w:val="20"/>
        </w:trPr>
        <w:tc>
          <w:tcPr>
            <w:tcW w:w="1327" w:type="dxa"/>
            <w:tcMar>
              <w:top w:w="58" w:type="dxa"/>
              <w:bottom w:w="58" w:type="dxa"/>
            </w:tcMar>
          </w:tcPr>
          <w:p w14:paraId="1113D359" w14:textId="77777777" w:rsidR="00920261" w:rsidRDefault="00920261" w:rsidP="000715B7">
            <w:pPr>
              <w:spacing w:after="0"/>
              <w:rPr>
                <w:sz w:val="20"/>
              </w:rPr>
            </w:pPr>
            <w:r>
              <w:rPr>
                <w:sz w:val="20"/>
              </w:rPr>
              <w:t>Menu item</w:t>
            </w:r>
          </w:p>
        </w:tc>
        <w:tc>
          <w:tcPr>
            <w:tcW w:w="1968" w:type="dxa"/>
            <w:tcMar>
              <w:top w:w="58" w:type="dxa"/>
              <w:bottom w:w="58" w:type="dxa"/>
            </w:tcMar>
          </w:tcPr>
          <w:p w14:paraId="409FAE7C" w14:textId="77777777" w:rsidR="00920261" w:rsidRDefault="00920261" w:rsidP="000715B7">
            <w:pPr>
              <w:spacing w:after="0"/>
              <w:rPr>
                <w:rFonts w:cs="Segoe UI"/>
                <w:color w:val="000000"/>
                <w:sz w:val="20"/>
              </w:rPr>
            </w:pPr>
            <w:r>
              <w:rPr>
                <w:rFonts w:cs="Segoe UI"/>
                <w:color w:val="000000"/>
                <w:sz w:val="20"/>
              </w:rPr>
              <w:t>Share as link</w:t>
            </w:r>
          </w:p>
        </w:tc>
        <w:tc>
          <w:tcPr>
            <w:tcW w:w="1322" w:type="dxa"/>
          </w:tcPr>
          <w:p w14:paraId="48F5AAE1" w14:textId="77777777" w:rsidR="00920261" w:rsidRDefault="00920261" w:rsidP="000715B7">
            <w:pPr>
              <w:spacing w:after="0"/>
              <w:rPr>
                <w:sz w:val="20"/>
              </w:rPr>
            </w:pPr>
          </w:p>
        </w:tc>
        <w:tc>
          <w:tcPr>
            <w:tcW w:w="1859" w:type="dxa"/>
            <w:tcMar>
              <w:top w:w="58" w:type="dxa"/>
              <w:bottom w:w="58" w:type="dxa"/>
            </w:tcMar>
          </w:tcPr>
          <w:p w14:paraId="13A95FCB" w14:textId="77777777" w:rsidR="00920261" w:rsidRDefault="00920261" w:rsidP="000715B7">
            <w:pPr>
              <w:spacing w:after="0"/>
              <w:rPr>
                <w:rFonts w:cs="Segoe UI"/>
                <w:color w:val="000000"/>
                <w:sz w:val="20"/>
              </w:rPr>
            </w:pPr>
            <w:r>
              <w:rPr>
                <w:rFonts w:cs="Segoe UI"/>
                <w:color w:val="000000"/>
                <w:sz w:val="20"/>
              </w:rPr>
              <w:t>Share as link</w:t>
            </w:r>
          </w:p>
        </w:tc>
        <w:tc>
          <w:tcPr>
            <w:tcW w:w="1863" w:type="dxa"/>
            <w:tcMar>
              <w:top w:w="58" w:type="dxa"/>
              <w:bottom w:w="58" w:type="dxa"/>
            </w:tcMar>
          </w:tcPr>
          <w:p w14:paraId="63CCB15B"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3EBCDC41" w14:textId="77777777" w:rsidR="00920261" w:rsidRPr="00D156B6" w:rsidRDefault="00920261" w:rsidP="000715B7">
            <w:pPr>
              <w:spacing w:after="0"/>
              <w:rPr>
                <w:sz w:val="20"/>
              </w:rPr>
            </w:pPr>
          </w:p>
        </w:tc>
      </w:tr>
      <w:tr w:rsidR="00920261" w:rsidRPr="00D156B6" w14:paraId="19CA405B" w14:textId="77777777" w:rsidTr="000715B7">
        <w:trPr>
          <w:trHeight w:val="20"/>
        </w:trPr>
        <w:tc>
          <w:tcPr>
            <w:tcW w:w="1327" w:type="dxa"/>
            <w:tcMar>
              <w:top w:w="58" w:type="dxa"/>
              <w:bottom w:w="58" w:type="dxa"/>
            </w:tcMar>
          </w:tcPr>
          <w:p w14:paraId="231B37AD" w14:textId="77777777" w:rsidR="00920261" w:rsidRDefault="00920261" w:rsidP="000715B7">
            <w:pPr>
              <w:spacing w:after="0"/>
              <w:rPr>
                <w:sz w:val="20"/>
              </w:rPr>
            </w:pPr>
            <w:r>
              <w:rPr>
                <w:sz w:val="20"/>
              </w:rPr>
              <w:t>Page</w:t>
            </w:r>
          </w:p>
        </w:tc>
        <w:tc>
          <w:tcPr>
            <w:tcW w:w="1968" w:type="dxa"/>
            <w:tcMar>
              <w:top w:w="58" w:type="dxa"/>
              <w:bottom w:w="58" w:type="dxa"/>
            </w:tcMar>
          </w:tcPr>
          <w:p w14:paraId="66339EEB" w14:textId="77777777" w:rsidR="00920261" w:rsidRDefault="00920261" w:rsidP="000715B7">
            <w:pPr>
              <w:spacing w:after="0"/>
              <w:rPr>
                <w:rFonts w:cs="Segoe UI"/>
                <w:color w:val="000000"/>
                <w:sz w:val="20"/>
              </w:rPr>
            </w:pPr>
            <w:r>
              <w:rPr>
                <w:rFonts w:cs="Segoe UI"/>
                <w:color w:val="000000"/>
                <w:sz w:val="20"/>
              </w:rPr>
              <w:t>Page showing the progress of uploading local content to OneDrive. Explains to user that the content doesn’t live on OneDrive already and so we need to Upload before we can share this content as a link. All content selected is shown as thumbnails with progress bars as upload occurs. Allow user to cancel and exit this form at any time.</w:t>
            </w:r>
          </w:p>
        </w:tc>
        <w:tc>
          <w:tcPr>
            <w:tcW w:w="1322" w:type="dxa"/>
          </w:tcPr>
          <w:p w14:paraId="65648A9D" w14:textId="77777777" w:rsidR="00920261" w:rsidRDefault="00920261" w:rsidP="000715B7">
            <w:pPr>
              <w:spacing w:after="0"/>
              <w:rPr>
                <w:sz w:val="20"/>
              </w:rPr>
            </w:pPr>
          </w:p>
        </w:tc>
        <w:tc>
          <w:tcPr>
            <w:tcW w:w="1859" w:type="dxa"/>
            <w:tcMar>
              <w:top w:w="58" w:type="dxa"/>
              <w:bottom w:w="58" w:type="dxa"/>
            </w:tcMar>
          </w:tcPr>
          <w:p w14:paraId="5D26A2CB" w14:textId="77777777" w:rsidR="00920261" w:rsidRDefault="00920261" w:rsidP="000715B7">
            <w:pPr>
              <w:spacing w:after="0"/>
              <w:rPr>
                <w:rFonts w:cs="Segoe UI"/>
                <w:color w:val="000000"/>
                <w:sz w:val="20"/>
              </w:rPr>
            </w:pPr>
            <w:commentRangeStart w:id="155"/>
            <w:r>
              <w:rPr>
                <w:rFonts w:cs="Segoe UI"/>
                <w:color w:val="000000"/>
                <w:sz w:val="20"/>
              </w:rPr>
              <w:t>Upload page</w:t>
            </w:r>
            <w:commentRangeEnd w:id="155"/>
            <w:r>
              <w:rPr>
                <w:rStyle w:val="CommentReference"/>
                <w:rFonts w:ascii="Calibri" w:eastAsiaTheme="minorEastAsia" w:hAnsi="Calibri" w:cs="Times New Roman"/>
                <w:lang w:bidi="en-US"/>
              </w:rPr>
              <w:commentReference w:id="155"/>
            </w:r>
          </w:p>
        </w:tc>
        <w:tc>
          <w:tcPr>
            <w:tcW w:w="1863" w:type="dxa"/>
            <w:tcMar>
              <w:top w:w="58" w:type="dxa"/>
              <w:bottom w:w="58" w:type="dxa"/>
            </w:tcMar>
          </w:tcPr>
          <w:p w14:paraId="2E4025F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6DFCE42B" w14:textId="77777777" w:rsidR="00920261" w:rsidRPr="00D156B6" w:rsidRDefault="00920261" w:rsidP="000715B7">
            <w:pPr>
              <w:spacing w:after="0"/>
              <w:rPr>
                <w:sz w:val="20"/>
              </w:rPr>
            </w:pPr>
          </w:p>
        </w:tc>
      </w:tr>
      <w:tr w:rsidR="00920261" w:rsidRPr="00D156B6" w14:paraId="3386E460" w14:textId="77777777" w:rsidTr="000715B7">
        <w:trPr>
          <w:trHeight w:val="20"/>
        </w:trPr>
        <w:tc>
          <w:tcPr>
            <w:tcW w:w="1327" w:type="dxa"/>
            <w:tcMar>
              <w:top w:w="58" w:type="dxa"/>
              <w:bottom w:w="58" w:type="dxa"/>
            </w:tcMar>
          </w:tcPr>
          <w:p w14:paraId="7F13AAE9" w14:textId="77777777" w:rsidR="00920261" w:rsidRDefault="00920261" w:rsidP="000715B7">
            <w:pPr>
              <w:spacing w:after="0"/>
              <w:rPr>
                <w:sz w:val="20"/>
              </w:rPr>
            </w:pPr>
            <w:r>
              <w:rPr>
                <w:sz w:val="20"/>
              </w:rPr>
              <w:t>toast</w:t>
            </w:r>
          </w:p>
        </w:tc>
        <w:tc>
          <w:tcPr>
            <w:tcW w:w="1968" w:type="dxa"/>
            <w:tcMar>
              <w:top w:w="58" w:type="dxa"/>
              <w:bottom w:w="58" w:type="dxa"/>
            </w:tcMar>
          </w:tcPr>
          <w:p w14:paraId="3090B444" w14:textId="77777777" w:rsidR="00920261" w:rsidRDefault="00920261" w:rsidP="000715B7">
            <w:pPr>
              <w:spacing w:after="0"/>
              <w:rPr>
                <w:rFonts w:cs="Segoe UI"/>
                <w:color w:val="000000"/>
                <w:sz w:val="20"/>
              </w:rPr>
            </w:pPr>
            <w:r>
              <w:rPr>
                <w:rFonts w:cs="Segoe UI"/>
                <w:color w:val="000000"/>
                <w:sz w:val="20"/>
              </w:rPr>
              <w:t xml:space="preserve">Shows when the uploaded content is complete. For example ’33 photos </w:t>
            </w:r>
            <w:r>
              <w:rPr>
                <w:rFonts w:cs="Segoe UI"/>
                <w:color w:val="000000"/>
                <w:sz w:val="20"/>
              </w:rPr>
              <w:lastRenderedPageBreak/>
              <w:t>uploaded to OneDrive’</w:t>
            </w:r>
          </w:p>
        </w:tc>
        <w:tc>
          <w:tcPr>
            <w:tcW w:w="1322" w:type="dxa"/>
          </w:tcPr>
          <w:p w14:paraId="3A6065DA" w14:textId="77777777" w:rsidR="00920261" w:rsidRDefault="00920261" w:rsidP="000715B7">
            <w:pPr>
              <w:spacing w:after="0"/>
              <w:rPr>
                <w:sz w:val="20"/>
              </w:rPr>
            </w:pPr>
          </w:p>
        </w:tc>
        <w:tc>
          <w:tcPr>
            <w:tcW w:w="1859" w:type="dxa"/>
            <w:tcMar>
              <w:top w:w="58" w:type="dxa"/>
              <w:bottom w:w="58" w:type="dxa"/>
            </w:tcMar>
          </w:tcPr>
          <w:p w14:paraId="1F302B2C" w14:textId="77777777" w:rsidR="00920261" w:rsidRDefault="00920261" w:rsidP="000715B7">
            <w:pPr>
              <w:spacing w:after="0"/>
              <w:rPr>
                <w:rFonts w:cs="Segoe UI"/>
                <w:color w:val="000000"/>
                <w:sz w:val="20"/>
              </w:rPr>
            </w:pPr>
            <w:commentRangeStart w:id="156"/>
            <w:r>
              <w:rPr>
                <w:rFonts w:cs="Segoe UI"/>
                <w:color w:val="000000"/>
                <w:sz w:val="20"/>
              </w:rPr>
              <w:t>Upload complete toast</w:t>
            </w:r>
            <w:commentRangeEnd w:id="156"/>
            <w:r>
              <w:rPr>
                <w:rStyle w:val="CommentReference"/>
                <w:rFonts w:ascii="Calibri" w:eastAsiaTheme="minorEastAsia" w:hAnsi="Calibri" w:cs="Times New Roman"/>
                <w:lang w:bidi="en-US"/>
              </w:rPr>
              <w:commentReference w:id="156"/>
            </w:r>
          </w:p>
        </w:tc>
        <w:tc>
          <w:tcPr>
            <w:tcW w:w="1863" w:type="dxa"/>
            <w:tcMar>
              <w:top w:w="58" w:type="dxa"/>
              <w:bottom w:w="58" w:type="dxa"/>
            </w:tcMar>
          </w:tcPr>
          <w:p w14:paraId="15F4FBB2"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7268A4CB" w14:textId="77777777" w:rsidR="00920261" w:rsidRPr="00D156B6" w:rsidRDefault="00920261" w:rsidP="000715B7">
            <w:pPr>
              <w:spacing w:after="0"/>
              <w:rPr>
                <w:sz w:val="20"/>
              </w:rPr>
            </w:pPr>
          </w:p>
        </w:tc>
      </w:tr>
    </w:tbl>
    <w:p w14:paraId="6B1FF2F4" w14:textId="77777777" w:rsidR="00920261" w:rsidRPr="00D34D87" w:rsidRDefault="00920261" w:rsidP="00D34D87"/>
    <w:p w14:paraId="2B6622BB" w14:textId="15478540" w:rsidR="007206BA" w:rsidRPr="00EE608A" w:rsidRDefault="00D92958" w:rsidP="00E6294F">
      <w:pPr>
        <w:pStyle w:val="Heading1"/>
      </w:pPr>
      <w:r w:rsidRPr="00EE608A">
        <w:t>Health requirements</w:t>
      </w:r>
      <w:bookmarkEnd w:id="115"/>
    </w:p>
    <w:p w14:paraId="6CCB157B" w14:textId="164A10EC" w:rsidR="007206BA" w:rsidRDefault="007206BA" w:rsidP="007206BA">
      <w:pPr>
        <w:pStyle w:val="Heading3"/>
        <w:rPr>
          <w:rFonts w:eastAsia="Times New Roman"/>
        </w:rPr>
      </w:pPr>
      <w:r>
        <w:rPr>
          <w:rFonts w:eastAsia="Times New Roman"/>
        </w:rPr>
        <w:t>Data Consumption</w:t>
      </w:r>
    </w:p>
    <w:p w14:paraId="142A96D8" w14:textId="77777777" w:rsidR="00C37852" w:rsidRDefault="00C37852" w:rsidP="00C37852">
      <w:pPr>
        <w:pStyle w:val="Heading3"/>
        <w:rPr>
          <w:rFonts w:eastAsia="Times New Roman"/>
        </w:rPr>
      </w:pPr>
      <w:r>
        <w:rPr>
          <w:rFonts w:eastAsia="Times New Roman"/>
        </w:rPr>
        <w:t>Storage Consumption</w:t>
      </w:r>
    </w:p>
    <w:p w14:paraId="1DC3A5EE" w14:textId="164FB90B" w:rsidR="00C37852" w:rsidRDefault="00C37852" w:rsidP="00C37852">
      <w:pPr>
        <w:pStyle w:val="Heading3"/>
        <w:rPr>
          <w:rFonts w:eastAsia="Times New Roman"/>
        </w:rPr>
      </w:pPr>
      <w:r>
        <w:rPr>
          <w:rFonts w:eastAsia="Times New Roman"/>
        </w:rPr>
        <w:t>Battery</w:t>
      </w:r>
    </w:p>
    <w:p w14:paraId="701958C5" w14:textId="7EE215CA" w:rsidR="00080F58" w:rsidRDefault="00080F58" w:rsidP="00C21A69"/>
    <w:p w14:paraId="2BD1FFC7" w14:textId="04FF03BC" w:rsidR="001F7E22" w:rsidRDefault="004D00C9" w:rsidP="001F7E22">
      <w:pPr>
        <w:pStyle w:val="Heading1"/>
      </w:pPr>
      <w:r>
        <w:t xml:space="preserve">Telemetry &amp; </w:t>
      </w:r>
      <w:r w:rsidR="00463F3C">
        <w:t>Test in Production</w:t>
      </w:r>
    </w:p>
    <w:p w14:paraId="25012B97" w14:textId="343F8148" w:rsidR="009C2A66" w:rsidRDefault="00040459" w:rsidP="009C2A66">
      <w:pPr>
        <w:rPr>
          <w:rStyle w:val="Hyperlink"/>
        </w:rPr>
      </w:pPr>
      <w:hyperlink r:id="rId86" w:history="1">
        <w:r w:rsidR="009C2A66" w:rsidRPr="005132CE">
          <w:rPr>
            <w:rStyle w:val="Hyperlink"/>
          </w:rPr>
          <w:t>Guidelines</w:t>
        </w:r>
      </w:hyperlink>
    </w:p>
    <w:p w14:paraId="55FDD74E" w14:textId="5B68D8E3" w:rsidR="001F7E22" w:rsidRDefault="001F7E22" w:rsidP="001F7E22">
      <w:pPr>
        <w:pStyle w:val="Heading2"/>
      </w:pPr>
      <w:r>
        <w:t>Telemetry</w:t>
      </w:r>
    </w:p>
    <w:p w14:paraId="4FCB17FD" w14:textId="77777777" w:rsidR="001F7E22" w:rsidRPr="001F7E22" w:rsidRDefault="001F7E22" w:rsidP="001F7E22"/>
    <w:p w14:paraId="0D8250F7" w14:textId="0897C30B" w:rsidR="001F7E22" w:rsidRDefault="00463F3C" w:rsidP="001F7E22">
      <w:pPr>
        <w:pStyle w:val="Heading2"/>
      </w:pPr>
      <w:r>
        <w:t xml:space="preserve">Test </w:t>
      </w:r>
      <w:r w:rsidR="00B20B4B">
        <w:t>in</w:t>
      </w:r>
      <w:r>
        <w:t xml:space="preserve"> Production</w:t>
      </w:r>
    </w:p>
    <w:p w14:paraId="64BD55CD" w14:textId="77777777" w:rsidR="00D46C80" w:rsidRPr="00D46C80" w:rsidRDefault="00D46C80" w:rsidP="00D46C80"/>
    <w:p w14:paraId="56A73355" w14:textId="77777777" w:rsidR="00BD10F4" w:rsidRDefault="00BD10F4" w:rsidP="00DF7F81">
      <w:pPr>
        <w:pStyle w:val="Heading1"/>
        <w:numPr>
          <w:ilvl w:val="0"/>
          <w:numId w:val="3"/>
        </w:numPr>
      </w:pPr>
      <w:bookmarkStart w:id="157" w:name="_Toc338667009"/>
      <w:bookmarkEnd w:id="116"/>
      <w:r>
        <w:t>Risks &amp; Open Issues</w:t>
      </w:r>
      <w:bookmarkEnd w:id="157"/>
    </w:p>
    <w:p w14:paraId="14859959" w14:textId="77777777" w:rsidR="009C2A66" w:rsidRDefault="00040459" w:rsidP="009C2A66">
      <w:pPr>
        <w:rPr>
          <w:color w:val="7F7F7F" w:themeColor="text1" w:themeTint="80"/>
        </w:rPr>
      </w:pPr>
      <w:hyperlink r:id="rId87" w:history="1">
        <w:r w:rsidR="009C2A66" w:rsidRPr="005132CE">
          <w:rPr>
            <w:rStyle w:val="Hyperlink"/>
          </w:rPr>
          <w:t>Guidelines</w:t>
        </w:r>
      </w:hyperlink>
    </w:p>
    <w:p w14:paraId="78392681" w14:textId="77777777" w:rsidR="009C2A66" w:rsidRDefault="009C2A66" w:rsidP="00BD10F4">
      <w:pPr>
        <w:rPr>
          <w:color w:val="7F7F7F" w:themeColor="text1" w:themeTint="80"/>
        </w:rPr>
      </w:pPr>
    </w:p>
    <w:p w14:paraId="56A73357" w14:textId="77777777" w:rsidR="00BD10F4" w:rsidRDefault="00BD10F4" w:rsidP="00DF7F81">
      <w:pPr>
        <w:pStyle w:val="Heading2"/>
        <w:numPr>
          <w:ilvl w:val="1"/>
          <w:numId w:val="3"/>
        </w:numPr>
        <w:ind w:left="450" w:hanging="450"/>
      </w:pPr>
      <w:bookmarkStart w:id="158" w:name="_Toc338667010"/>
      <w:r>
        <w:t>Risks</w:t>
      </w:r>
      <w:bookmarkEnd w:id="158"/>
    </w:p>
    <w:p w14:paraId="7807727D" w14:textId="77777777" w:rsidR="005132CE" w:rsidRPr="005132CE" w:rsidRDefault="005132CE" w:rsidP="005132CE"/>
    <w:p w14:paraId="56A73358" w14:textId="77777777" w:rsidR="00BD10F4" w:rsidRDefault="00BD10F4" w:rsidP="00DF7F81">
      <w:pPr>
        <w:pStyle w:val="Heading2"/>
        <w:numPr>
          <w:ilvl w:val="1"/>
          <w:numId w:val="3"/>
        </w:numPr>
        <w:ind w:left="450" w:hanging="450"/>
      </w:pPr>
      <w:bookmarkStart w:id="159" w:name="_Toc338667011"/>
      <w:r>
        <w:t>Open Issues</w:t>
      </w:r>
      <w:bookmarkEnd w:id="159"/>
    </w:p>
    <w:p w14:paraId="09BF506A" w14:textId="77777777" w:rsidR="005132CE" w:rsidRPr="005132CE" w:rsidRDefault="005132CE" w:rsidP="005132CE"/>
    <w:p w14:paraId="56A73359" w14:textId="35CD6D20" w:rsidR="00BD10F4" w:rsidRDefault="001F7E22" w:rsidP="00DF7F81">
      <w:pPr>
        <w:pStyle w:val="Heading1"/>
        <w:numPr>
          <w:ilvl w:val="0"/>
          <w:numId w:val="3"/>
        </w:numPr>
      </w:pPr>
      <w:r>
        <w:t>Tenet Fundamentals</w:t>
      </w:r>
    </w:p>
    <w:p w14:paraId="56A7335D" w14:textId="0ED2B798" w:rsidR="00BD10F4" w:rsidRPr="003E6D8A" w:rsidRDefault="00040459" w:rsidP="00BD10F4">
      <w:hyperlink r:id="rId88" w:history="1">
        <w:r w:rsidR="005132CE" w:rsidRPr="005132CE">
          <w:rPr>
            <w:rStyle w:val="Hyperlink"/>
          </w:rPr>
          <w:t>Guidelines</w:t>
        </w:r>
      </w:hyperlink>
      <w:r w:rsidR="003E6D8A">
        <w:rPr>
          <w:rStyle w:val="Hyperlink"/>
        </w:rPr>
        <w:t xml:space="preserve"> </w:t>
      </w:r>
      <w:r w:rsidR="003E6D8A" w:rsidRPr="003E6D8A">
        <w:t>- Click the links under Applicability and Assessment to understand requirements and get help.</w:t>
      </w:r>
    </w:p>
    <w:tbl>
      <w:tblPr>
        <w:tblW w:w="10596" w:type="dxa"/>
        <w:tblInd w:w="108" w:type="dxa"/>
        <w:tblLook w:val="04A0" w:firstRow="1" w:lastRow="0" w:firstColumn="1" w:lastColumn="0" w:noHBand="0" w:noVBand="1"/>
      </w:tblPr>
      <w:tblGrid>
        <w:gridCol w:w="1120"/>
        <w:gridCol w:w="2210"/>
        <w:gridCol w:w="5130"/>
        <w:gridCol w:w="2136"/>
      </w:tblGrid>
      <w:tr w:rsidR="007E1978" w:rsidRPr="007E1978" w14:paraId="4AED7414" w14:textId="77777777" w:rsidTr="003E6D8A">
        <w:trPr>
          <w:trHeight w:val="468"/>
        </w:trPr>
        <w:tc>
          <w:tcPr>
            <w:tcW w:w="1120" w:type="dxa"/>
            <w:tcBorders>
              <w:top w:val="single" w:sz="8" w:space="0" w:color="FFFFFF"/>
              <w:left w:val="single" w:sz="8" w:space="0" w:color="FFFFFF"/>
              <w:bottom w:val="single" w:sz="12" w:space="0" w:color="FFFFFF"/>
              <w:right w:val="single" w:sz="8" w:space="0" w:color="FFFFFF"/>
            </w:tcBorders>
            <w:shd w:val="clear" w:color="000000" w:fill="00BCF2"/>
            <w:hideMark/>
          </w:tcPr>
          <w:p w14:paraId="30F6F622" w14:textId="77777777" w:rsidR="007E1978" w:rsidRPr="00344300" w:rsidRDefault="007E1978">
            <w:pPr>
              <w:spacing w:after="0" w:line="240" w:lineRule="auto"/>
              <w:rPr>
                <w:rFonts w:ascii="Segoe UI" w:eastAsia="Times New Roman" w:hAnsi="Segoe UI" w:cs="Segoe UI"/>
                <w:color w:val="000000"/>
                <w:sz w:val="20"/>
                <w:szCs w:val="20"/>
              </w:rPr>
            </w:pPr>
            <w:r w:rsidRPr="00344300">
              <w:rPr>
                <w:rFonts w:ascii="Segoe UI" w:eastAsia="Times New Roman" w:hAnsi="Segoe UI" w:cs="Segoe UI"/>
                <w:color w:val="000000"/>
                <w:sz w:val="20"/>
                <w:szCs w:val="20"/>
              </w:rPr>
              <w:t> </w:t>
            </w:r>
          </w:p>
        </w:tc>
        <w:tc>
          <w:tcPr>
            <w:tcW w:w="2210" w:type="dxa"/>
            <w:tcBorders>
              <w:top w:val="single" w:sz="8" w:space="0" w:color="FFFFFF"/>
              <w:left w:val="nil"/>
              <w:bottom w:val="single" w:sz="12" w:space="0" w:color="FFFFFF"/>
              <w:right w:val="single" w:sz="8" w:space="0" w:color="FFFFFF"/>
            </w:tcBorders>
            <w:shd w:val="clear" w:color="000000" w:fill="00BCF2"/>
            <w:vAlign w:val="center"/>
            <w:hideMark/>
          </w:tcPr>
          <w:p w14:paraId="0D4D385E"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Tenet Quality Area</w:t>
            </w:r>
          </w:p>
        </w:tc>
        <w:tc>
          <w:tcPr>
            <w:tcW w:w="5130" w:type="dxa"/>
            <w:tcBorders>
              <w:top w:val="single" w:sz="8" w:space="0" w:color="FFFFFF"/>
              <w:left w:val="nil"/>
              <w:bottom w:val="single" w:sz="12" w:space="0" w:color="FFFFFF"/>
              <w:right w:val="single" w:sz="8" w:space="0" w:color="FFFFFF"/>
            </w:tcBorders>
            <w:shd w:val="clear" w:color="000000" w:fill="00BCF2"/>
            <w:vAlign w:val="center"/>
            <w:hideMark/>
          </w:tcPr>
          <w:p w14:paraId="66782299"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Compliance/Quality value explained</w:t>
            </w:r>
          </w:p>
        </w:tc>
        <w:tc>
          <w:tcPr>
            <w:tcW w:w="2136" w:type="dxa"/>
            <w:tcBorders>
              <w:top w:val="single" w:sz="8" w:space="0" w:color="FFFFFF"/>
              <w:left w:val="nil"/>
              <w:bottom w:val="single" w:sz="12" w:space="0" w:color="FFFFFF"/>
              <w:right w:val="single" w:sz="8" w:space="0" w:color="FFFFFF"/>
            </w:tcBorders>
            <w:shd w:val="clear" w:color="000000" w:fill="00BCF2"/>
            <w:vAlign w:val="center"/>
            <w:hideMark/>
          </w:tcPr>
          <w:p w14:paraId="29D4271E" w14:textId="07AE6070" w:rsidR="007E1978" w:rsidRPr="007E1978" w:rsidRDefault="007E1978" w:rsidP="003E6D8A">
            <w:pPr>
              <w:spacing w:after="0" w:line="240" w:lineRule="auto"/>
              <w:jc w:val="center"/>
              <w:rPr>
                <w:rFonts w:ascii="Segoe UI" w:eastAsia="Times New Roman" w:hAnsi="Segoe UI" w:cs="Segoe UI"/>
                <w:bCs/>
                <w:color w:val="FFFFFF"/>
                <w:szCs w:val="22"/>
              </w:rPr>
            </w:pPr>
            <w:r w:rsidRPr="007E1978">
              <w:rPr>
                <w:rFonts w:ascii="Segoe UI" w:eastAsia="Times New Roman" w:hAnsi="Segoe UI" w:cs="Segoe UI"/>
                <w:bCs/>
                <w:color w:val="FFFFFF"/>
                <w:szCs w:val="22"/>
              </w:rPr>
              <w:t>Applicability and Asses</w:t>
            </w:r>
            <w:r w:rsidRPr="00344300">
              <w:rPr>
                <w:rFonts w:ascii="Segoe UI" w:eastAsia="Times New Roman" w:hAnsi="Segoe UI" w:cs="Segoe UI"/>
                <w:bCs/>
                <w:color w:val="FFFFFF"/>
                <w:szCs w:val="22"/>
              </w:rPr>
              <w:t>s</w:t>
            </w:r>
            <w:r w:rsidRPr="007E1978">
              <w:rPr>
                <w:rFonts w:ascii="Segoe UI" w:eastAsia="Times New Roman" w:hAnsi="Segoe UI" w:cs="Segoe UI"/>
                <w:bCs/>
                <w:color w:val="FFFFFF"/>
                <w:szCs w:val="22"/>
              </w:rPr>
              <w:t>ment</w:t>
            </w:r>
          </w:p>
        </w:tc>
      </w:tr>
      <w:tr w:rsidR="007E1978" w:rsidRPr="007E1978" w14:paraId="13F9F768" w14:textId="77777777" w:rsidTr="003E6D8A">
        <w:trPr>
          <w:trHeight w:val="564"/>
        </w:trPr>
        <w:tc>
          <w:tcPr>
            <w:tcW w:w="1120" w:type="dxa"/>
            <w:vMerge w:val="restart"/>
            <w:tcBorders>
              <w:top w:val="nil"/>
              <w:left w:val="single" w:sz="8" w:space="0" w:color="FFFFFF"/>
              <w:bottom w:val="single" w:sz="8" w:space="0" w:color="FFFFFF"/>
              <w:right w:val="single" w:sz="8" w:space="0" w:color="FFFFFF"/>
            </w:tcBorders>
            <w:shd w:val="clear" w:color="000000" w:fill="5EDBFF"/>
            <w:textDirection w:val="btLr"/>
            <w:vAlign w:val="center"/>
            <w:hideMark/>
          </w:tcPr>
          <w:p w14:paraId="128AF65D" w14:textId="5654376F"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lastRenderedPageBreak/>
              <w:t>Compliance</w:t>
            </w:r>
            <w:r w:rsidRPr="00344300">
              <w:rPr>
                <w:rFonts w:ascii="Segoe UI" w:eastAsia="Times New Roman" w:hAnsi="Segoe UI" w:cs="Segoe UI"/>
                <w:bCs/>
                <w:color w:val="000000"/>
                <w:sz w:val="18"/>
                <w:szCs w:val="18"/>
              </w:rPr>
              <w:t xml:space="preserve"> – </w:t>
            </w:r>
            <w:r w:rsidRPr="00344300">
              <w:rPr>
                <w:rFonts w:ascii="Segoe UI" w:eastAsia="Times New Roman" w:hAnsi="Segoe UI" w:cs="Segoe UI"/>
                <w:bCs/>
                <w:i/>
                <w:color w:val="000000"/>
                <w:sz w:val="18"/>
                <w:szCs w:val="18"/>
              </w:rPr>
              <w:t>all teams</w:t>
            </w:r>
          </w:p>
        </w:tc>
        <w:tc>
          <w:tcPr>
            <w:tcW w:w="2210" w:type="dxa"/>
            <w:tcBorders>
              <w:top w:val="nil"/>
              <w:left w:val="nil"/>
              <w:bottom w:val="single" w:sz="8" w:space="0" w:color="FFFFFF"/>
              <w:right w:val="single" w:sz="8" w:space="0" w:color="FFFFFF"/>
            </w:tcBorders>
            <w:shd w:val="clear" w:color="000000" w:fill="5EDBFF"/>
            <w:vAlign w:val="center"/>
            <w:hideMark/>
          </w:tcPr>
          <w:p w14:paraId="781A121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Accessibility</w:t>
            </w:r>
          </w:p>
        </w:tc>
        <w:tc>
          <w:tcPr>
            <w:tcW w:w="5130" w:type="dxa"/>
            <w:tcBorders>
              <w:top w:val="nil"/>
              <w:left w:val="nil"/>
              <w:bottom w:val="single" w:sz="8" w:space="0" w:color="FFFFFF"/>
              <w:right w:val="single" w:sz="8" w:space="0" w:color="FFFFFF"/>
            </w:tcBorders>
            <w:shd w:val="clear" w:color="000000" w:fill="5EDBFF"/>
            <w:vAlign w:val="center"/>
            <w:hideMark/>
          </w:tcPr>
          <w:p w14:paraId="1B35FBEA"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just work for users with impairments and that leverage assistive technologies</w:t>
            </w:r>
          </w:p>
        </w:tc>
        <w:tc>
          <w:tcPr>
            <w:tcW w:w="2136" w:type="dxa"/>
            <w:tcBorders>
              <w:top w:val="nil"/>
              <w:left w:val="nil"/>
              <w:bottom w:val="single" w:sz="8" w:space="0" w:color="FFFFFF"/>
              <w:right w:val="single" w:sz="8" w:space="0" w:color="FFFFFF"/>
            </w:tcBorders>
            <w:shd w:val="clear" w:color="000000" w:fill="5EDBFF"/>
            <w:vAlign w:val="center"/>
            <w:hideMark/>
          </w:tcPr>
          <w:p w14:paraId="010E12F5" w14:textId="33AFB916"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89"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AE11C4C"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794FF4F"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A137D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Geopolitical</w:t>
            </w:r>
          </w:p>
        </w:tc>
        <w:tc>
          <w:tcPr>
            <w:tcW w:w="5130" w:type="dxa"/>
            <w:tcBorders>
              <w:top w:val="nil"/>
              <w:left w:val="nil"/>
              <w:bottom w:val="single" w:sz="8" w:space="0" w:color="FFFFFF"/>
              <w:right w:val="single" w:sz="8" w:space="0" w:color="FFFFFF"/>
            </w:tcBorders>
            <w:shd w:val="clear" w:color="000000" w:fill="5EDBFF"/>
            <w:vAlign w:val="center"/>
            <w:hideMark/>
          </w:tcPr>
          <w:p w14:paraId="48C98E19"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content pose minimal or no legal or business risk in any market</w:t>
            </w:r>
          </w:p>
        </w:tc>
        <w:tc>
          <w:tcPr>
            <w:tcW w:w="2136" w:type="dxa"/>
            <w:tcBorders>
              <w:top w:val="nil"/>
              <w:left w:val="nil"/>
              <w:bottom w:val="single" w:sz="8" w:space="0" w:color="FFFFFF"/>
              <w:right w:val="single" w:sz="8" w:space="0" w:color="FFFFFF"/>
            </w:tcBorders>
            <w:shd w:val="clear" w:color="000000" w:fill="5EDBFF"/>
            <w:vAlign w:val="center"/>
            <w:hideMark/>
          </w:tcPr>
          <w:p w14:paraId="775D21A8" w14:textId="5A86C09C"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0"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7F3393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90769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6C6AF23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Privacy and Safety</w:t>
            </w:r>
          </w:p>
        </w:tc>
        <w:tc>
          <w:tcPr>
            <w:tcW w:w="5130" w:type="dxa"/>
            <w:tcBorders>
              <w:top w:val="nil"/>
              <w:left w:val="nil"/>
              <w:bottom w:val="single" w:sz="8" w:space="0" w:color="FFFFFF"/>
              <w:right w:val="single" w:sz="8" w:space="0" w:color="FFFFFF"/>
            </w:tcBorders>
            <w:shd w:val="clear" w:color="000000" w:fill="5EDBFF"/>
            <w:vAlign w:val="center"/>
            <w:hideMark/>
          </w:tcPr>
          <w:p w14:paraId="5DDA12F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Protecting customer data from misuse, and ensuring services and features are safe and secure</w:t>
            </w:r>
          </w:p>
        </w:tc>
        <w:tc>
          <w:tcPr>
            <w:tcW w:w="2136" w:type="dxa"/>
            <w:tcBorders>
              <w:top w:val="nil"/>
              <w:left w:val="nil"/>
              <w:bottom w:val="single" w:sz="8" w:space="0" w:color="FFFFFF"/>
              <w:right w:val="single" w:sz="8" w:space="0" w:color="FFFFFF"/>
            </w:tcBorders>
            <w:shd w:val="clear" w:color="000000" w:fill="5EDBFF"/>
            <w:vAlign w:val="center"/>
            <w:hideMark/>
          </w:tcPr>
          <w:p w14:paraId="1215C354" w14:textId="515A8FBD" w:rsidR="007E1978" w:rsidRPr="007E1978" w:rsidRDefault="00040459" w:rsidP="003E6D8A">
            <w:pPr>
              <w:spacing w:after="0" w:line="240" w:lineRule="auto"/>
              <w:jc w:val="center"/>
              <w:rPr>
                <w:rFonts w:ascii="Segoe UI" w:eastAsia="Times New Roman" w:hAnsi="Segoe UI" w:cs="Segoe UI"/>
                <w:color w:val="000000"/>
                <w:sz w:val="18"/>
                <w:szCs w:val="18"/>
              </w:rPr>
            </w:pPr>
            <w:hyperlink r:id="rId91"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95672EE"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8E5F82B"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96E94FD"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Protocols</w:t>
            </w:r>
          </w:p>
        </w:tc>
        <w:tc>
          <w:tcPr>
            <w:tcW w:w="5130" w:type="dxa"/>
            <w:tcBorders>
              <w:top w:val="nil"/>
              <w:left w:val="nil"/>
              <w:bottom w:val="single" w:sz="8" w:space="0" w:color="FFFFFF"/>
              <w:right w:val="single" w:sz="8" w:space="0" w:color="FFFFFF"/>
            </w:tcBorders>
            <w:shd w:val="clear" w:color="000000" w:fill="5EDBFF"/>
            <w:vAlign w:val="center"/>
            <w:hideMark/>
          </w:tcPr>
          <w:p w14:paraId="1256820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Networking protocols are documented according to Microsoft and regulatory requirements</w:t>
            </w:r>
          </w:p>
        </w:tc>
        <w:tc>
          <w:tcPr>
            <w:tcW w:w="2136" w:type="dxa"/>
            <w:tcBorders>
              <w:top w:val="nil"/>
              <w:left w:val="nil"/>
              <w:bottom w:val="single" w:sz="8" w:space="0" w:color="FFFFFF"/>
              <w:right w:val="single" w:sz="8" w:space="0" w:color="FFFFFF"/>
            </w:tcBorders>
            <w:shd w:val="clear" w:color="000000" w:fill="5EDBFF"/>
            <w:vAlign w:val="center"/>
            <w:hideMark/>
          </w:tcPr>
          <w:p w14:paraId="1BC82C41" w14:textId="67610840"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2"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64639F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48412F1"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49D772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Security and Anti-Fraud</w:t>
            </w:r>
          </w:p>
        </w:tc>
        <w:tc>
          <w:tcPr>
            <w:tcW w:w="5130" w:type="dxa"/>
            <w:tcBorders>
              <w:top w:val="nil"/>
              <w:left w:val="nil"/>
              <w:bottom w:val="single" w:sz="8" w:space="0" w:color="FFFFFF"/>
              <w:right w:val="single" w:sz="8" w:space="0" w:color="FFFFFF"/>
            </w:tcBorders>
            <w:shd w:val="clear" w:color="000000" w:fill="5EDBFF"/>
            <w:vAlign w:val="center"/>
            <w:hideMark/>
          </w:tcPr>
          <w:p w14:paraId="694CC4D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Making Windows experiences the most secure and privacy-protecting   OS on the market</w:t>
            </w:r>
          </w:p>
        </w:tc>
        <w:tc>
          <w:tcPr>
            <w:tcW w:w="2136" w:type="dxa"/>
            <w:tcBorders>
              <w:top w:val="nil"/>
              <w:left w:val="nil"/>
              <w:bottom w:val="single" w:sz="8" w:space="0" w:color="FFFFFF"/>
              <w:right w:val="single" w:sz="8" w:space="0" w:color="FFFFFF"/>
            </w:tcBorders>
            <w:shd w:val="clear" w:color="000000" w:fill="5EDBFF"/>
            <w:vAlign w:val="center"/>
            <w:hideMark/>
          </w:tcPr>
          <w:p w14:paraId="41293E42" w14:textId="547ACD65"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3"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2EFFCC0"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93E7FF"/>
            <w:textDirection w:val="btLr"/>
            <w:vAlign w:val="center"/>
            <w:hideMark/>
          </w:tcPr>
          <w:p w14:paraId="2F2BEB8A"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all teams</w:t>
            </w:r>
          </w:p>
        </w:tc>
        <w:tc>
          <w:tcPr>
            <w:tcW w:w="2210" w:type="dxa"/>
            <w:tcBorders>
              <w:top w:val="nil"/>
              <w:left w:val="nil"/>
              <w:bottom w:val="single" w:sz="8" w:space="0" w:color="FFFFFF"/>
              <w:right w:val="single" w:sz="8" w:space="0" w:color="FFFFFF"/>
            </w:tcBorders>
            <w:shd w:val="clear" w:color="000000" w:fill="93E7FF"/>
            <w:vAlign w:val="center"/>
            <w:hideMark/>
          </w:tcPr>
          <w:p w14:paraId="42F7E94B"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Compatibility</w:t>
            </w:r>
          </w:p>
        </w:tc>
        <w:tc>
          <w:tcPr>
            <w:tcW w:w="5130" w:type="dxa"/>
            <w:tcBorders>
              <w:top w:val="nil"/>
              <w:left w:val="nil"/>
              <w:bottom w:val="single" w:sz="8" w:space="0" w:color="FFFFFF"/>
              <w:right w:val="single" w:sz="8" w:space="0" w:color="FFFFFF"/>
            </w:tcBorders>
            <w:shd w:val="clear" w:color="000000" w:fill="93E7FF"/>
            <w:vAlign w:val="center"/>
            <w:hideMark/>
          </w:tcPr>
          <w:p w14:paraId="3BBDCC1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Apps, devices and sites just work</w:t>
            </w:r>
          </w:p>
        </w:tc>
        <w:tc>
          <w:tcPr>
            <w:tcW w:w="2136" w:type="dxa"/>
            <w:tcBorders>
              <w:top w:val="nil"/>
              <w:left w:val="nil"/>
              <w:bottom w:val="single" w:sz="8" w:space="0" w:color="FFFFFF"/>
              <w:right w:val="single" w:sz="8" w:space="0" w:color="FFFFFF"/>
            </w:tcBorders>
            <w:shd w:val="clear" w:color="000000" w:fill="93E7FF"/>
            <w:vAlign w:val="center"/>
            <w:hideMark/>
          </w:tcPr>
          <w:p w14:paraId="7B4C8DFC" w14:textId="7D0ECB91"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4"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446CA2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0BC0238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651E9F7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Performance</w:t>
            </w:r>
          </w:p>
        </w:tc>
        <w:tc>
          <w:tcPr>
            <w:tcW w:w="5130" w:type="dxa"/>
            <w:tcBorders>
              <w:top w:val="nil"/>
              <w:left w:val="nil"/>
              <w:bottom w:val="single" w:sz="8" w:space="0" w:color="FFFFFF"/>
              <w:right w:val="single" w:sz="8" w:space="0" w:color="FFFFFF"/>
            </w:tcBorders>
            <w:shd w:val="clear" w:color="000000" w:fill="93E7FF"/>
            <w:vAlign w:val="center"/>
            <w:hideMark/>
          </w:tcPr>
          <w:p w14:paraId="62D9953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Responsiveness, storage space, data usage and power satisfy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503F37A6" w14:textId="049C4B62"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5" w:history="1">
              <w:r w:rsidR="003E6D8A" w:rsidRPr="003E6D8A">
                <w:rPr>
                  <w:rStyle w:val="Hyperlink"/>
                  <w:rFonts w:ascii="Segoe UI" w:eastAsia="Times New Roman" w:hAnsi="Segoe UI" w:cs="Segoe UI"/>
                  <w:color w:val="auto"/>
                  <w:sz w:val="18"/>
                  <w:szCs w:val="18"/>
                </w:rPr>
                <w:t>Get Started</w:t>
              </w:r>
            </w:hyperlink>
          </w:p>
        </w:tc>
      </w:tr>
      <w:tr w:rsidR="007E1978" w:rsidRPr="007E1978" w14:paraId="13D8191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AC4F9E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01B3E95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Reliability</w:t>
            </w:r>
          </w:p>
        </w:tc>
        <w:tc>
          <w:tcPr>
            <w:tcW w:w="5130" w:type="dxa"/>
            <w:tcBorders>
              <w:top w:val="nil"/>
              <w:left w:val="nil"/>
              <w:bottom w:val="single" w:sz="8" w:space="0" w:color="FFFFFF"/>
              <w:right w:val="single" w:sz="8" w:space="0" w:color="FFFFFF"/>
            </w:tcBorders>
            <w:shd w:val="clear" w:color="000000" w:fill="93E7FF"/>
            <w:vAlign w:val="center"/>
            <w:hideMark/>
          </w:tcPr>
          <w:p w14:paraId="6E0A6618"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Devices and scenarios are measurably reliable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1FFBA43A" w14:textId="476D50F9"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6" w:history="1">
              <w:r w:rsidR="003E6D8A" w:rsidRPr="003E6D8A">
                <w:rPr>
                  <w:rStyle w:val="Hyperlink"/>
                  <w:rFonts w:ascii="Segoe UI" w:eastAsia="Times New Roman" w:hAnsi="Segoe UI" w:cs="Segoe UI"/>
                  <w:color w:val="auto"/>
                  <w:sz w:val="18"/>
                  <w:szCs w:val="18"/>
                </w:rPr>
                <w:t>Get Started</w:t>
              </w:r>
            </w:hyperlink>
          </w:p>
        </w:tc>
      </w:tr>
      <w:tr w:rsidR="007E1978" w:rsidRPr="007E1978" w14:paraId="0F5F0BD4"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64466C6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7CB9935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World-Readiness</w:t>
            </w:r>
          </w:p>
        </w:tc>
        <w:tc>
          <w:tcPr>
            <w:tcW w:w="5130" w:type="dxa"/>
            <w:tcBorders>
              <w:top w:val="nil"/>
              <w:left w:val="nil"/>
              <w:bottom w:val="single" w:sz="8" w:space="0" w:color="FFFFFF"/>
              <w:right w:val="single" w:sz="8" w:space="0" w:color="FFFFFF"/>
            </w:tcBorders>
            <w:shd w:val="clear" w:color="000000" w:fill="93E7FF"/>
            <w:vAlign w:val="center"/>
            <w:hideMark/>
          </w:tcPr>
          <w:p w14:paraId="76566E55"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work for and excite customers worldwide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6CD3AB49" w14:textId="7BCF1691"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7"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2829F82"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C9F3FF"/>
            <w:textDirection w:val="btLr"/>
            <w:vAlign w:val="center"/>
            <w:hideMark/>
          </w:tcPr>
          <w:p w14:paraId="4C5584AE"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some teams</w:t>
            </w:r>
          </w:p>
        </w:tc>
        <w:tc>
          <w:tcPr>
            <w:tcW w:w="2210" w:type="dxa"/>
            <w:tcBorders>
              <w:top w:val="nil"/>
              <w:left w:val="nil"/>
              <w:bottom w:val="single" w:sz="8" w:space="0" w:color="FFFFFF"/>
              <w:right w:val="single" w:sz="8" w:space="0" w:color="FFFFFF"/>
            </w:tcBorders>
            <w:shd w:val="clear" w:color="000000" w:fill="C9F3FF"/>
            <w:vAlign w:val="center"/>
            <w:hideMark/>
          </w:tcPr>
          <w:p w14:paraId="07CFD7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Developer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4B92318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Developers have the APIs, samples, and documentation needed to build great apps</w:t>
            </w:r>
          </w:p>
        </w:tc>
        <w:tc>
          <w:tcPr>
            <w:tcW w:w="2136" w:type="dxa"/>
            <w:tcBorders>
              <w:top w:val="nil"/>
              <w:left w:val="nil"/>
              <w:bottom w:val="single" w:sz="8" w:space="0" w:color="FFFFFF"/>
              <w:right w:val="single" w:sz="8" w:space="0" w:color="FFFFFF"/>
            </w:tcBorders>
            <w:shd w:val="clear" w:color="000000" w:fill="C9F3FF"/>
            <w:vAlign w:val="center"/>
            <w:hideMark/>
          </w:tcPr>
          <w:p w14:paraId="428424C0" w14:textId="7560FB9E"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8"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8D310E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82E1C3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BFC2EBC"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Manageability</w:t>
            </w:r>
          </w:p>
        </w:tc>
        <w:tc>
          <w:tcPr>
            <w:tcW w:w="5130" w:type="dxa"/>
            <w:tcBorders>
              <w:top w:val="nil"/>
              <w:left w:val="nil"/>
              <w:bottom w:val="single" w:sz="8" w:space="0" w:color="FFFFFF"/>
              <w:right w:val="single" w:sz="8" w:space="0" w:color="FFFFFF"/>
            </w:tcBorders>
            <w:shd w:val="clear" w:color="000000" w:fill="C9F3FF"/>
            <w:vAlign w:val="center"/>
            <w:hideMark/>
          </w:tcPr>
          <w:p w14:paraId="0499BF36" w14:textId="20A8C3E8" w:rsidR="007E1978" w:rsidRPr="007E1978" w:rsidRDefault="007E1978" w:rsidP="007E1978">
            <w:pPr>
              <w:spacing w:after="0" w:line="240" w:lineRule="auto"/>
              <w:rPr>
                <w:rFonts w:ascii="Segoe UI" w:eastAsia="Times New Roman" w:hAnsi="Segoe UI" w:cs="Segoe UI"/>
                <w:color w:val="000000"/>
                <w:sz w:val="18"/>
                <w:szCs w:val="18"/>
              </w:rPr>
            </w:pPr>
            <w:r w:rsidRPr="00344300">
              <w:rPr>
                <w:rFonts w:ascii="Segoe UI" w:eastAsia="Times New Roman" w:hAnsi="Segoe UI" w:cs="Segoe UI"/>
                <w:color w:val="000000"/>
                <w:sz w:val="18"/>
                <w:szCs w:val="18"/>
              </w:rPr>
              <w:t>Cloud OS is enabled via automation and remote management of all applications, features, roles, and services</w:t>
            </w:r>
          </w:p>
        </w:tc>
        <w:tc>
          <w:tcPr>
            <w:tcW w:w="2136" w:type="dxa"/>
            <w:tcBorders>
              <w:top w:val="nil"/>
              <w:left w:val="nil"/>
              <w:bottom w:val="single" w:sz="8" w:space="0" w:color="FFFFFF"/>
              <w:right w:val="single" w:sz="8" w:space="0" w:color="FFFFFF"/>
            </w:tcBorders>
            <w:shd w:val="clear" w:color="000000" w:fill="C9F3FF"/>
            <w:vAlign w:val="center"/>
            <w:hideMark/>
          </w:tcPr>
          <w:p w14:paraId="19493716" w14:textId="157B1B28"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99" w:history="1">
              <w:r w:rsidR="003E6D8A" w:rsidRPr="003E6D8A">
                <w:rPr>
                  <w:rStyle w:val="Hyperlink"/>
                  <w:rFonts w:ascii="Segoe UI" w:eastAsia="Times New Roman" w:hAnsi="Segoe UI" w:cs="Segoe UI"/>
                  <w:color w:val="auto"/>
                  <w:sz w:val="18"/>
                  <w:szCs w:val="18"/>
                </w:rPr>
                <w:t>Get Started</w:t>
              </w:r>
            </w:hyperlink>
          </w:p>
        </w:tc>
      </w:tr>
      <w:tr w:rsidR="007E1978" w:rsidRPr="007E1978" w14:paraId="5D9E1B1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43B18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A2B7A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User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61038C9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UI meets UX guidelines around design and usability</w:t>
            </w:r>
          </w:p>
        </w:tc>
        <w:tc>
          <w:tcPr>
            <w:tcW w:w="2136" w:type="dxa"/>
            <w:tcBorders>
              <w:top w:val="nil"/>
              <w:left w:val="nil"/>
              <w:bottom w:val="single" w:sz="8" w:space="0" w:color="FFFFFF"/>
              <w:right w:val="single" w:sz="8" w:space="0" w:color="FFFFFF"/>
            </w:tcBorders>
            <w:shd w:val="clear" w:color="000000" w:fill="C9F3FF"/>
            <w:vAlign w:val="center"/>
            <w:hideMark/>
          </w:tcPr>
          <w:p w14:paraId="60349DFF" w14:textId="721A5E0B" w:rsidR="007E1978" w:rsidRPr="003E6D8A" w:rsidRDefault="00040459" w:rsidP="003E6D8A">
            <w:pPr>
              <w:spacing w:after="0" w:line="240" w:lineRule="auto"/>
              <w:jc w:val="center"/>
              <w:rPr>
                <w:rStyle w:val="Hyperlink"/>
                <w:rFonts w:ascii="Segoe UI" w:eastAsia="Times New Roman" w:hAnsi="Segoe UI" w:cs="Segoe UI"/>
                <w:color w:val="auto"/>
                <w:sz w:val="18"/>
                <w:szCs w:val="18"/>
              </w:rPr>
            </w:pPr>
            <w:hyperlink r:id="rId100" w:history="1">
              <w:r w:rsidR="003E6D8A" w:rsidRPr="003E6D8A">
                <w:rPr>
                  <w:rStyle w:val="Hyperlink"/>
                  <w:rFonts w:ascii="Segoe UI" w:eastAsia="Times New Roman" w:hAnsi="Segoe UI" w:cs="Segoe UI"/>
                  <w:color w:val="auto"/>
                  <w:sz w:val="18"/>
                  <w:szCs w:val="18"/>
                </w:rPr>
                <w:t>Get Started</w:t>
              </w:r>
            </w:hyperlink>
          </w:p>
        </w:tc>
      </w:tr>
    </w:tbl>
    <w:p w14:paraId="1E9C368D" w14:textId="20F0BE6F" w:rsidR="00F60102" w:rsidRDefault="00F60102" w:rsidP="007E1978">
      <w:pPr>
        <w:rPr>
          <w:rStyle w:val="Hyperlink"/>
        </w:rPr>
      </w:pPr>
    </w:p>
    <w:p w14:paraId="7EF341A8" w14:textId="77777777" w:rsidR="009D60DC" w:rsidRDefault="009D60DC" w:rsidP="009D60DC">
      <w:pPr>
        <w:pStyle w:val="Heading1"/>
      </w:pPr>
      <w:bookmarkStart w:id="160" w:name="_Toc338667014"/>
      <w:r>
        <w:t>DOCUMENT UPDATE HISTORY</w:t>
      </w:r>
      <w:bookmarkEnd w:id="160"/>
    </w:p>
    <w:p w14:paraId="552ACAAF" w14:textId="77777777" w:rsidR="009D60DC" w:rsidRDefault="009D60DC" w:rsidP="009D60DC"/>
    <w:tbl>
      <w:tblPr>
        <w:tblStyle w:val="Wind8ws"/>
        <w:tblW w:w="0" w:type="auto"/>
        <w:tblLook w:val="04A0" w:firstRow="1" w:lastRow="0" w:firstColumn="1" w:lastColumn="0" w:noHBand="0" w:noVBand="1"/>
      </w:tblPr>
      <w:tblGrid>
        <w:gridCol w:w="2503"/>
        <w:gridCol w:w="2910"/>
        <w:gridCol w:w="5099"/>
      </w:tblGrid>
      <w:tr w:rsidR="009D60DC" w14:paraId="1032EA2D" w14:textId="77777777" w:rsidTr="009C0D4C">
        <w:trPr>
          <w:cnfStyle w:val="100000000000" w:firstRow="1" w:lastRow="0" w:firstColumn="0" w:lastColumn="0" w:oddVBand="0" w:evenVBand="0" w:oddHBand="0" w:evenHBand="0" w:firstRowFirstColumn="0" w:firstRowLastColumn="0" w:lastRowFirstColumn="0" w:lastRowLastColumn="0"/>
          <w:trHeight w:val="432"/>
        </w:trPr>
        <w:tc>
          <w:tcPr>
            <w:tcW w:w="2545" w:type="dxa"/>
            <w:tcMar>
              <w:top w:w="58" w:type="dxa"/>
              <w:bottom w:w="58" w:type="dxa"/>
            </w:tcMar>
            <w:hideMark/>
          </w:tcPr>
          <w:p w14:paraId="65AE70C4" w14:textId="77777777" w:rsidR="009D60DC" w:rsidRDefault="009D60DC" w:rsidP="00083991">
            <w:pPr>
              <w:spacing w:after="0" w:line="240" w:lineRule="auto"/>
            </w:pPr>
            <w:r>
              <w:t>Date</w:t>
            </w:r>
          </w:p>
        </w:tc>
        <w:tc>
          <w:tcPr>
            <w:tcW w:w="2970" w:type="dxa"/>
            <w:tcMar>
              <w:top w:w="58" w:type="dxa"/>
              <w:bottom w:w="58" w:type="dxa"/>
            </w:tcMar>
            <w:hideMark/>
          </w:tcPr>
          <w:p w14:paraId="7028FD32" w14:textId="77777777" w:rsidR="009D60DC" w:rsidRDefault="009D60DC" w:rsidP="00083991">
            <w:pPr>
              <w:spacing w:after="0" w:line="240" w:lineRule="auto"/>
            </w:pPr>
            <w:r>
              <w:t>Author</w:t>
            </w:r>
          </w:p>
        </w:tc>
        <w:tc>
          <w:tcPr>
            <w:tcW w:w="5220" w:type="dxa"/>
            <w:tcMar>
              <w:top w:w="58" w:type="dxa"/>
              <w:bottom w:w="58" w:type="dxa"/>
            </w:tcMar>
            <w:hideMark/>
          </w:tcPr>
          <w:p w14:paraId="6F8659E0" w14:textId="77777777" w:rsidR="009D60DC" w:rsidRDefault="009D60DC" w:rsidP="00083991">
            <w:pPr>
              <w:spacing w:after="0" w:line="240" w:lineRule="auto"/>
            </w:pPr>
            <w:r>
              <w:t>Changes</w:t>
            </w:r>
          </w:p>
        </w:tc>
      </w:tr>
      <w:tr w:rsidR="009D60DC" w14:paraId="129CCB72" w14:textId="77777777" w:rsidTr="009C0D4C">
        <w:tc>
          <w:tcPr>
            <w:tcW w:w="2545" w:type="dxa"/>
            <w:tcMar>
              <w:top w:w="58" w:type="dxa"/>
              <w:bottom w:w="58" w:type="dxa"/>
            </w:tcMar>
          </w:tcPr>
          <w:p w14:paraId="0C4E874F" w14:textId="043E0D28" w:rsidR="009D60DC" w:rsidRPr="005132CE" w:rsidRDefault="00E955F5" w:rsidP="00214046">
            <w:pPr>
              <w:spacing w:after="0" w:line="240" w:lineRule="auto"/>
              <w:rPr>
                <w:sz w:val="20"/>
              </w:rPr>
            </w:pPr>
            <w:r>
              <w:rPr>
                <w:sz w:val="20"/>
              </w:rPr>
              <w:t>3/18/2014</w:t>
            </w:r>
          </w:p>
        </w:tc>
        <w:tc>
          <w:tcPr>
            <w:tcW w:w="2970" w:type="dxa"/>
            <w:tcMar>
              <w:top w:w="58" w:type="dxa"/>
              <w:bottom w:w="58" w:type="dxa"/>
            </w:tcMar>
          </w:tcPr>
          <w:p w14:paraId="3BA995B3" w14:textId="381F0E20" w:rsidR="009D60DC" w:rsidRPr="005132CE" w:rsidRDefault="00394966" w:rsidP="00214046">
            <w:pPr>
              <w:spacing w:after="0" w:line="240" w:lineRule="auto"/>
              <w:rPr>
                <w:sz w:val="20"/>
              </w:rPr>
            </w:pPr>
            <w:r>
              <w:rPr>
                <w:sz w:val="20"/>
              </w:rPr>
              <w:t>MaliniJa</w:t>
            </w:r>
          </w:p>
        </w:tc>
        <w:tc>
          <w:tcPr>
            <w:tcW w:w="5220" w:type="dxa"/>
            <w:tcMar>
              <w:top w:w="58" w:type="dxa"/>
              <w:bottom w:w="58" w:type="dxa"/>
            </w:tcMar>
          </w:tcPr>
          <w:p w14:paraId="73E0D01D" w14:textId="1A6DC582" w:rsidR="009D60DC" w:rsidRPr="005132CE" w:rsidRDefault="00394966" w:rsidP="00214046">
            <w:pPr>
              <w:spacing w:after="0" w:line="240" w:lineRule="auto"/>
              <w:rPr>
                <w:sz w:val="20"/>
              </w:rPr>
            </w:pPr>
            <w:r>
              <w:rPr>
                <w:sz w:val="20"/>
              </w:rPr>
              <w:t>First Draft of one pager</w:t>
            </w:r>
          </w:p>
        </w:tc>
      </w:tr>
      <w:tr w:rsidR="009D60DC" w14:paraId="02896ABA" w14:textId="77777777" w:rsidTr="009C0D4C">
        <w:tc>
          <w:tcPr>
            <w:tcW w:w="2545" w:type="dxa"/>
            <w:tcMar>
              <w:top w:w="58" w:type="dxa"/>
              <w:bottom w:w="58" w:type="dxa"/>
            </w:tcMar>
          </w:tcPr>
          <w:p w14:paraId="24357EE7" w14:textId="2FC16085" w:rsidR="009D60DC" w:rsidRPr="005132CE" w:rsidRDefault="00E955F5" w:rsidP="00214046">
            <w:pPr>
              <w:spacing w:after="0" w:line="240" w:lineRule="auto"/>
              <w:rPr>
                <w:sz w:val="20"/>
              </w:rPr>
            </w:pPr>
            <w:r>
              <w:rPr>
                <w:sz w:val="20"/>
              </w:rPr>
              <w:t>4/25/2014</w:t>
            </w:r>
          </w:p>
        </w:tc>
        <w:tc>
          <w:tcPr>
            <w:tcW w:w="2970" w:type="dxa"/>
            <w:tcMar>
              <w:top w:w="58" w:type="dxa"/>
              <w:bottom w:w="58" w:type="dxa"/>
            </w:tcMar>
          </w:tcPr>
          <w:p w14:paraId="33521705" w14:textId="0E63795B"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6F49F002" w14:textId="08FFB39F" w:rsidR="009D60DC" w:rsidRPr="005132CE" w:rsidRDefault="00E955F5" w:rsidP="00214046">
            <w:pPr>
              <w:spacing w:after="0" w:line="240" w:lineRule="auto"/>
              <w:rPr>
                <w:sz w:val="20"/>
              </w:rPr>
            </w:pPr>
            <w:r>
              <w:rPr>
                <w:sz w:val="20"/>
              </w:rPr>
              <w:t>Initial Review of scenarios, goals and non-goals complete</w:t>
            </w:r>
          </w:p>
        </w:tc>
      </w:tr>
      <w:tr w:rsidR="009D60DC" w14:paraId="215FF882" w14:textId="77777777" w:rsidTr="009C0D4C">
        <w:tc>
          <w:tcPr>
            <w:tcW w:w="2545" w:type="dxa"/>
            <w:tcMar>
              <w:top w:w="58" w:type="dxa"/>
              <w:bottom w:w="58" w:type="dxa"/>
            </w:tcMar>
          </w:tcPr>
          <w:p w14:paraId="6CD0078E" w14:textId="411B919B" w:rsidR="009D60DC" w:rsidRPr="005132CE" w:rsidRDefault="00E955F5" w:rsidP="00214046">
            <w:pPr>
              <w:spacing w:after="0" w:line="240" w:lineRule="auto"/>
              <w:rPr>
                <w:sz w:val="20"/>
              </w:rPr>
            </w:pPr>
            <w:r>
              <w:rPr>
                <w:sz w:val="20"/>
              </w:rPr>
              <w:t>5/16/2014</w:t>
            </w:r>
          </w:p>
        </w:tc>
        <w:tc>
          <w:tcPr>
            <w:tcW w:w="2970" w:type="dxa"/>
            <w:tcMar>
              <w:top w:w="58" w:type="dxa"/>
              <w:bottom w:w="58" w:type="dxa"/>
            </w:tcMar>
          </w:tcPr>
          <w:p w14:paraId="03BED651" w14:textId="1440D51B"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6D08E915" w14:textId="77777777" w:rsidR="00E955F5" w:rsidRDefault="00E955F5" w:rsidP="00214046">
            <w:pPr>
              <w:spacing w:after="0" w:line="240" w:lineRule="auto"/>
              <w:rPr>
                <w:sz w:val="20"/>
              </w:rPr>
            </w:pPr>
            <w:r>
              <w:rPr>
                <w:sz w:val="20"/>
              </w:rPr>
              <w:t>File Share (Standard Format, local content) detailed spec review complete</w:t>
            </w:r>
          </w:p>
          <w:p w14:paraId="4B30920E" w14:textId="2AD5D6BA" w:rsidR="009D60DC" w:rsidRPr="005132CE" w:rsidRDefault="00E955F5" w:rsidP="00214046">
            <w:pPr>
              <w:spacing w:after="0" w:line="240" w:lineRule="auto"/>
              <w:rPr>
                <w:sz w:val="20"/>
              </w:rPr>
            </w:pPr>
            <w:r>
              <w:rPr>
                <w:sz w:val="20"/>
              </w:rPr>
              <w:t xml:space="preserve">Sections </w:t>
            </w:r>
            <w:r>
              <w:t>5, 9.1, 9.2, 9.4.1 reviewed.</w:t>
            </w:r>
          </w:p>
        </w:tc>
      </w:tr>
      <w:tr w:rsidR="009D60DC" w14:paraId="43894428" w14:textId="77777777" w:rsidTr="009C0D4C">
        <w:tc>
          <w:tcPr>
            <w:tcW w:w="2545" w:type="dxa"/>
            <w:tcMar>
              <w:top w:w="58" w:type="dxa"/>
              <w:bottom w:w="58" w:type="dxa"/>
            </w:tcMar>
          </w:tcPr>
          <w:p w14:paraId="79CD4966" w14:textId="7C9C0034" w:rsidR="009D60DC" w:rsidRPr="005132CE" w:rsidRDefault="009D60DC" w:rsidP="00214046">
            <w:pPr>
              <w:spacing w:after="0" w:line="240" w:lineRule="auto"/>
              <w:rPr>
                <w:sz w:val="20"/>
              </w:rPr>
            </w:pPr>
          </w:p>
        </w:tc>
        <w:tc>
          <w:tcPr>
            <w:tcW w:w="2970" w:type="dxa"/>
            <w:tcMar>
              <w:top w:w="58" w:type="dxa"/>
              <w:bottom w:w="58" w:type="dxa"/>
            </w:tcMar>
          </w:tcPr>
          <w:p w14:paraId="5385B468" w14:textId="1E33795C"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40C9ED78" w14:textId="030BAA1A" w:rsidR="00E955F5" w:rsidRDefault="00E955F5" w:rsidP="00E955F5">
            <w:pPr>
              <w:spacing w:after="0" w:line="240" w:lineRule="auto"/>
              <w:rPr>
                <w:sz w:val="20"/>
              </w:rPr>
            </w:pPr>
            <w:r>
              <w:rPr>
                <w:sz w:val="20"/>
              </w:rPr>
              <w:t xml:space="preserve">File Share (Standard Format, local content) spec Signoff. </w:t>
            </w:r>
          </w:p>
          <w:p w14:paraId="4B66D86A" w14:textId="51F2DCAE" w:rsidR="009D60DC" w:rsidRPr="005132CE" w:rsidRDefault="00E955F5" w:rsidP="00E955F5">
            <w:pPr>
              <w:spacing w:after="0" w:line="240" w:lineRule="auto"/>
              <w:rPr>
                <w:sz w:val="20"/>
              </w:rPr>
            </w:pPr>
            <w:r>
              <w:rPr>
                <w:sz w:val="20"/>
              </w:rPr>
              <w:t xml:space="preserve">Sections </w:t>
            </w:r>
            <w:r>
              <w:t>5, 9.1, 9.2, 9.4.1 locked.</w:t>
            </w:r>
          </w:p>
        </w:tc>
      </w:tr>
      <w:tr w:rsidR="00E955F5" w14:paraId="15342804" w14:textId="77777777" w:rsidTr="009C0D4C">
        <w:tc>
          <w:tcPr>
            <w:tcW w:w="2545" w:type="dxa"/>
            <w:tcMar>
              <w:top w:w="58" w:type="dxa"/>
              <w:bottom w:w="58" w:type="dxa"/>
            </w:tcMar>
          </w:tcPr>
          <w:p w14:paraId="0DDBE733" w14:textId="77777777" w:rsidR="00E955F5" w:rsidRPr="005132CE" w:rsidRDefault="00E955F5" w:rsidP="00214046">
            <w:pPr>
              <w:spacing w:after="0" w:line="240" w:lineRule="auto"/>
              <w:rPr>
                <w:sz w:val="20"/>
              </w:rPr>
            </w:pPr>
          </w:p>
        </w:tc>
        <w:tc>
          <w:tcPr>
            <w:tcW w:w="2970" w:type="dxa"/>
            <w:tcMar>
              <w:top w:w="58" w:type="dxa"/>
              <w:bottom w:w="58" w:type="dxa"/>
            </w:tcMar>
          </w:tcPr>
          <w:p w14:paraId="48413A89" w14:textId="67FE0A23" w:rsidR="00E955F5" w:rsidRDefault="00E955F5" w:rsidP="00214046">
            <w:pPr>
              <w:spacing w:after="0" w:line="240" w:lineRule="auto"/>
              <w:rPr>
                <w:sz w:val="20"/>
              </w:rPr>
            </w:pPr>
            <w:r>
              <w:rPr>
                <w:sz w:val="20"/>
              </w:rPr>
              <w:t>MaliniJa</w:t>
            </w:r>
          </w:p>
        </w:tc>
        <w:tc>
          <w:tcPr>
            <w:tcW w:w="5220" w:type="dxa"/>
            <w:tcMar>
              <w:top w:w="58" w:type="dxa"/>
              <w:bottom w:w="58" w:type="dxa"/>
            </w:tcMar>
          </w:tcPr>
          <w:p w14:paraId="096F7DA7" w14:textId="35455625" w:rsidR="00E955F5" w:rsidRDefault="00E955F5" w:rsidP="00E955F5">
            <w:pPr>
              <w:spacing w:after="0" w:line="240" w:lineRule="auto"/>
              <w:rPr>
                <w:sz w:val="20"/>
              </w:rPr>
            </w:pPr>
            <w:r>
              <w:rPr>
                <w:sz w:val="20"/>
              </w:rPr>
              <w:t>OneDrive Share detailed spec review complete</w:t>
            </w:r>
          </w:p>
        </w:tc>
      </w:tr>
      <w:tr w:rsidR="00E955F5" w14:paraId="6A440D70" w14:textId="77777777" w:rsidTr="009C0D4C">
        <w:tc>
          <w:tcPr>
            <w:tcW w:w="2545" w:type="dxa"/>
            <w:tcMar>
              <w:top w:w="58" w:type="dxa"/>
              <w:bottom w:w="58" w:type="dxa"/>
            </w:tcMar>
          </w:tcPr>
          <w:p w14:paraId="073CBACB" w14:textId="77777777" w:rsidR="00E955F5" w:rsidRDefault="00E955F5" w:rsidP="00214046">
            <w:pPr>
              <w:spacing w:after="0" w:line="240" w:lineRule="auto"/>
              <w:rPr>
                <w:sz w:val="20"/>
              </w:rPr>
            </w:pPr>
          </w:p>
        </w:tc>
        <w:tc>
          <w:tcPr>
            <w:tcW w:w="2970" w:type="dxa"/>
            <w:tcMar>
              <w:top w:w="58" w:type="dxa"/>
              <w:bottom w:w="58" w:type="dxa"/>
            </w:tcMar>
          </w:tcPr>
          <w:p w14:paraId="3FD6B2B9" w14:textId="17D7DA40" w:rsidR="00E955F5" w:rsidRDefault="00E955F5" w:rsidP="00214046">
            <w:pPr>
              <w:spacing w:after="0" w:line="240" w:lineRule="auto"/>
              <w:rPr>
                <w:sz w:val="20"/>
              </w:rPr>
            </w:pPr>
            <w:r>
              <w:rPr>
                <w:sz w:val="20"/>
              </w:rPr>
              <w:t>MaliniJa</w:t>
            </w:r>
          </w:p>
        </w:tc>
        <w:tc>
          <w:tcPr>
            <w:tcW w:w="5220" w:type="dxa"/>
            <w:tcMar>
              <w:top w:w="58" w:type="dxa"/>
              <w:bottom w:w="58" w:type="dxa"/>
            </w:tcMar>
          </w:tcPr>
          <w:p w14:paraId="2A9326CB" w14:textId="5CC54558" w:rsidR="00E955F5" w:rsidRDefault="00E955F5" w:rsidP="00E955F5">
            <w:pPr>
              <w:spacing w:after="0" w:line="240" w:lineRule="auto"/>
              <w:rPr>
                <w:sz w:val="20"/>
              </w:rPr>
            </w:pPr>
            <w:r>
              <w:rPr>
                <w:sz w:val="20"/>
              </w:rPr>
              <w:t>OneDrive Share spec signoff</w:t>
            </w:r>
          </w:p>
        </w:tc>
      </w:tr>
      <w:tr w:rsidR="00E955F5" w14:paraId="5CCDDFD3" w14:textId="77777777" w:rsidTr="009C0D4C">
        <w:tc>
          <w:tcPr>
            <w:tcW w:w="2545" w:type="dxa"/>
            <w:tcMar>
              <w:top w:w="58" w:type="dxa"/>
              <w:bottom w:w="58" w:type="dxa"/>
            </w:tcMar>
          </w:tcPr>
          <w:p w14:paraId="24AB453B" w14:textId="77777777" w:rsidR="00E955F5" w:rsidRDefault="00E955F5" w:rsidP="00214046">
            <w:pPr>
              <w:spacing w:after="0" w:line="240" w:lineRule="auto"/>
              <w:rPr>
                <w:sz w:val="20"/>
              </w:rPr>
            </w:pPr>
          </w:p>
        </w:tc>
        <w:tc>
          <w:tcPr>
            <w:tcW w:w="2970" w:type="dxa"/>
            <w:tcMar>
              <w:top w:w="58" w:type="dxa"/>
              <w:bottom w:w="58" w:type="dxa"/>
            </w:tcMar>
          </w:tcPr>
          <w:p w14:paraId="598BAF17" w14:textId="4EDC948D" w:rsidR="00E955F5" w:rsidRDefault="00E955F5" w:rsidP="00214046">
            <w:pPr>
              <w:spacing w:after="0" w:line="240" w:lineRule="auto"/>
              <w:rPr>
                <w:sz w:val="20"/>
              </w:rPr>
            </w:pPr>
            <w:r>
              <w:rPr>
                <w:sz w:val="20"/>
              </w:rPr>
              <w:t>MaliniJa</w:t>
            </w:r>
          </w:p>
        </w:tc>
        <w:tc>
          <w:tcPr>
            <w:tcW w:w="5220" w:type="dxa"/>
            <w:tcMar>
              <w:top w:w="58" w:type="dxa"/>
              <w:bottom w:w="58" w:type="dxa"/>
            </w:tcMar>
          </w:tcPr>
          <w:p w14:paraId="5EC8EA35" w14:textId="65F052DC" w:rsidR="00E955F5" w:rsidRDefault="00E955F5" w:rsidP="00E955F5">
            <w:pPr>
              <w:spacing w:after="0" w:line="240" w:lineRule="auto"/>
              <w:rPr>
                <w:sz w:val="20"/>
              </w:rPr>
            </w:pPr>
            <w:r>
              <w:rPr>
                <w:sz w:val="20"/>
              </w:rPr>
              <w:t>RMT detailed spec review complete</w:t>
            </w:r>
          </w:p>
        </w:tc>
      </w:tr>
      <w:tr w:rsidR="00E955F5" w14:paraId="2F0F6840" w14:textId="77777777" w:rsidTr="009C0D4C">
        <w:tc>
          <w:tcPr>
            <w:tcW w:w="2545" w:type="dxa"/>
            <w:tcMar>
              <w:top w:w="58" w:type="dxa"/>
              <w:bottom w:w="58" w:type="dxa"/>
            </w:tcMar>
          </w:tcPr>
          <w:p w14:paraId="524B3634" w14:textId="77777777" w:rsidR="00E955F5" w:rsidRDefault="00E955F5" w:rsidP="00214046">
            <w:pPr>
              <w:spacing w:after="0" w:line="240" w:lineRule="auto"/>
              <w:rPr>
                <w:sz w:val="20"/>
              </w:rPr>
            </w:pPr>
          </w:p>
        </w:tc>
        <w:tc>
          <w:tcPr>
            <w:tcW w:w="2970" w:type="dxa"/>
            <w:tcMar>
              <w:top w:w="58" w:type="dxa"/>
              <w:bottom w:w="58" w:type="dxa"/>
            </w:tcMar>
          </w:tcPr>
          <w:p w14:paraId="2A6B4727" w14:textId="7F3BD41D" w:rsidR="00E955F5" w:rsidRDefault="00E955F5" w:rsidP="00214046">
            <w:pPr>
              <w:spacing w:after="0" w:line="240" w:lineRule="auto"/>
              <w:rPr>
                <w:sz w:val="20"/>
              </w:rPr>
            </w:pPr>
            <w:r>
              <w:rPr>
                <w:sz w:val="20"/>
              </w:rPr>
              <w:t>MaliniJa</w:t>
            </w:r>
          </w:p>
        </w:tc>
        <w:tc>
          <w:tcPr>
            <w:tcW w:w="5220" w:type="dxa"/>
            <w:tcMar>
              <w:top w:w="58" w:type="dxa"/>
              <w:bottom w:w="58" w:type="dxa"/>
            </w:tcMar>
          </w:tcPr>
          <w:p w14:paraId="709569F9" w14:textId="4FA7A50D" w:rsidR="00E955F5" w:rsidRDefault="00E955F5" w:rsidP="00E955F5">
            <w:pPr>
              <w:spacing w:after="0" w:line="240" w:lineRule="auto"/>
              <w:rPr>
                <w:sz w:val="20"/>
              </w:rPr>
            </w:pPr>
            <w:r>
              <w:rPr>
                <w:sz w:val="20"/>
              </w:rPr>
              <w:t>RMT spec signoff</w:t>
            </w:r>
          </w:p>
        </w:tc>
      </w:tr>
    </w:tbl>
    <w:p w14:paraId="56A733A3" w14:textId="1DA7F39B" w:rsidR="00BD10F4" w:rsidRDefault="00BD10F4" w:rsidP="00BD10F4">
      <w:pPr>
        <w:pStyle w:val="INSERTAREA"/>
      </w:pPr>
      <w:r>
        <w:t xml:space="preserve">appendix </w:t>
      </w:r>
    </w:p>
    <w:p w14:paraId="56A733A4" w14:textId="68D040DD" w:rsidR="00BD10F4" w:rsidRDefault="00BD10F4" w:rsidP="00DF7F81">
      <w:pPr>
        <w:pStyle w:val="Heading1"/>
        <w:numPr>
          <w:ilvl w:val="0"/>
          <w:numId w:val="3"/>
        </w:numPr>
      </w:pPr>
      <w:bookmarkStart w:id="161" w:name="_Toc338667015"/>
      <w:r>
        <w:t>Definitions &amp; Acronyms</w:t>
      </w:r>
      <w:bookmarkEnd w:id="161"/>
    </w:p>
    <w:p w14:paraId="56A733A5" w14:textId="77777777" w:rsidR="00BD10F4" w:rsidRDefault="00BD10F4" w:rsidP="005132CE"/>
    <w:p w14:paraId="56A733A6" w14:textId="77777777" w:rsidR="00BD10F4" w:rsidRDefault="00BD10F4" w:rsidP="00DF7F81">
      <w:pPr>
        <w:pStyle w:val="Heading1"/>
        <w:numPr>
          <w:ilvl w:val="0"/>
          <w:numId w:val="3"/>
        </w:numPr>
      </w:pPr>
      <w:bookmarkStart w:id="162" w:name="_Toc338667016"/>
      <w:r>
        <w:t>References</w:t>
      </w:r>
      <w:bookmarkEnd w:id="162"/>
    </w:p>
    <w:p w14:paraId="56A733A7" w14:textId="77777777" w:rsidR="00BD10F4" w:rsidRDefault="00BD10F4" w:rsidP="005132CE"/>
    <w:p w14:paraId="56A733AC" w14:textId="2107E502" w:rsidR="00264FE2" w:rsidRDefault="00BD10F4" w:rsidP="00DF7F81">
      <w:pPr>
        <w:pStyle w:val="Heading1"/>
        <w:numPr>
          <w:ilvl w:val="0"/>
          <w:numId w:val="3"/>
        </w:numPr>
      </w:pPr>
      <w:bookmarkStart w:id="163" w:name="_Toc338667017"/>
      <w:r>
        <w:t>Feature Q&amp;A / Decisions</w:t>
      </w:r>
      <w:bookmarkEnd w:id="163"/>
    </w:p>
    <w:p w14:paraId="745F0673" w14:textId="4CFC0685" w:rsidR="00C66A22" w:rsidRDefault="00C66A22" w:rsidP="00C66A22"/>
    <w:p w14:paraId="5631BBBC" w14:textId="4C49D45B" w:rsidR="00C66A22" w:rsidRDefault="00C66A22" w:rsidP="00C66A22">
      <w:pPr>
        <w:pStyle w:val="Heading1"/>
      </w:pPr>
      <w:r>
        <w:t>Appendix (Deleted content that may be of use later)</w:t>
      </w:r>
    </w:p>
    <w:p w14:paraId="67C35968" w14:textId="44752A6C" w:rsidR="00C66A22" w:rsidRDefault="001B0A22" w:rsidP="005E243D">
      <w:r>
        <w:t>Share one video questions</w:t>
      </w:r>
    </w:p>
    <w:p w14:paraId="5572557A" w14:textId="77777777" w:rsidR="001B0A22" w:rsidRDefault="001B0A22" w:rsidP="001B0A22">
      <w:pPr>
        <w:pStyle w:val="Questions"/>
      </w:pPr>
      <w:r>
        <w:t>Open issue: can we improve the flow other than expecting the user to restart flow</w:t>
      </w:r>
    </w:p>
    <w:p w14:paraId="1E461119" w14:textId="77777777" w:rsidR="001B0A22" w:rsidRDefault="001B0A22" w:rsidP="001B0A22">
      <w:pPr>
        <w:pStyle w:val="Questions"/>
      </w:pPr>
      <w:r>
        <w:t>Does the default experience on PC vary from phone?</w:t>
      </w:r>
    </w:p>
    <w:p w14:paraId="010AB584" w14:textId="77777777" w:rsidR="001B0A22" w:rsidRDefault="001B0A22" w:rsidP="001B0A22">
      <w:pPr>
        <w:pStyle w:val="Questions"/>
        <w:rPr>
          <w:sz w:val="22"/>
          <w:szCs w:val="22"/>
        </w:rPr>
      </w:pPr>
      <w:r>
        <w:t>Are there any differences in sharing videos between phone and pc?</w:t>
      </w:r>
    </w:p>
    <w:p w14:paraId="12E23CBB" w14:textId="77777777" w:rsidR="001B0A22" w:rsidRDefault="001B0A22" w:rsidP="001B0A22">
      <w:pPr>
        <w:pStyle w:val="Questions"/>
        <w:rPr>
          <w:color w:val="1F497D"/>
        </w:rPr>
      </w:pPr>
      <w:commentRangeStart w:id="164"/>
      <w:r>
        <w:rPr>
          <w:color w:val="1F497D"/>
        </w:rPr>
        <w:t>Yes – they use the same share contract, but the user experience is different depending on what apps are available on the platform. Apps only show up if the register for the video file extension and they are installed on the device. E.g., facebook must support “.mp4” and must be installed on the phone before it will show in the list (discoverability issue?).</w:t>
      </w:r>
      <w:commentRangeEnd w:id="164"/>
      <w:r>
        <w:rPr>
          <w:rStyle w:val="CommentReference"/>
          <w:rFonts w:ascii="Calibri" w:eastAsiaTheme="minorEastAsia" w:hAnsi="Calibri" w:cs="Times New Roman"/>
          <w:b w:val="0"/>
          <w:bCs w:val="0"/>
          <w:spacing w:val="0"/>
          <w:lang w:bidi="en-US"/>
        </w:rPr>
        <w:commentReference w:id="164"/>
      </w:r>
    </w:p>
    <w:p w14:paraId="0C40991F" w14:textId="77777777" w:rsidR="001B0A22" w:rsidRDefault="001B0A22" w:rsidP="001B0A22">
      <w:pPr>
        <w:pStyle w:val="Questions"/>
      </w:pPr>
      <w:r>
        <w:t>Do the share targets (let’s say gmail for example) compress the videos to the same extent?</w:t>
      </w:r>
    </w:p>
    <w:p w14:paraId="253EE84F" w14:textId="77777777" w:rsidR="001B0A22" w:rsidRDefault="001B0A22" w:rsidP="001B0A22">
      <w:pPr>
        <w:pStyle w:val="Questions"/>
        <w:rPr>
          <w:color w:val="1F497D"/>
        </w:rPr>
      </w:pPr>
      <w:r>
        <w:rPr>
          <w:color w:val="1F497D"/>
        </w:rPr>
        <w:t>On PC: no</w:t>
      </w:r>
    </w:p>
    <w:p w14:paraId="7962D6B4" w14:textId="77777777" w:rsidR="001B0A22" w:rsidRDefault="001B0A22" w:rsidP="001B0A22">
      <w:pPr>
        <w:pStyle w:val="Questions"/>
        <w:rPr>
          <w:color w:val="1F497D"/>
        </w:rPr>
      </w:pPr>
      <w:r>
        <w:rPr>
          <w:color w:val="1F497D"/>
        </w:rPr>
        <w:t>On phone: if you use the in-box SMS texting or mail app, it will attempt to do compression automatically. If it can’t compress it enough, it will fail.</w:t>
      </w:r>
    </w:p>
    <w:p w14:paraId="5FD3C232" w14:textId="77777777" w:rsidR="001B0A22" w:rsidRDefault="001B0A22" w:rsidP="001B0A22">
      <w:pPr>
        <w:pStyle w:val="Questions"/>
      </w:pPr>
      <w:r>
        <w:t>What are the other differences that you know of, and which device does it better?</w:t>
      </w:r>
    </w:p>
    <w:p w14:paraId="59CDD1B4" w14:textId="77777777" w:rsidR="001B0A22" w:rsidRDefault="001B0A22" w:rsidP="001B0A22">
      <w:pPr>
        <w:pStyle w:val="Questions"/>
        <w:rPr>
          <w:color w:val="1F497D"/>
        </w:rPr>
      </w:pPr>
      <w:r>
        <w:rPr>
          <w:color w:val="1F497D"/>
        </w:rPr>
        <w:t>Phone is better since you don’t have to find the share charm. A button on canvas invokes the share picker.</w:t>
      </w:r>
    </w:p>
    <w:p w14:paraId="47F2C28D" w14:textId="77777777" w:rsidR="001B0A22" w:rsidRDefault="001B0A22" w:rsidP="001B0A22">
      <w:pPr>
        <w:pStyle w:val="Questions"/>
      </w:pPr>
      <w:r>
        <w:t>Difference in share targets:</w:t>
      </w:r>
    </w:p>
    <w:p w14:paraId="471E8519" w14:textId="77777777" w:rsidR="001B0A22" w:rsidRDefault="001B0A22" w:rsidP="001B0A22">
      <w:pPr>
        <w:pStyle w:val="Questions"/>
      </w:pPr>
      <w:r>
        <w:t>Is there a difference in what target apps are available based on pc or phone? Are there some target apps that are supported for sharing video on one but not the other?</w:t>
      </w:r>
    </w:p>
    <w:p w14:paraId="78E4DCCE" w14:textId="77777777" w:rsidR="001B0A22" w:rsidRDefault="001B0A22" w:rsidP="001B0A22">
      <w:pPr>
        <w:pStyle w:val="Questions"/>
        <w:rPr>
          <w:color w:val="1F497D"/>
        </w:rPr>
      </w:pPr>
      <w:r>
        <w:rPr>
          <w:color w:val="1F497D"/>
        </w:rPr>
        <w:lastRenderedPageBreak/>
        <w:t>Facebook on PC doesn’t support video but facebook on phone does. I’m sure there are other instances of support on PC but not on phone or vice versa for cross platform apps.</w:t>
      </w:r>
    </w:p>
    <w:p w14:paraId="7EF7CB09" w14:textId="77777777" w:rsidR="001B0A22" w:rsidRDefault="001B0A22" w:rsidP="001B0A22">
      <w:pPr>
        <w:pStyle w:val="Questions"/>
        <w:rPr>
          <w:color w:val="1F497D"/>
        </w:rPr>
      </w:pPr>
      <w:r>
        <w:rPr>
          <w:color w:val="1F497D"/>
        </w:rPr>
        <w:t>PC seems to have fewer apps for social video sharing in general.</w:t>
      </w:r>
    </w:p>
    <w:p w14:paraId="03351062" w14:textId="77777777" w:rsidR="001B0A22" w:rsidRPr="00B15CCF" w:rsidRDefault="001B0A22" w:rsidP="001B0A22">
      <w:pPr>
        <w:pStyle w:val="Questions"/>
      </w:pPr>
      <w:r>
        <w:t xml:space="preserve">Why is for example 6snap or youtube not showing up as share targets (on phone) when I select a video? </w:t>
      </w:r>
    </w:p>
    <w:p w14:paraId="25C239AC" w14:textId="77777777" w:rsidR="001B0A22" w:rsidRDefault="001B0A22" w:rsidP="001B0A22">
      <w:pPr>
        <w:pStyle w:val="Questions"/>
        <w:rPr>
          <w:color w:val="1F497D"/>
        </w:rPr>
      </w:pPr>
      <w:r>
        <w:rPr>
          <w:color w:val="1F497D"/>
        </w:rPr>
        <w:t>First of all, there is not an official YouTube app on PC or on the phone, but that’s a problem that probably won’t get solved. (google embargo on Microsoft)</w:t>
      </w:r>
    </w:p>
    <w:p w14:paraId="272B4C90" w14:textId="77777777" w:rsidR="001B0A22" w:rsidRDefault="001B0A22" w:rsidP="001B0A22">
      <w:pPr>
        <w:pStyle w:val="Questions"/>
        <w:rPr>
          <w:color w:val="1F497D"/>
        </w:rPr>
      </w:pPr>
      <w:r>
        <w:rPr>
          <w:color w:val="1F497D"/>
        </w:rPr>
        <w:t>It wasn’t possible for apps without special provisioning from Microsoft (ie, only nokia or whatsapp who worked with us directly) to share a video before Blue (Arun, is this true? I think in 8.0 video could only be shared to special apps and inbox apps like mail and messaging)</w:t>
      </w:r>
    </w:p>
    <w:p w14:paraId="4324E8F5" w14:textId="77777777" w:rsidR="001B0A22" w:rsidRDefault="001B0A22" w:rsidP="001B0A22">
      <w:pPr>
        <w:pStyle w:val="Questions"/>
        <w:rPr>
          <w:color w:val="1F497D"/>
        </w:rPr>
      </w:pPr>
    </w:p>
    <w:p w14:paraId="7A09E521" w14:textId="77777777" w:rsidR="001B0A22" w:rsidRDefault="001B0A22" w:rsidP="001B0A22">
      <w:pPr>
        <w:pStyle w:val="Questions"/>
        <w:rPr>
          <w:color w:val="1F497D"/>
        </w:rPr>
      </w:pPr>
      <w:r>
        <w:rPr>
          <w:color w:val="1F497D"/>
        </w:rPr>
        <w:t>As for 6snap, I assume (like snapchat on other platforms) you are expected to capture within the app to insure there is less spam and that the content is “in the moment.” However, if the developer (Rudy Hyun) wanted to, he could register for the video share contract in WP 8.1</w:t>
      </w:r>
    </w:p>
    <w:p w14:paraId="39D89266" w14:textId="77777777" w:rsidR="001B0A22" w:rsidRDefault="001B0A22" w:rsidP="005E243D"/>
    <w:sectPr w:rsidR="001B0A22" w:rsidSect="00B772A6">
      <w:headerReference w:type="default" r:id="rId101"/>
      <w:footerReference w:type="default" r:id="rId102"/>
      <w:footerReference w:type="first" r:id="rId103"/>
      <w:pgSz w:w="12240" w:h="15840"/>
      <w:pgMar w:top="720" w:right="864" w:bottom="720" w:left="864" w:header="432" w:footer="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alini Jagannadhan (PHOTOS)" w:date="2014-05-16T12:48:00Z" w:initials="MJ">
    <w:p w14:paraId="39370347" w14:textId="73F3A749" w:rsidR="00040459" w:rsidRDefault="00040459">
      <w:pPr>
        <w:pStyle w:val="CommentText"/>
      </w:pPr>
      <w:r>
        <w:rPr>
          <w:rStyle w:val="CommentReference"/>
        </w:rPr>
        <w:annotationRef/>
      </w:r>
      <w:r>
        <w:t>Kristen: Raconteur app shipping to blue store at the end of M1 in addition to threshold store. Do we need to support share charm entry point?</w:t>
      </w:r>
    </w:p>
    <w:p w14:paraId="05942FFA" w14:textId="0239E63E" w:rsidR="00040459" w:rsidRDefault="00040459">
      <w:pPr>
        <w:pStyle w:val="CommentText"/>
      </w:pPr>
      <w:r>
        <w:t xml:space="preserve">Malini: Following up with Chris Doan. </w:t>
      </w:r>
    </w:p>
  </w:comment>
  <w:comment w:id="7" w:author="Malini Jagannadhan (PHOTOS)" w:date="2014-05-18T18:55:00Z" w:initials="MJ">
    <w:p w14:paraId="7E21145A" w14:textId="73BBA3FA" w:rsidR="00040459" w:rsidRDefault="00040459">
      <w:pPr>
        <w:pStyle w:val="CommentText"/>
      </w:pPr>
      <w:r>
        <w:rPr>
          <w:rStyle w:val="CommentReference"/>
        </w:rPr>
        <w:annotationRef/>
      </w:r>
      <w:r>
        <w:t>No work from share team, moving to dependency section 6</w:t>
      </w:r>
    </w:p>
  </w:comment>
  <w:comment w:id="8" w:author="Malini Jagannadhan (PHOTOS)" w:date="2014-05-18T18:55:00Z" w:initials="MJ">
    <w:p w14:paraId="7841C157" w14:textId="77777777" w:rsidR="00040459" w:rsidRDefault="00040459" w:rsidP="00640C30">
      <w:pPr>
        <w:pStyle w:val="CommentText"/>
      </w:pPr>
      <w:r>
        <w:rPr>
          <w:rStyle w:val="CommentReference"/>
        </w:rPr>
        <w:annotationRef/>
      </w:r>
      <w:r>
        <w:t>No work from share team, moving to dependency section 6</w:t>
      </w:r>
    </w:p>
    <w:p w14:paraId="09C1DDCB" w14:textId="41CB036B" w:rsidR="00040459" w:rsidRDefault="00040459">
      <w:pPr>
        <w:pStyle w:val="CommentText"/>
      </w:pPr>
    </w:p>
  </w:comment>
  <w:comment w:id="9" w:author="Malini Jagannadhan (PHOTOS)" w:date="2014-05-18T18:54:00Z" w:initials="MJ">
    <w:p w14:paraId="0DA326BD" w14:textId="77777777" w:rsidR="00040459" w:rsidRDefault="00040459" w:rsidP="00640C30">
      <w:pPr>
        <w:pStyle w:val="CommentText"/>
      </w:pPr>
      <w:r>
        <w:rPr>
          <w:rStyle w:val="CommentReference"/>
        </w:rPr>
        <w:annotationRef/>
      </w:r>
      <w:r>
        <w:t>No work from share team, moving to dependency section 6</w:t>
      </w:r>
    </w:p>
    <w:p w14:paraId="42CD7CD1" w14:textId="04D68138" w:rsidR="00040459" w:rsidRDefault="00040459">
      <w:pPr>
        <w:pStyle w:val="CommentText"/>
      </w:pPr>
    </w:p>
  </w:comment>
  <w:comment w:id="10" w:author="Shaun Ivory" w:date="2014-04-11T13:14:00Z" w:initials="SI">
    <w:p w14:paraId="469D630D" w14:textId="77777777" w:rsidR="00040459" w:rsidRDefault="00040459" w:rsidP="00171D8D">
      <w:pPr>
        <w:pStyle w:val="CommentText"/>
      </w:pPr>
      <w:r>
        <w:rPr>
          <w:rStyle w:val="CommentReference"/>
        </w:rPr>
        <w:annotationRef/>
      </w:r>
      <w:r>
        <w:t>Have you considered the role of trimming in video sharing?  We may want to offer this during sharing, just because videos are so large.</w:t>
      </w:r>
    </w:p>
  </w:comment>
  <w:comment w:id="11" w:author="Malini Jagannadhan" w:date="2014-04-14T00:57:00Z" w:initials="MJ">
    <w:p w14:paraId="1EEDC73C" w14:textId="77777777" w:rsidR="00040459" w:rsidRDefault="00040459" w:rsidP="00171D8D">
      <w:pPr>
        <w:pStyle w:val="CommentText"/>
      </w:pPr>
      <w:r>
        <w:rPr>
          <w:rStyle w:val="CommentReference"/>
        </w:rPr>
        <w:annotationRef/>
      </w:r>
      <w:r>
        <w:t>Added line item to consider</w:t>
      </w:r>
    </w:p>
  </w:comment>
  <w:comment w:id="12" w:author="Malini Jagannadhan (PHOTOS)" w:date="2014-05-16T12:17:00Z" w:initials="MJ">
    <w:p w14:paraId="003A38C9" w14:textId="3BB5FCD8" w:rsidR="00040459" w:rsidRDefault="00040459">
      <w:pPr>
        <w:pStyle w:val="CommentText"/>
      </w:pPr>
      <w:r>
        <w:rPr>
          <w:rStyle w:val="CommentReference"/>
        </w:rPr>
        <w:annotationRef/>
      </w:r>
      <w:r>
        <w:t>Might not be a dependency on any other team</w:t>
      </w:r>
    </w:p>
    <w:p w14:paraId="16E71FA7" w14:textId="721DF85C" w:rsidR="00040459" w:rsidRDefault="00040459">
      <w:pPr>
        <w:pStyle w:val="CommentText"/>
      </w:pPr>
      <w:r>
        <w:t>Nokia will need to implement the interfaces we will consume</w:t>
      </w:r>
    </w:p>
    <w:p w14:paraId="4FB1C6A1" w14:textId="02CDD484" w:rsidR="00040459" w:rsidRDefault="00040459">
      <w:pPr>
        <w:pStyle w:val="CommentText"/>
      </w:pPr>
      <w:r>
        <w:t>Public API in scope for threshold?</w:t>
      </w:r>
    </w:p>
  </w:comment>
  <w:comment w:id="13" w:author="Malini Jagannadhan (PHOTOS)" w:date="2014-05-18T19:08:00Z" w:initials="MJ">
    <w:p w14:paraId="3DC7B1B7" w14:textId="6D3D2F42" w:rsidR="00040459" w:rsidRDefault="00040459">
      <w:pPr>
        <w:pStyle w:val="CommentText"/>
      </w:pPr>
      <w:r>
        <w:rPr>
          <w:rStyle w:val="CommentReference"/>
        </w:rPr>
        <w:annotationRef/>
      </w:r>
      <w:r>
        <w:t>Marking as no dependency</w:t>
      </w:r>
    </w:p>
  </w:comment>
  <w:comment w:id="14" w:author="Malini Jagannadhan (PHOTOS)" w:date="2014-05-18T19:10:00Z" w:initials="MJ">
    <w:p w14:paraId="72C6C6F2" w14:textId="75829A5B" w:rsidR="00040459" w:rsidRDefault="00040459">
      <w:pPr>
        <w:pStyle w:val="CommentText"/>
      </w:pPr>
      <w:r>
        <w:rPr>
          <w:rStyle w:val="CommentReference"/>
        </w:rPr>
        <w:annotationRef/>
      </w:r>
      <w:r>
        <w:t>Moved to dependency on rich views team</w:t>
      </w:r>
    </w:p>
  </w:comment>
  <w:comment w:id="15" w:author="Nick Heckman" w:date="2014-05-12T15:47:00Z" w:initials="NH">
    <w:p w14:paraId="4ACF0329" w14:textId="77777777" w:rsidR="00040459" w:rsidRDefault="00040459">
      <w:pPr>
        <w:pStyle w:val="CommentText"/>
      </w:pPr>
      <w:r>
        <w:rPr>
          <w:rStyle w:val="CommentReference"/>
        </w:rPr>
        <w:annotationRef/>
      </w:r>
      <w:r>
        <w:t>Full-fidelity content? (aka original files size)</w:t>
      </w:r>
    </w:p>
  </w:comment>
  <w:comment w:id="16" w:author="Malini Jagannadhan (PHOTOS)" w:date="2014-05-18T19:12:00Z" w:initials="MJ">
    <w:p w14:paraId="2E689C75" w14:textId="201AEBD1" w:rsidR="00040459" w:rsidRDefault="00040459">
      <w:pPr>
        <w:pStyle w:val="CommentText"/>
      </w:pPr>
      <w:r>
        <w:rPr>
          <w:rStyle w:val="CommentReference"/>
        </w:rPr>
        <w:annotationRef/>
      </w:r>
      <w:r>
        <w:t xml:space="preserve">Example on phone blue: 41mp photos shared as 5mp. </w:t>
      </w:r>
    </w:p>
  </w:comment>
  <w:comment w:id="17" w:author="Malini Jagannadhan (PHOTOS)" w:date="2014-05-16T12:24:00Z" w:initials="MJ">
    <w:p w14:paraId="2D5E7F6E" w14:textId="02715951" w:rsidR="00040459" w:rsidRDefault="00040459">
      <w:pPr>
        <w:pStyle w:val="CommentText"/>
      </w:pPr>
      <w:r>
        <w:rPr>
          <w:rStyle w:val="CommentReference"/>
        </w:rPr>
        <w:annotationRef/>
      </w:r>
      <w:r>
        <w:t>What are the field possible?</w:t>
      </w:r>
    </w:p>
  </w:comment>
  <w:comment w:id="18" w:author="Christian" w:date="2014-04-11T10:26:00Z" w:initials="CK">
    <w:p w14:paraId="0518F0BA" w14:textId="77777777" w:rsidR="00040459" w:rsidRDefault="00040459">
      <w:pPr>
        <w:pStyle w:val="CommentText"/>
      </w:pPr>
      <w:r>
        <w:rPr>
          <w:rStyle w:val="CommentReference"/>
        </w:rPr>
        <w:annotationRef/>
      </w:r>
      <w:r>
        <w:t>Mix and match as well? Meaning share multiple Photos only or Multiple Videos only or any combination of Photos and Videos?</w:t>
      </w:r>
    </w:p>
  </w:comment>
  <w:comment w:id="19" w:author="Malini Jagannadhan" w:date="2014-04-14T00:32:00Z" w:initials="MJ">
    <w:p w14:paraId="28D7BF14" w14:textId="77777777" w:rsidR="00040459" w:rsidRDefault="00040459">
      <w:pPr>
        <w:pStyle w:val="CommentText"/>
      </w:pPr>
      <w:r>
        <w:rPr>
          <w:rStyle w:val="CommentReference"/>
        </w:rPr>
        <w:annotationRef/>
      </w:r>
      <w:r>
        <w:t>Clarified to include mix and match as well.</w:t>
      </w:r>
    </w:p>
  </w:comment>
  <w:comment w:id="20" w:author="Karla Nunez Dominguez" w:date="2014-04-14T13:44:00Z" w:initials="KND">
    <w:p w14:paraId="15DF42D9" w14:textId="77777777" w:rsidR="00040459" w:rsidRDefault="00040459" w:rsidP="00D019E4">
      <w:pPr>
        <w:pStyle w:val="CommentText"/>
      </w:pPr>
      <w:r>
        <w:rPr>
          <w:rStyle w:val="CommentReference"/>
        </w:rPr>
        <w:annotationRef/>
      </w:r>
      <w:r>
        <w:t>How is this any different from sharing multiple photos and/or videos? Sharing to a share contract eventually translates to sharing as a file, right? (at least for 4.1, I understand 4.2 is different)</w:t>
      </w:r>
    </w:p>
  </w:comment>
  <w:comment w:id="21" w:author="Malini Jagannadhan" w:date="2014-04-15T00:49:00Z" w:initials="MJ">
    <w:p w14:paraId="31144617" w14:textId="77777777" w:rsidR="00040459" w:rsidRDefault="00040459" w:rsidP="00D019E4">
      <w:pPr>
        <w:pStyle w:val="CommentText"/>
      </w:pPr>
      <w:r>
        <w:rPr>
          <w:rStyle w:val="CommentReference"/>
        </w:rPr>
        <w:annotationRef/>
      </w:r>
      <w:r>
        <w:t>Not different share wise. Sharing an entire event is different than sharing a couple of photos from the event. The difference is mostly on the selection commanding, but from share side, we want overall # clicks and time to reduce as compared to blue.</w:t>
      </w:r>
    </w:p>
  </w:comment>
  <w:comment w:id="22" w:author="Christian" w:date="2014-04-11T10:41:00Z" w:initials="CK">
    <w:p w14:paraId="04F049A7" w14:textId="77777777" w:rsidR="00040459" w:rsidRDefault="00040459" w:rsidP="00956A99">
      <w:pPr>
        <w:pStyle w:val="CommentText"/>
      </w:pPr>
      <w:r>
        <w:rPr>
          <w:rStyle w:val="CommentReference"/>
        </w:rPr>
        <w:annotationRef/>
      </w:r>
      <w:r>
        <w:t>Doesn’t all of our content live on OneDrive?</w:t>
      </w:r>
    </w:p>
  </w:comment>
  <w:comment w:id="23" w:author="Malini Jagannadhan" w:date="2014-04-14T01:31:00Z" w:initials="MJ">
    <w:p w14:paraId="11462E5D" w14:textId="77777777" w:rsidR="00040459" w:rsidRDefault="00040459" w:rsidP="00956A99">
      <w:pPr>
        <w:pStyle w:val="CommentText"/>
      </w:pPr>
      <w:r>
        <w:rPr>
          <w:rStyle w:val="CommentReference"/>
        </w:rPr>
        <w:annotationRef/>
      </w:r>
      <w:r>
        <w:t>Ideally. However there is some lag between capture and sync to OneDrive that we would need to take into account.. Also consider users that opt out of OneDrive as backup.</w:t>
      </w:r>
    </w:p>
  </w:comment>
  <w:comment w:id="24" w:author="Christian Kotitschke" w:date="2014-04-14T13:25:00Z" w:initials="CK">
    <w:p w14:paraId="4C6D5D15" w14:textId="77777777" w:rsidR="00040459" w:rsidRDefault="00040459" w:rsidP="00956A99">
      <w:pPr>
        <w:pStyle w:val="CommentText"/>
      </w:pPr>
      <w:r>
        <w:rPr>
          <w:rStyle w:val="CommentReference"/>
        </w:rPr>
        <w:annotationRef/>
      </w:r>
      <w:r>
        <w:t xml:space="preserve">Should we just put a stake in the ground then and make OneDrive backup mandatory? I feel like this makes the whole sharing matrix so much more complicated if we have to deal with a mix of possibilities here. </w:t>
      </w:r>
    </w:p>
    <w:p w14:paraId="1A98CA6B" w14:textId="77777777" w:rsidR="00040459" w:rsidRDefault="00040459" w:rsidP="00956A99">
      <w:pPr>
        <w:pStyle w:val="CommentText"/>
      </w:pPr>
    </w:p>
    <w:p w14:paraId="729A31E6" w14:textId="77777777" w:rsidR="00040459" w:rsidRDefault="00040459" w:rsidP="00956A99">
      <w:pPr>
        <w:pStyle w:val="CommentText"/>
      </w:pPr>
      <w:r>
        <w:t>In fact I feel it may make the overall experience for the user less desirable. The whole mix and match will be very confusing and hard to understand for a user.</w:t>
      </w:r>
    </w:p>
  </w:comment>
  <w:comment w:id="25" w:author="Karla Nunez Dominguez" w:date="2014-04-14T13:50:00Z" w:initials="KND">
    <w:p w14:paraId="20794C41" w14:textId="77777777" w:rsidR="00040459" w:rsidRDefault="00040459" w:rsidP="00956A99">
      <w:pPr>
        <w:pStyle w:val="CommentText"/>
      </w:pPr>
      <w:r>
        <w:rPr>
          <w:rStyle w:val="CommentReference"/>
        </w:rPr>
        <w:annotationRef/>
      </w:r>
      <w:r>
        <w:t>I see your point but I don’t think we should make OneDrive backup mandatory.  At least not unless we have data to prove that more than X% of the users already use autoupload to OneDrive.  Forcing a user experience for the sake of simplifying the test matrix is not a good idea in my eyes.</w:t>
      </w:r>
    </w:p>
  </w:comment>
  <w:comment w:id="26" w:author="Malini Jagannadhan" w:date="2014-04-21T20:52:00Z" w:initials="MJ">
    <w:p w14:paraId="0B88D09B" w14:textId="7CFAB8A0" w:rsidR="00040459" w:rsidRDefault="00040459">
      <w:pPr>
        <w:pStyle w:val="CommentText"/>
      </w:pPr>
      <w:r>
        <w:rPr>
          <w:rStyle w:val="CommentReference"/>
        </w:rPr>
        <w:annotationRef/>
      </w:r>
      <w:r>
        <w:t>Per Dave’s email last week, we will aggressively make users backup via OneDrive with things like defaults for out of box experience and other trigger events. Even if the user has OneDrive backip, we still have to consider the scenario of sharing the latest photos from camera roll that have not yet synced to OneDrive. Therefore the share matrix will be complicated unfortunately.</w:t>
      </w:r>
    </w:p>
  </w:comment>
  <w:comment w:id="27" w:author="Nick Heckman" w:date="2014-05-12T15:49:00Z" w:initials="NH">
    <w:p w14:paraId="24DCB08F" w14:textId="50DC8FED" w:rsidR="00040459" w:rsidRDefault="00040459">
      <w:pPr>
        <w:pStyle w:val="CommentText"/>
      </w:pPr>
      <w:r>
        <w:rPr>
          <w:rStyle w:val="CommentReference"/>
        </w:rPr>
        <w:annotationRef/>
      </w:r>
      <w:r>
        <w:t>Should I know what this is?</w:t>
      </w:r>
    </w:p>
  </w:comment>
  <w:comment w:id="28" w:author="Nick Heckman" w:date="2014-05-12T15:50:00Z" w:initials="NH">
    <w:p w14:paraId="6D2EB1C8" w14:textId="75FF6510" w:rsidR="00040459" w:rsidRDefault="00040459">
      <w:pPr>
        <w:pStyle w:val="CommentText"/>
      </w:pPr>
      <w:r>
        <w:rPr>
          <w:rStyle w:val="CommentReference"/>
        </w:rPr>
        <w:annotationRef/>
      </w:r>
      <w:r>
        <w:t>Seems like if we are copying a link, file paths of files should be copy-able as well (especially if this app will be running on the desktop)</w:t>
      </w:r>
    </w:p>
  </w:comment>
  <w:comment w:id="29" w:author="Nick Heckman" w:date="2014-05-12T15:51:00Z" w:initials="NH">
    <w:p w14:paraId="04009923" w14:textId="2CB0E5BA" w:rsidR="00040459" w:rsidRDefault="00040459">
      <w:pPr>
        <w:pStyle w:val="CommentText"/>
      </w:pPr>
      <w:r>
        <w:rPr>
          <w:rStyle w:val="CommentReference"/>
        </w:rPr>
        <w:annotationRef/>
      </w:r>
      <w:r>
        <w:t>This is a very optimistic assumption. Most of the time, this metadata won’t exist, so we need to plan for the scenario where the user chooses the name (or fixes it when the content metadata-based name is poor.)</w:t>
      </w:r>
    </w:p>
  </w:comment>
  <w:comment w:id="30" w:author="Karla Nunez Dominguez" w:date="2014-04-14T13:48:00Z" w:initials="KND">
    <w:p w14:paraId="397CDE15" w14:textId="77777777" w:rsidR="00040459" w:rsidRDefault="00040459">
      <w:pPr>
        <w:pStyle w:val="CommentText"/>
      </w:pPr>
      <w:r>
        <w:rPr>
          <w:rStyle w:val="CommentReference"/>
        </w:rPr>
        <w:annotationRef/>
      </w:r>
      <w:r>
        <w:t xml:space="preserve">What are going to be the permissions for the folder itself? For any given folder in OneDrive you can make it accessible to anyone as long as they have a link, or you can require specific credentials.  </w:t>
      </w:r>
    </w:p>
  </w:comment>
  <w:comment w:id="31" w:author="Malini Jagannadhan" w:date="2014-04-21T19:59:00Z" w:initials="MJ">
    <w:p w14:paraId="53FFD4B3" w14:textId="636D6F22" w:rsidR="00040459" w:rsidRDefault="00040459">
      <w:pPr>
        <w:pStyle w:val="CommentText"/>
      </w:pPr>
      <w:r>
        <w:rPr>
          <w:rStyle w:val="CommentReference"/>
        </w:rPr>
        <w:annotationRef/>
      </w:r>
      <w:r>
        <w:t>Virtual folder permissions detailed in table</w:t>
      </w:r>
    </w:p>
  </w:comment>
  <w:comment w:id="32" w:author="Nick Heckman" w:date="2014-05-12T15:54:00Z" w:initials="NH">
    <w:p w14:paraId="1504A61F" w14:textId="6FBB9AB6" w:rsidR="00040459" w:rsidRDefault="00040459">
      <w:pPr>
        <w:pStyle w:val="CommentText"/>
      </w:pPr>
      <w:r>
        <w:rPr>
          <w:rStyle w:val="CommentReference"/>
        </w:rPr>
        <w:annotationRef/>
      </w:r>
      <w:r>
        <w:t>This is a very USA-centric set of apps. There must be apps in other locals that we want to target as well.</w:t>
      </w:r>
    </w:p>
  </w:comment>
  <w:comment w:id="33" w:author="Nick Heckman" w:date="2014-05-12T15:54:00Z" w:initials="NH">
    <w:p w14:paraId="447DB9BA" w14:textId="210FDFA0" w:rsidR="00040459" w:rsidRDefault="00040459">
      <w:pPr>
        <w:pStyle w:val="CommentText"/>
      </w:pPr>
      <w:r>
        <w:rPr>
          <w:rStyle w:val="CommentReference"/>
        </w:rPr>
        <w:annotationRef/>
      </w:r>
      <w:r>
        <w:t>Is this data that wouldn’t already be included in image EXIF data?</w:t>
      </w:r>
    </w:p>
  </w:comment>
  <w:comment w:id="34" w:author="Nick Heckman" w:date="2014-05-12T16:00:00Z" w:initials="NH">
    <w:p w14:paraId="28C63C88" w14:textId="0AB59774" w:rsidR="00040459" w:rsidRDefault="00040459">
      <w:pPr>
        <w:pStyle w:val="CommentText"/>
      </w:pPr>
      <w:r>
        <w:rPr>
          <w:rStyle w:val="CommentReference"/>
        </w:rPr>
        <w:annotationRef/>
      </w:r>
      <w:r>
        <w:t xml:space="preserve">This seems optimistic for low memory, mobile devices. There is a very good possibility that “share via a onedrive link” will take up a good deal of resources (cpu, network) for a long time to generate jpgs and upload them to onedrive. </w:t>
      </w:r>
    </w:p>
    <w:p w14:paraId="38575DC8" w14:textId="77777777" w:rsidR="00040459" w:rsidRDefault="00040459">
      <w:pPr>
        <w:pStyle w:val="CommentText"/>
      </w:pPr>
    </w:p>
    <w:p w14:paraId="469CC09B" w14:textId="6204D5A8" w:rsidR="00040459" w:rsidRDefault="00040459">
      <w:pPr>
        <w:pStyle w:val="CommentText"/>
      </w:pPr>
      <w:r>
        <w:t>The user needs to have confidence that the process has not failed (or is still ongoing).</w:t>
      </w:r>
    </w:p>
    <w:p w14:paraId="532588FB" w14:textId="77777777" w:rsidR="00040459" w:rsidRDefault="00040459">
      <w:pPr>
        <w:pStyle w:val="CommentText"/>
      </w:pPr>
    </w:p>
    <w:p w14:paraId="155BE321" w14:textId="13BFC305" w:rsidR="00040459" w:rsidRDefault="00040459">
      <w:pPr>
        <w:pStyle w:val="CommentText"/>
      </w:pPr>
      <w:r>
        <w:t>As an example where share works poorly, I have a friend who uploads some content to a Google+ Community via his phone. Most of the time 1/8 of the photos he uploaded are not uploaded immediately and only show up as placeholders, because the photos are uploaded at some point in time after he pressed share/upload. Only several days later do those photos show up on google+.</w:t>
      </w:r>
    </w:p>
  </w:comment>
  <w:comment w:id="36" w:author="Juan José Mejia" w:date="2014-04-21T15:57:00Z" w:initials="JJM">
    <w:p w14:paraId="3B048D3E" w14:textId="4361EDCF" w:rsidR="00040459" w:rsidRDefault="00040459">
      <w:pPr>
        <w:pStyle w:val="CommentText"/>
      </w:pPr>
      <w:r>
        <w:rPr>
          <w:rStyle w:val="CommentReference"/>
        </w:rPr>
        <w:annotationRef/>
      </w:r>
      <w:r>
        <w:t>I am not sure how much insight you are gaining from these</w:t>
      </w:r>
    </w:p>
  </w:comment>
  <w:comment w:id="37" w:author="Juan José Mejia" w:date="2014-04-21T15:57:00Z" w:initials="JJM">
    <w:p w14:paraId="1EED03F4" w14:textId="63626A37" w:rsidR="00040459" w:rsidRDefault="00040459">
      <w:pPr>
        <w:pStyle w:val="CommentText"/>
      </w:pPr>
      <w:r>
        <w:rPr>
          <w:rStyle w:val="CommentReference"/>
        </w:rPr>
        <w:annotationRef/>
      </w:r>
      <w:r>
        <w:t xml:space="preserve">If volume of devices increases we will naturally increase these. How do we normalize? </w:t>
      </w:r>
    </w:p>
  </w:comment>
  <w:comment w:id="38" w:author="Christian Kotitschke" w:date="2014-04-15T11:36:00Z" w:initials="CK">
    <w:p w14:paraId="192B29A8" w14:textId="77777777" w:rsidR="00040459" w:rsidRDefault="00040459">
      <w:pPr>
        <w:pStyle w:val="CommentText"/>
      </w:pPr>
      <w:r>
        <w:rPr>
          <w:rStyle w:val="CommentReference"/>
        </w:rPr>
        <w:annotationRef/>
      </w:r>
      <w:r>
        <w:t xml:space="preserve">Where do you cover requirements for </w:t>
      </w:r>
    </w:p>
    <w:p w14:paraId="03CE9E1B" w14:textId="162F9C73" w:rsidR="00040459" w:rsidRDefault="00040459" w:rsidP="006526C1">
      <w:pPr>
        <w:pStyle w:val="CommentText"/>
        <w:numPr>
          <w:ilvl w:val="0"/>
          <w:numId w:val="7"/>
        </w:numPr>
      </w:pPr>
      <w:r>
        <w:t>Sharing from predefined groups/events?</w:t>
      </w:r>
    </w:p>
    <w:p w14:paraId="3B9195C9" w14:textId="5F7E8AD1" w:rsidR="00040459" w:rsidRDefault="00040459" w:rsidP="006526C1">
      <w:pPr>
        <w:pStyle w:val="CommentText"/>
        <w:numPr>
          <w:ilvl w:val="0"/>
          <w:numId w:val="7"/>
        </w:numPr>
      </w:pPr>
      <w:r>
        <w:t>Covering all share targets like 1</w:t>
      </w:r>
      <w:r w:rsidRPr="00AC609E">
        <w:rPr>
          <w:vertAlign w:val="superscript"/>
        </w:rPr>
        <w:t>st</w:t>
      </w:r>
      <w:r>
        <w:t xml:space="preserve"> party, 3</w:t>
      </w:r>
      <w:r w:rsidRPr="00AC609E">
        <w:rPr>
          <w:vertAlign w:val="superscript"/>
        </w:rPr>
        <w:t>rd</w:t>
      </w:r>
      <w:r>
        <w:t xml:space="preserve"> party, social etc?” (HL Requirement 8)</w:t>
      </w:r>
    </w:p>
    <w:p w14:paraId="4928AD12" w14:textId="4B88CAAB" w:rsidR="00040459" w:rsidRDefault="00040459" w:rsidP="006526C1">
      <w:pPr>
        <w:pStyle w:val="CommentText"/>
        <w:numPr>
          <w:ilvl w:val="0"/>
          <w:numId w:val="7"/>
        </w:numPr>
      </w:pPr>
      <w:r>
        <w:t>Consumption of shared assets (HL Requirement 7)</w:t>
      </w:r>
    </w:p>
    <w:p w14:paraId="25F30576" w14:textId="77254BEB" w:rsidR="00040459" w:rsidRDefault="00040459" w:rsidP="006526C1">
      <w:pPr>
        <w:pStyle w:val="CommentText"/>
        <w:numPr>
          <w:ilvl w:val="0"/>
          <w:numId w:val="7"/>
        </w:numPr>
      </w:pPr>
      <w:r>
        <w:t>Sharing of Metadata (HL Requirement 3.3)</w:t>
      </w:r>
    </w:p>
    <w:p w14:paraId="31A788DE" w14:textId="5CD0F706" w:rsidR="00040459" w:rsidRDefault="00040459" w:rsidP="006526C1">
      <w:pPr>
        <w:pStyle w:val="CommentText"/>
        <w:numPr>
          <w:ilvl w:val="0"/>
          <w:numId w:val="7"/>
        </w:numPr>
      </w:pPr>
      <w:r>
        <w:t>Can I share to Bluetooth?</w:t>
      </w:r>
    </w:p>
  </w:comment>
  <w:comment w:id="39" w:author="Malini Jagannadhan" w:date="2014-04-23T16:22:00Z" w:initials="MJ">
    <w:p w14:paraId="5EF82013" w14:textId="595D7C95" w:rsidR="00040459" w:rsidRDefault="00040459">
      <w:pPr>
        <w:pStyle w:val="CommentText"/>
      </w:pPr>
      <w:r>
        <w:rPr>
          <w:rStyle w:val="CommentReference"/>
        </w:rPr>
        <w:annotationRef/>
      </w:r>
      <w:r>
        <w:t>Sections 9.4-event sharing</w:t>
      </w:r>
    </w:p>
    <w:p w14:paraId="6813C445" w14:textId="63AAC47A" w:rsidR="00040459" w:rsidRDefault="00040459">
      <w:pPr>
        <w:pStyle w:val="CommentText"/>
      </w:pPr>
      <w:r>
        <w:t>9.8-share targets</w:t>
      </w:r>
    </w:p>
    <w:p w14:paraId="055FE3EB" w14:textId="486B944C" w:rsidR="00040459" w:rsidRDefault="00040459">
      <w:pPr>
        <w:pStyle w:val="CommentText"/>
      </w:pPr>
      <w:r>
        <w:t>Consumption and metadata likely to be addressed in section 9.9</w:t>
      </w:r>
    </w:p>
    <w:p w14:paraId="65FA2508" w14:textId="4A2B0AB3" w:rsidR="00040459" w:rsidRDefault="00040459">
      <w:pPr>
        <w:pStyle w:val="CommentText"/>
      </w:pPr>
      <w:r>
        <w:t>Bluetooth-will add to section 9.8</w:t>
      </w:r>
    </w:p>
    <w:p w14:paraId="72814115" w14:textId="77777777" w:rsidR="00040459" w:rsidRDefault="00040459">
      <w:pPr>
        <w:pStyle w:val="CommentText"/>
      </w:pPr>
    </w:p>
  </w:comment>
  <w:comment w:id="40" w:author="Malini Jagannadhan (PHOTOS)" w:date="2014-05-16T12:32:00Z" w:initials="MJ">
    <w:p w14:paraId="5C49053A" w14:textId="5FFE049A" w:rsidR="00040459" w:rsidRDefault="00040459">
      <w:pPr>
        <w:pStyle w:val="CommentText"/>
      </w:pPr>
      <w:r>
        <w:rPr>
          <w:rStyle w:val="CommentReference"/>
        </w:rPr>
        <w:annotationRef/>
      </w:r>
      <w:r>
        <w:t>Get user data on this</w:t>
      </w:r>
    </w:p>
  </w:comment>
  <w:comment w:id="41" w:author="Malini Jagannadhan (PHOTOS)" w:date="2014-05-16T12:34:00Z" w:initials="MJ">
    <w:p w14:paraId="2F0379D6" w14:textId="7BE40B75" w:rsidR="00040459" w:rsidRDefault="00040459">
      <w:pPr>
        <w:pStyle w:val="CommentText"/>
      </w:pPr>
      <w:r>
        <w:rPr>
          <w:rStyle w:val="CommentReference"/>
        </w:rPr>
        <w:annotationRef/>
      </w:r>
      <w:r>
        <w:t>Where does it live on pc</w:t>
      </w:r>
    </w:p>
  </w:comment>
  <w:comment w:id="42" w:author="Malini Jagannadhan (PHOTOS)" w:date="2014-05-16T12:35:00Z" w:initials="MJ">
    <w:p w14:paraId="7698853B" w14:textId="21A9E92A" w:rsidR="00040459" w:rsidRDefault="00040459">
      <w:pPr>
        <w:pStyle w:val="CommentText"/>
      </w:pPr>
      <w:r>
        <w:rPr>
          <w:rStyle w:val="CommentReference"/>
        </w:rPr>
        <w:annotationRef/>
      </w:r>
      <w:r>
        <w:t>Standard content</w:t>
      </w:r>
    </w:p>
  </w:comment>
  <w:comment w:id="43" w:author="Nick Heckman" w:date="2014-05-12T17:37:00Z" w:initials="NH">
    <w:p w14:paraId="76351AAB" w14:textId="77777777" w:rsidR="00040459" w:rsidRDefault="00040459" w:rsidP="00DD5BAB">
      <w:pPr>
        <w:pStyle w:val="CommentText"/>
      </w:pPr>
      <w:r>
        <w:rPr>
          <w:rStyle w:val="CommentReference"/>
        </w:rPr>
        <w:annotationRef/>
      </w:r>
      <w:r>
        <w:t>What is an album? That term is very overloaded.</w:t>
      </w:r>
    </w:p>
  </w:comment>
  <w:comment w:id="44" w:author="Malini Jagannadhan (PHOTOS)" w:date="2014-05-16T00:36:00Z" w:initials="MJ">
    <w:p w14:paraId="4D4080E8" w14:textId="32009CC5" w:rsidR="00040459" w:rsidRDefault="00040459">
      <w:pPr>
        <w:pStyle w:val="CommentText"/>
      </w:pPr>
      <w:r>
        <w:rPr>
          <w:rStyle w:val="CommentReference"/>
        </w:rPr>
        <w:annotationRef/>
      </w:r>
      <w:r>
        <w:t>Any collection grouped manually or automatically as an album/set that references content available elsewhere. Not including folder concept.</w:t>
      </w:r>
    </w:p>
  </w:comment>
  <w:comment w:id="45" w:author="Nick Heckman" w:date="2014-05-12T17:38:00Z" w:initials="NH">
    <w:p w14:paraId="41BBEB55" w14:textId="77777777" w:rsidR="00040459" w:rsidRDefault="00040459" w:rsidP="00DD5BAB">
      <w:pPr>
        <w:pStyle w:val="CommentText"/>
      </w:pPr>
      <w:r>
        <w:rPr>
          <w:rStyle w:val="CommentReference"/>
        </w:rPr>
        <w:annotationRef/>
      </w:r>
      <w:r>
        <w:t>Should this be the case for any photo as well?</w:t>
      </w:r>
    </w:p>
  </w:comment>
  <w:comment w:id="46" w:author="Malini Jagannadhan (PHOTOS)" w:date="2014-05-16T00:38:00Z" w:initials="MJ">
    <w:p w14:paraId="613FFF62" w14:textId="26CBC497" w:rsidR="00040459" w:rsidRDefault="00040459">
      <w:pPr>
        <w:pStyle w:val="CommentText"/>
      </w:pPr>
      <w:r>
        <w:rPr>
          <w:rStyle w:val="CommentReference"/>
        </w:rPr>
        <w:annotationRef/>
      </w:r>
      <w:r>
        <w:t>Yes, added coverage.</w:t>
      </w:r>
    </w:p>
  </w:comment>
  <w:comment w:id="47" w:author="Nick Heckman" w:date="2014-05-12T17:42:00Z" w:initials="NH">
    <w:p w14:paraId="75406E4A" w14:textId="77777777" w:rsidR="00040459" w:rsidRDefault="00040459" w:rsidP="00DD5BAB">
      <w:pPr>
        <w:pStyle w:val="CommentText"/>
      </w:pPr>
      <w:r>
        <w:rPr>
          <w:rStyle w:val="CommentReference"/>
        </w:rPr>
        <w:annotationRef/>
      </w:r>
      <w:r>
        <w:t>Picker is an overloaded term as well. It may be best if its use is avoided.</w:t>
      </w:r>
    </w:p>
    <w:p w14:paraId="43D3F58F" w14:textId="77777777" w:rsidR="00040459" w:rsidRDefault="00040459" w:rsidP="00DD5BAB">
      <w:pPr>
        <w:pStyle w:val="CommentText"/>
      </w:pPr>
    </w:p>
    <w:p w14:paraId="35803F59" w14:textId="77777777" w:rsidR="00040459" w:rsidRDefault="00040459" w:rsidP="00DD5BAB">
      <w:pPr>
        <w:pStyle w:val="CommentText"/>
      </w:pPr>
      <w:r>
        <w:t>I think in this context, it’s a mode that list views can be placed into where individual items can be added to the selection.</w:t>
      </w:r>
    </w:p>
  </w:comment>
  <w:comment w:id="48" w:author="Malini Jagannadhan (PHOTOS)" w:date="2014-05-16T00:39:00Z" w:initials="MJ">
    <w:p w14:paraId="553C9061" w14:textId="4AF87B81" w:rsidR="00040459" w:rsidRDefault="00040459">
      <w:pPr>
        <w:pStyle w:val="CommentText"/>
      </w:pPr>
      <w:r>
        <w:rPr>
          <w:rStyle w:val="CommentReference"/>
        </w:rPr>
        <w:annotationRef/>
      </w:r>
      <w:r>
        <w:t>Agreed. Calling it “selection mode” and removing the word picker.</w:t>
      </w:r>
    </w:p>
  </w:comment>
  <w:comment w:id="49" w:author="Nick Heckman" w:date="2014-05-12T17:50:00Z" w:initials="NH">
    <w:p w14:paraId="77BAF2BB" w14:textId="77777777" w:rsidR="00040459" w:rsidRDefault="00040459" w:rsidP="00DD5BAB">
      <w:pPr>
        <w:pStyle w:val="CommentText"/>
      </w:pPr>
      <w:r>
        <w:rPr>
          <w:rStyle w:val="CommentReference"/>
        </w:rPr>
        <w:annotationRef/>
      </w:r>
      <w:r>
        <w:t xml:space="preserve">The requirements for this also seem very fuzzy to me (for obvious reasons). </w:t>
      </w:r>
    </w:p>
    <w:p w14:paraId="59FEE246" w14:textId="77777777" w:rsidR="00040459" w:rsidRDefault="00040459" w:rsidP="00DD5BAB">
      <w:pPr>
        <w:pStyle w:val="CommentText"/>
      </w:pPr>
    </w:p>
    <w:p w14:paraId="223B7877" w14:textId="77777777" w:rsidR="00040459" w:rsidRDefault="00040459" w:rsidP="00DD5BAB">
      <w:pPr>
        <w:pStyle w:val="CommentText"/>
      </w:pPr>
      <w:r>
        <w:t>I presume this will be the same flow for other selection-based tasks?</w:t>
      </w:r>
    </w:p>
  </w:comment>
  <w:comment w:id="50" w:author="Malini Jagannadhan" w:date="2014-04-30T11:11:00Z" w:initials="MJ">
    <w:p w14:paraId="0484804C" w14:textId="77777777" w:rsidR="00040459" w:rsidRDefault="00040459">
      <w:pPr>
        <w:pStyle w:val="CommentText"/>
      </w:pPr>
      <w:r>
        <w:rPr>
          <w:rStyle w:val="CommentReference"/>
        </w:rPr>
        <w:annotationRef/>
      </w:r>
      <w:r>
        <w:t>What is going to be pre-selected by default?</w:t>
      </w:r>
    </w:p>
    <w:p w14:paraId="4967A1EE" w14:textId="7BA608B2" w:rsidR="00040459" w:rsidRDefault="00040459">
      <w:pPr>
        <w:pStyle w:val="CommentText"/>
      </w:pPr>
      <w:r>
        <w:t xml:space="preserve">App bar changes, next step (clear selection, continue to next step, cancel?) </w:t>
      </w:r>
    </w:p>
    <w:p w14:paraId="500C99B3" w14:textId="2A99AC14" w:rsidR="00040459" w:rsidRDefault="00040459">
      <w:pPr>
        <w:pStyle w:val="CommentText"/>
      </w:pPr>
      <w:r>
        <w:t>Stacia-list view interaction</w:t>
      </w:r>
    </w:p>
    <w:p w14:paraId="0E714611" w14:textId="77777777" w:rsidR="00040459" w:rsidRDefault="00040459">
      <w:pPr>
        <w:pStyle w:val="CommentText"/>
      </w:pPr>
    </w:p>
  </w:comment>
  <w:comment w:id="52" w:author="Christian Kotitschke" w:date="2014-04-23T10:00:00Z" w:initials="CK">
    <w:p w14:paraId="4AA6F305" w14:textId="7153D570" w:rsidR="00040459" w:rsidRDefault="00040459">
      <w:pPr>
        <w:pStyle w:val="CommentText"/>
      </w:pPr>
      <w:r>
        <w:rPr>
          <w:rStyle w:val="CommentReference"/>
        </w:rPr>
        <w:annotationRef/>
      </w:r>
      <w:r>
        <w:t>Who owns the sharing picker now? What of this should we expect to be available during M1 if anything? If we do not add these details here can we get the dependency called out somewhere?</w:t>
      </w:r>
    </w:p>
  </w:comment>
  <w:comment w:id="51" w:author="Malini Jagannadhan" w:date="2014-04-23T16:32:00Z" w:initials="MJ">
    <w:p w14:paraId="1279CE76" w14:textId="371A1C88" w:rsidR="00040459" w:rsidRDefault="00040459">
      <w:pPr>
        <w:pStyle w:val="CommentText"/>
      </w:pPr>
      <w:r>
        <w:rPr>
          <w:rStyle w:val="CommentReference"/>
        </w:rPr>
        <w:annotationRef/>
      </w:r>
      <w:r>
        <w:t>I noted at the beginning of detailed feature reqs that design screenshots contained more than what was in scope for M1. We do not own the share picker UI (mobile shell does) and I’m in conversations with them to hopefully get them to do this for us.</w:t>
      </w:r>
    </w:p>
  </w:comment>
  <w:comment w:id="53" w:author="Nick Heckman" w:date="2014-05-12T17:54:00Z" w:initials="NH">
    <w:p w14:paraId="53459DB5" w14:textId="77777777" w:rsidR="00040459" w:rsidRDefault="00040459" w:rsidP="007F019A">
      <w:pPr>
        <w:pStyle w:val="CommentText"/>
      </w:pPr>
      <w:r>
        <w:rPr>
          <w:rStyle w:val="CommentReference"/>
        </w:rPr>
        <w:annotationRef/>
      </w:r>
      <w:r>
        <w:t>Does this mean “Get a link” versus using the share contract to share in the target app’s preferred format?</w:t>
      </w:r>
    </w:p>
  </w:comment>
  <w:comment w:id="54" w:author="Malini Jagannadhan (PHOTOS)" w:date="2014-05-18T21:12:00Z" w:initials="MJ">
    <w:p w14:paraId="4480B5D6" w14:textId="7F846E4C" w:rsidR="00040459" w:rsidRDefault="00040459">
      <w:pPr>
        <w:pStyle w:val="CommentText"/>
      </w:pPr>
      <w:r>
        <w:rPr>
          <w:rStyle w:val="CommentReference"/>
        </w:rPr>
        <w:annotationRef/>
      </w:r>
      <w:r>
        <w:t>Yes, get a link.</w:t>
      </w:r>
    </w:p>
  </w:comment>
  <w:comment w:id="55" w:author="Nick Heckman" w:date="2014-05-12T17:55:00Z" w:initials="NH">
    <w:p w14:paraId="5266C4EC" w14:textId="77777777" w:rsidR="00040459" w:rsidRDefault="00040459" w:rsidP="007F019A">
      <w:pPr>
        <w:pStyle w:val="CommentText"/>
      </w:pPr>
      <w:r>
        <w:rPr>
          <w:rStyle w:val="CommentReference"/>
        </w:rPr>
        <w:annotationRef/>
      </w:r>
      <w:r>
        <w:t>Is there a proposal for how we need to do this? There are physics if we need to upload or render content.</w:t>
      </w:r>
    </w:p>
  </w:comment>
  <w:comment w:id="56" w:author="Malini Jagannadhan (PHOTOS)" w:date="2014-05-18T21:13:00Z" w:initials="MJ">
    <w:p w14:paraId="7BC24B40" w14:textId="5BDE6D1F" w:rsidR="00040459" w:rsidRDefault="00040459">
      <w:pPr>
        <w:pStyle w:val="CommentText"/>
      </w:pPr>
      <w:r>
        <w:rPr>
          <w:rStyle w:val="CommentReference"/>
        </w:rPr>
        <w:annotationRef/>
      </w:r>
      <w:r>
        <w:t>Will need to be addressed with OneDrive download and upload to OneDrive steps in flow. Need to investigate background upload to make it easy for user to complete flow quickly.</w:t>
      </w:r>
    </w:p>
    <w:p w14:paraId="7F0D2E47" w14:textId="77777777" w:rsidR="00040459" w:rsidRDefault="00040459">
      <w:pPr>
        <w:pStyle w:val="CommentText"/>
      </w:pPr>
    </w:p>
  </w:comment>
  <w:comment w:id="57" w:author="Chris Mabrey" w:date="2014-04-25T15:37:00Z" w:initials="CM">
    <w:p w14:paraId="4B9D7A69" w14:textId="77777777" w:rsidR="00040459" w:rsidRDefault="00040459" w:rsidP="007F019A">
      <w:pPr>
        <w:pStyle w:val="CommentText"/>
      </w:pPr>
      <w:r>
        <w:rPr>
          <w:rStyle w:val="CommentReference"/>
        </w:rPr>
        <w:annotationRef/>
      </w:r>
      <w:r>
        <w:t>Think about explaining permissions, how many people edit it</w:t>
      </w:r>
    </w:p>
  </w:comment>
  <w:comment w:id="58" w:author="Nick Heckman" w:date="2014-05-12T18:27:00Z" w:initials="NH">
    <w:p w14:paraId="1DED41EF" w14:textId="77777777" w:rsidR="00040459" w:rsidRDefault="00040459" w:rsidP="00B35D8A">
      <w:pPr>
        <w:pStyle w:val="CommentText"/>
      </w:pPr>
      <w:r>
        <w:rPr>
          <w:rStyle w:val="CommentReference"/>
        </w:rPr>
        <w:annotationRef/>
      </w:r>
      <w:r>
        <w:t xml:space="preserve">Currently, the share contract has a time limit for the amount of time in which an app supplies content to share. </w:t>
      </w:r>
    </w:p>
    <w:p w14:paraId="32071E3B" w14:textId="77777777" w:rsidR="00040459" w:rsidRDefault="00040459" w:rsidP="00B35D8A">
      <w:pPr>
        <w:pStyle w:val="CommentText"/>
      </w:pPr>
    </w:p>
    <w:p w14:paraId="561F7DF2" w14:textId="77777777" w:rsidR="00040459" w:rsidRDefault="00040459" w:rsidP="00B35D8A">
      <w:pPr>
        <w:pStyle w:val="CommentText"/>
      </w:pPr>
      <w:r>
        <w:t>How is the share contract changing in that it will allow an app to block for an indeterminate amount of time before supplying files to share?</w:t>
      </w:r>
    </w:p>
  </w:comment>
  <w:comment w:id="59" w:author="Malini Jagannadhan (PHOTOS)" w:date="2014-05-23T17:09:00Z" w:initials="MJ">
    <w:p w14:paraId="20B34F55" w14:textId="1DAA576E" w:rsidR="00040459" w:rsidRDefault="00040459">
      <w:pPr>
        <w:pStyle w:val="CommentText"/>
      </w:pPr>
      <w:r>
        <w:rPr>
          <w:rStyle w:val="CommentReference"/>
        </w:rPr>
        <w:annotationRef/>
      </w:r>
      <w:r>
        <w:t xml:space="preserve">Per our discussion, we will download content prior to invoking share contract. This gives us time to download content for an indeterminate amount of time. Since we are not supporting the share charm entry point, the above model will work. </w:t>
      </w:r>
    </w:p>
  </w:comment>
  <w:comment w:id="60" w:author="Malini Jagannadhan (PHOTOS)" w:date="2014-05-18T19:47:00Z" w:initials="MJ">
    <w:p w14:paraId="1DAEF8B2" w14:textId="24D8FDC6" w:rsidR="00040459" w:rsidRDefault="00040459">
      <w:pPr>
        <w:pStyle w:val="CommentText"/>
      </w:pPr>
      <w:r>
        <w:rPr>
          <w:rStyle w:val="CommentReference"/>
        </w:rPr>
        <w:annotationRef/>
      </w:r>
      <w:r>
        <w:t>Is there a max on # files accepted by share contract</w:t>
      </w:r>
    </w:p>
  </w:comment>
  <w:comment w:id="61" w:author="Malini Jagannadhan (PHOTOS)" w:date="2014-05-18T19:41:00Z" w:initials="MJ">
    <w:p w14:paraId="0754DA12" w14:textId="172570C1" w:rsidR="00040459" w:rsidRDefault="00040459">
      <w:pPr>
        <w:pStyle w:val="CommentText"/>
      </w:pPr>
      <w:r>
        <w:rPr>
          <w:rStyle w:val="CommentReference"/>
        </w:rPr>
        <w:annotationRef/>
      </w:r>
      <w:r>
        <w:t>How do we reconcile platform differences for app links?</w:t>
      </w:r>
    </w:p>
  </w:comment>
  <w:comment w:id="62" w:author="Christian Kotitschke" w:date="2014-04-15T11:43:00Z" w:initials="CK">
    <w:p w14:paraId="1A56D197" w14:textId="77777777" w:rsidR="00040459" w:rsidRDefault="00040459" w:rsidP="00CD0991">
      <w:pPr>
        <w:pStyle w:val="CommentText"/>
      </w:pPr>
      <w:r>
        <w:rPr>
          <w:rStyle w:val="CommentReference"/>
        </w:rPr>
        <w:annotationRef/>
      </w:r>
      <w:r>
        <w:t>What do we do for OneDrive only files that are not local? How do we share those as files? Are we downloading those first and if so what are the storage implications especially for low storage devices. I’d hate to have to download a 200-300 MB video just to share it.</w:t>
      </w:r>
    </w:p>
  </w:comment>
  <w:comment w:id="63" w:author="Malini Jagannadhan" w:date="2014-04-23T16:58:00Z" w:initials="MJ">
    <w:p w14:paraId="33EABEB5" w14:textId="4CD131CD" w:rsidR="00040459" w:rsidRDefault="00040459" w:rsidP="006526C1">
      <w:pPr>
        <w:pStyle w:val="CommentText"/>
        <w:numPr>
          <w:ilvl w:val="0"/>
          <w:numId w:val="8"/>
        </w:numPr>
      </w:pPr>
      <w:r>
        <w:rPr>
          <w:rStyle w:val="CommentReference"/>
        </w:rPr>
        <w:annotationRef/>
      </w:r>
      <w:r>
        <w:t>We will have thumbnails on our app to show all content irrespective of where it lives</w:t>
      </w:r>
    </w:p>
    <w:p w14:paraId="07D68C4E" w14:textId="729DE90F" w:rsidR="00040459" w:rsidRDefault="00040459" w:rsidP="006526C1">
      <w:pPr>
        <w:pStyle w:val="CommentText"/>
        <w:numPr>
          <w:ilvl w:val="0"/>
          <w:numId w:val="8"/>
        </w:numPr>
      </w:pPr>
      <w:r>
        <w:t xml:space="preserve"> For share as file, yes we may have to download it. For share as link, we should just give them a link without needing to download.</w:t>
      </w:r>
    </w:p>
  </w:comment>
  <w:comment w:id="64" w:author="Nick Heckman" w:date="2014-05-12T17:53:00Z" w:initials="NH">
    <w:p w14:paraId="1AC5306E" w14:textId="4F30C702" w:rsidR="00040459" w:rsidRDefault="00040459">
      <w:pPr>
        <w:pStyle w:val="CommentText"/>
      </w:pPr>
      <w:r>
        <w:rPr>
          <w:rStyle w:val="CommentReference"/>
        </w:rPr>
        <w:annotationRef/>
      </w:r>
      <w:r>
        <w:t>Additional implications of downloading large files is that target apps won’t be able to share them at all.</w:t>
      </w:r>
    </w:p>
  </w:comment>
  <w:comment w:id="65" w:author="Malini Jagannadhan" w:date="2014-05-01T11:35:00Z" w:initials="MJ">
    <w:p w14:paraId="2B92D535" w14:textId="77777777" w:rsidR="00040459" w:rsidRDefault="00040459" w:rsidP="005D0386">
      <w:pPr>
        <w:rPr>
          <w:szCs w:val="22"/>
        </w:rPr>
      </w:pPr>
      <w:r>
        <w:rPr>
          <w:rStyle w:val="CommentReference"/>
        </w:rPr>
        <w:annotationRef/>
      </w:r>
      <w:r>
        <w:t>Mary Angelo: Deep links</w:t>
      </w:r>
    </w:p>
    <w:p w14:paraId="3B0A20A1" w14:textId="77777777" w:rsidR="00040459" w:rsidRDefault="00040459" w:rsidP="006526C1">
      <w:pPr>
        <w:pStyle w:val="ListParagraph"/>
        <w:numPr>
          <w:ilvl w:val="0"/>
          <w:numId w:val="40"/>
        </w:numPr>
        <w:spacing w:after="0" w:line="240" w:lineRule="auto"/>
        <w:contextualSpacing w:val="0"/>
      </w:pPr>
      <w:r>
        <w:t>When we Created from photos app</w:t>
      </w:r>
    </w:p>
    <w:p w14:paraId="0E929A2E" w14:textId="77777777" w:rsidR="00040459" w:rsidRDefault="00040459" w:rsidP="006526C1">
      <w:pPr>
        <w:pStyle w:val="ListParagraph"/>
        <w:numPr>
          <w:ilvl w:val="0"/>
          <w:numId w:val="40"/>
        </w:numPr>
        <w:spacing w:after="0" w:line="240" w:lineRule="auto"/>
        <w:contextualSpacing w:val="0"/>
      </w:pPr>
      <w:r>
        <w:t>Or Always</w:t>
      </w:r>
    </w:p>
    <w:p w14:paraId="4C1208C5" w14:textId="28C37F3E" w:rsidR="00040459" w:rsidRDefault="00040459" w:rsidP="006526C1">
      <w:pPr>
        <w:pStyle w:val="ListParagraph"/>
        <w:numPr>
          <w:ilvl w:val="0"/>
          <w:numId w:val="40"/>
        </w:numPr>
        <w:spacing w:after="0" w:line="240" w:lineRule="auto"/>
        <w:contextualSpacing w:val="0"/>
      </w:pPr>
      <w:r>
        <w:t>Iphone and android might be different links?</w:t>
      </w:r>
    </w:p>
  </w:comment>
  <w:comment w:id="66" w:author="Christian Kotitschke" w:date="2014-04-25T14:05:00Z" w:initials="CK">
    <w:p w14:paraId="5FCCE256" w14:textId="77777777" w:rsidR="00040459" w:rsidRDefault="00040459" w:rsidP="006526C1">
      <w:pPr>
        <w:pStyle w:val="CommentText"/>
        <w:numPr>
          <w:ilvl w:val="0"/>
          <w:numId w:val="41"/>
        </w:numPr>
      </w:pPr>
      <w:r>
        <w:rPr>
          <w:rStyle w:val="CommentReference"/>
        </w:rPr>
        <w:annotationRef/>
      </w:r>
      <w:r>
        <w:t>Are there any requirements we need to think of now to later be able to possibly support deep links on iOS and Android?</w:t>
      </w:r>
    </w:p>
    <w:p w14:paraId="4DB786FD" w14:textId="1AFC9C10" w:rsidR="00040459" w:rsidRDefault="00040459" w:rsidP="006526C1">
      <w:pPr>
        <w:pStyle w:val="CommentText"/>
        <w:numPr>
          <w:ilvl w:val="0"/>
          <w:numId w:val="41"/>
        </w:numPr>
      </w:pPr>
      <w:r>
        <w:t>Is there a dependency for the OS to support these deep links?</w:t>
      </w:r>
    </w:p>
  </w:comment>
  <w:comment w:id="67" w:author="Malini Jagannadhan" w:date="2014-05-12T09:07:00Z" w:initials="MJ">
    <w:p w14:paraId="55E5118C" w14:textId="55E5118C" w:rsidR="00040459" w:rsidRDefault="00040459">
      <w:pPr>
        <w:pStyle w:val="CommentText"/>
      </w:pPr>
      <w:r>
        <w:rPr>
          <w:rStyle w:val="CommentReference"/>
        </w:rPr>
        <w:annotationRef/>
      </w:r>
      <w:r>
        <w:t>Need to work with OneDrive to provide deep links. This has to be investigated in more detail since it is unclear how to provide deep links for multiple platforms without knowing which platform they are being sent to.</w:t>
      </w:r>
    </w:p>
  </w:comment>
  <w:comment w:id="68" w:author="Christian Kotitschke" w:date="2014-04-25T10:57:00Z" w:initials="CK">
    <w:p w14:paraId="5213E923" w14:textId="77777777" w:rsidR="00040459" w:rsidRDefault="00040459" w:rsidP="002D3165">
      <w:pPr>
        <w:pStyle w:val="CommentText"/>
      </w:pPr>
      <w:r>
        <w:rPr>
          <w:rStyle w:val="CommentReference"/>
        </w:rPr>
        <w:annotationRef/>
      </w:r>
      <w:r>
        <w:t>Which app is this?</w:t>
      </w:r>
    </w:p>
  </w:comment>
  <w:comment w:id="69" w:author="Malini Jagannadhan" w:date="2014-05-12T09:09:00Z" w:initials="MJ">
    <w:p w14:paraId="065843AB" w14:textId="065843AB" w:rsidR="00040459" w:rsidRDefault="00040459">
      <w:pPr>
        <w:pStyle w:val="CommentText"/>
      </w:pPr>
      <w:r>
        <w:rPr>
          <w:rStyle w:val="CommentReference"/>
        </w:rPr>
        <w:annotationRef/>
      </w:r>
      <w:r>
        <w:t>code name for our new app</w:t>
      </w:r>
    </w:p>
  </w:comment>
  <w:comment w:id="70" w:author="Christian Kotitschke" w:date="2014-04-25T10:57:00Z" w:initials="CK">
    <w:p w14:paraId="60E3D322" w14:textId="77777777" w:rsidR="00040459" w:rsidRDefault="00040459" w:rsidP="002D3165">
      <w:pPr>
        <w:pStyle w:val="CommentText"/>
      </w:pPr>
      <w:r>
        <w:rPr>
          <w:rStyle w:val="CommentReference"/>
        </w:rPr>
        <w:annotationRef/>
      </w:r>
      <w:r>
        <w:t>Who owns the logic for this “if … else”</w:t>
      </w:r>
    </w:p>
  </w:comment>
  <w:comment w:id="71" w:author="Malini Jagannadhan" w:date="2014-05-12T09:09:00Z" w:initials="MJ">
    <w:p w14:paraId="02A7BE0C" w14:textId="02A7BE0C" w:rsidR="00040459" w:rsidRDefault="00040459">
      <w:pPr>
        <w:pStyle w:val="CommentText"/>
      </w:pPr>
      <w:r>
        <w:rPr>
          <w:rStyle w:val="CommentReference"/>
        </w:rPr>
        <w:annotationRef/>
      </w:r>
      <w:r>
        <w:t>OneDrive most likely.</w:t>
      </w:r>
    </w:p>
  </w:comment>
  <w:comment w:id="72" w:author="Christian Kotitschke" w:date="2014-04-23T14:29:00Z" w:initials="CK">
    <w:p w14:paraId="1F279D04" w14:textId="77777777" w:rsidR="00040459" w:rsidRDefault="00040459" w:rsidP="002D3165">
      <w:pPr>
        <w:pStyle w:val="CommentText"/>
      </w:pPr>
      <w:r>
        <w:rPr>
          <w:rStyle w:val="CommentReference"/>
        </w:rPr>
        <w:annotationRef/>
      </w:r>
      <w:r>
        <w:t>In some aspects I agree. I am not the biggest fan of not being able to watch images truly fullscreen as in a slide show. And there are other tasks that integrate with the OS better in an App than with the web client like Set As Background etc.</w:t>
      </w:r>
    </w:p>
  </w:comment>
  <w:comment w:id="73" w:author="Malini Jagannadhan" w:date="2014-05-12T09:10:00Z" w:initials="MJ">
    <w:p w14:paraId="34BDB0F7" w14:textId="34BDB0F7" w:rsidR="00040459" w:rsidRDefault="00040459">
      <w:pPr>
        <w:pStyle w:val="CommentText"/>
      </w:pPr>
      <w:r>
        <w:rPr>
          <w:rStyle w:val="CommentReference"/>
        </w:rPr>
        <w:annotationRef/>
      </w:r>
      <w:r>
        <w:t>Agreed. Not being the OneDrive team, I don't think we dictate which is their preferred viewing experience (web or app)</w:t>
      </w:r>
    </w:p>
  </w:comment>
  <w:comment w:id="74" w:author="Christian Kotitschke" w:date="2014-04-25T10:58:00Z" w:initials="CK">
    <w:p w14:paraId="4DBF57E0" w14:textId="77777777" w:rsidR="00040459" w:rsidRDefault="00040459" w:rsidP="002D3165">
      <w:pPr>
        <w:pStyle w:val="CommentText"/>
      </w:pPr>
      <w:r>
        <w:rPr>
          <w:rStyle w:val="CommentReference"/>
        </w:rPr>
        <w:annotationRef/>
      </w:r>
      <w:r>
        <w:t>This contradicts with the above or is at least not covered there. Should we combine the two decision trees?</w:t>
      </w:r>
    </w:p>
  </w:comment>
  <w:comment w:id="75" w:author="Malini Jagannadhan" w:date="2014-05-12T09:12:00Z" w:initials="MJ">
    <w:p w14:paraId="3628CCA2" w14:textId="20AEBE9C" w:rsidR="00040459" w:rsidRDefault="00040459">
      <w:pPr>
        <w:pStyle w:val="CommentText"/>
      </w:pPr>
      <w:r>
        <w:rPr>
          <w:rStyle w:val="CommentReference"/>
        </w:rPr>
        <w:annotationRef/>
      </w:r>
      <w:r>
        <w:t>Full section is TBD since OneDrive has just started talking about providing deep links. This will be more on their end than ours.</w:t>
      </w:r>
    </w:p>
  </w:comment>
  <w:comment w:id="76" w:author="Christian Kotitschke" w:date="2014-04-15T11:45:00Z" w:initials="CK">
    <w:p w14:paraId="409B19C5" w14:textId="77777777" w:rsidR="00040459" w:rsidRDefault="00040459" w:rsidP="002D3165">
      <w:pPr>
        <w:pStyle w:val="CommentText"/>
      </w:pPr>
      <w:r>
        <w:rPr>
          <w:rStyle w:val="CommentReference"/>
        </w:rPr>
        <w:annotationRef/>
      </w:r>
      <w:r>
        <w:t>Any details on that OneDrive link and what it will be for whom?</w:t>
      </w:r>
    </w:p>
    <w:p w14:paraId="19387BE7" w14:textId="77777777" w:rsidR="00040459" w:rsidRDefault="00040459" w:rsidP="006526C1">
      <w:pPr>
        <w:pStyle w:val="CommentText"/>
        <w:numPr>
          <w:ilvl w:val="0"/>
          <w:numId w:val="9"/>
        </w:numPr>
      </w:pPr>
      <w:r>
        <w:t>Read-only for consumer</w:t>
      </w:r>
    </w:p>
    <w:p w14:paraId="26F5FE86" w14:textId="77777777" w:rsidR="00040459" w:rsidRDefault="00040459" w:rsidP="006526C1">
      <w:pPr>
        <w:pStyle w:val="CommentText"/>
        <w:numPr>
          <w:ilvl w:val="0"/>
          <w:numId w:val="9"/>
        </w:numPr>
      </w:pPr>
      <w:r>
        <w:t>Can owner view/edit/rename/write to this folder or even delete it?</w:t>
      </w:r>
    </w:p>
    <w:p w14:paraId="46321799" w14:textId="77777777" w:rsidR="00040459" w:rsidRDefault="00040459" w:rsidP="006526C1">
      <w:pPr>
        <w:pStyle w:val="CommentText"/>
        <w:numPr>
          <w:ilvl w:val="0"/>
          <w:numId w:val="9"/>
        </w:numPr>
      </w:pPr>
      <w:r>
        <w:t>Will this folder show up in my own UI somewhere?</w:t>
      </w:r>
    </w:p>
    <w:p w14:paraId="0AC015E9" w14:textId="77777777" w:rsidR="00040459" w:rsidRDefault="00040459" w:rsidP="006526C1">
      <w:pPr>
        <w:pStyle w:val="CommentText"/>
        <w:numPr>
          <w:ilvl w:val="0"/>
          <w:numId w:val="9"/>
        </w:numPr>
      </w:pPr>
      <w:r>
        <w:t>How do I know and find all the things I have shared as links?</w:t>
      </w:r>
    </w:p>
    <w:p w14:paraId="06155082" w14:textId="77777777" w:rsidR="00040459" w:rsidRDefault="00040459" w:rsidP="006526C1">
      <w:pPr>
        <w:pStyle w:val="CommentText"/>
        <w:numPr>
          <w:ilvl w:val="0"/>
          <w:numId w:val="9"/>
        </w:numPr>
      </w:pPr>
      <w:r>
        <w:t>What if I rename/delete pictures that I have shared as a link?</w:t>
      </w:r>
    </w:p>
    <w:p w14:paraId="7ABE3BED" w14:textId="77777777" w:rsidR="00040459" w:rsidRDefault="00040459" w:rsidP="006526C1">
      <w:pPr>
        <w:pStyle w:val="CommentText"/>
        <w:numPr>
          <w:ilvl w:val="0"/>
          <w:numId w:val="9"/>
        </w:numPr>
      </w:pPr>
      <w:r>
        <w:t>What if I rename/delete all pictures I have shared as a link? Will they survive in the virtual folder and if so who owns and pays for the storage they occupy?</w:t>
      </w:r>
    </w:p>
  </w:comment>
  <w:comment w:id="77" w:author="Malini Jagannadhan" w:date="2014-05-12T09:13:00Z" w:initials="MJ">
    <w:p w14:paraId="3C1A0CD2" w14:textId="65A0E744" w:rsidR="00040459" w:rsidRDefault="00040459">
      <w:pPr>
        <w:pStyle w:val="CommentText"/>
      </w:pPr>
      <w:r>
        <w:rPr>
          <w:rStyle w:val="CommentReference"/>
        </w:rPr>
        <w:annotationRef/>
      </w:r>
      <w:r>
        <w:t>Read only, no login required for recipient.</w:t>
      </w:r>
    </w:p>
    <w:p w14:paraId="0758895E" w14:textId="5F9745D8" w:rsidR="00040459" w:rsidRDefault="00040459">
      <w:pPr>
        <w:pStyle w:val="CommentText"/>
      </w:pPr>
      <w:r>
        <w:t>Properties of virtual folder and content in those, will follow what OneDrive currently has.</w:t>
      </w:r>
    </w:p>
  </w:comment>
  <w:comment w:id="78" w:author="Christian Kotitschke" w:date="2014-04-25T10:59:00Z" w:initials="CK">
    <w:p w14:paraId="6F0DF5D8" w14:textId="77777777" w:rsidR="00040459" w:rsidRDefault="00040459" w:rsidP="002D3165">
      <w:pPr>
        <w:pStyle w:val="CommentText"/>
      </w:pPr>
      <w:r>
        <w:rPr>
          <w:rStyle w:val="CommentReference"/>
        </w:rPr>
        <w:annotationRef/>
      </w:r>
      <w:r>
        <w:t>What does Stripped down mean in this context?</w:t>
      </w:r>
    </w:p>
  </w:comment>
  <w:comment w:id="79" w:author="Malini Jagannadhan" w:date="2014-05-12T09:15:00Z" w:initials="MJ">
    <w:p w14:paraId="592DA085" w14:textId="7F4E0693" w:rsidR="00040459" w:rsidRDefault="00040459">
      <w:pPr>
        <w:pStyle w:val="CommentText"/>
      </w:pPr>
      <w:r>
        <w:rPr>
          <w:rStyle w:val="CommentReference"/>
        </w:rPr>
        <w:annotationRef/>
      </w:r>
      <w:r>
        <w:t>Looks like OneDrive is adding full feature set to virtual folders, so this may not be true anymore.</w:t>
      </w:r>
    </w:p>
  </w:comment>
  <w:comment w:id="80" w:author="Malini Jagannadhan" w:date="2014-04-21T19:59:00Z" w:initials="MJ">
    <w:p w14:paraId="059D5E54" w14:textId="77777777" w:rsidR="00040459" w:rsidRDefault="00040459" w:rsidP="002D3165">
      <w:pPr>
        <w:pStyle w:val="CommentText"/>
      </w:pPr>
      <w:r>
        <w:rPr>
          <w:rStyle w:val="CommentReference"/>
        </w:rPr>
        <w:annotationRef/>
      </w:r>
      <w:r>
        <w:t>Virtual folder permissions detailed in table</w:t>
      </w:r>
    </w:p>
  </w:comment>
  <w:comment w:id="81" w:author="Malini Jagannadhan" w:date="2014-04-24T11:00:00Z" w:initials="MJ">
    <w:p w14:paraId="01385D90" w14:textId="77777777" w:rsidR="00040459" w:rsidRDefault="00040459" w:rsidP="002D3165">
      <w:pPr>
        <w:pStyle w:val="CommentText"/>
      </w:pPr>
      <w:r>
        <w:rPr>
          <w:rStyle w:val="CommentReference"/>
        </w:rPr>
        <w:annotationRef/>
      </w:r>
      <w:r>
        <w:t>Answered in spec</w:t>
      </w:r>
    </w:p>
  </w:comment>
  <w:comment w:id="82" w:author="Karla Nunez Dominguez" w:date="2014-04-14T13:48:00Z" w:initials="KND">
    <w:p w14:paraId="6A6A14C2" w14:textId="77777777" w:rsidR="00040459" w:rsidRDefault="00040459" w:rsidP="002D3165">
      <w:pPr>
        <w:pStyle w:val="CommentText"/>
      </w:pPr>
      <w:r>
        <w:rPr>
          <w:rStyle w:val="CommentReference"/>
        </w:rPr>
        <w:annotationRef/>
      </w:r>
      <w:r>
        <w:t xml:space="preserve">What are going to be the permissions for the folder itself? For any given folder in OneDrive you can make it accessible to anyone as long as they have a link, or you can require specific credentials.  </w:t>
      </w:r>
    </w:p>
  </w:comment>
  <w:comment w:id="83" w:author="Malini Jagannadhan" w:date="2014-04-25T14:32:00Z" w:initials="MJ">
    <w:p w14:paraId="02AB4035" w14:textId="77777777" w:rsidR="00040459" w:rsidRDefault="00040459" w:rsidP="002D3165">
      <w:pPr>
        <w:pStyle w:val="CommentText"/>
      </w:pPr>
      <w:r>
        <w:rPr>
          <w:rStyle w:val="CommentReference"/>
        </w:rPr>
        <w:annotationRef/>
      </w:r>
      <w:r>
        <w:t>Answered in spec</w:t>
      </w:r>
    </w:p>
  </w:comment>
  <w:comment w:id="84" w:author="Malini Jagannadhan (PHOTOS)" w:date="2014-05-18T19:41:00Z" w:initials="MJ">
    <w:p w14:paraId="6E9CE208" w14:textId="77777777" w:rsidR="00040459" w:rsidRDefault="00040459" w:rsidP="00E57D26">
      <w:pPr>
        <w:pStyle w:val="CommentText"/>
      </w:pPr>
      <w:r>
        <w:rPr>
          <w:rStyle w:val="CommentReference"/>
        </w:rPr>
        <w:annotationRef/>
      </w:r>
      <w:r>
        <w:t>How do we reconcile platform differences for app links?</w:t>
      </w:r>
    </w:p>
  </w:comment>
  <w:comment w:id="87" w:author="Christian Kotitschke" w:date="2014-05-06T15:20:00Z" w:initials="CK">
    <w:p w14:paraId="59F02D8C" w14:textId="7E897D62" w:rsidR="00040459" w:rsidRDefault="00040459">
      <w:pPr>
        <w:pStyle w:val="CommentText"/>
      </w:pPr>
      <w:r>
        <w:rPr>
          <w:rStyle w:val="CommentReference"/>
        </w:rPr>
        <w:annotationRef/>
      </w:r>
      <w:r>
        <w:t>Is this the same or similar to burst? Any chance we can link to their definitions or some sort of documentation about these types to better understand what we’re dealing with here?</w:t>
      </w:r>
    </w:p>
  </w:comment>
  <w:comment w:id="88" w:author="Malini Jagannadhan" w:date="2014-05-12T09:21:00Z" w:initials="MJ">
    <w:p w14:paraId="72CEDF2F" w14:textId="34F7685D" w:rsidR="00040459" w:rsidRDefault="00040459">
      <w:pPr>
        <w:pStyle w:val="CommentText"/>
      </w:pPr>
      <w:r>
        <w:rPr>
          <w:rStyle w:val="CommentReference"/>
        </w:rPr>
        <w:annotationRef/>
      </w:r>
      <w:r>
        <w:t>Good catch, I added the link to the rich media types spec in the non-goal section.</w:t>
      </w:r>
    </w:p>
  </w:comment>
  <w:comment w:id="85" w:author="Christian Kotitschke" w:date="2014-04-15T11:51:00Z" w:initials="CK">
    <w:p w14:paraId="57A18C7A" w14:textId="62228602" w:rsidR="00040459" w:rsidRDefault="00040459">
      <w:pPr>
        <w:pStyle w:val="CommentText"/>
      </w:pPr>
      <w:r>
        <w:rPr>
          <w:rStyle w:val="CommentReference"/>
        </w:rPr>
        <w:annotationRef/>
      </w:r>
      <w:r>
        <w:t>I assume this will get a _lot_ more detail, correct?</w:t>
      </w:r>
    </w:p>
  </w:comment>
  <w:comment w:id="86" w:author="Malini Jagannadhan" w:date="2014-04-25T14:17:00Z" w:initials="MJ">
    <w:p w14:paraId="0B1619A7" w14:textId="12A99E1B" w:rsidR="00040459" w:rsidRDefault="00040459">
      <w:pPr>
        <w:pStyle w:val="CommentText"/>
      </w:pPr>
      <w:r>
        <w:rPr>
          <w:rStyle w:val="CommentReference"/>
        </w:rPr>
        <w:annotationRef/>
      </w:r>
      <w:r>
        <w:t>added</w:t>
      </w:r>
    </w:p>
  </w:comment>
  <w:comment w:id="89" w:author="Christian Kotitschke" w:date="2014-05-06T11:31:00Z" w:initials="CK">
    <w:p w14:paraId="67FBD612" w14:textId="13827EB8" w:rsidR="00040459" w:rsidRDefault="00040459">
      <w:pPr>
        <w:pStyle w:val="CommentText"/>
      </w:pPr>
      <w:r>
        <w:rPr>
          <w:rStyle w:val="CommentReference"/>
        </w:rPr>
        <w:annotationRef/>
      </w:r>
      <w:r>
        <w:t>How are these receiving special sharing? Would they be converted into an explicit burst? Because otherwise they are just multiple photos. Meaning, if I would share an implicit burst, what does that actually mean? Do I share one image or all and in what format?</w:t>
      </w:r>
    </w:p>
  </w:comment>
  <w:comment w:id="90" w:author="Malini Jagannadhan" w:date="2014-05-12T09:22:00Z" w:initials="MJ">
    <w:p w14:paraId="42970838" w14:textId="287BED1F" w:rsidR="00040459" w:rsidRDefault="00040459">
      <w:pPr>
        <w:pStyle w:val="CommentText"/>
      </w:pPr>
      <w:r>
        <w:rPr>
          <w:rStyle w:val="CommentReference"/>
        </w:rPr>
        <w:annotationRef/>
      </w:r>
      <w:r>
        <w:t>Nope, I should split out the truly rich media and bursts. When we share as file, we would only share the cover photo for a burst, but when we share links we could do something better.</w:t>
      </w:r>
    </w:p>
  </w:comment>
  <w:comment w:id="91" w:author="Chris Mabrey" w:date="2014-04-25T16:13:00Z" w:initials="CM">
    <w:p w14:paraId="71E5FCD7" w14:textId="04DD749D" w:rsidR="00040459" w:rsidRDefault="00040459">
      <w:pPr>
        <w:pStyle w:val="CommentText"/>
      </w:pPr>
      <w:r>
        <w:rPr>
          <w:rStyle w:val="CommentReference"/>
        </w:rPr>
        <w:annotationRef/>
      </w:r>
      <w:r>
        <w:t xml:space="preserve">Add the link as </w:t>
      </w:r>
    </w:p>
  </w:comment>
  <w:comment w:id="92" w:author="Christian Kotitschke" w:date="2014-05-06T15:21:00Z" w:initials="CK">
    <w:p w14:paraId="62B05A42" w14:textId="294E209D" w:rsidR="00040459" w:rsidRDefault="00040459">
      <w:pPr>
        <w:pStyle w:val="CommentText"/>
      </w:pPr>
      <w:r>
        <w:rPr>
          <w:rStyle w:val="CommentReference"/>
        </w:rPr>
        <w:annotationRef/>
      </w:r>
      <w:r>
        <w:t>Post M1, correct?</w:t>
      </w:r>
    </w:p>
  </w:comment>
  <w:comment w:id="93" w:author="Malini Jagannadhan" w:date="2014-05-12T09:23:00Z" w:initials="MJ">
    <w:p w14:paraId="4032BEA3" w14:textId="45C30BA3" w:rsidR="00040459" w:rsidRDefault="00040459">
      <w:pPr>
        <w:pStyle w:val="CommentText"/>
      </w:pPr>
      <w:r>
        <w:rPr>
          <w:rStyle w:val="CommentReference"/>
        </w:rPr>
        <w:annotationRef/>
      </w:r>
      <w:r>
        <w:t>In scope. If viewer supports rich types in M1 (which is still being planned) then we should support sharing these.</w:t>
      </w:r>
    </w:p>
  </w:comment>
  <w:comment w:id="94" w:author="Christian Kotitschke" w:date="2014-04-16T14:42:00Z" w:initials="CK">
    <w:p w14:paraId="453E755A" w14:textId="7C7D8D88" w:rsidR="00040459" w:rsidRDefault="00040459">
      <w:pPr>
        <w:pStyle w:val="CommentText"/>
      </w:pPr>
      <w:r>
        <w:rPr>
          <w:rStyle w:val="CommentReference"/>
        </w:rPr>
        <w:annotationRef/>
      </w:r>
      <w:r>
        <w:t>I can see a Pano being more immersive and feature rich in-app than in a browser. i.e. proper full screen and zooming around etc.</w:t>
      </w:r>
    </w:p>
  </w:comment>
  <w:comment w:id="95" w:author="Malini Jagannadhan" w:date="2014-05-12T09:24:00Z" w:initials="MJ">
    <w:p w14:paraId="7BFC1EA6" w14:textId="2EB9F333" w:rsidR="00040459" w:rsidRDefault="00040459">
      <w:pPr>
        <w:pStyle w:val="CommentText"/>
      </w:pPr>
      <w:r>
        <w:rPr>
          <w:rStyle w:val="CommentReference"/>
        </w:rPr>
        <w:annotationRef/>
      </w:r>
      <w:r>
        <w:t>Agreed. Viewing experience not within scope of this spec.</w:t>
      </w:r>
    </w:p>
  </w:comment>
  <w:comment w:id="96" w:author="Chris Mabrey" w:date="2014-04-25T15:45:00Z" w:initials="CM">
    <w:p w14:paraId="503D6939" w14:textId="18122F89" w:rsidR="00040459" w:rsidRDefault="00040459">
      <w:pPr>
        <w:pStyle w:val="CommentText"/>
      </w:pPr>
      <w:r>
        <w:rPr>
          <w:rStyle w:val="CommentReference"/>
        </w:rPr>
        <w:annotationRef/>
      </w:r>
      <w:r>
        <w:t>Sharing historical 1</w:t>
      </w:r>
      <w:r w:rsidRPr="005129A1">
        <w:rPr>
          <w:vertAlign w:val="superscript"/>
        </w:rPr>
        <w:t>st</w:t>
      </w:r>
      <w:r>
        <w:t xml:space="preserve"> or 3</w:t>
      </w:r>
      <w:r w:rsidRPr="005129A1">
        <w:rPr>
          <w:vertAlign w:val="superscript"/>
        </w:rPr>
        <w:t>rd</w:t>
      </w:r>
      <w:r>
        <w:t xml:space="preserve"> party files</w:t>
      </w:r>
    </w:p>
  </w:comment>
  <w:comment w:id="97" w:author="Chris Mabrey" w:date="2014-04-25T15:40:00Z" w:initials="CM">
    <w:p w14:paraId="41001D6F" w14:textId="580EF0EC" w:rsidR="00040459" w:rsidRDefault="00040459">
      <w:pPr>
        <w:pStyle w:val="CommentText"/>
      </w:pPr>
      <w:r>
        <w:rPr>
          <w:rStyle w:val="CommentReference"/>
        </w:rPr>
        <w:annotationRef/>
      </w:r>
      <w:r>
        <w:t>Lazy conversion (package as rich type)- need to understand whether alpha or gamma is in charge of this</w:t>
      </w:r>
    </w:p>
  </w:comment>
  <w:comment w:id="98" w:author="Christian Kotitschke" w:date="2014-04-25T14:04:00Z" w:initials="CK">
    <w:p w14:paraId="247A5DC1" w14:textId="77777777" w:rsidR="00040459" w:rsidRDefault="00040459" w:rsidP="006526C1">
      <w:pPr>
        <w:pStyle w:val="CommentText"/>
        <w:numPr>
          <w:ilvl w:val="0"/>
          <w:numId w:val="35"/>
        </w:numPr>
      </w:pPr>
      <w:r>
        <w:rPr>
          <w:rStyle w:val="CommentReference"/>
        </w:rPr>
        <w:annotationRef/>
      </w:r>
      <w:r>
        <w:t>I assume this means that whichever way we view supports the custom file types.</w:t>
      </w:r>
    </w:p>
    <w:p w14:paraId="0686804F" w14:textId="56FD7FEE" w:rsidR="00040459" w:rsidRDefault="00040459" w:rsidP="006526C1">
      <w:pPr>
        <w:pStyle w:val="CommentText"/>
        <w:numPr>
          <w:ilvl w:val="0"/>
          <w:numId w:val="35"/>
        </w:numPr>
      </w:pPr>
      <w:r>
        <w:t>Does the same logic for deep links apply here?</w:t>
      </w:r>
    </w:p>
  </w:comment>
  <w:comment w:id="99" w:author="Malini Jagannadhan" w:date="2014-05-12T09:25:00Z" w:initials="MJ">
    <w:p w14:paraId="1B00B098" w14:textId="280A9DD2" w:rsidR="00040459" w:rsidRDefault="00040459">
      <w:pPr>
        <w:pStyle w:val="CommentText"/>
      </w:pPr>
      <w:r>
        <w:rPr>
          <w:rStyle w:val="CommentReference"/>
        </w:rPr>
        <w:annotationRef/>
      </w:r>
      <w:r>
        <w:t>yes.</w:t>
      </w:r>
    </w:p>
  </w:comment>
  <w:comment w:id="100" w:author="Chris Mabrey" w:date="2014-04-25T16:01:00Z" w:initials="CM">
    <w:p w14:paraId="07B730D8" w14:textId="7DD8CA57" w:rsidR="00040459" w:rsidRDefault="00040459">
      <w:pPr>
        <w:pStyle w:val="CommentText"/>
      </w:pPr>
      <w:r>
        <w:rPr>
          <w:rStyle w:val="CommentReference"/>
        </w:rPr>
        <w:annotationRef/>
      </w:r>
      <w:r>
        <w:t>Work wit top 3</w:t>
      </w:r>
      <w:r w:rsidRPr="00D30B88">
        <w:rPr>
          <w:vertAlign w:val="superscript"/>
        </w:rPr>
        <w:t>rd</w:t>
      </w:r>
      <w:r>
        <w:t xml:space="preserve"> parties to improve share flow</w:t>
      </w:r>
    </w:p>
    <w:p w14:paraId="2015C2A4" w14:textId="3DBE053A" w:rsidR="00040459" w:rsidRDefault="00040459">
      <w:pPr>
        <w:pStyle w:val="CommentText"/>
      </w:pPr>
      <w:r>
        <w:t># steps in app</w:t>
      </w:r>
    </w:p>
    <w:p w14:paraId="1A8364C8" w14:textId="0F491A0E" w:rsidR="00040459" w:rsidRDefault="00040459">
      <w:pPr>
        <w:pStyle w:val="CommentText"/>
      </w:pPr>
      <w:r>
        <w:t xml:space="preserve">Preview </w:t>
      </w:r>
    </w:p>
  </w:comment>
  <w:comment w:id="101" w:author="Christian Kotitschke" w:date="2014-04-25T14:17:00Z" w:initials="CK">
    <w:p w14:paraId="5027CB17" w14:textId="6A13B026" w:rsidR="00040459" w:rsidRDefault="00040459">
      <w:pPr>
        <w:pStyle w:val="CommentText"/>
      </w:pPr>
      <w:r>
        <w:rPr>
          <w:rStyle w:val="CommentReference"/>
        </w:rPr>
        <w:annotationRef/>
      </w:r>
      <w:r>
        <w:t>What does that actually mean in terms of requirements?</w:t>
      </w:r>
    </w:p>
  </w:comment>
  <w:comment w:id="102" w:author="Malini Jagannadhan" w:date="2014-04-25T14:40:00Z" w:initials="MJ">
    <w:p w14:paraId="2A8F6F90" w14:textId="7FE32BEC" w:rsidR="00040459" w:rsidRDefault="00040459">
      <w:pPr>
        <w:pStyle w:val="CommentText"/>
      </w:pPr>
      <w:r>
        <w:rPr>
          <w:rStyle w:val="CommentReference"/>
        </w:rPr>
        <w:annotationRef/>
      </w:r>
      <w:r>
        <w:t>Altered wording</w:t>
      </w:r>
    </w:p>
  </w:comment>
  <w:comment w:id="103" w:author="Christian Kotitschke" w:date="2014-04-25T14:56:00Z" w:initials="CK">
    <w:p w14:paraId="46E11779" w14:textId="68C6A318" w:rsidR="00040459" w:rsidRDefault="00040459">
      <w:pPr>
        <w:pStyle w:val="CommentText"/>
      </w:pPr>
      <w:r>
        <w:rPr>
          <w:rStyle w:val="CommentReference"/>
        </w:rPr>
        <w:annotationRef/>
      </w:r>
      <w:r>
        <w:t>Some of this is out of our hands, no? I mean we support sharing by making an SDK available. Beyond that it is up to the Apps to implement the sharing contracts, no?</w:t>
      </w:r>
    </w:p>
  </w:comment>
  <w:comment w:id="104" w:author="Malini Jagannadhan" w:date="2014-05-12T09:25:00Z" w:initials="MJ">
    <w:p w14:paraId="1848EB24" w14:textId="0300735E" w:rsidR="00040459" w:rsidRDefault="00040459">
      <w:pPr>
        <w:pStyle w:val="CommentText"/>
      </w:pPr>
      <w:r>
        <w:rPr>
          <w:rStyle w:val="CommentReference"/>
        </w:rPr>
        <w:annotationRef/>
      </w:r>
      <w:r>
        <w:t>Crudely, this needs to just work. Reliably and without any regressions on what we see in Blue. </w:t>
      </w:r>
    </w:p>
  </w:comment>
  <w:comment w:id="105" w:author="Christian Kotitschke" w:date="2014-05-06T11:33:00Z" w:initials="CK">
    <w:p w14:paraId="11339B9E" w14:textId="49462FC7" w:rsidR="00040459" w:rsidRDefault="00040459">
      <w:pPr>
        <w:pStyle w:val="CommentText"/>
      </w:pPr>
      <w:r>
        <w:rPr>
          <w:rStyle w:val="CommentReference"/>
        </w:rPr>
        <w:annotationRef/>
      </w:r>
      <w:r>
        <w:t>We’ll be shipping in more countries than the US. We really need to consider Chinese Social endpoints and such with equal or higher priority.</w:t>
      </w:r>
    </w:p>
  </w:comment>
  <w:comment w:id="106" w:author="Nick Heckman" w:date="2014-05-13T15:30:00Z" w:initials="NH">
    <w:p w14:paraId="02BAD5CB" w14:textId="65521C36" w:rsidR="00040459" w:rsidRDefault="00040459">
      <w:pPr>
        <w:pStyle w:val="CommentText"/>
      </w:pPr>
      <w:r>
        <w:rPr>
          <w:rStyle w:val="CommentReference"/>
        </w:rPr>
        <w:annotationRef/>
      </w:r>
      <w:r>
        <w:t>Spec mentioned earier that the target app was responsible for this.</w:t>
      </w:r>
    </w:p>
  </w:comment>
  <w:comment w:id="107" w:author="Christian Kotitschke" w:date="2014-04-25T14:19:00Z" w:initials="CK">
    <w:p w14:paraId="68F4A801" w14:textId="5D61F0C3" w:rsidR="00040459" w:rsidRDefault="00040459">
      <w:pPr>
        <w:pStyle w:val="CommentText"/>
      </w:pPr>
      <w:r>
        <w:rPr>
          <w:rStyle w:val="CommentReference"/>
        </w:rPr>
        <w:annotationRef/>
      </w:r>
      <w:r>
        <w:t xml:space="preserve">Neither </w:t>
      </w:r>
    </w:p>
  </w:comment>
  <w:comment w:id="108" w:author="Christian Kotitschke" w:date="2014-04-25T14:19:00Z" w:initials="CK">
    <w:p w14:paraId="115E5650" w14:textId="7B4AD20A" w:rsidR="00040459" w:rsidRDefault="00040459">
      <w:pPr>
        <w:pStyle w:val="CommentText"/>
      </w:pPr>
      <w:r>
        <w:rPr>
          <w:rStyle w:val="CommentReference"/>
        </w:rPr>
        <w:annotationRef/>
      </w:r>
      <w:r>
        <w:t>Again, I may have mentioned this above already but we do not really have any influence or functionality in this, correct?</w:t>
      </w:r>
    </w:p>
  </w:comment>
  <w:comment w:id="109" w:author="Malini Jagannadhan" w:date="2014-05-12T09:28:00Z" w:initials="MJ">
    <w:p w14:paraId="7CB18089" w14:textId="1EA15353" w:rsidR="00040459" w:rsidRDefault="00040459">
      <w:pPr>
        <w:pStyle w:val="CommentText"/>
      </w:pPr>
      <w:r>
        <w:rPr>
          <w:rStyle w:val="CommentReference"/>
        </w:rPr>
        <w:annotationRef/>
      </w:r>
      <w:r>
        <w:t>yes capturing here and talking with the right team to make it happen.</w:t>
      </w:r>
    </w:p>
  </w:comment>
  <w:comment w:id="113" w:author="Chris Mabrey" w:date="2014-04-25T16:10:00Z" w:initials="CM">
    <w:p w14:paraId="63C3FA05" w14:textId="372DC4DC" w:rsidR="00040459" w:rsidRDefault="00040459">
      <w:pPr>
        <w:pStyle w:val="CommentText"/>
      </w:pPr>
      <w:r>
        <w:rPr>
          <w:rStyle w:val="CommentReference"/>
        </w:rPr>
        <w:annotationRef/>
      </w:r>
      <w:r>
        <w:t xml:space="preserve">Talk to shell team-(attribution) Brought to you by racounteur </w:t>
      </w:r>
    </w:p>
  </w:comment>
  <w:comment w:id="110" w:author="Christian Kotitschke" w:date="2014-04-25T14:18:00Z" w:initials="CK">
    <w:p w14:paraId="7C6F66D2" w14:textId="77777777" w:rsidR="00040459" w:rsidRDefault="00040459">
      <w:pPr>
        <w:pStyle w:val="CommentText"/>
      </w:pPr>
      <w:r>
        <w:rPr>
          <w:rStyle w:val="CommentReference"/>
        </w:rPr>
        <w:annotationRef/>
      </w:r>
      <w:r>
        <w:t>This is a matter of rehydration I assume. Also, in case of success do you expect the same selection to still be active or lost?</w:t>
      </w:r>
    </w:p>
  </w:comment>
  <w:comment w:id="111" w:author="Malini Jagannadhan" w:date="2014-05-12T09:28:00Z" w:initials="MJ">
    <w:p w14:paraId="4E17E1F7" w14:textId="05536770" w:rsidR="00040459" w:rsidRDefault="00040459">
      <w:pPr>
        <w:pStyle w:val="CommentText"/>
      </w:pPr>
      <w:r>
        <w:rPr>
          <w:rStyle w:val="CommentReference"/>
        </w:rPr>
        <w:annotationRef/>
      </w:r>
      <w:r>
        <w:t>Only persist if failure, not if success.</w:t>
      </w:r>
    </w:p>
  </w:comment>
  <w:comment w:id="112" w:author="Malini Jagannadhan" w:date="2014-04-25T14:41:00Z" w:initials="MJ">
    <w:p w14:paraId="4918FC69" w14:textId="296C9627" w:rsidR="00040459" w:rsidRDefault="00040459">
      <w:pPr>
        <w:pStyle w:val="CommentText"/>
      </w:pPr>
      <w:r>
        <w:rPr>
          <w:rStyle w:val="CommentReference"/>
        </w:rPr>
        <w:annotationRef/>
      </w:r>
      <w:r>
        <w:t>If success, selection is lost</w:t>
      </w:r>
    </w:p>
  </w:comment>
  <w:comment w:id="114" w:author="Chris Mabrey" w:date="2014-04-25T15:49:00Z" w:initials="CM">
    <w:p w14:paraId="0CB66986" w14:textId="22D1CB46" w:rsidR="00040459" w:rsidRDefault="00040459">
      <w:pPr>
        <w:pStyle w:val="CommentText"/>
      </w:pPr>
      <w:r>
        <w:rPr>
          <w:rStyle w:val="CommentReference"/>
        </w:rPr>
        <w:annotationRef/>
      </w:r>
      <w:r>
        <w:t>Is this M1?</w:t>
      </w:r>
    </w:p>
  </w:comment>
  <w:comment w:id="117" w:author="Christian Kotitschke" w:date="2014-05-06T11:35:00Z" w:initials="CK">
    <w:p w14:paraId="24A3BD09" w14:textId="1A4199A9" w:rsidR="00040459" w:rsidRDefault="00040459">
      <w:pPr>
        <w:pStyle w:val="CommentText"/>
      </w:pPr>
      <w:r>
        <w:rPr>
          <w:rStyle w:val="CommentReference"/>
        </w:rPr>
        <w:annotationRef/>
      </w:r>
      <w:r>
        <w:t>Any? Like Facebook allows preview of OneDrive links? That’s not really going to happen, right?</w:t>
      </w:r>
    </w:p>
  </w:comment>
  <w:comment w:id="118" w:author="Christian Kotitschke" w:date="2014-04-25T14:20:00Z" w:initials="CK">
    <w:p w14:paraId="0068BB74" w14:textId="3199582C" w:rsidR="00040459" w:rsidRDefault="00040459">
      <w:pPr>
        <w:pStyle w:val="CommentText"/>
      </w:pPr>
      <w:r>
        <w:rPr>
          <w:rStyle w:val="CommentReference"/>
        </w:rPr>
        <w:annotationRef/>
      </w:r>
      <w:r>
        <w:t>Do you mean when I am logged in with different accounts I’d still see the same thing?</w:t>
      </w:r>
    </w:p>
  </w:comment>
  <w:comment w:id="119" w:author="Malini Jagannadhan" w:date="2014-05-12T09:29:00Z" w:initials="MJ">
    <w:p w14:paraId="36CCDF6B" w14:textId="21750AA1" w:rsidR="00040459" w:rsidRDefault="00040459">
      <w:pPr>
        <w:pStyle w:val="CommentText"/>
      </w:pPr>
      <w:r>
        <w:rPr>
          <w:rStyle w:val="CommentReference"/>
        </w:rPr>
        <w:annotationRef/>
      </w:r>
      <w:r>
        <w:t>if you access the link from different accounts, you should still see the same content</w:t>
      </w:r>
    </w:p>
  </w:comment>
  <w:comment w:id="120" w:author="Christian Kotitschke" w:date="2014-04-25T14:21:00Z" w:initials="CK">
    <w:p w14:paraId="62D86480" w14:textId="003EC9C2" w:rsidR="00040459" w:rsidRDefault="00040459">
      <w:pPr>
        <w:pStyle w:val="CommentText"/>
      </w:pPr>
      <w:r>
        <w:rPr>
          <w:rStyle w:val="CommentReference"/>
        </w:rPr>
        <w:annotationRef/>
      </w:r>
      <w:r>
        <w:t>How would I do that? What are the entry points?</w:t>
      </w:r>
    </w:p>
  </w:comment>
  <w:comment w:id="121" w:author="Malini Jagannadhan" w:date="2014-05-12T09:29:00Z" w:initials="MJ">
    <w:p w14:paraId="4B2112FA" w14:textId="3FDC6AD5" w:rsidR="00040459" w:rsidRDefault="00040459">
      <w:pPr>
        <w:pStyle w:val="CommentText"/>
      </w:pPr>
      <w:r>
        <w:rPr>
          <w:rStyle w:val="CommentReference"/>
        </w:rPr>
        <w:annotationRef/>
      </w:r>
      <w:r>
        <w:t>If they shared it with you via email, you can forward that email to more people who should be able to access the content from that link</w:t>
      </w:r>
    </w:p>
  </w:comment>
  <w:comment w:id="122" w:author="Christian Kotitschke" w:date="2014-05-06T11:37:00Z" w:initials="CK">
    <w:p w14:paraId="61B0A2C3" w14:textId="293F229B" w:rsidR="00040459" w:rsidRDefault="00040459">
      <w:pPr>
        <w:pStyle w:val="CommentText"/>
      </w:pPr>
      <w:r>
        <w:rPr>
          <w:rStyle w:val="CommentReference"/>
        </w:rPr>
        <w:annotationRef/>
      </w:r>
      <w:r>
        <w:t>Is this technically possible today and if not what are our dependencies?</w:t>
      </w:r>
    </w:p>
  </w:comment>
  <w:comment w:id="123" w:author="Malini Jagannadhan" w:date="2014-05-12T09:30:00Z" w:initials="MJ">
    <w:p w14:paraId="3E541E6E" w14:textId="49593B76" w:rsidR="00040459" w:rsidRDefault="00040459">
      <w:pPr>
        <w:pStyle w:val="CommentText"/>
      </w:pPr>
      <w:r>
        <w:rPr>
          <w:rStyle w:val="CommentReference"/>
        </w:rPr>
        <w:annotationRef/>
      </w:r>
      <w:r>
        <w:t>possible today. Target app needs to support attribution. We need to add the right content to the data package we create.</w:t>
      </w:r>
    </w:p>
  </w:comment>
  <w:comment w:id="124" w:author="Christian Kotitschke" w:date="2014-05-06T11:21:00Z" w:initials="CK">
    <w:p w14:paraId="28B4AB7B" w14:textId="77777777" w:rsidR="00040459" w:rsidRDefault="00040459" w:rsidP="00AA6D34">
      <w:pPr>
        <w:pStyle w:val="CommentText"/>
      </w:pPr>
      <w:r>
        <w:rPr>
          <w:rStyle w:val="CommentReference"/>
        </w:rPr>
        <w:annotationRef/>
      </w:r>
      <w:r>
        <w:t>Are we going to let the user know about this? We can’t just force them to do so without their consent. I would expect full fidelity size images.</w:t>
      </w:r>
    </w:p>
  </w:comment>
  <w:comment w:id="125" w:author="Nick Heckman" w:date="2014-05-13T14:07:00Z" w:initials="NH">
    <w:p w14:paraId="36235DEF" w14:textId="77777777" w:rsidR="00040459" w:rsidRDefault="00040459" w:rsidP="00AA6D34">
      <w:pPr>
        <w:pStyle w:val="CommentText"/>
      </w:pPr>
      <w:r>
        <w:rPr>
          <w:rStyle w:val="CommentReference"/>
        </w:rPr>
        <w:annotationRef/>
      </w:r>
      <w:r>
        <w:t>+1. I expect users will care more or less about this based on the desired share target (FB: lower res ok; photo editing app: original res desired)</w:t>
      </w:r>
    </w:p>
  </w:comment>
  <w:comment w:id="126" w:author="Christian Kotitschke" w:date="2014-04-25T10:44:00Z" w:initials="CK">
    <w:p w14:paraId="090C5FC5" w14:textId="77777777" w:rsidR="00040459" w:rsidRDefault="00040459" w:rsidP="00EE3752">
      <w:pPr>
        <w:pStyle w:val="CommentText"/>
      </w:pPr>
      <w:r>
        <w:rPr>
          <w:rStyle w:val="CommentReference"/>
        </w:rPr>
        <w:annotationRef/>
      </w:r>
      <w:r>
        <w:t>I agree. I’d rather move the share as file into the menu. It’s a matter of what we want to drive traffic to</w:t>
      </w:r>
    </w:p>
  </w:comment>
  <w:comment w:id="127" w:author="Malini Jagannadhan" w:date="2014-05-12T09:31:00Z" w:initials="MJ">
    <w:p w14:paraId="3DDC5EE9" w14:textId="29DB7A81" w:rsidR="00040459" w:rsidRDefault="00040459">
      <w:pPr>
        <w:pStyle w:val="CommentText"/>
      </w:pPr>
      <w:r>
        <w:rPr>
          <w:rStyle w:val="CommentReference"/>
        </w:rPr>
        <w:annotationRef/>
      </w:r>
      <w:r>
        <w:t>perfect candidate for flighting. </w:t>
      </w:r>
    </w:p>
  </w:comment>
  <w:comment w:id="128" w:author="Christian Kotitschke" w:date="2014-04-25T10:48:00Z" w:initials="CK">
    <w:p w14:paraId="3AC2BC91" w14:textId="77777777" w:rsidR="00040459" w:rsidRDefault="00040459" w:rsidP="00EE3752">
      <w:pPr>
        <w:pStyle w:val="CommentText"/>
      </w:pPr>
      <w:r>
        <w:rPr>
          <w:rStyle w:val="CommentReference"/>
        </w:rPr>
        <w:annotationRef/>
      </w:r>
      <w:r>
        <w:t>I’d add another Con: Extra step to get something shared making the overall flow slower</w:t>
      </w:r>
    </w:p>
  </w:comment>
  <w:comment w:id="129" w:author="Malini Jagannadhan" w:date="2014-05-12T09:32:00Z" w:initials="MJ">
    <w:p w14:paraId="0F0FA3DA" w14:textId="2D79B268" w:rsidR="00040459" w:rsidRDefault="00040459">
      <w:pPr>
        <w:pStyle w:val="CommentText"/>
      </w:pPr>
      <w:r>
        <w:rPr>
          <w:rStyle w:val="CommentReference"/>
        </w:rPr>
        <w:annotationRef/>
      </w:r>
      <w:r>
        <w:t>Agreed but I think even option has the con of an extra step when enabling links.</w:t>
      </w:r>
    </w:p>
  </w:comment>
  <w:comment w:id="130" w:author="Christian Kotitschke" w:date="2014-04-25T10:49:00Z" w:initials="CK">
    <w:p w14:paraId="5BC8E2C3" w14:textId="77777777" w:rsidR="00040459" w:rsidRDefault="00040459" w:rsidP="00EE3752">
      <w:pPr>
        <w:pStyle w:val="CommentText"/>
      </w:pPr>
      <w:r>
        <w:rPr>
          <w:rStyle w:val="CommentReference"/>
        </w:rPr>
        <w:annotationRef/>
      </w:r>
      <w:r>
        <w:t>Still a con: Likely an extra step needed. Less likely here than in option 3 though</w:t>
      </w:r>
    </w:p>
  </w:comment>
  <w:comment w:id="131" w:author="Chris Mabrey" w:date="2014-04-25T15:56:00Z" w:initials="CM">
    <w:p w14:paraId="44B035BF" w14:textId="77777777" w:rsidR="00040459" w:rsidRDefault="00040459" w:rsidP="00EE3752">
      <w:pPr>
        <w:pStyle w:val="CommentText"/>
      </w:pPr>
      <w:r>
        <w:rPr>
          <w:rStyle w:val="CommentReference"/>
        </w:rPr>
        <w:annotationRef/>
      </w:r>
      <w:r>
        <w:t>Make it sticky</w:t>
      </w:r>
    </w:p>
  </w:comment>
  <w:comment w:id="132" w:author="Christian Kotitschke" w:date="2014-04-25T10:50:00Z" w:initials="CK">
    <w:p w14:paraId="370AB13C" w14:textId="77777777" w:rsidR="00040459" w:rsidRDefault="00040459" w:rsidP="00EE3752">
      <w:pPr>
        <w:pStyle w:val="CommentText"/>
      </w:pPr>
      <w:r>
        <w:rPr>
          <w:rStyle w:val="CommentReference"/>
        </w:rPr>
        <w:annotationRef/>
      </w:r>
      <w:r>
        <w:t xml:space="preserve">The target could be a Criteria as well. I.e. sharing link for many files in email makes more sense than link to Facebook where I am likely interested to actually share my files to physically. Another example would be dropbox which would never even accept a link </w:t>
      </w:r>
      <w:r>
        <w:sym w:font="Wingdings" w:char="F04A"/>
      </w:r>
    </w:p>
  </w:comment>
  <w:comment w:id="133" w:author="Malini Jagannadhan" w:date="2014-05-12T09:33:00Z" w:initials="MJ">
    <w:p w14:paraId="0CF5CBEB" w14:textId="5740CB6F" w:rsidR="00040459" w:rsidRDefault="00040459">
      <w:pPr>
        <w:pStyle w:val="CommentText"/>
      </w:pPr>
      <w:r>
        <w:rPr>
          <w:rStyle w:val="CommentReference"/>
        </w:rPr>
        <w:annotationRef/>
      </w:r>
      <w:r>
        <w:t>target shown are picked by share contract based on the file types we give the share contract. If we provide only link and Dropbox doesn't accept link, it wont show up in the list.</w:t>
      </w:r>
    </w:p>
    <w:p w14:paraId="69FD9998" w14:textId="76119025" w:rsidR="00040459" w:rsidRDefault="00040459">
      <w:pPr>
        <w:pStyle w:val="CommentText"/>
      </w:pPr>
    </w:p>
  </w:comment>
  <w:comment w:id="134" w:author="Christian Kotitschke" w:date="2014-04-25T10:52:00Z" w:initials="CK">
    <w:p w14:paraId="303E2443" w14:textId="77777777" w:rsidR="00040459" w:rsidRDefault="00040459" w:rsidP="00EE3752">
      <w:pPr>
        <w:pStyle w:val="CommentText"/>
      </w:pPr>
      <w:r>
        <w:rPr>
          <w:rStyle w:val="CommentReference"/>
        </w:rPr>
        <w:annotationRef/>
      </w:r>
      <w:r>
        <w:t>Add Con: Apps first have to be written/updated to support that</w:t>
      </w:r>
    </w:p>
  </w:comment>
  <w:comment w:id="135" w:author="Malini Jagannadhan" w:date="2014-05-12T09:35:00Z" w:initials="MJ">
    <w:p w14:paraId="104BB7EC" w14:textId="64A7EA9D" w:rsidR="00040459" w:rsidRDefault="00040459">
      <w:pPr>
        <w:pStyle w:val="CommentText"/>
      </w:pPr>
      <w:r>
        <w:rPr>
          <w:rStyle w:val="CommentReference"/>
        </w:rPr>
        <w:annotationRef/>
      </w:r>
      <w:r>
        <w:t>added</w:t>
      </w:r>
    </w:p>
  </w:comment>
  <w:comment w:id="136" w:author="Christian Kotitschke" w:date="2014-04-25T10:53:00Z" w:initials="CK">
    <w:p w14:paraId="5B01F388" w14:textId="77777777" w:rsidR="00040459" w:rsidRDefault="00040459" w:rsidP="00EE3752">
      <w:pPr>
        <w:pStyle w:val="CommentText"/>
      </w:pPr>
      <w:r>
        <w:rPr>
          <w:rStyle w:val="CommentReference"/>
        </w:rPr>
        <w:annotationRef/>
      </w:r>
      <w:r>
        <w:t xml:space="preserve">Apologies, but I think this needs more explanation of what this UI is meant to do and what is actionable. What do we want to achieve etc. </w:t>
      </w:r>
      <w:r>
        <w:sym w:font="Wingdings" w:char="F04A"/>
      </w:r>
    </w:p>
  </w:comment>
  <w:comment w:id="137" w:author="Malini Jagannadhan" w:date="2014-05-12T09:35:00Z" w:initials="MJ">
    <w:p w14:paraId="69E56A37" w14:textId="236FF200" w:rsidR="00040459" w:rsidRDefault="00040459">
      <w:pPr>
        <w:pStyle w:val="CommentText"/>
      </w:pPr>
      <w:r>
        <w:rPr>
          <w:rStyle w:val="CommentReference"/>
        </w:rPr>
        <w:annotationRef/>
      </w:r>
      <w:r>
        <w:t>not in scope for M1</w:t>
      </w:r>
    </w:p>
  </w:comment>
  <w:comment w:id="138" w:author="Christian Kotitschke" w:date="2014-04-15T11:52:00Z" w:initials="CK">
    <w:p w14:paraId="74A15324" w14:textId="77777777" w:rsidR="00040459" w:rsidRDefault="00040459" w:rsidP="00920261">
      <w:pPr>
        <w:pStyle w:val="CommentText"/>
      </w:pPr>
      <w:r>
        <w:rPr>
          <w:rStyle w:val="CommentReference"/>
        </w:rPr>
        <w:annotationRef/>
      </w:r>
      <w:r>
        <w:t>What are the data plan implications? Some people have limited data plans? They might not be aware of the magnitude or size of the uploads they are about to create.</w:t>
      </w:r>
    </w:p>
  </w:comment>
  <w:comment w:id="139" w:author="Malini Jagannadhan" w:date="2014-04-25T14:26:00Z" w:initials="MJ">
    <w:p w14:paraId="6BFF7619" w14:textId="77777777" w:rsidR="00040459" w:rsidRDefault="00040459" w:rsidP="00920261">
      <w:pPr>
        <w:pStyle w:val="CommentText"/>
      </w:pPr>
      <w:r>
        <w:rPr>
          <w:rStyle w:val="CommentReference"/>
        </w:rPr>
        <w:annotationRef/>
      </w:r>
      <w:r>
        <w:t xml:space="preserve">We will always allow user to exit the upload process should they choose. We are talking with the auto-upload team to figure this out. One option:upload low-res on data connection and hi-res on wifi. </w:t>
      </w:r>
    </w:p>
  </w:comment>
  <w:comment w:id="140" w:author="Malini Jagannadhan" w:date="2014-05-12T09:35:00Z" w:initials="MJ">
    <w:p w14:paraId="7942021C" w14:textId="53615C3A" w:rsidR="00040459" w:rsidRDefault="00040459">
      <w:pPr>
        <w:pStyle w:val="CommentText"/>
      </w:pPr>
      <w:r>
        <w:rPr>
          <w:rStyle w:val="CommentReference"/>
        </w:rPr>
        <w:annotationRef/>
      </w:r>
      <w:r>
        <w:t>post m1</w:t>
      </w:r>
    </w:p>
  </w:comment>
  <w:comment w:id="141" w:author="Christian Kotitschke" w:date="2014-04-15T11:32:00Z" w:initials="CK">
    <w:p w14:paraId="42629E2F" w14:textId="77777777" w:rsidR="00040459" w:rsidRDefault="00040459"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42" w:author="Malini Jagannadhan" w:date="2014-05-12T09:35:00Z" w:initials="MJ">
    <w:p w14:paraId="230DEBDC" w14:textId="01CF21DB" w:rsidR="00040459" w:rsidRDefault="00040459">
      <w:pPr>
        <w:pStyle w:val="CommentText"/>
      </w:pPr>
      <w:r>
        <w:rPr>
          <w:rStyle w:val="CommentReference"/>
        </w:rPr>
        <w:annotationRef/>
      </w:r>
      <w:r>
        <w:t>post m1</w:t>
      </w:r>
    </w:p>
  </w:comment>
  <w:comment w:id="143" w:author="Christian Kotitschke" w:date="2014-04-15T11:16:00Z" w:initials="CK">
    <w:p w14:paraId="5C5B49B7" w14:textId="77777777" w:rsidR="00040459" w:rsidRDefault="00040459" w:rsidP="006526C1">
      <w:pPr>
        <w:pStyle w:val="CommentText"/>
        <w:numPr>
          <w:ilvl w:val="0"/>
          <w:numId w:val="7"/>
        </w:numPr>
      </w:pPr>
      <w:r>
        <w:rPr>
          <w:rStyle w:val="CommentReference"/>
        </w:rPr>
        <w:annotationRef/>
      </w:r>
      <w:r>
        <w:t xml:space="preserve"> When do we create a link? </w:t>
      </w:r>
    </w:p>
    <w:p w14:paraId="3527C6C0" w14:textId="77777777" w:rsidR="00040459" w:rsidRDefault="00040459" w:rsidP="006526C1">
      <w:pPr>
        <w:pStyle w:val="CommentText"/>
        <w:numPr>
          <w:ilvl w:val="0"/>
          <w:numId w:val="7"/>
        </w:numPr>
      </w:pPr>
      <w:r>
        <w:t xml:space="preserve"> Will we upload first and then create a link? </w:t>
      </w:r>
    </w:p>
    <w:p w14:paraId="52008259" w14:textId="77777777" w:rsidR="00040459" w:rsidRDefault="00040459" w:rsidP="006526C1">
      <w:pPr>
        <w:pStyle w:val="CommentText"/>
        <w:numPr>
          <w:ilvl w:val="0"/>
          <w:numId w:val="7"/>
        </w:numPr>
      </w:pPr>
      <w:r>
        <w:t xml:space="preserve"> What do we present the user until then? </w:t>
      </w:r>
    </w:p>
    <w:p w14:paraId="78957EEC" w14:textId="77777777" w:rsidR="00040459" w:rsidRDefault="00040459" w:rsidP="006526C1">
      <w:pPr>
        <w:pStyle w:val="CommentText"/>
        <w:numPr>
          <w:ilvl w:val="1"/>
          <w:numId w:val="7"/>
        </w:numPr>
      </w:pPr>
      <w:r>
        <w:t xml:space="preserve"> We cannot make them wait. They will abandon the sharing action. </w:t>
      </w:r>
    </w:p>
    <w:p w14:paraId="1A3327D6" w14:textId="77777777" w:rsidR="00040459" w:rsidRDefault="00040459" w:rsidP="006526C1">
      <w:pPr>
        <w:pStyle w:val="CommentText"/>
        <w:numPr>
          <w:ilvl w:val="0"/>
          <w:numId w:val="7"/>
        </w:numPr>
      </w:pPr>
      <w:r>
        <w:t xml:space="preserve"> Or do we share link first and then upload in background? </w:t>
      </w:r>
    </w:p>
    <w:p w14:paraId="378BF936" w14:textId="77777777" w:rsidR="00040459" w:rsidRDefault="00040459" w:rsidP="006526C1">
      <w:pPr>
        <w:pStyle w:val="CommentText"/>
        <w:numPr>
          <w:ilvl w:val="1"/>
          <w:numId w:val="7"/>
        </w:numPr>
      </w:pPr>
      <w:r>
        <w:t xml:space="preserve"> What if the recipient looks at the assets before they are fully uploaded?</w:t>
      </w:r>
    </w:p>
    <w:p w14:paraId="0FE45680" w14:textId="77777777" w:rsidR="00040459" w:rsidRDefault="00040459" w:rsidP="006526C1">
      <w:pPr>
        <w:pStyle w:val="CommentText"/>
        <w:numPr>
          <w:ilvl w:val="0"/>
          <w:numId w:val="7"/>
        </w:numPr>
      </w:pPr>
      <w:r>
        <w:t>What if OneDrive is down?</w:t>
      </w:r>
    </w:p>
    <w:p w14:paraId="45D723B9" w14:textId="77777777" w:rsidR="00040459" w:rsidRDefault="00040459" w:rsidP="006526C1">
      <w:pPr>
        <w:pStyle w:val="CommentText"/>
        <w:numPr>
          <w:ilvl w:val="0"/>
          <w:numId w:val="7"/>
        </w:numPr>
      </w:pPr>
      <w:r>
        <w:t>What if I have no internet connection (connection lost/airplane mode)?</w:t>
      </w:r>
    </w:p>
    <w:p w14:paraId="69824506" w14:textId="77777777" w:rsidR="00040459" w:rsidRDefault="00040459" w:rsidP="006526C1">
      <w:pPr>
        <w:pStyle w:val="CommentText"/>
        <w:numPr>
          <w:ilvl w:val="0"/>
          <w:numId w:val="7"/>
        </w:numPr>
      </w:pPr>
      <w:r>
        <w:t>What if I am on Battery Saver?</w:t>
      </w:r>
    </w:p>
    <w:p w14:paraId="459EE8B2" w14:textId="77777777" w:rsidR="00040459" w:rsidRDefault="00040459" w:rsidP="006526C1">
      <w:pPr>
        <w:pStyle w:val="CommentText"/>
        <w:numPr>
          <w:ilvl w:val="0"/>
          <w:numId w:val="7"/>
        </w:numPr>
      </w:pPr>
    </w:p>
  </w:comment>
  <w:comment w:id="144" w:author="Christian Kotitschke" w:date="2014-04-25T10:55:00Z" w:initials="CK">
    <w:p w14:paraId="7C51D59E" w14:textId="77777777" w:rsidR="00040459" w:rsidRDefault="00040459" w:rsidP="00920261">
      <w:pPr>
        <w:pStyle w:val="CommentText"/>
      </w:pPr>
      <w:r>
        <w:rPr>
          <w:rStyle w:val="CommentReference"/>
        </w:rPr>
        <w:annotationRef/>
      </w:r>
      <w:r>
        <w:t>I had similar ideas of connecting these two actions but I heard a lot of people not necessarily associating the two. Backup and share are two rather differently perceived actions, so I am not sure myself anymore it is good to mix those two</w:t>
      </w:r>
    </w:p>
  </w:comment>
  <w:comment w:id="145" w:author="Malini Jagannadhan" w:date="2014-05-12T09:35:00Z" w:initials="MJ">
    <w:p w14:paraId="010E3DCF" w14:textId="65D88FBB" w:rsidR="00040459" w:rsidRDefault="00040459">
      <w:pPr>
        <w:pStyle w:val="CommentText"/>
      </w:pPr>
      <w:r>
        <w:rPr>
          <w:rStyle w:val="CommentReference"/>
        </w:rPr>
        <w:annotationRef/>
      </w:r>
      <w:r>
        <w:t>post m1</w:t>
      </w:r>
    </w:p>
  </w:comment>
  <w:comment w:id="146" w:author="Christian Kotitschke" w:date="2014-04-25T10:56:00Z" w:initials="CK">
    <w:p w14:paraId="6A7D103F" w14:textId="77777777" w:rsidR="00040459" w:rsidRDefault="00040459" w:rsidP="00920261">
      <w:pPr>
        <w:pStyle w:val="CommentText"/>
      </w:pPr>
      <w:r>
        <w:rPr>
          <w:rStyle w:val="CommentReference"/>
        </w:rPr>
        <w:annotationRef/>
      </w:r>
      <w:r>
        <w:t>Why?</w:t>
      </w:r>
    </w:p>
  </w:comment>
  <w:comment w:id="147" w:author="Christian Kotitschke" w:date="2014-04-23T10:03:00Z" w:initials="CK">
    <w:p w14:paraId="5AE538D8" w14:textId="77777777" w:rsidR="00040459" w:rsidRDefault="00040459" w:rsidP="00920261">
      <w:pPr>
        <w:pStyle w:val="CommentText"/>
      </w:pPr>
      <w:r>
        <w:rPr>
          <w:rStyle w:val="CommentReference"/>
        </w:rPr>
        <w:annotationRef/>
      </w:r>
      <w:r>
        <w:t>Just so that I understand this correctly: Instead of a local file path we provide the calling app with a URI for a cloud based image? How does this affect the apps requirements to have data access? I.e. apps define their capabilities and typically if they do image picker they would not necessarily need network access, but with this they would, correct?</w:t>
      </w:r>
    </w:p>
  </w:comment>
  <w:comment w:id="148" w:author="Malini Jagannadhan" w:date="2014-04-23T16:35:00Z" w:initials="MJ">
    <w:p w14:paraId="26C2AF41" w14:textId="77777777" w:rsidR="00040459" w:rsidRDefault="00040459" w:rsidP="00920261">
      <w:pPr>
        <w:pStyle w:val="CommentText"/>
      </w:pPr>
      <w:r>
        <w:t xml:space="preserve">Great point- </w:t>
      </w:r>
      <w:r>
        <w:rPr>
          <w:rStyle w:val="CommentReference"/>
        </w:rPr>
        <w:annotationRef/>
      </w:r>
      <w:r>
        <w:t>Added this as open question</w:t>
      </w:r>
    </w:p>
  </w:comment>
  <w:comment w:id="149" w:author="Christian Kotitschke" w:date="2014-04-23T10:07:00Z" w:initials="CK">
    <w:p w14:paraId="15CA22F6" w14:textId="77777777" w:rsidR="00040459" w:rsidRDefault="00040459" w:rsidP="00920261">
      <w:pPr>
        <w:pStyle w:val="CommentText"/>
      </w:pPr>
      <w:r>
        <w:rPr>
          <w:rStyle w:val="CommentReference"/>
        </w:rPr>
        <w:annotationRef/>
      </w:r>
      <w:r>
        <w:t>Do we send “data packages” to the share target or a list of files (URI, etc)? I am not familiar with the detailed implementation (anymore)</w:t>
      </w:r>
    </w:p>
  </w:comment>
  <w:comment w:id="150" w:author="Malini Jagannadhan" w:date="2014-04-23T16:37:00Z" w:initials="MJ">
    <w:p w14:paraId="06AC02C0" w14:textId="77777777" w:rsidR="00040459" w:rsidRDefault="00040459" w:rsidP="00920261">
      <w:pPr>
        <w:pStyle w:val="CommentText"/>
      </w:pPr>
      <w:r>
        <w:rPr>
          <w:rStyle w:val="CommentReference"/>
        </w:rPr>
        <w:annotationRef/>
      </w:r>
      <w:r>
        <w:t>Send package containing one or more storage files</w:t>
      </w:r>
    </w:p>
  </w:comment>
  <w:comment w:id="151" w:author="Christian Kotitschke" w:date="2014-04-15T11:32:00Z" w:initials="CK">
    <w:p w14:paraId="0FF228E4" w14:textId="77777777" w:rsidR="00040459" w:rsidRDefault="00040459"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52" w:author="Malini Jagannadhan" w:date="2014-04-23T16:41:00Z" w:initials="MJ">
    <w:p w14:paraId="58175B97" w14:textId="77777777" w:rsidR="00040459" w:rsidRDefault="00040459" w:rsidP="00920261">
      <w:pPr>
        <w:pStyle w:val="CommentText"/>
      </w:pPr>
      <w:r>
        <w:rPr>
          <w:rStyle w:val="CommentReference"/>
        </w:rPr>
        <w:annotationRef/>
      </w:r>
      <w:r>
        <w:t>Even if autobackup Is on, if user shares content faster than backup occurs we could hit this scenario.</w:t>
      </w:r>
    </w:p>
  </w:comment>
  <w:comment w:id="153" w:author="Malini Jagannadhan" w:date="2014-04-23T16:42:00Z" w:initials="MJ">
    <w:p w14:paraId="13218281" w14:textId="77777777" w:rsidR="00040459" w:rsidRDefault="00040459" w:rsidP="00920261">
      <w:pPr>
        <w:pStyle w:val="CommentText"/>
      </w:pPr>
      <w:r>
        <w:rPr>
          <w:rStyle w:val="CommentReference"/>
        </w:rPr>
        <w:annotationRef/>
      </w:r>
      <w:r>
        <w:t>How often, we don’t know since we haven’t pushed  this out in the wild. We could consider this an event to trigger OneDrive backup, ill add that to the spec.</w:t>
      </w:r>
    </w:p>
  </w:comment>
  <w:comment w:id="154" w:author="Malini Jagannadhan" w:date="2014-04-23T16:35:00Z" w:initials="MJ">
    <w:p w14:paraId="07984FC1" w14:textId="77777777" w:rsidR="00040459" w:rsidRDefault="00040459" w:rsidP="00920261">
      <w:pPr>
        <w:pStyle w:val="CommentText"/>
      </w:pPr>
      <w:r>
        <w:t xml:space="preserve">Great point- </w:t>
      </w:r>
      <w:r>
        <w:rPr>
          <w:rStyle w:val="CommentReference"/>
        </w:rPr>
        <w:annotationRef/>
      </w:r>
      <w:r>
        <w:t>Added this as open question</w:t>
      </w:r>
    </w:p>
  </w:comment>
  <w:comment w:id="155" w:author="Christian Kotitschke" w:date="2014-04-25T13:46:00Z" w:initials="CK">
    <w:p w14:paraId="58F40E9D" w14:textId="77777777" w:rsidR="00040459" w:rsidRDefault="00040459" w:rsidP="00920261">
      <w:pPr>
        <w:pStyle w:val="CommentText"/>
      </w:pPr>
      <w:r>
        <w:rPr>
          <w:rStyle w:val="CommentReference"/>
        </w:rPr>
        <w:annotationRef/>
      </w:r>
      <w:r>
        <w:t>I may have mentioned this above already but I am strongly against an extra page that is likely even blocking. We should upload in the background.</w:t>
      </w:r>
    </w:p>
  </w:comment>
  <w:comment w:id="156" w:author="Christian Kotitschke" w:date="2014-04-25T14:00:00Z" w:initials="CK">
    <w:p w14:paraId="25E191C6" w14:textId="77777777" w:rsidR="00040459" w:rsidRDefault="00040459" w:rsidP="00920261">
      <w:pPr>
        <w:pStyle w:val="CommentText"/>
      </w:pPr>
      <w:r>
        <w:rPr>
          <w:rStyle w:val="CommentReference"/>
        </w:rPr>
        <w:annotationRef/>
      </w:r>
      <w:r>
        <w:t>Why would I need to know. I just expect it to complete no matter what.</w:t>
      </w:r>
    </w:p>
  </w:comment>
  <w:comment w:id="164" w:author="Christian Kotitschke" w:date="2014-04-25T10:33:00Z" w:initials="CK">
    <w:p w14:paraId="68A812EE" w14:textId="77777777" w:rsidR="00040459" w:rsidRDefault="00040459" w:rsidP="001B0A22">
      <w:pPr>
        <w:pStyle w:val="CommentText"/>
      </w:pPr>
      <w:r>
        <w:rPr>
          <w:rStyle w:val="CommentReference"/>
        </w:rPr>
        <w:annotationRef/>
      </w:r>
      <w:r>
        <w:t>That is the current state, but that hopefully is not the future state, correct? They should be on par.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942FFA" w15:done="0"/>
  <w15:commentEx w15:paraId="7E21145A" w15:done="0"/>
  <w15:commentEx w15:paraId="09C1DDCB" w15:done="0"/>
  <w15:commentEx w15:paraId="42CD7CD1" w15:done="0"/>
  <w15:commentEx w15:paraId="469D630D" w15:done="1"/>
  <w15:commentEx w15:paraId="1EEDC73C" w15:paraIdParent="469D630D" w15:done="1"/>
  <w15:commentEx w15:paraId="4FB1C6A1" w15:done="0"/>
  <w15:commentEx w15:paraId="3DC7B1B7" w15:paraIdParent="4FB1C6A1" w15:done="0"/>
  <w15:commentEx w15:paraId="72C6C6F2" w15:done="0"/>
  <w15:commentEx w15:paraId="4ACF0329" w15:done="0"/>
  <w15:commentEx w15:paraId="2E689C75" w15:done="0"/>
  <w15:commentEx w15:paraId="2D5E7F6E" w15:done="0"/>
  <w15:commentEx w15:paraId="0518F0BA" w15:done="1"/>
  <w15:commentEx w15:paraId="28D7BF14" w15:paraIdParent="0518F0BA" w15:done="1"/>
  <w15:commentEx w15:paraId="15DF42D9" w15:done="1"/>
  <w15:commentEx w15:paraId="31144617" w15:paraIdParent="15DF42D9" w15:done="1"/>
  <w15:commentEx w15:paraId="04F049A7" w15:done="1"/>
  <w15:commentEx w15:paraId="11462E5D" w15:paraIdParent="04F049A7" w15:done="1"/>
  <w15:commentEx w15:paraId="729A31E6" w15:paraIdParent="04F049A7" w15:done="1"/>
  <w15:commentEx w15:paraId="20794C41" w15:paraIdParent="04F049A7" w15:done="1"/>
  <w15:commentEx w15:paraId="0B88D09B" w15:paraIdParent="04F049A7" w15:done="1"/>
  <w15:commentEx w15:paraId="24DCB08F" w15:done="0"/>
  <w15:commentEx w15:paraId="6D2EB1C8" w15:done="0"/>
  <w15:commentEx w15:paraId="04009923" w15:done="0"/>
  <w15:commentEx w15:paraId="397CDE15" w15:done="1"/>
  <w15:commentEx w15:paraId="53FFD4B3" w15:paraIdParent="397CDE15" w15:done="1"/>
  <w15:commentEx w15:paraId="1504A61F" w15:done="0"/>
  <w15:commentEx w15:paraId="447DB9BA" w15:done="0"/>
  <w15:commentEx w15:paraId="155BE321" w15:done="0"/>
  <w15:commentEx w15:paraId="3B048D3E" w15:done="1"/>
  <w15:commentEx w15:paraId="1EED03F4" w15:done="1"/>
  <w15:commentEx w15:paraId="31A788DE" w15:done="1"/>
  <w15:commentEx w15:paraId="72814115" w15:paraIdParent="31A788DE" w15:done="1"/>
  <w15:commentEx w15:paraId="5C49053A" w15:done="0"/>
  <w15:commentEx w15:paraId="2F0379D6" w15:done="0"/>
  <w15:commentEx w15:paraId="7698853B" w15:done="1"/>
  <w15:commentEx w15:paraId="76351AAB" w15:done="1"/>
  <w15:commentEx w15:paraId="4D4080E8" w15:paraIdParent="76351AAB" w15:done="1"/>
  <w15:commentEx w15:paraId="41BBEB55" w15:done="0"/>
  <w15:commentEx w15:paraId="613FFF62" w15:paraIdParent="41BBEB55" w15:done="0"/>
  <w15:commentEx w15:paraId="35803F59" w15:done="0"/>
  <w15:commentEx w15:paraId="553C9061" w15:paraIdParent="35803F59" w15:done="0"/>
  <w15:commentEx w15:paraId="223B7877" w15:done="0"/>
  <w15:commentEx w15:paraId="0E714611" w15:done="0"/>
  <w15:commentEx w15:paraId="4AA6F305" w15:done="1"/>
  <w15:commentEx w15:paraId="1279CE76" w15:paraIdParent="4AA6F305" w15:done="1"/>
  <w15:commentEx w15:paraId="53459DB5" w15:done="0"/>
  <w15:commentEx w15:paraId="4480B5D6" w15:paraIdParent="53459DB5" w15:done="0"/>
  <w15:commentEx w15:paraId="5266C4EC" w15:done="0"/>
  <w15:commentEx w15:paraId="7F0D2E47" w15:paraIdParent="5266C4EC" w15:done="0"/>
  <w15:commentEx w15:paraId="4B9D7A69" w15:done="0"/>
  <w15:commentEx w15:paraId="561F7DF2" w15:done="1"/>
  <w15:commentEx w15:paraId="20B34F55" w15:paraIdParent="561F7DF2" w15:done="1"/>
  <w15:commentEx w15:paraId="1DAEF8B2" w15:done="0"/>
  <w15:commentEx w15:paraId="0754DA12" w15:done="0"/>
  <w15:commentEx w15:paraId="1A56D197" w15:done="0"/>
  <w15:commentEx w15:paraId="07D68C4E" w15:paraIdParent="1A56D197" w15:done="0"/>
  <w15:commentEx w15:paraId="1AC5306E" w15:paraIdParent="1A56D197" w15:done="0"/>
  <w15:commentEx w15:paraId="4C1208C5" w15:done="0"/>
  <w15:commentEx w15:paraId="4DB786FD" w15:done="0"/>
  <w15:commentEx w15:paraId="55E5118C" w15:paraIdParent="4DB786FD" w15:done="0"/>
  <w15:commentEx w15:paraId="5213E923" w15:done="0"/>
  <w15:commentEx w15:paraId="065843AB" w15:paraIdParent="5213E923" w15:done="0"/>
  <w15:commentEx w15:paraId="60E3D322" w15:done="0"/>
  <w15:commentEx w15:paraId="02A7BE0C" w15:paraIdParent="60E3D322" w15:done="0"/>
  <w15:commentEx w15:paraId="1F279D04" w15:done="0"/>
  <w15:commentEx w15:paraId="34BDB0F7" w15:paraIdParent="1F279D04" w15:done="0"/>
  <w15:commentEx w15:paraId="4DBF57E0" w15:done="0"/>
  <w15:commentEx w15:paraId="3628CCA2" w15:paraIdParent="4DBF57E0" w15:done="0"/>
  <w15:commentEx w15:paraId="7ABE3BED" w15:done="0"/>
  <w15:commentEx w15:paraId="0758895E" w15:paraIdParent="7ABE3BED" w15:done="0"/>
  <w15:commentEx w15:paraId="6F0DF5D8" w15:done="0"/>
  <w15:commentEx w15:paraId="592DA085" w15:paraIdParent="6F0DF5D8" w15:done="0"/>
  <w15:commentEx w15:paraId="059D5E54" w15:done="1"/>
  <w15:commentEx w15:paraId="01385D90" w15:done="0"/>
  <w15:commentEx w15:paraId="6A6A14C2" w15:done="1"/>
  <w15:commentEx w15:paraId="02AB4035" w15:paraIdParent="6A6A14C2" w15:done="1"/>
  <w15:commentEx w15:paraId="6E9CE208" w15:done="0"/>
  <w15:commentEx w15:paraId="59F02D8C" w15:done="1"/>
  <w15:commentEx w15:paraId="72CEDF2F" w15:paraIdParent="59F02D8C" w15:done="1"/>
  <w15:commentEx w15:paraId="57A18C7A" w15:done="1"/>
  <w15:commentEx w15:paraId="0B1619A7" w15:paraIdParent="57A18C7A" w15:done="1"/>
  <w15:commentEx w15:paraId="67FBD612" w15:done="1"/>
  <w15:commentEx w15:paraId="42970838" w15:paraIdParent="67FBD612" w15:done="1"/>
  <w15:commentEx w15:paraId="71E5FCD7" w15:done="0"/>
  <w15:commentEx w15:paraId="62B05A42" w15:done="0"/>
  <w15:commentEx w15:paraId="4032BEA3" w15:paraIdParent="62B05A42" w15:done="1"/>
  <w15:commentEx w15:paraId="453E755A" w15:done="1"/>
  <w15:commentEx w15:paraId="7BFC1EA6" w15:paraIdParent="453E755A" w15:done="1"/>
  <w15:commentEx w15:paraId="503D6939" w15:done="0"/>
  <w15:commentEx w15:paraId="41001D6F" w15:done="0"/>
  <w15:commentEx w15:paraId="0686804F" w15:done="0"/>
  <w15:commentEx w15:paraId="1B00B098" w15:paraIdParent="0686804F" w15:done="0"/>
  <w15:commentEx w15:paraId="1A8364C8" w15:done="0"/>
  <w15:commentEx w15:paraId="5027CB17" w15:done="0"/>
  <w15:commentEx w15:paraId="2A8F6F90" w15:paraIdParent="5027CB17" w15:done="0"/>
  <w15:commentEx w15:paraId="46E11779" w15:paraIdParent="5027CB17" w15:done="0"/>
  <w15:commentEx w15:paraId="1848EB24" w15:paraIdParent="5027CB17" w15:done="0"/>
  <w15:commentEx w15:paraId="11339B9E" w15:done="0"/>
  <w15:commentEx w15:paraId="02BAD5CB" w15:done="0"/>
  <w15:commentEx w15:paraId="68F4A801" w15:done="0"/>
  <w15:commentEx w15:paraId="115E5650" w15:done="0"/>
  <w15:commentEx w15:paraId="7CB18089" w15:paraIdParent="115E5650" w15:done="0"/>
  <w15:commentEx w15:paraId="63C3FA05" w15:done="0"/>
  <w15:commentEx w15:paraId="7C6F66D2" w15:done="0"/>
  <w15:commentEx w15:paraId="4E17E1F7" w15:paraIdParent="7C6F66D2" w15:done="0"/>
  <w15:commentEx w15:paraId="4918FC69" w15:done="0"/>
  <w15:commentEx w15:paraId="0CB66986" w15:done="0"/>
  <w15:commentEx w15:paraId="24A3BD09" w15:done="0"/>
  <w15:commentEx w15:paraId="0068BB74" w15:done="0"/>
  <w15:commentEx w15:paraId="36CCDF6B" w15:paraIdParent="0068BB74" w15:done="0"/>
  <w15:commentEx w15:paraId="62D86480" w15:done="0"/>
  <w15:commentEx w15:paraId="4B2112FA" w15:paraIdParent="62D86480" w15:done="0"/>
  <w15:commentEx w15:paraId="61B0A2C3" w15:done="0"/>
  <w15:commentEx w15:paraId="3E541E6E" w15:paraIdParent="61B0A2C3" w15:done="0"/>
  <w15:commentEx w15:paraId="28B4AB7B" w15:done="0"/>
  <w15:commentEx w15:paraId="36235DEF" w15:paraIdParent="28B4AB7B" w15:done="0"/>
  <w15:commentEx w15:paraId="090C5FC5" w15:done="0"/>
  <w15:commentEx w15:paraId="3DDC5EE9" w15:paraIdParent="090C5FC5" w15:done="0"/>
  <w15:commentEx w15:paraId="3AC2BC91" w15:done="0"/>
  <w15:commentEx w15:paraId="0F0FA3DA" w15:paraIdParent="3AC2BC91" w15:done="0"/>
  <w15:commentEx w15:paraId="5BC8E2C3" w15:done="0"/>
  <w15:commentEx w15:paraId="44B035BF" w15:done="0"/>
  <w15:commentEx w15:paraId="370AB13C" w15:done="0"/>
  <w15:commentEx w15:paraId="69FD9998" w15:paraIdParent="370AB13C" w15:done="0"/>
  <w15:commentEx w15:paraId="303E2443" w15:done="0"/>
  <w15:commentEx w15:paraId="104BB7EC" w15:paraIdParent="303E2443" w15:done="0"/>
  <w15:commentEx w15:paraId="5B01F388" w15:done="0"/>
  <w15:commentEx w15:paraId="69E56A37" w15:paraIdParent="5B01F388" w15:done="0"/>
  <w15:commentEx w15:paraId="74A15324" w15:done="0"/>
  <w15:commentEx w15:paraId="6BFF7619" w15:paraIdParent="74A15324" w15:done="0"/>
  <w15:commentEx w15:paraId="7942021C" w15:paraIdParent="74A15324" w15:done="0"/>
  <w15:commentEx w15:paraId="42629E2F" w15:done="0"/>
  <w15:commentEx w15:paraId="230DEBDC" w15:paraIdParent="42629E2F" w15:done="0"/>
  <w15:commentEx w15:paraId="459EE8B2" w15:done="0"/>
  <w15:commentEx w15:paraId="7C51D59E" w15:done="0"/>
  <w15:commentEx w15:paraId="010E3DCF" w15:paraIdParent="7C51D59E" w15:done="0"/>
  <w15:commentEx w15:paraId="6A7D103F" w15:done="0"/>
  <w15:commentEx w15:paraId="5AE538D8" w15:done="0"/>
  <w15:commentEx w15:paraId="26C2AF41" w15:paraIdParent="5AE538D8" w15:done="0"/>
  <w15:commentEx w15:paraId="15CA22F6" w15:done="0"/>
  <w15:commentEx w15:paraId="06AC02C0" w15:paraIdParent="15CA22F6" w15:done="0"/>
  <w15:commentEx w15:paraId="0FF228E4" w15:done="0"/>
  <w15:commentEx w15:paraId="58175B97" w15:paraIdParent="0FF228E4" w15:done="0"/>
  <w15:commentEx w15:paraId="13218281" w15:paraIdParent="0FF228E4" w15:done="0"/>
  <w15:commentEx w15:paraId="07984FC1" w15:paraIdParent="13218281" w15:done="0"/>
  <w15:commentEx w15:paraId="58F40E9D" w15:done="0"/>
  <w15:commentEx w15:paraId="25E191C6" w15:done="0"/>
  <w15:commentEx w15:paraId="68A812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D4D70F" w14:textId="77777777" w:rsidR="00F476F1" w:rsidRPr="0084274C" w:rsidRDefault="00F476F1" w:rsidP="00DD01CB">
      <w:pPr>
        <w:spacing w:after="0" w:line="240" w:lineRule="auto"/>
        <w:rPr>
          <w:color w:val="BFBFBF" w:themeColor="background1" w:themeShade="BF"/>
          <w:sz w:val="18"/>
        </w:rPr>
      </w:pPr>
      <w:r>
        <w:separator/>
      </w:r>
    </w:p>
  </w:endnote>
  <w:endnote w:type="continuationSeparator" w:id="0">
    <w:p w14:paraId="0A5E29D8" w14:textId="77777777" w:rsidR="00F476F1" w:rsidRPr="0084274C" w:rsidRDefault="00F476F1" w:rsidP="00DD01CB">
      <w:pPr>
        <w:spacing w:after="0" w:line="240" w:lineRule="auto"/>
        <w:rPr>
          <w:color w:val="BFBFBF" w:themeColor="background1" w:themeShade="BF"/>
          <w:sz w:val="18"/>
        </w:rPr>
      </w:pPr>
      <w:r>
        <w:continuationSeparator/>
      </w:r>
    </w:p>
  </w:endnote>
  <w:endnote w:type="continuationNotice" w:id="1">
    <w:p w14:paraId="68BFA54D" w14:textId="77777777" w:rsidR="00F476F1" w:rsidRDefault="00F476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emilight">
    <w:panose1 w:val="020B04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微软雅黑">
    <w:altName w:val="Microsoft YaHei"/>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Segoe Pro Display Light">
    <w:altName w:val="Segoe UI Semilight"/>
    <w:charset w:val="00"/>
    <w:family w:val="swiss"/>
    <w:pitch w:val="variable"/>
    <w:sig w:usb0="00000001"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10241"/>
      <w:gridCol w:w="271"/>
    </w:tblGrid>
    <w:tr w:rsidR="00040459" w:rsidRPr="000C1AE3" w14:paraId="56A733BD" w14:textId="77777777" w:rsidTr="001E6034">
      <w:tc>
        <w:tcPr>
          <w:tcW w:w="4871" w:type="pct"/>
          <w:tcBorders>
            <w:top w:val="single" w:sz="8" w:space="0" w:color="009900"/>
          </w:tcBorders>
        </w:tcPr>
        <w:p w14:paraId="40AA85E3" w14:textId="76E85F15" w:rsidR="00040459" w:rsidRPr="00FB23F1" w:rsidRDefault="00040459"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Pr>
              <w:rFonts w:ascii="Segoe UI Light" w:hAnsi="Segoe UI Light"/>
            </w:rPr>
            <w:t xml:space="preserve"> </w:t>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D71F13">
            <w:rPr>
              <w:rFonts w:ascii="Segoe UI Light" w:hAnsi="Segoe UI Light"/>
              <w:b/>
              <w:noProof/>
            </w:rPr>
            <w:t>3</w:t>
          </w:r>
          <w:r w:rsidRPr="003D1DA8">
            <w:rPr>
              <w:rFonts w:ascii="Segoe UI Light" w:hAnsi="Segoe UI Light"/>
              <w:b/>
            </w:rPr>
            <w:fldChar w:fldCharType="end"/>
          </w:r>
          <w:r>
            <w:rPr>
              <w:rFonts w:ascii="Segoe UI Light" w:hAnsi="Segoe UI Light"/>
            </w:rPr>
            <w:t xml:space="preserve"> of </w:t>
          </w:r>
          <w:fldSimple w:instr=" NUMPAGES   \* MERGEFORMAT ">
            <w:r w:rsidR="00D71F13" w:rsidRPr="00D71F13">
              <w:rPr>
                <w:rFonts w:ascii="Segoe UI Light" w:hAnsi="Segoe UI Light"/>
                <w:noProof/>
              </w:rPr>
              <w:t>86</w:t>
            </w:r>
          </w:fldSimple>
        </w:p>
        <w:p w14:paraId="68DF1DEB" w14:textId="77777777" w:rsidR="00040459" w:rsidRDefault="00040459" w:rsidP="001E6034">
          <w:pPr>
            <w:rPr>
              <w:b/>
              <w:bCs/>
              <w:color w:val="000000"/>
              <w:sz w:val="14"/>
              <w:szCs w:val="14"/>
            </w:rPr>
          </w:pPr>
        </w:p>
        <w:p w14:paraId="56A733BB" w14:textId="1E2F86F5" w:rsidR="00040459" w:rsidRDefault="00040459" w:rsidP="00294660">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tc>
      <w:tc>
        <w:tcPr>
          <w:tcW w:w="129" w:type="pct"/>
          <w:tcBorders>
            <w:top w:val="single" w:sz="8" w:space="0" w:color="009900"/>
          </w:tcBorders>
          <w:shd w:val="clear" w:color="auto" w:fill="FFFFFF" w:themeFill="background1"/>
        </w:tcPr>
        <w:p w14:paraId="56A733BC" w14:textId="31C5B75A" w:rsidR="00040459" w:rsidRPr="000C1AE3" w:rsidRDefault="00040459" w:rsidP="001E6034">
          <w:pPr>
            <w:pStyle w:val="Header"/>
            <w:jc w:val="right"/>
          </w:pPr>
        </w:p>
      </w:tc>
    </w:tr>
  </w:tbl>
  <w:p w14:paraId="56A733BE" w14:textId="77777777" w:rsidR="00040459" w:rsidRDefault="00040459" w:rsidP="00CB4B0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D6A51" w14:textId="0C8D4358" w:rsidR="00040459" w:rsidRPr="00FB23F1" w:rsidRDefault="00040459"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sidRPr="003D1DA8">
      <w:rPr>
        <w:rFonts w:ascii="Segoe UI Light" w:hAnsi="Segoe UI Light"/>
      </w:rPr>
      <w:ptab w:relativeTo="margin" w:alignment="center" w:leader="none"/>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D71F13">
      <w:rPr>
        <w:rFonts w:ascii="Segoe UI Light" w:hAnsi="Segoe UI Light"/>
        <w:b/>
        <w:noProof/>
      </w:rPr>
      <w:t>1</w:t>
    </w:r>
    <w:r w:rsidRPr="003D1DA8">
      <w:rPr>
        <w:rFonts w:ascii="Segoe UI Light" w:hAnsi="Segoe UI Light"/>
        <w:b/>
      </w:rPr>
      <w:fldChar w:fldCharType="end"/>
    </w:r>
    <w:r>
      <w:rPr>
        <w:rFonts w:ascii="Segoe UI Light" w:hAnsi="Segoe UI Light"/>
      </w:rPr>
      <w:t xml:space="preserve"> of </w:t>
    </w:r>
    <w:fldSimple w:instr=" NUMPAGES   \* MERGEFORMAT ">
      <w:r w:rsidR="00D71F13" w:rsidRPr="00D71F13">
        <w:rPr>
          <w:rFonts w:ascii="Segoe UI Light" w:hAnsi="Segoe UI Light"/>
          <w:noProof/>
        </w:rPr>
        <w:t>86</w:t>
      </w:r>
    </w:fldSimple>
  </w:p>
  <w:p w14:paraId="08348975" w14:textId="77777777" w:rsidR="00040459" w:rsidRDefault="00040459" w:rsidP="001E6034">
    <w:pPr>
      <w:rPr>
        <w:b/>
        <w:bCs/>
        <w:color w:val="000000"/>
        <w:sz w:val="14"/>
        <w:szCs w:val="14"/>
      </w:rPr>
    </w:pPr>
  </w:p>
  <w:p w14:paraId="6D783225" w14:textId="6F66C443" w:rsidR="00040459" w:rsidRDefault="00040459" w:rsidP="001E6034">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74D9E" w14:textId="77777777" w:rsidR="00F476F1" w:rsidRPr="0084274C" w:rsidRDefault="00F476F1" w:rsidP="00DD01CB">
      <w:pPr>
        <w:spacing w:after="0" w:line="240" w:lineRule="auto"/>
        <w:rPr>
          <w:color w:val="BFBFBF" w:themeColor="background1" w:themeShade="BF"/>
          <w:sz w:val="18"/>
        </w:rPr>
      </w:pPr>
      <w:r>
        <w:separator/>
      </w:r>
    </w:p>
  </w:footnote>
  <w:footnote w:type="continuationSeparator" w:id="0">
    <w:p w14:paraId="5633145A" w14:textId="77777777" w:rsidR="00F476F1" w:rsidRPr="0084274C" w:rsidRDefault="00F476F1" w:rsidP="00DD01CB">
      <w:pPr>
        <w:spacing w:after="0" w:line="240" w:lineRule="auto"/>
        <w:rPr>
          <w:color w:val="BFBFBF" w:themeColor="background1" w:themeShade="BF"/>
          <w:sz w:val="18"/>
        </w:rPr>
      </w:pPr>
      <w:r>
        <w:continuationSeparator/>
      </w:r>
    </w:p>
  </w:footnote>
  <w:footnote w:type="continuationNotice" w:id="1">
    <w:p w14:paraId="2E4974F1" w14:textId="77777777" w:rsidR="00F476F1" w:rsidRDefault="00F476F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206"/>
    </w:tblGrid>
    <w:tr w:rsidR="00040459" w14:paraId="56A733B8" w14:textId="77777777" w:rsidTr="002E11F0">
      <w:tc>
        <w:tcPr>
          <w:tcW w:w="10206" w:type="dxa"/>
          <w:shd w:val="clear" w:color="auto" w:fill="FFFFFF" w:themeFill="background1"/>
        </w:tcPr>
        <w:p w14:paraId="56A733B7" w14:textId="77777777" w:rsidR="00040459" w:rsidRPr="00BC2027" w:rsidRDefault="00040459" w:rsidP="00AD1C80">
          <w:pPr>
            <w:pStyle w:val="Header"/>
            <w:jc w:val="center"/>
            <w:rPr>
              <w:rFonts w:cs="Segoe UI"/>
              <w:b/>
              <w:smallCaps/>
              <w:sz w:val="48"/>
              <w14:shadow w14:blurRad="50800" w14:dist="38100" w14:dir="2700000" w14:sx="100000" w14:sy="100000" w14:kx="0" w14:ky="0" w14:algn="tl">
                <w14:srgbClr w14:val="000000">
                  <w14:alpha w14:val="60000"/>
                </w14:srgbClr>
              </w14:shadow>
            </w:rPr>
          </w:pPr>
        </w:p>
      </w:tc>
    </w:tr>
  </w:tbl>
  <w:p w14:paraId="56A733B9" w14:textId="77777777" w:rsidR="00040459" w:rsidRDefault="00040459">
    <w:pPr>
      <w:pStyle w:val="Header"/>
    </w:pPr>
  </w:p>
  <w:p w14:paraId="56A733BA" w14:textId="77777777" w:rsidR="00040459" w:rsidRDefault="000404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C394A67C"/>
    <w:lvl w:ilvl="0">
      <w:start w:val="1"/>
      <w:numFmt w:val="decimal"/>
      <w:lvlText w:val="%1."/>
      <w:lvlJc w:val="left"/>
      <w:pPr>
        <w:tabs>
          <w:tab w:val="num" w:pos="720"/>
        </w:tabs>
        <w:ind w:left="720" w:hanging="360"/>
      </w:pPr>
    </w:lvl>
  </w:abstractNum>
  <w:abstractNum w:abstractNumId="1">
    <w:nsid w:val="FFFFFF83"/>
    <w:multiLevelType w:val="singleLevel"/>
    <w:tmpl w:val="6D200158"/>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2542DF42"/>
    <w:lvl w:ilvl="0">
      <w:start w:val="1"/>
      <w:numFmt w:val="decimal"/>
      <w:lvlText w:val="%1."/>
      <w:lvlJc w:val="left"/>
      <w:pPr>
        <w:tabs>
          <w:tab w:val="num" w:pos="360"/>
        </w:tabs>
        <w:ind w:left="360" w:hanging="360"/>
      </w:pPr>
    </w:lvl>
  </w:abstractNum>
  <w:abstractNum w:abstractNumId="3">
    <w:nsid w:val="FFFFFF89"/>
    <w:multiLevelType w:val="singleLevel"/>
    <w:tmpl w:val="24206828"/>
    <w:lvl w:ilvl="0">
      <w:start w:val="1"/>
      <w:numFmt w:val="bullet"/>
      <w:lvlText w:val=""/>
      <w:lvlJc w:val="left"/>
      <w:pPr>
        <w:tabs>
          <w:tab w:val="num" w:pos="360"/>
        </w:tabs>
        <w:ind w:left="360" w:hanging="360"/>
      </w:pPr>
      <w:rPr>
        <w:rFonts w:ascii="Symbol" w:hAnsi="Symbol" w:hint="default"/>
      </w:rPr>
    </w:lvl>
  </w:abstractNum>
  <w:abstractNum w:abstractNumId="4">
    <w:nsid w:val="00986A81"/>
    <w:multiLevelType w:val="hybridMultilevel"/>
    <w:tmpl w:val="3E4EA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91865"/>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5A202E"/>
    <w:multiLevelType w:val="hybridMultilevel"/>
    <w:tmpl w:val="D7B6FC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534949"/>
    <w:multiLevelType w:val="hybridMultilevel"/>
    <w:tmpl w:val="77CEA45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4521C"/>
    <w:multiLevelType w:val="hybridMultilevel"/>
    <w:tmpl w:val="6088BF6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nsid w:val="133E74A2"/>
    <w:multiLevelType w:val="hybridMultilevel"/>
    <w:tmpl w:val="62C807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70ADA"/>
    <w:multiLevelType w:val="hybridMultilevel"/>
    <w:tmpl w:val="C1F8C24A"/>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6A201B4"/>
    <w:multiLevelType w:val="hybridMultilevel"/>
    <w:tmpl w:val="841C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C313C"/>
    <w:multiLevelType w:val="hybridMultilevel"/>
    <w:tmpl w:val="07E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F67433"/>
    <w:multiLevelType w:val="hybridMultilevel"/>
    <w:tmpl w:val="1430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F7005B"/>
    <w:multiLevelType w:val="hybridMultilevel"/>
    <w:tmpl w:val="1CDC7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C67E1B"/>
    <w:multiLevelType w:val="hybridMultilevel"/>
    <w:tmpl w:val="AA36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183111"/>
    <w:multiLevelType w:val="hybridMultilevel"/>
    <w:tmpl w:val="3990DBA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nsid w:val="20980F83"/>
    <w:multiLevelType w:val="hybridMultilevel"/>
    <w:tmpl w:val="6E98557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164C0A"/>
    <w:multiLevelType w:val="hybridMultilevel"/>
    <w:tmpl w:val="E2E8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16314"/>
    <w:multiLevelType w:val="hybridMultilevel"/>
    <w:tmpl w:val="EF540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9C11F7"/>
    <w:multiLevelType w:val="hybridMultilevel"/>
    <w:tmpl w:val="C49AD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5E4B4D"/>
    <w:multiLevelType w:val="hybridMultilevel"/>
    <w:tmpl w:val="2B06E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7838B1"/>
    <w:multiLevelType w:val="hybridMultilevel"/>
    <w:tmpl w:val="88EE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512E03"/>
    <w:multiLevelType w:val="hybridMultilevel"/>
    <w:tmpl w:val="AA26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56962"/>
    <w:multiLevelType w:val="hybridMultilevel"/>
    <w:tmpl w:val="566A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B14BB8"/>
    <w:multiLevelType w:val="hybridMultilevel"/>
    <w:tmpl w:val="16A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E62BD"/>
    <w:multiLevelType w:val="multilevel"/>
    <w:tmpl w:val="1DF223A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ascii="Calibri" w:hAnsi="Calibri" w:hint="default"/>
        <w:b w:val="0"/>
        <w:bCs w:val="0"/>
        <w:i w:val="0"/>
        <w:iCs w:val="0"/>
        <w:caps w:val="0"/>
        <w:smallCaps w:val="0"/>
        <w:strike w:val="0"/>
        <w:dstrike w:val="0"/>
        <w:noProof w:val="0"/>
        <w:vanish w:val="0"/>
        <w:color w:val="000000" w:themeColor="tex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530" w:hanging="720"/>
      </w:pPr>
      <w:rPr>
        <w:rFonts w:hint="default"/>
      </w:rPr>
    </w:lvl>
    <w:lvl w:ilvl="3">
      <w:start w:val="1"/>
      <w:numFmt w:val="decimal"/>
      <w:pStyle w:val="Heading41"/>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30805088"/>
    <w:multiLevelType w:val="hybridMultilevel"/>
    <w:tmpl w:val="7FB6E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3A57AD9"/>
    <w:multiLevelType w:val="hybridMultilevel"/>
    <w:tmpl w:val="419ECC6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793E23"/>
    <w:multiLevelType w:val="hybridMultilevel"/>
    <w:tmpl w:val="2CEEF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AD57E5"/>
    <w:multiLevelType w:val="hybridMultilevel"/>
    <w:tmpl w:val="44C6BF4C"/>
    <w:lvl w:ilvl="0" w:tplc="25EAC5E8">
      <w:start w:val="1"/>
      <w:numFmt w:val="decimal"/>
      <w:pStyle w:val="Heading4"/>
      <w:lvlText w:val="%1.1.1.1"/>
      <w:lvlJc w:val="left"/>
      <w:pPr>
        <w:ind w:left="720" w:hanging="360"/>
      </w:pPr>
      <w:rPr>
        <w:rFonts w:hint="default"/>
      </w:rPr>
    </w:lvl>
    <w:lvl w:ilvl="1" w:tplc="F7225C66" w:tentative="1">
      <w:start w:val="1"/>
      <w:numFmt w:val="lowerLetter"/>
      <w:lvlText w:val="%2."/>
      <w:lvlJc w:val="left"/>
      <w:pPr>
        <w:ind w:left="1440" w:hanging="360"/>
      </w:pPr>
    </w:lvl>
    <w:lvl w:ilvl="2" w:tplc="0D420910" w:tentative="1">
      <w:start w:val="1"/>
      <w:numFmt w:val="lowerRoman"/>
      <w:lvlText w:val="%3."/>
      <w:lvlJc w:val="right"/>
      <w:pPr>
        <w:ind w:left="2160" w:hanging="180"/>
      </w:pPr>
    </w:lvl>
    <w:lvl w:ilvl="3" w:tplc="14FEBF34">
      <w:start w:val="1"/>
      <w:numFmt w:val="decimal"/>
      <w:lvlText w:val="%4."/>
      <w:lvlJc w:val="left"/>
      <w:pPr>
        <w:ind w:left="2880" w:hanging="360"/>
      </w:pPr>
    </w:lvl>
    <w:lvl w:ilvl="4" w:tplc="AC12D2CE" w:tentative="1">
      <w:start w:val="1"/>
      <w:numFmt w:val="lowerLetter"/>
      <w:lvlText w:val="%5."/>
      <w:lvlJc w:val="left"/>
      <w:pPr>
        <w:ind w:left="3600" w:hanging="360"/>
      </w:pPr>
    </w:lvl>
    <w:lvl w:ilvl="5" w:tplc="A04880C2" w:tentative="1">
      <w:start w:val="1"/>
      <w:numFmt w:val="lowerRoman"/>
      <w:lvlText w:val="%6."/>
      <w:lvlJc w:val="right"/>
      <w:pPr>
        <w:ind w:left="4320" w:hanging="180"/>
      </w:pPr>
    </w:lvl>
    <w:lvl w:ilvl="6" w:tplc="FF98ED7E" w:tentative="1">
      <w:start w:val="1"/>
      <w:numFmt w:val="decimal"/>
      <w:lvlText w:val="%7."/>
      <w:lvlJc w:val="left"/>
      <w:pPr>
        <w:ind w:left="5040" w:hanging="360"/>
      </w:pPr>
    </w:lvl>
    <w:lvl w:ilvl="7" w:tplc="B0D0AFDE" w:tentative="1">
      <w:start w:val="1"/>
      <w:numFmt w:val="lowerLetter"/>
      <w:lvlText w:val="%8."/>
      <w:lvlJc w:val="left"/>
      <w:pPr>
        <w:ind w:left="5760" w:hanging="360"/>
      </w:pPr>
    </w:lvl>
    <w:lvl w:ilvl="8" w:tplc="881401D2" w:tentative="1">
      <w:start w:val="1"/>
      <w:numFmt w:val="lowerRoman"/>
      <w:lvlText w:val="%9."/>
      <w:lvlJc w:val="right"/>
      <w:pPr>
        <w:ind w:left="6480" w:hanging="180"/>
      </w:pPr>
    </w:lvl>
  </w:abstractNum>
  <w:abstractNum w:abstractNumId="31">
    <w:nsid w:val="3B8D44F1"/>
    <w:multiLevelType w:val="hybridMultilevel"/>
    <w:tmpl w:val="378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1A2BC4"/>
    <w:multiLevelType w:val="hybridMultilevel"/>
    <w:tmpl w:val="8E5844FE"/>
    <w:lvl w:ilvl="0" w:tplc="CD9C529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F3524E1"/>
    <w:multiLevelType w:val="hybridMultilevel"/>
    <w:tmpl w:val="EBE8B1F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F301FC"/>
    <w:multiLevelType w:val="hybridMultilevel"/>
    <w:tmpl w:val="C98EC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54E21"/>
    <w:multiLevelType w:val="hybridMultilevel"/>
    <w:tmpl w:val="340E4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A63207"/>
    <w:multiLevelType w:val="hybridMultilevel"/>
    <w:tmpl w:val="07A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DB4B41"/>
    <w:multiLevelType w:val="hybridMultilevel"/>
    <w:tmpl w:val="7BD4E2E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0010715"/>
    <w:multiLevelType w:val="hybridMultilevel"/>
    <w:tmpl w:val="BAD29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24B48B3"/>
    <w:multiLevelType w:val="hybridMultilevel"/>
    <w:tmpl w:val="5942AF6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2F722C2"/>
    <w:multiLevelType w:val="hybridMultilevel"/>
    <w:tmpl w:val="28CA5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CC4087"/>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703BE3"/>
    <w:multiLevelType w:val="hybridMultilevel"/>
    <w:tmpl w:val="387A0C7A"/>
    <w:lvl w:ilvl="0" w:tplc="B8E6E2E0">
      <w:start w:val="7"/>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1C1B72"/>
    <w:multiLevelType w:val="hybridMultilevel"/>
    <w:tmpl w:val="A86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A52F20"/>
    <w:multiLevelType w:val="hybridMultilevel"/>
    <w:tmpl w:val="1FBCB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C918AE"/>
    <w:multiLevelType w:val="hybridMultilevel"/>
    <w:tmpl w:val="A9D4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9776CE"/>
    <w:multiLevelType w:val="hybridMultilevel"/>
    <w:tmpl w:val="3782B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8263793"/>
    <w:multiLevelType w:val="hybridMultilevel"/>
    <w:tmpl w:val="A6E4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94064"/>
    <w:multiLevelType w:val="hybridMultilevel"/>
    <w:tmpl w:val="04B62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A604070"/>
    <w:multiLevelType w:val="hybridMultilevel"/>
    <w:tmpl w:val="CB4C99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5C34D2"/>
    <w:multiLevelType w:val="hybridMultilevel"/>
    <w:tmpl w:val="302A3F06"/>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12E4D08"/>
    <w:multiLevelType w:val="hybridMultilevel"/>
    <w:tmpl w:val="3AFC674E"/>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DCB1CAC"/>
    <w:multiLevelType w:val="hybridMultilevel"/>
    <w:tmpl w:val="1B447944"/>
    <w:lvl w:ilvl="0" w:tplc="8B34EF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nsid w:val="7FDD23BE"/>
    <w:multiLevelType w:val="hybridMultilevel"/>
    <w:tmpl w:val="FBB4B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0"/>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42"/>
  </w:num>
  <w:num w:numId="6">
    <w:abstractNumId w:val="44"/>
  </w:num>
  <w:num w:numId="7">
    <w:abstractNumId w:val="40"/>
  </w:num>
  <w:num w:numId="8">
    <w:abstractNumId w:val="53"/>
  </w:num>
  <w:num w:numId="9">
    <w:abstractNumId w:val="29"/>
  </w:num>
  <w:num w:numId="10">
    <w:abstractNumId w:val="20"/>
  </w:num>
  <w:num w:numId="11">
    <w:abstractNumId w:val="34"/>
  </w:num>
  <w:num w:numId="12">
    <w:abstractNumId w:val="10"/>
  </w:num>
  <w:num w:numId="13">
    <w:abstractNumId w:val="39"/>
  </w:num>
  <w:num w:numId="14">
    <w:abstractNumId w:val="50"/>
  </w:num>
  <w:num w:numId="15">
    <w:abstractNumId w:val="51"/>
  </w:num>
  <w:num w:numId="16">
    <w:abstractNumId w:val="37"/>
  </w:num>
  <w:num w:numId="17">
    <w:abstractNumId w:val="6"/>
  </w:num>
  <w:num w:numId="18">
    <w:abstractNumId w:val="14"/>
  </w:num>
  <w:num w:numId="19">
    <w:abstractNumId w:val="25"/>
  </w:num>
  <w:num w:numId="20">
    <w:abstractNumId w:val="32"/>
  </w:num>
  <w:num w:numId="21">
    <w:abstractNumId w:val="5"/>
  </w:num>
  <w:num w:numId="22">
    <w:abstractNumId w:val="41"/>
  </w:num>
  <w:num w:numId="23">
    <w:abstractNumId w:val="19"/>
  </w:num>
  <w:num w:numId="24">
    <w:abstractNumId w:val="43"/>
  </w:num>
  <w:num w:numId="25">
    <w:abstractNumId w:val="33"/>
  </w:num>
  <w:num w:numId="26">
    <w:abstractNumId w:val="35"/>
  </w:num>
  <w:num w:numId="27">
    <w:abstractNumId w:val="22"/>
  </w:num>
  <w:num w:numId="28">
    <w:abstractNumId w:val="36"/>
  </w:num>
  <w:num w:numId="29">
    <w:abstractNumId w:val="15"/>
  </w:num>
  <w:num w:numId="30">
    <w:abstractNumId w:val="12"/>
  </w:num>
  <w:num w:numId="31">
    <w:abstractNumId w:val="11"/>
  </w:num>
  <w:num w:numId="32">
    <w:abstractNumId w:val="4"/>
  </w:num>
  <w:num w:numId="33">
    <w:abstractNumId w:val="47"/>
  </w:num>
  <w:num w:numId="34">
    <w:abstractNumId w:val="31"/>
  </w:num>
  <w:num w:numId="35">
    <w:abstractNumId w:val="18"/>
  </w:num>
  <w:num w:numId="36">
    <w:abstractNumId w:val="48"/>
  </w:num>
  <w:num w:numId="37">
    <w:abstractNumId w:val="9"/>
  </w:num>
  <w:num w:numId="38">
    <w:abstractNumId w:val="24"/>
  </w:num>
  <w:num w:numId="39">
    <w:abstractNumId w:val="49"/>
  </w:num>
  <w:num w:numId="40">
    <w:abstractNumId w:val="52"/>
  </w:num>
  <w:num w:numId="41">
    <w:abstractNumId w:val="23"/>
  </w:num>
  <w:num w:numId="42">
    <w:abstractNumId w:val="7"/>
  </w:num>
  <w:num w:numId="43">
    <w:abstractNumId w:val="21"/>
  </w:num>
  <w:num w:numId="44">
    <w:abstractNumId w:val="28"/>
  </w:num>
  <w:num w:numId="45">
    <w:abstractNumId w:val="45"/>
  </w:num>
  <w:num w:numId="46">
    <w:abstractNumId w:val="13"/>
  </w:num>
  <w:num w:numId="47">
    <w:abstractNumId w:val="17"/>
  </w:num>
  <w:num w:numId="48">
    <w:abstractNumId w:val="3"/>
  </w:num>
  <w:num w:numId="49">
    <w:abstractNumId w:val="2"/>
  </w:num>
  <w:num w:numId="50">
    <w:abstractNumId w:val="1"/>
  </w:num>
  <w:num w:numId="51">
    <w:abstractNumId w:val="0"/>
  </w:num>
  <w:num w:numId="52">
    <w:abstractNumId w:val="16"/>
  </w:num>
  <w:num w:numId="53">
    <w:abstractNumId w:val="8"/>
  </w:num>
  <w:num w:numId="54">
    <w:abstractNumId w:val="46"/>
  </w:num>
  <w:num w:numId="55">
    <w:abstractNumId w:val="27"/>
  </w:num>
  <w:num w:numId="56">
    <w:abstractNumId w:val="38"/>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lini Jagannadhan (PHOTOS)">
    <w15:presenceInfo w15:providerId="AD" w15:userId="S-1-5-21-2127521184-1604012920-1887927527-7826410"/>
  </w15:person>
  <w15:person w15:author="Shaun Ivory">
    <w15:presenceInfo w15:providerId="AD" w15:userId="S-1-5-21-2127521184-1604012920-1887927527-1916437"/>
  </w15:person>
  <w15:person w15:author="Malini Jagannadhan">
    <w15:presenceInfo w15:providerId="AD" w15:userId="S0037FFE80A0D2AD@LIVE.COM"/>
  </w15:person>
  <w15:person w15:author="Nick Heckman">
    <w15:presenceInfo w15:providerId="AD" w15:userId="S-1-5-21-2127521184-1604012920-1887927527-4841275"/>
  </w15:person>
  <w15:person w15:author="Christian">
    <w15:presenceInfo w15:providerId="None" w15:userId="Christian"/>
  </w15:person>
  <w15:person w15:author="Karla Nunez Dominguez">
    <w15:presenceInfo w15:providerId="AD" w15:userId="S-1-5-21-2127521184-1604012920-1887927527-5345362"/>
  </w15:person>
  <w15:person w15:author="Christian Kotitschke">
    <w15:presenceInfo w15:providerId="AD" w15:userId="S-1-5-21-2127521184-1604012920-1887927527-3661551"/>
  </w15:person>
  <w15:person w15:author="Juan José Mejia">
    <w15:presenceInfo w15:providerId="AD" w15:userId="S-1-5-21-2127521184-1604012920-1887927527-2435965"/>
  </w15:person>
  <w15:person w15:author="Chris Mabrey">
    <w15:presenceInfo w15:providerId="AD" w15:userId="S-1-5-21-2127521184-1604012920-1887927527-92986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4"/>
  <w:removeDateAndTime/>
  <w:bordersDoNotSurroundHeader/>
  <w:bordersDoNotSurroundFooter/>
  <w:attachedTemplate r:id="rId1"/>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66"/>
    <w:rsid w:val="00000034"/>
    <w:rsid w:val="00004B95"/>
    <w:rsid w:val="000050F4"/>
    <w:rsid w:val="00005C30"/>
    <w:rsid w:val="000107A6"/>
    <w:rsid w:val="00010F22"/>
    <w:rsid w:val="00011B03"/>
    <w:rsid w:val="00011E14"/>
    <w:rsid w:val="00011E5E"/>
    <w:rsid w:val="00014CB5"/>
    <w:rsid w:val="00015327"/>
    <w:rsid w:val="000157F0"/>
    <w:rsid w:val="0001595D"/>
    <w:rsid w:val="000161E3"/>
    <w:rsid w:val="00016DAC"/>
    <w:rsid w:val="00017B14"/>
    <w:rsid w:val="00021798"/>
    <w:rsid w:val="00023A5A"/>
    <w:rsid w:val="000240C8"/>
    <w:rsid w:val="00024607"/>
    <w:rsid w:val="00024A19"/>
    <w:rsid w:val="000254CB"/>
    <w:rsid w:val="000261FF"/>
    <w:rsid w:val="00026317"/>
    <w:rsid w:val="00027D22"/>
    <w:rsid w:val="000301BB"/>
    <w:rsid w:val="000308AB"/>
    <w:rsid w:val="00031ABD"/>
    <w:rsid w:val="000328A3"/>
    <w:rsid w:val="000356C1"/>
    <w:rsid w:val="00035EF6"/>
    <w:rsid w:val="000367D9"/>
    <w:rsid w:val="000370C8"/>
    <w:rsid w:val="00040459"/>
    <w:rsid w:val="000404E1"/>
    <w:rsid w:val="00040D36"/>
    <w:rsid w:val="000429E5"/>
    <w:rsid w:val="00042B25"/>
    <w:rsid w:val="00042BED"/>
    <w:rsid w:val="00044738"/>
    <w:rsid w:val="0005138D"/>
    <w:rsid w:val="0005149E"/>
    <w:rsid w:val="00051C34"/>
    <w:rsid w:val="00055189"/>
    <w:rsid w:val="000564BD"/>
    <w:rsid w:val="000612CF"/>
    <w:rsid w:val="0006190F"/>
    <w:rsid w:val="000624D5"/>
    <w:rsid w:val="00062A1B"/>
    <w:rsid w:val="000632F4"/>
    <w:rsid w:val="00064556"/>
    <w:rsid w:val="00064BBB"/>
    <w:rsid w:val="00067D24"/>
    <w:rsid w:val="000715B7"/>
    <w:rsid w:val="00071DAF"/>
    <w:rsid w:val="00072016"/>
    <w:rsid w:val="00072690"/>
    <w:rsid w:val="000749FA"/>
    <w:rsid w:val="00074CDE"/>
    <w:rsid w:val="00076E7B"/>
    <w:rsid w:val="00076F53"/>
    <w:rsid w:val="0007737E"/>
    <w:rsid w:val="000774E1"/>
    <w:rsid w:val="00077C2C"/>
    <w:rsid w:val="00080F58"/>
    <w:rsid w:val="00081469"/>
    <w:rsid w:val="00081857"/>
    <w:rsid w:val="0008221D"/>
    <w:rsid w:val="00082BF7"/>
    <w:rsid w:val="00083176"/>
    <w:rsid w:val="00083626"/>
    <w:rsid w:val="00083991"/>
    <w:rsid w:val="00084B11"/>
    <w:rsid w:val="00084D7C"/>
    <w:rsid w:val="00086D32"/>
    <w:rsid w:val="00087D9B"/>
    <w:rsid w:val="00091595"/>
    <w:rsid w:val="00091C1E"/>
    <w:rsid w:val="000920E4"/>
    <w:rsid w:val="00094535"/>
    <w:rsid w:val="000946A5"/>
    <w:rsid w:val="00094B44"/>
    <w:rsid w:val="0009700B"/>
    <w:rsid w:val="00097E32"/>
    <w:rsid w:val="000A076F"/>
    <w:rsid w:val="000A267D"/>
    <w:rsid w:val="000A3650"/>
    <w:rsid w:val="000A5905"/>
    <w:rsid w:val="000A6565"/>
    <w:rsid w:val="000B02C8"/>
    <w:rsid w:val="000B0305"/>
    <w:rsid w:val="000B1F64"/>
    <w:rsid w:val="000B1FA8"/>
    <w:rsid w:val="000B4788"/>
    <w:rsid w:val="000B480C"/>
    <w:rsid w:val="000B6274"/>
    <w:rsid w:val="000B782A"/>
    <w:rsid w:val="000C1AE3"/>
    <w:rsid w:val="000C2270"/>
    <w:rsid w:val="000C2E2B"/>
    <w:rsid w:val="000C4ACD"/>
    <w:rsid w:val="000C4EA2"/>
    <w:rsid w:val="000C611B"/>
    <w:rsid w:val="000D3FA8"/>
    <w:rsid w:val="000D4AC7"/>
    <w:rsid w:val="000D5FF7"/>
    <w:rsid w:val="000D601B"/>
    <w:rsid w:val="000D695A"/>
    <w:rsid w:val="000D73EB"/>
    <w:rsid w:val="000D7C08"/>
    <w:rsid w:val="000E1778"/>
    <w:rsid w:val="000E2804"/>
    <w:rsid w:val="000E308B"/>
    <w:rsid w:val="000E4DDB"/>
    <w:rsid w:val="000E64A8"/>
    <w:rsid w:val="000F052B"/>
    <w:rsid w:val="000F0DA6"/>
    <w:rsid w:val="000F0E31"/>
    <w:rsid w:val="000F15FC"/>
    <w:rsid w:val="000F596B"/>
    <w:rsid w:val="000F5BDB"/>
    <w:rsid w:val="000F5E56"/>
    <w:rsid w:val="000F7BB3"/>
    <w:rsid w:val="00100C08"/>
    <w:rsid w:val="00101440"/>
    <w:rsid w:val="001015C2"/>
    <w:rsid w:val="00101AB8"/>
    <w:rsid w:val="00104111"/>
    <w:rsid w:val="00104B97"/>
    <w:rsid w:val="00104D97"/>
    <w:rsid w:val="0010674B"/>
    <w:rsid w:val="0010779F"/>
    <w:rsid w:val="0011006B"/>
    <w:rsid w:val="00110F73"/>
    <w:rsid w:val="00111326"/>
    <w:rsid w:val="00111528"/>
    <w:rsid w:val="001118F2"/>
    <w:rsid w:val="00112B81"/>
    <w:rsid w:val="0011610B"/>
    <w:rsid w:val="00116B18"/>
    <w:rsid w:val="00121240"/>
    <w:rsid w:val="001217E1"/>
    <w:rsid w:val="001223B9"/>
    <w:rsid w:val="00122D43"/>
    <w:rsid w:val="001239D1"/>
    <w:rsid w:val="00123B86"/>
    <w:rsid w:val="00123F08"/>
    <w:rsid w:val="001248E0"/>
    <w:rsid w:val="00124A66"/>
    <w:rsid w:val="00124B37"/>
    <w:rsid w:val="001253D4"/>
    <w:rsid w:val="0012549F"/>
    <w:rsid w:val="0012682B"/>
    <w:rsid w:val="00127075"/>
    <w:rsid w:val="00127204"/>
    <w:rsid w:val="00127C6B"/>
    <w:rsid w:val="00127D2E"/>
    <w:rsid w:val="00130414"/>
    <w:rsid w:val="00131137"/>
    <w:rsid w:val="0013175E"/>
    <w:rsid w:val="001319E6"/>
    <w:rsid w:val="001320D8"/>
    <w:rsid w:val="00135236"/>
    <w:rsid w:val="001408A0"/>
    <w:rsid w:val="00141508"/>
    <w:rsid w:val="0014235B"/>
    <w:rsid w:val="00143B30"/>
    <w:rsid w:val="0014562F"/>
    <w:rsid w:val="00145DBB"/>
    <w:rsid w:val="00145F05"/>
    <w:rsid w:val="001464F3"/>
    <w:rsid w:val="001470F7"/>
    <w:rsid w:val="0014713E"/>
    <w:rsid w:val="00147454"/>
    <w:rsid w:val="00147F13"/>
    <w:rsid w:val="00150BDE"/>
    <w:rsid w:val="00151714"/>
    <w:rsid w:val="00151C96"/>
    <w:rsid w:val="00153A23"/>
    <w:rsid w:val="0015518C"/>
    <w:rsid w:val="00156195"/>
    <w:rsid w:val="0015681C"/>
    <w:rsid w:val="001578F4"/>
    <w:rsid w:val="00160566"/>
    <w:rsid w:val="00160B34"/>
    <w:rsid w:val="00161633"/>
    <w:rsid w:val="00161D94"/>
    <w:rsid w:val="0016274F"/>
    <w:rsid w:val="00162BD5"/>
    <w:rsid w:val="00162D27"/>
    <w:rsid w:val="00162EE2"/>
    <w:rsid w:val="001634B4"/>
    <w:rsid w:val="00163CD9"/>
    <w:rsid w:val="00163CE1"/>
    <w:rsid w:val="00163FF4"/>
    <w:rsid w:val="00166305"/>
    <w:rsid w:val="00166534"/>
    <w:rsid w:val="0017036D"/>
    <w:rsid w:val="00171D8D"/>
    <w:rsid w:val="00172353"/>
    <w:rsid w:val="001728B9"/>
    <w:rsid w:val="00172984"/>
    <w:rsid w:val="00173D5D"/>
    <w:rsid w:val="00173D6C"/>
    <w:rsid w:val="001752AE"/>
    <w:rsid w:val="0017561C"/>
    <w:rsid w:val="001756AE"/>
    <w:rsid w:val="0017660A"/>
    <w:rsid w:val="001772A8"/>
    <w:rsid w:val="00177B1F"/>
    <w:rsid w:val="00177DCB"/>
    <w:rsid w:val="00181CA6"/>
    <w:rsid w:val="00182E09"/>
    <w:rsid w:val="00183C04"/>
    <w:rsid w:val="001842B0"/>
    <w:rsid w:val="001868ED"/>
    <w:rsid w:val="001875B3"/>
    <w:rsid w:val="00190403"/>
    <w:rsid w:val="00190F00"/>
    <w:rsid w:val="00191C60"/>
    <w:rsid w:val="00191C7E"/>
    <w:rsid w:val="00192EE2"/>
    <w:rsid w:val="00193F0C"/>
    <w:rsid w:val="00194612"/>
    <w:rsid w:val="00194EC0"/>
    <w:rsid w:val="00195A36"/>
    <w:rsid w:val="00195AB3"/>
    <w:rsid w:val="00196251"/>
    <w:rsid w:val="00197EA8"/>
    <w:rsid w:val="001A07FB"/>
    <w:rsid w:val="001A084E"/>
    <w:rsid w:val="001A08C0"/>
    <w:rsid w:val="001A12DA"/>
    <w:rsid w:val="001A3425"/>
    <w:rsid w:val="001A39E4"/>
    <w:rsid w:val="001A4ED8"/>
    <w:rsid w:val="001A6E7A"/>
    <w:rsid w:val="001A7C3C"/>
    <w:rsid w:val="001B04A8"/>
    <w:rsid w:val="001B0A22"/>
    <w:rsid w:val="001B1E5E"/>
    <w:rsid w:val="001B2467"/>
    <w:rsid w:val="001B2931"/>
    <w:rsid w:val="001B4C54"/>
    <w:rsid w:val="001B4C85"/>
    <w:rsid w:val="001B7B05"/>
    <w:rsid w:val="001C2C85"/>
    <w:rsid w:val="001C301F"/>
    <w:rsid w:val="001C3025"/>
    <w:rsid w:val="001C315B"/>
    <w:rsid w:val="001C5B03"/>
    <w:rsid w:val="001C5D3C"/>
    <w:rsid w:val="001C63B9"/>
    <w:rsid w:val="001C6CF8"/>
    <w:rsid w:val="001C7498"/>
    <w:rsid w:val="001D1366"/>
    <w:rsid w:val="001D2849"/>
    <w:rsid w:val="001D2A19"/>
    <w:rsid w:val="001D3A7B"/>
    <w:rsid w:val="001D4719"/>
    <w:rsid w:val="001D55B4"/>
    <w:rsid w:val="001D57E2"/>
    <w:rsid w:val="001D5C09"/>
    <w:rsid w:val="001D5E8D"/>
    <w:rsid w:val="001D7718"/>
    <w:rsid w:val="001E01D7"/>
    <w:rsid w:val="001E0562"/>
    <w:rsid w:val="001E122D"/>
    <w:rsid w:val="001E160B"/>
    <w:rsid w:val="001E19FF"/>
    <w:rsid w:val="001E307A"/>
    <w:rsid w:val="001E3C74"/>
    <w:rsid w:val="001E55F9"/>
    <w:rsid w:val="001E6034"/>
    <w:rsid w:val="001F0DFC"/>
    <w:rsid w:val="001F122D"/>
    <w:rsid w:val="001F38AA"/>
    <w:rsid w:val="001F3916"/>
    <w:rsid w:val="001F39B5"/>
    <w:rsid w:val="001F4310"/>
    <w:rsid w:val="001F45CC"/>
    <w:rsid w:val="001F4E72"/>
    <w:rsid w:val="001F517B"/>
    <w:rsid w:val="001F70AE"/>
    <w:rsid w:val="001F7E22"/>
    <w:rsid w:val="00203059"/>
    <w:rsid w:val="00204EC9"/>
    <w:rsid w:val="0020510D"/>
    <w:rsid w:val="0021079B"/>
    <w:rsid w:val="002118D2"/>
    <w:rsid w:val="00213906"/>
    <w:rsid w:val="00213C4F"/>
    <w:rsid w:val="00214046"/>
    <w:rsid w:val="002149BA"/>
    <w:rsid w:val="00215A54"/>
    <w:rsid w:val="00215DFA"/>
    <w:rsid w:val="002161E5"/>
    <w:rsid w:val="0021679C"/>
    <w:rsid w:val="002202A6"/>
    <w:rsid w:val="0022064F"/>
    <w:rsid w:val="002228BE"/>
    <w:rsid w:val="0022347A"/>
    <w:rsid w:val="002241CE"/>
    <w:rsid w:val="00225F9C"/>
    <w:rsid w:val="00226C01"/>
    <w:rsid w:val="00226D3C"/>
    <w:rsid w:val="00227AAA"/>
    <w:rsid w:val="00230884"/>
    <w:rsid w:val="00230A01"/>
    <w:rsid w:val="00230FCC"/>
    <w:rsid w:val="0023105E"/>
    <w:rsid w:val="00240DD9"/>
    <w:rsid w:val="00241963"/>
    <w:rsid w:val="00243328"/>
    <w:rsid w:val="002447BF"/>
    <w:rsid w:val="00244CDC"/>
    <w:rsid w:val="002500D3"/>
    <w:rsid w:val="0025062F"/>
    <w:rsid w:val="002522E2"/>
    <w:rsid w:val="00253AF6"/>
    <w:rsid w:val="0025484D"/>
    <w:rsid w:val="00254D38"/>
    <w:rsid w:val="00260B96"/>
    <w:rsid w:val="00262133"/>
    <w:rsid w:val="00263525"/>
    <w:rsid w:val="002636EA"/>
    <w:rsid w:val="00263CB7"/>
    <w:rsid w:val="00263FFB"/>
    <w:rsid w:val="002645F9"/>
    <w:rsid w:val="00264A18"/>
    <w:rsid w:val="00264FE2"/>
    <w:rsid w:val="00265E26"/>
    <w:rsid w:val="002667EE"/>
    <w:rsid w:val="00267536"/>
    <w:rsid w:val="002676B1"/>
    <w:rsid w:val="0026772B"/>
    <w:rsid w:val="002720CC"/>
    <w:rsid w:val="00272770"/>
    <w:rsid w:val="00273503"/>
    <w:rsid w:val="00274426"/>
    <w:rsid w:val="00276391"/>
    <w:rsid w:val="00276D15"/>
    <w:rsid w:val="00276E2C"/>
    <w:rsid w:val="00280B73"/>
    <w:rsid w:val="002811A0"/>
    <w:rsid w:val="00281992"/>
    <w:rsid w:val="00281A04"/>
    <w:rsid w:val="00282E87"/>
    <w:rsid w:val="00283B0D"/>
    <w:rsid w:val="00284A9D"/>
    <w:rsid w:val="00286100"/>
    <w:rsid w:val="002870FB"/>
    <w:rsid w:val="00287EB9"/>
    <w:rsid w:val="002906B0"/>
    <w:rsid w:val="0029307F"/>
    <w:rsid w:val="00293AC7"/>
    <w:rsid w:val="00293E9F"/>
    <w:rsid w:val="00294660"/>
    <w:rsid w:val="00296E4C"/>
    <w:rsid w:val="002A031C"/>
    <w:rsid w:val="002A09BB"/>
    <w:rsid w:val="002A1758"/>
    <w:rsid w:val="002A2FA2"/>
    <w:rsid w:val="002A4A7F"/>
    <w:rsid w:val="002A5DA5"/>
    <w:rsid w:val="002A5E35"/>
    <w:rsid w:val="002A5E7A"/>
    <w:rsid w:val="002A6817"/>
    <w:rsid w:val="002A7E1D"/>
    <w:rsid w:val="002B0034"/>
    <w:rsid w:val="002B06D4"/>
    <w:rsid w:val="002B06DB"/>
    <w:rsid w:val="002B0A93"/>
    <w:rsid w:val="002B2C41"/>
    <w:rsid w:val="002B2DE1"/>
    <w:rsid w:val="002B319E"/>
    <w:rsid w:val="002B3CF6"/>
    <w:rsid w:val="002B470C"/>
    <w:rsid w:val="002B4C85"/>
    <w:rsid w:val="002B670C"/>
    <w:rsid w:val="002C0584"/>
    <w:rsid w:val="002C0596"/>
    <w:rsid w:val="002C08F6"/>
    <w:rsid w:val="002C186C"/>
    <w:rsid w:val="002C2DE1"/>
    <w:rsid w:val="002C4AF0"/>
    <w:rsid w:val="002C6A24"/>
    <w:rsid w:val="002C73DA"/>
    <w:rsid w:val="002D07D5"/>
    <w:rsid w:val="002D0BB3"/>
    <w:rsid w:val="002D30A5"/>
    <w:rsid w:val="002D3165"/>
    <w:rsid w:val="002D44FB"/>
    <w:rsid w:val="002D4DDF"/>
    <w:rsid w:val="002D6082"/>
    <w:rsid w:val="002D7334"/>
    <w:rsid w:val="002D73EC"/>
    <w:rsid w:val="002D7D04"/>
    <w:rsid w:val="002E0E27"/>
    <w:rsid w:val="002E10D1"/>
    <w:rsid w:val="002E11F0"/>
    <w:rsid w:val="002E22E9"/>
    <w:rsid w:val="002E2398"/>
    <w:rsid w:val="002E23C1"/>
    <w:rsid w:val="002E2C24"/>
    <w:rsid w:val="002E33F3"/>
    <w:rsid w:val="002E42CB"/>
    <w:rsid w:val="002E62C8"/>
    <w:rsid w:val="002E6489"/>
    <w:rsid w:val="002E678A"/>
    <w:rsid w:val="002E6ACD"/>
    <w:rsid w:val="002F195F"/>
    <w:rsid w:val="002F2A49"/>
    <w:rsid w:val="002F38E6"/>
    <w:rsid w:val="002F4622"/>
    <w:rsid w:val="002F4B81"/>
    <w:rsid w:val="002F4DFF"/>
    <w:rsid w:val="002F6A24"/>
    <w:rsid w:val="002F72BF"/>
    <w:rsid w:val="00300540"/>
    <w:rsid w:val="003012F7"/>
    <w:rsid w:val="003018BF"/>
    <w:rsid w:val="00302583"/>
    <w:rsid w:val="0030273E"/>
    <w:rsid w:val="00302C5D"/>
    <w:rsid w:val="00303E5F"/>
    <w:rsid w:val="00305B7E"/>
    <w:rsid w:val="0030622A"/>
    <w:rsid w:val="00306832"/>
    <w:rsid w:val="00306D5E"/>
    <w:rsid w:val="0030762F"/>
    <w:rsid w:val="00310083"/>
    <w:rsid w:val="0031111C"/>
    <w:rsid w:val="00312207"/>
    <w:rsid w:val="003127E1"/>
    <w:rsid w:val="00314CD4"/>
    <w:rsid w:val="003155A9"/>
    <w:rsid w:val="00315BA1"/>
    <w:rsid w:val="00317BE7"/>
    <w:rsid w:val="00322746"/>
    <w:rsid w:val="00322849"/>
    <w:rsid w:val="0032315E"/>
    <w:rsid w:val="0032352F"/>
    <w:rsid w:val="00323A4C"/>
    <w:rsid w:val="00324210"/>
    <w:rsid w:val="00324548"/>
    <w:rsid w:val="00325442"/>
    <w:rsid w:val="00325A68"/>
    <w:rsid w:val="003270B8"/>
    <w:rsid w:val="003272FE"/>
    <w:rsid w:val="003279AF"/>
    <w:rsid w:val="0033099B"/>
    <w:rsid w:val="00331DE1"/>
    <w:rsid w:val="00333F17"/>
    <w:rsid w:val="00334C92"/>
    <w:rsid w:val="003359DF"/>
    <w:rsid w:val="0033646E"/>
    <w:rsid w:val="00336621"/>
    <w:rsid w:val="0033684C"/>
    <w:rsid w:val="00336F8A"/>
    <w:rsid w:val="00337813"/>
    <w:rsid w:val="00340015"/>
    <w:rsid w:val="00340E89"/>
    <w:rsid w:val="00342530"/>
    <w:rsid w:val="0034295A"/>
    <w:rsid w:val="00342A41"/>
    <w:rsid w:val="00342AD7"/>
    <w:rsid w:val="00342B45"/>
    <w:rsid w:val="00343224"/>
    <w:rsid w:val="00343C8B"/>
    <w:rsid w:val="00344072"/>
    <w:rsid w:val="0034412D"/>
    <w:rsid w:val="00344300"/>
    <w:rsid w:val="00346205"/>
    <w:rsid w:val="0034646C"/>
    <w:rsid w:val="003467D7"/>
    <w:rsid w:val="0034766A"/>
    <w:rsid w:val="00347B5C"/>
    <w:rsid w:val="00350AE4"/>
    <w:rsid w:val="00350DBC"/>
    <w:rsid w:val="003512CD"/>
    <w:rsid w:val="00353BD8"/>
    <w:rsid w:val="00354D20"/>
    <w:rsid w:val="0035670A"/>
    <w:rsid w:val="00356D1E"/>
    <w:rsid w:val="00357907"/>
    <w:rsid w:val="003601BC"/>
    <w:rsid w:val="0036041B"/>
    <w:rsid w:val="003621AD"/>
    <w:rsid w:val="00363C09"/>
    <w:rsid w:val="00364C6D"/>
    <w:rsid w:val="003659A9"/>
    <w:rsid w:val="00367456"/>
    <w:rsid w:val="00367497"/>
    <w:rsid w:val="00370BBC"/>
    <w:rsid w:val="00372213"/>
    <w:rsid w:val="0037303E"/>
    <w:rsid w:val="003730F5"/>
    <w:rsid w:val="003748DA"/>
    <w:rsid w:val="0037574A"/>
    <w:rsid w:val="003763AA"/>
    <w:rsid w:val="003770F7"/>
    <w:rsid w:val="0038070E"/>
    <w:rsid w:val="00380AD8"/>
    <w:rsid w:val="00381458"/>
    <w:rsid w:val="00381C2A"/>
    <w:rsid w:val="00382333"/>
    <w:rsid w:val="00382BD3"/>
    <w:rsid w:val="00383833"/>
    <w:rsid w:val="003840AB"/>
    <w:rsid w:val="003841F8"/>
    <w:rsid w:val="00384A6D"/>
    <w:rsid w:val="00385E0E"/>
    <w:rsid w:val="0038612F"/>
    <w:rsid w:val="00387916"/>
    <w:rsid w:val="003904B4"/>
    <w:rsid w:val="00390DA6"/>
    <w:rsid w:val="003913FE"/>
    <w:rsid w:val="00391F63"/>
    <w:rsid w:val="0039299A"/>
    <w:rsid w:val="00394677"/>
    <w:rsid w:val="003946EE"/>
    <w:rsid w:val="00394966"/>
    <w:rsid w:val="00394980"/>
    <w:rsid w:val="003951B0"/>
    <w:rsid w:val="003A050B"/>
    <w:rsid w:val="003A0FCF"/>
    <w:rsid w:val="003A2824"/>
    <w:rsid w:val="003A2C47"/>
    <w:rsid w:val="003A3313"/>
    <w:rsid w:val="003A3803"/>
    <w:rsid w:val="003A3D34"/>
    <w:rsid w:val="003A5C71"/>
    <w:rsid w:val="003A6A0C"/>
    <w:rsid w:val="003A711D"/>
    <w:rsid w:val="003A7DE7"/>
    <w:rsid w:val="003B001B"/>
    <w:rsid w:val="003B0289"/>
    <w:rsid w:val="003B0469"/>
    <w:rsid w:val="003B0CD5"/>
    <w:rsid w:val="003B0E9C"/>
    <w:rsid w:val="003B12B9"/>
    <w:rsid w:val="003B1670"/>
    <w:rsid w:val="003B3AB3"/>
    <w:rsid w:val="003B4731"/>
    <w:rsid w:val="003B4E76"/>
    <w:rsid w:val="003B5193"/>
    <w:rsid w:val="003B7590"/>
    <w:rsid w:val="003C1885"/>
    <w:rsid w:val="003C1CED"/>
    <w:rsid w:val="003C2206"/>
    <w:rsid w:val="003C2AC5"/>
    <w:rsid w:val="003C30E5"/>
    <w:rsid w:val="003C32AD"/>
    <w:rsid w:val="003C372C"/>
    <w:rsid w:val="003C40AB"/>
    <w:rsid w:val="003C4FCA"/>
    <w:rsid w:val="003C654F"/>
    <w:rsid w:val="003C6981"/>
    <w:rsid w:val="003C6D8A"/>
    <w:rsid w:val="003C7444"/>
    <w:rsid w:val="003D0202"/>
    <w:rsid w:val="003D0577"/>
    <w:rsid w:val="003D21ED"/>
    <w:rsid w:val="003D371C"/>
    <w:rsid w:val="003D4B44"/>
    <w:rsid w:val="003D51F5"/>
    <w:rsid w:val="003E14EC"/>
    <w:rsid w:val="003E230B"/>
    <w:rsid w:val="003E2E47"/>
    <w:rsid w:val="003E3993"/>
    <w:rsid w:val="003E496C"/>
    <w:rsid w:val="003E4CDF"/>
    <w:rsid w:val="003E6D8A"/>
    <w:rsid w:val="003F00F3"/>
    <w:rsid w:val="003F04E2"/>
    <w:rsid w:val="003F3E02"/>
    <w:rsid w:val="003F416A"/>
    <w:rsid w:val="003F4C75"/>
    <w:rsid w:val="003F4D83"/>
    <w:rsid w:val="003F6F6E"/>
    <w:rsid w:val="003F7844"/>
    <w:rsid w:val="003F7C82"/>
    <w:rsid w:val="0040064F"/>
    <w:rsid w:val="00400FAA"/>
    <w:rsid w:val="00402690"/>
    <w:rsid w:val="00402DB7"/>
    <w:rsid w:val="00403746"/>
    <w:rsid w:val="00406024"/>
    <w:rsid w:val="00407480"/>
    <w:rsid w:val="004106EE"/>
    <w:rsid w:val="00412C60"/>
    <w:rsid w:val="00416EEA"/>
    <w:rsid w:val="00417C9A"/>
    <w:rsid w:val="00417FD3"/>
    <w:rsid w:val="004210FA"/>
    <w:rsid w:val="00422026"/>
    <w:rsid w:val="004246AD"/>
    <w:rsid w:val="00426B80"/>
    <w:rsid w:val="00426EAC"/>
    <w:rsid w:val="0042713D"/>
    <w:rsid w:val="0042732D"/>
    <w:rsid w:val="0042786B"/>
    <w:rsid w:val="00430D20"/>
    <w:rsid w:val="00432A22"/>
    <w:rsid w:val="00432CC0"/>
    <w:rsid w:val="0043350B"/>
    <w:rsid w:val="004349FA"/>
    <w:rsid w:val="00436354"/>
    <w:rsid w:val="004363FD"/>
    <w:rsid w:val="00442142"/>
    <w:rsid w:val="00443368"/>
    <w:rsid w:val="00443450"/>
    <w:rsid w:val="00443BAC"/>
    <w:rsid w:val="004441A9"/>
    <w:rsid w:val="00444324"/>
    <w:rsid w:val="0044442A"/>
    <w:rsid w:val="00444470"/>
    <w:rsid w:val="0044502F"/>
    <w:rsid w:val="00445812"/>
    <w:rsid w:val="00445B41"/>
    <w:rsid w:val="00445C23"/>
    <w:rsid w:val="00446A1D"/>
    <w:rsid w:val="00446EDA"/>
    <w:rsid w:val="0044744C"/>
    <w:rsid w:val="00447FB7"/>
    <w:rsid w:val="00452057"/>
    <w:rsid w:val="004520D3"/>
    <w:rsid w:val="00452721"/>
    <w:rsid w:val="0045375B"/>
    <w:rsid w:val="004549AF"/>
    <w:rsid w:val="0045608F"/>
    <w:rsid w:val="00460360"/>
    <w:rsid w:val="00461634"/>
    <w:rsid w:val="00461803"/>
    <w:rsid w:val="00462C7B"/>
    <w:rsid w:val="00463350"/>
    <w:rsid w:val="00463F3C"/>
    <w:rsid w:val="00466427"/>
    <w:rsid w:val="00466907"/>
    <w:rsid w:val="0046775C"/>
    <w:rsid w:val="00471230"/>
    <w:rsid w:val="00471426"/>
    <w:rsid w:val="004734D2"/>
    <w:rsid w:val="00473ACE"/>
    <w:rsid w:val="00474224"/>
    <w:rsid w:val="00475FE3"/>
    <w:rsid w:val="00477AFF"/>
    <w:rsid w:val="004818B1"/>
    <w:rsid w:val="00481CDD"/>
    <w:rsid w:val="0048644A"/>
    <w:rsid w:val="00487BA8"/>
    <w:rsid w:val="0049019C"/>
    <w:rsid w:val="00490802"/>
    <w:rsid w:val="004937B3"/>
    <w:rsid w:val="00494D5A"/>
    <w:rsid w:val="00495649"/>
    <w:rsid w:val="00496398"/>
    <w:rsid w:val="00496D80"/>
    <w:rsid w:val="004A410E"/>
    <w:rsid w:val="004A4732"/>
    <w:rsid w:val="004A599D"/>
    <w:rsid w:val="004A6825"/>
    <w:rsid w:val="004A6E33"/>
    <w:rsid w:val="004B077F"/>
    <w:rsid w:val="004B0CC7"/>
    <w:rsid w:val="004B21CB"/>
    <w:rsid w:val="004B2A9E"/>
    <w:rsid w:val="004B324D"/>
    <w:rsid w:val="004B32B8"/>
    <w:rsid w:val="004B49ED"/>
    <w:rsid w:val="004B5A8C"/>
    <w:rsid w:val="004B5FCF"/>
    <w:rsid w:val="004B7629"/>
    <w:rsid w:val="004C02A2"/>
    <w:rsid w:val="004C1645"/>
    <w:rsid w:val="004C237D"/>
    <w:rsid w:val="004C2C74"/>
    <w:rsid w:val="004C30BD"/>
    <w:rsid w:val="004C3500"/>
    <w:rsid w:val="004C5480"/>
    <w:rsid w:val="004D00C9"/>
    <w:rsid w:val="004D0BED"/>
    <w:rsid w:val="004D0E5D"/>
    <w:rsid w:val="004D218E"/>
    <w:rsid w:val="004D3240"/>
    <w:rsid w:val="004D3A11"/>
    <w:rsid w:val="004D5C2B"/>
    <w:rsid w:val="004D673C"/>
    <w:rsid w:val="004E0609"/>
    <w:rsid w:val="004E169F"/>
    <w:rsid w:val="004E1960"/>
    <w:rsid w:val="004E287E"/>
    <w:rsid w:val="004E464B"/>
    <w:rsid w:val="004E56E5"/>
    <w:rsid w:val="004E5BF6"/>
    <w:rsid w:val="004E5CE6"/>
    <w:rsid w:val="004E7B01"/>
    <w:rsid w:val="004F071D"/>
    <w:rsid w:val="004F0DB2"/>
    <w:rsid w:val="004F29B1"/>
    <w:rsid w:val="004F2EF5"/>
    <w:rsid w:val="004F47E9"/>
    <w:rsid w:val="004F67BE"/>
    <w:rsid w:val="004F6CB8"/>
    <w:rsid w:val="004F6FD1"/>
    <w:rsid w:val="00500262"/>
    <w:rsid w:val="0050075F"/>
    <w:rsid w:val="00500E8B"/>
    <w:rsid w:val="00501C26"/>
    <w:rsid w:val="00501F97"/>
    <w:rsid w:val="00502653"/>
    <w:rsid w:val="005026A8"/>
    <w:rsid w:val="0050298E"/>
    <w:rsid w:val="00502997"/>
    <w:rsid w:val="00502D36"/>
    <w:rsid w:val="00503D59"/>
    <w:rsid w:val="00503E98"/>
    <w:rsid w:val="005046D9"/>
    <w:rsid w:val="00504E7E"/>
    <w:rsid w:val="005062E2"/>
    <w:rsid w:val="005108DE"/>
    <w:rsid w:val="00511D6B"/>
    <w:rsid w:val="005129A1"/>
    <w:rsid w:val="00512E0E"/>
    <w:rsid w:val="005132CE"/>
    <w:rsid w:val="00513F46"/>
    <w:rsid w:val="00514AC8"/>
    <w:rsid w:val="00515F8C"/>
    <w:rsid w:val="00516714"/>
    <w:rsid w:val="00516935"/>
    <w:rsid w:val="00517947"/>
    <w:rsid w:val="005216C3"/>
    <w:rsid w:val="00521F92"/>
    <w:rsid w:val="00522749"/>
    <w:rsid w:val="00522E7E"/>
    <w:rsid w:val="005232D3"/>
    <w:rsid w:val="00524545"/>
    <w:rsid w:val="0053307F"/>
    <w:rsid w:val="0053439A"/>
    <w:rsid w:val="00535B1C"/>
    <w:rsid w:val="00535F7B"/>
    <w:rsid w:val="005369A5"/>
    <w:rsid w:val="00536F15"/>
    <w:rsid w:val="00537251"/>
    <w:rsid w:val="00537BB3"/>
    <w:rsid w:val="00541DE6"/>
    <w:rsid w:val="00544363"/>
    <w:rsid w:val="0054528D"/>
    <w:rsid w:val="00547A30"/>
    <w:rsid w:val="005527CC"/>
    <w:rsid w:val="005551DD"/>
    <w:rsid w:val="00555C01"/>
    <w:rsid w:val="005561B5"/>
    <w:rsid w:val="005568CC"/>
    <w:rsid w:val="0056184D"/>
    <w:rsid w:val="0056194D"/>
    <w:rsid w:val="00561B61"/>
    <w:rsid w:val="005622F7"/>
    <w:rsid w:val="00564E7F"/>
    <w:rsid w:val="005655DD"/>
    <w:rsid w:val="0056580B"/>
    <w:rsid w:val="00566D2A"/>
    <w:rsid w:val="005721AA"/>
    <w:rsid w:val="00572B09"/>
    <w:rsid w:val="005763AC"/>
    <w:rsid w:val="00577354"/>
    <w:rsid w:val="005774DC"/>
    <w:rsid w:val="005804AB"/>
    <w:rsid w:val="00580936"/>
    <w:rsid w:val="00580DBC"/>
    <w:rsid w:val="0058123E"/>
    <w:rsid w:val="005815DD"/>
    <w:rsid w:val="00582766"/>
    <w:rsid w:val="0058358E"/>
    <w:rsid w:val="00583C63"/>
    <w:rsid w:val="005840B3"/>
    <w:rsid w:val="00590364"/>
    <w:rsid w:val="005918E7"/>
    <w:rsid w:val="00594709"/>
    <w:rsid w:val="00594C45"/>
    <w:rsid w:val="00595C3C"/>
    <w:rsid w:val="005A112C"/>
    <w:rsid w:val="005A1345"/>
    <w:rsid w:val="005A21DD"/>
    <w:rsid w:val="005A2273"/>
    <w:rsid w:val="005A6CE5"/>
    <w:rsid w:val="005A72EA"/>
    <w:rsid w:val="005B00F8"/>
    <w:rsid w:val="005B2AD8"/>
    <w:rsid w:val="005B2BD0"/>
    <w:rsid w:val="005B3C90"/>
    <w:rsid w:val="005B5E43"/>
    <w:rsid w:val="005B6DED"/>
    <w:rsid w:val="005B6E88"/>
    <w:rsid w:val="005B7177"/>
    <w:rsid w:val="005C0B3B"/>
    <w:rsid w:val="005C0F23"/>
    <w:rsid w:val="005C2672"/>
    <w:rsid w:val="005C4257"/>
    <w:rsid w:val="005C5E04"/>
    <w:rsid w:val="005C6334"/>
    <w:rsid w:val="005C64AA"/>
    <w:rsid w:val="005D0386"/>
    <w:rsid w:val="005D2513"/>
    <w:rsid w:val="005D26D8"/>
    <w:rsid w:val="005D38A6"/>
    <w:rsid w:val="005D3CB5"/>
    <w:rsid w:val="005D4B47"/>
    <w:rsid w:val="005D5A7B"/>
    <w:rsid w:val="005D68E7"/>
    <w:rsid w:val="005D7DC6"/>
    <w:rsid w:val="005E12E0"/>
    <w:rsid w:val="005E1604"/>
    <w:rsid w:val="005E1E21"/>
    <w:rsid w:val="005E2054"/>
    <w:rsid w:val="005E20A6"/>
    <w:rsid w:val="005E243D"/>
    <w:rsid w:val="005E3188"/>
    <w:rsid w:val="005E34A1"/>
    <w:rsid w:val="005E3F3E"/>
    <w:rsid w:val="005E5F50"/>
    <w:rsid w:val="005E7F42"/>
    <w:rsid w:val="005F32F8"/>
    <w:rsid w:val="005F3C2C"/>
    <w:rsid w:val="005F5554"/>
    <w:rsid w:val="006008CD"/>
    <w:rsid w:val="006012CD"/>
    <w:rsid w:val="00602AC0"/>
    <w:rsid w:val="00603BD4"/>
    <w:rsid w:val="00603CBE"/>
    <w:rsid w:val="006048DA"/>
    <w:rsid w:val="0060632C"/>
    <w:rsid w:val="00606677"/>
    <w:rsid w:val="00606A74"/>
    <w:rsid w:val="00607698"/>
    <w:rsid w:val="00607C5D"/>
    <w:rsid w:val="00610E58"/>
    <w:rsid w:val="0061156E"/>
    <w:rsid w:val="00611797"/>
    <w:rsid w:val="006122DD"/>
    <w:rsid w:val="00612CE0"/>
    <w:rsid w:val="00612F00"/>
    <w:rsid w:val="00615E4D"/>
    <w:rsid w:val="0061616A"/>
    <w:rsid w:val="0061618C"/>
    <w:rsid w:val="006169AE"/>
    <w:rsid w:val="00617CD1"/>
    <w:rsid w:val="00617D97"/>
    <w:rsid w:val="0062094F"/>
    <w:rsid w:val="00621308"/>
    <w:rsid w:val="00621B44"/>
    <w:rsid w:val="00622483"/>
    <w:rsid w:val="0062295B"/>
    <w:rsid w:val="006235AC"/>
    <w:rsid w:val="00626996"/>
    <w:rsid w:val="00626ED3"/>
    <w:rsid w:val="00627876"/>
    <w:rsid w:val="006278E9"/>
    <w:rsid w:val="00632FE4"/>
    <w:rsid w:val="00633EB1"/>
    <w:rsid w:val="00633F6E"/>
    <w:rsid w:val="00635DC5"/>
    <w:rsid w:val="00636BAE"/>
    <w:rsid w:val="00636FFF"/>
    <w:rsid w:val="00637676"/>
    <w:rsid w:val="0064050A"/>
    <w:rsid w:val="00640652"/>
    <w:rsid w:val="00640960"/>
    <w:rsid w:val="00640C30"/>
    <w:rsid w:val="00641CF0"/>
    <w:rsid w:val="006436C9"/>
    <w:rsid w:val="00643CF5"/>
    <w:rsid w:val="00643DCA"/>
    <w:rsid w:val="0064412C"/>
    <w:rsid w:val="00644E6B"/>
    <w:rsid w:val="0064540C"/>
    <w:rsid w:val="00646D36"/>
    <w:rsid w:val="0064786C"/>
    <w:rsid w:val="0064795E"/>
    <w:rsid w:val="00651F41"/>
    <w:rsid w:val="006526C1"/>
    <w:rsid w:val="00652786"/>
    <w:rsid w:val="00652D43"/>
    <w:rsid w:val="00653C7C"/>
    <w:rsid w:val="00654107"/>
    <w:rsid w:val="006551AC"/>
    <w:rsid w:val="006556C1"/>
    <w:rsid w:val="00660194"/>
    <w:rsid w:val="006627D9"/>
    <w:rsid w:val="006630DF"/>
    <w:rsid w:val="00665385"/>
    <w:rsid w:val="006658F9"/>
    <w:rsid w:val="00665ABF"/>
    <w:rsid w:val="00665F4F"/>
    <w:rsid w:val="006668D0"/>
    <w:rsid w:val="006669D7"/>
    <w:rsid w:val="00667023"/>
    <w:rsid w:val="0066710E"/>
    <w:rsid w:val="00673753"/>
    <w:rsid w:val="006738D0"/>
    <w:rsid w:val="00673F9B"/>
    <w:rsid w:val="00675DCB"/>
    <w:rsid w:val="006778D3"/>
    <w:rsid w:val="006779B2"/>
    <w:rsid w:val="00677F7C"/>
    <w:rsid w:val="00680C8C"/>
    <w:rsid w:val="00680F51"/>
    <w:rsid w:val="006810B0"/>
    <w:rsid w:val="00681613"/>
    <w:rsid w:val="00681738"/>
    <w:rsid w:val="00682358"/>
    <w:rsid w:val="006824FE"/>
    <w:rsid w:val="00682598"/>
    <w:rsid w:val="00682FFB"/>
    <w:rsid w:val="00683011"/>
    <w:rsid w:val="006833A7"/>
    <w:rsid w:val="00683640"/>
    <w:rsid w:val="00683F44"/>
    <w:rsid w:val="00684044"/>
    <w:rsid w:val="00684445"/>
    <w:rsid w:val="00686550"/>
    <w:rsid w:val="00687BEA"/>
    <w:rsid w:val="00687D04"/>
    <w:rsid w:val="00691BA7"/>
    <w:rsid w:val="00691DFF"/>
    <w:rsid w:val="0069244D"/>
    <w:rsid w:val="00692CE4"/>
    <w:rsid w:val="006935D6"/>
    <w:rsid w:val="00693627"/>
    <w:rsid w:val="00693C41"/>
    <w:rsid w:val="00695D56"/>
    <w:rsid w:val="00697AFC"/>
    <w:rsid w:val="006A066A"/>
    <w:rsid w:val="006A070C"/>
    <w:rsid w:val="006A192C"/>
    <w:rsid w:val="006A2046"/>
    <w:rsid w:val="006A36E7"/>
    <w:rsid w:val="006A53CE"/>
    <w:rsid w:val="006A6F7D"/>
    <w:rsid w:val="006A72AF"/>
    <w:rsid w:val="006A74F6"/>
    <w:rsid w:val="006B02A4"/>
    <w:rsid w:val="006B15D7"/>
    <w:rsid w:val="006B23D6"/>
    <w:rsid w:val="006B338B"/>
    <w:rsid w:val="006B39CB"/>
    <w:rsid w:val="006B5E85"/>
    <w:rsid w:val="006B6CF4"/>
    <w:rsid w:val="006B7E0F"/>
    <w:rsid w:val="006C0DA4"/>
    <w:rsid w:val="006C15B5"/>
    <w:rsid w:val="006C2571"/>
    <w:rsid w:val="006C5013"/>
    <w:rsid w:val="006C57E9"/>
    <w:rsid w:val="006D07AC"/>
    <w:rsid w:val="006D15EB"/>
    <w:rsid w:val="006D165F"/>
    <w:rsid w:val="006D2DAA"/>
    <w:rsid w:val="006D5078"/>
    <w:rsid w:val="006D5BBC"/>
    <w:rsid w:val="006D6080"/>
    <w:rsid w:val="006D6EE8"/>
    <w:rsid w:val="006D711E"/>
    <w:rsid w:val="006E2B27"/>
    <w:rsid w:val="006E41A9"/>
    <w:rsid w:val="006E4513"/>
    <w:rsid w:val="006E55B4"/>
    <w:rsid w:val="006E63AE"/>
    <w:rsid w:val="006E7B69"/>
    <w:rsid w:val="006F4C45"/>
    <w:rsid w:val="006F5245"/>
    <w:rsid w:val="006F529E"/>
    <w:rsid w:val="006F5C23"/>
    <w:rsid w:val="006F65B1"/>
    <w:rsid w:val="006F6B20"/>
    <w:rsid w:val="006F7683"/>
    <w:rsid w:val="006F771E"/>
    <w:rsid w:val="00700479"/>
    <w:rsid w:val="00701091"/>
    <w:rsid w:val="00703021"/>
    <w:rsid w:val="00703690"/>
    <w:rsid w:val="00703DE9"/>
    <w:rsid w:val="00706817"/>
    <w:rsid w:val="00707B26"/>
    <w:rsid w:val="007101B4"/>
    <w:rsid w:val="007102DE"/>
    <w:rsid w:val="00710ACD"/>
    <w:rsid w:val="00713284"/>
    <w:rsid w:val="00713832"/>
    <w:rsid w:val="0071426F"/>
    <w:rsid w:val="00714448"/>
    <w:rsid w:val="00716C8E"/>
    <w:rsid w:val="00717691"/>
    <w:rsid w:val="007206BA"/>
    <w:rsid w:val="00720DEA"/>
    <w:rsid w:val="00721833"/>
    <w:rsid w:val="00722C06"/>
    <w:rsid w:val="00722FB1"/>
    <w:rsid w:val="007249CE"/>
    <w:rsid w:val="0072527C"/>
    <w:rsid w:val="00730801"/>
    <w:rsid w:val="00733205"/>
    <w:rsid w:val="00735009"/>
    <w:rsid w:val="00743929"/>
    <w:rsid w:val="00746A42"/>
    <w:rsid w:val="00747219"/>
    <w:rsid w:val="00747843"/>
    <w:rsid w:val="00750DEF"/>
    <w:rsid w:val="00751684"/>
    <w:rsid w:val="00754A95"/>
    <w:rsid w:val="00754C9A"/>
    <w:rsid w:val="00754D02"/>
    <w:rsid w:val="00754D85"/>
    <w:rsid w:val="007573EF"/>
    <w:rsid w:val="00763189"/>
    <w:rsid w:val="00764922"/>
    <w:rsid w:val="007657CA"/>
    <w:rsid w:val="007664B6"/>
    <w:rsid w:val="007706B4"/>
    <w:rsid w:val="0077192A"/>
    <w:rsid w:val="00772F10"/>
    <w:rsid w:val="007747A5"/>
    <w:rsid w:val="00774BFA"/>
    <w:rsid w:val="00780BE0"/>
    <w:rsid w:val="0078105E"/>
    <w:rsid w:val="0078132A"/>
    <w:rsid w:val="00781712"/>
    <w:rsid w:val="00783650"/>
    <w:rsid w:val="00783CD2"/>
    <w:rsid w:val="007854D7"/>
    <w:rsid w:val="00785FA4"/>
    <w:rsid w:val="0078667A"/>
    <w:rsid w:val="00787DF5"/>
    <w:rsid w:val="0079228A"/>
    <w:rsid w:val="00793934"/>
    <w:rsid w:val="00794F2F"/>
    <w:rsid w:val="00795C85"/>
    <w:rsid w:val="007979BB"/>
    <w:rsid w:val="007A116A"/>
    <w:rsid w:val="007A1311"/>
    <w:rsid w:val="007A256E"/>
    <w:rsid w:val="007A3FBC"/>
    <w:rsid w:val="007A4996"/>
    <w:rsid w:val="007A652A"/>
    <w:rsid w:val="007A665C"/>
    <w:rsid w:val="007A73D0"/>
    <w:rsid w:val="007B3911"/>
    <w:rsid w:val="007B4118"/>
    <w:rsid w:val="007B5773"/>
    <w:rsid w:val="007C024C"/>
    <w:rsid w:val="007C19A1"/>
    <w:rsid w:val="007C1AD5"/>
    <w:rsid w:val="007C2C35"/>
    <w:rsid w:val="007C6A9A"/>
    <w:rsid w:val="007C6F71"/>
    <w:rsid w:val="007C7D45"/>
    <w:rsid w:val="007D0EA4"/>
    <w:rsid w:val="007D2ABA"/>
    <w:rsid w:val="007D3D99"/>
    <w:rsid w:val="007D3E47"/>
    <w:rsid w:val="007D6AF0"/>
    <w:rsid w:val="007E1978"/>
    <w:rsid w:val="007E243A"/>
    <w:rsid w:val="007E2E4C"/>
    <w:rsid w:val="007E4269"/>
    <w:rsid w:val="007E452F"/>
    <w:rsid w:val="007E46FF"/>
    <w:rsid w:val="007E570D"/>
    <w:rsid w:val="007E5F69"/>
    <w:rsid w:val="007E6B3A"/>
    <w:rsid w:val="007F019A"/>
    <w:rsid w:val="007F0A4C"/>
    <w:rsid w:val="007F2911"/>
    <w:rsid w:val="007F2A3D"/>
    <w:rsid w:val="007F2FC4"/>
    <w:rsid w:val="007F3111"/>
    <w:rsid w:val="007F373B"/>
    <w:rsid w:val="007F41FD"/>
    <w:rsid w:val="00804FFE"/>
    <w:rsid w:val="00810022"/>
    <w:rsid w:val="0081089D"/>
    <w:rsid w:val="00812BA2"/>
    <w:rsid w:val="008136FB"/>
    <w:rsid w:val="008158F0"/>
    <w:rsid w:val="00815B00"/>
    <w:rsid w:val="00820248"/>
    <w:rsid w:val="00820BF6"/>
    <w:rsid w:val="00822238"/>
    <w:rsid w:val="00823053"/>
    <w:rsid w:val="00823721"/>
    <w:rsid w:val="00825217"/>
    <w:rsid w:val="00827828"/>
    <w:rsid w:val="00830092"/>
    <w:rsid w:val="00830322"/>
    <w:rsid w:val="00830B2B"/>
    <w:rsid w:val="00831D62"/>
    <w:rsid w:val="00833EA5"/>
    <w:rsid w:val="00836D22"/>
    <w:rsid w:val="00841913"/>
    <w:rsid w:val="00841F84"/>
    <w:rsid w:val="00841F86"/>
    <w:rsid w:val="008420AC"/>
    <w:rsid w:val="008423F1"/>
    <w:rsid w:val="00842CEB"/>
    <w:rsid w:val="0084329A"/>
    <w:rsid w:val="00843C70"/>
    <w:rsid w:val="00843D2A"/>
    <w:rsid w:val="00844042"/>
    <w:rsid w:val="008451A8"/>
    <w:rsid w:val="00846791"/>
    <w:rsid w:val="008471B7"/>
    <w:rsid w:val="0084767E"/>
    <w:rsid w:val="008478BF"/>
    <w:rsid w:val="00847932"/>
    <w:rsid w:val="008503B2"/>
    <w:rsid w:val="0085052F"/>
    <w:rsid w:val="0085062B"/>
    <w:rsid w:val="00851FF5"/>
    <w:rsid w:val="00852B45"/>
    <w:rsid w:val="00852C3D"/>
    <w:rsid w:val="0085320E"/>
    <w:rsid w:val="00854870"/>
    <w:rsid w:val="008556F7"/>
    <w:rsid w:val="00855D18"/>
    <w:rsid w:val="008562EA"/>
    <w:rsid w:val="00856DAA"/>
    <w:rsid w:val="00864404"/>
    <w:rsid w:val="00864FD9"/>
    <w:rsid w:val="00865875"/>
    <w:rsid w:val="00865995"/>
    <w:rsid w:val="00865B49"/>
    <w:rsid w:val="008668FE"/>
    <w:rsid w:val="00867BE5"/>
    <w:rsid w:val="008700FD"/>
    <w:rsid w:val="00871678"/>
    <w:rsid w:val="008717D9"/>
    <w:rsid w:val="008720AE"/>
    <w:rsid w:val="00872C33"/>
    <w:rsid w:val="0087370B"/>
    <w:rsid w:val="0087606A"/>
    <w:rsid w:val="008765E4"/>
    <w:rsid w:val="008800A0"/>
    <w:rsid w:val="008809F5"/>
    <w:rsid w:val="00880EDA"/>
    <w:rsid w:val="00881333"/>
    <w:rsid w:val="00882302"/>
    <w:rsid w:val="008823C0"/>
    <w:rsid w:val="00884AB6"/>
    <w:rsid w:val="0088579E"/>
    <w:rsid w:val="00885A62"/>
    <w:rsid w:val="00886041"/>
    <w:rsid w:val="00886054"/>
    <w:rsid w:val="00893B4D"/>
    <w:rsid w:val="00894F34"/>
    <w:rsid w:val="008A1965"/>
    <w:rsid w:val="008A2848"/>
    <w:rsid w:val="008A61F6"/>
    <w:rsid w:val="008A6ABD"/>
    <w:rsid w:val="008B0D1B"/>
    <w:rsid w:val="008B2F9F"/>
    <w:rsid w:val="008B4A3D"/>
    <w:rsid w:val="008B5069"/>
    <w:rsid w:val="008B52E6"/>
    <w:rsid w:val="008B5A12"/>
    <w:rsid w:val="008B60D8"/>
    <w:rsid w:val="008B652F"/>
    <w:rsid w:val="008B6A58"/>
    <w:rsid w:val="008B7947"/>
    <w:rsid w:val="008B7F39"/>
    <w:rsid w:val="008C10A8"/>
    <w:rsid w:val="008C30BA"/>
    <w:rsid w:val="008C4909"/>
    <w:rsid w:val="008C64C5"/>
    <w:rsid w:val="008C6EFE"/>
    <w:rsid w:val="008D04B3"/>
    <w:rsid w:val="008D1418"/>
    <w:rsid w:val="008D1F5A"/>
    <w:rsid w:val="008D39F5"/>
    <w:rsid w:val="008D4962"/>
    <w:rsid w:val="008D4CDF"/>
    <w:rsid w:val="008D5B69"/>
    <w:rsid w:val="008D65BC"/>
    <w:rsid w:val="008D73DF"/>
    <w:rsid w:val="008D741A"/>
    <w:rsid w:val="008E05C6"/>
    <w:rsid w:val="008E11DD"/>
    <w:rsid w:val="008E3D38"/>
    <w:rsid w:val="008F3F17"/>
    <w:rsid w:val="008F4E5C"/>
    <w:rsid w:val="008F4FC3"/>
    <w:rsid w:val="008F51C7"/>
    <w:rsid w:val="008F54F3"/>
    <w:rsid w:val="008F592B"/>
    <w:rsid w:val="008F7791"/>
    <w:rsid w:val="0090096A"/>
    <w:rsid w:val="0090364B"/>
    <w:rsid w:val="009055BE"/>
    <w:rsid w:val="0091273C"/>
    <w:rsid w:val="009131F7"/>
    <w:rsid w:val="009135EE"/>
    <w:rsid w:val="00914A8D"/>
    <w:rsid w:val="00915F72"/>
    <w:rsid w:val="00917888"/>
    <w:rsid w:val="00920261"/>
    <w:rsid w:val="009222D2"/>
    <w:rsid w:val="0092462B"/>
    <w:rsid w:val="00925023"/>
    <w:rsid w:val="00925209"/>
    <w:rsid w:val="00925AE1"/>
    <w:rsid w:val="00925CD9"/>
    <w:rsid w:val="00925F07"/>
    <w:rsid w:val="00925F2F"/>
    <w:rsid w:val="009268AC"/>
    <w:rsid w:val="00926AD3"/>
    <w:rsid w:val="00926F84"/>
    <w:rsid w:val="0093017C"/>
    <w:rsid w:val="0093025F"/>
    <w:rsid w:val="0093054C"/>
    <w:rsid w:val="00931425"/>
    <w:rsid w:val="00932C29"/>
    <w:rsid w:val="00933BF4"/>
    <w:rsid w:val="0093533D"/>
    <w:rsid w:val="00935953"/>
    <w:rsid w:val="00936443"/>
    <w:rsid w:val="00936FC9"/>
    <w:rsid w:val="009372B2"/>
    <w:rsid w:val="00937489"/>
    <w:rsid w:val="009406BF"/>
    <w:rsid w:val="00941371"/>
    <w:rsid w:val="009426AB"/>
    <w:rsid w:val="00945AE4"/>
    <w:rsid w:val="0094644F"/>
    <w:rsid w:val="00947620"/>
    <w:rsid w:val="00950AC5"/>
    <w:rsid w:val="00951DA7"/>
    <w:rsid w:val="00951E7A"/>
    <w:rsid w:val="00956318"/>
    <w:rsid w:val="00956A99"/>
    <w:rsid w:val="0096145D"/>
    <w:rsid w:val="00961DD1"/>
    <w:rsid w:val="009627F3"/>
    <w:rsid w:val="00964E60"/>
    <w:rsid w:val="0096531F"/>
    <w:rsid w:val="00966BB7"/>
    <w:rsid w:val="0096781D"/>
    <w:rsid w:val="0097083E"/>
    <w:rsid w:val="00970F1D"/>
    <w:rsid w:val="00971CDA"/>
    <w:rsid w:val="00971D0B"/>
    <w:rsid w:val="009723BC"/>
    <w:rsid w:val="00972DB7"/>
    <w:rsid w:val="0097546D"/>
    <w:rsid w:val="009828E0"/>
    <w:rsid w:val="0098378B"/>
    <w:rsid w:val="00984281"/>
    <w:rsid w:val="00990F73"/>
    <w:rsid w:val="00991D34"/>
    <w:rsid w:val="009927CA"/>
    <w:rsid w:val="00994BA8"/>
    <w:rsid w:val="00995FDC"/>
    <w:rsid w:val="009973DC"/>
    <w:rsid w:val="009978C0"/>
    <w:rsid w:val="0099797C"/>
    <w:rsid w:val="00997E02"/>
    <w:rsid w:val="009A0B26"/>
    <w:rsid w:val="009A24DB"/>
    <w:rsid w:val="009A3127"/>
    <w:rsid w:val="009A51E8"/>
    <w:rsid w:val="009A5B16"/>
    <w:rsid w:val="009B1312"/>
    <w:rsid w:val="009B2B5A"/>
    <w:rsid w:val="009B5DE4"/>
    <w:rsid w:val="009B5E4E"/>
    <w:rsid w:val="009B5FCC"/>
    <w:rsid w:val="009B600D"/>
    <w:rsid w:val="009B62B4"/>
    <w:rsid w:val="009B709A"/>
    <w:rsid w:val="009C0D4C"/>
    <w:rsid w:val="009C1FB5"/>
    <w:rsid w:val="009C1FCA"/>
    <w:rsid w:val="009C237B"/>
    <w:rsid w:val="009C245D"/>
    <w:rsid w:val="009C2A66"/>
    <w:rsid w:val="009C2D43"/>
    <w:rsid w:val="009C2D7F"/>
    <w:rsid w:val="009C36BB"/>
    <w:rsid w:val="009C4A74"/>
    <w:rsid w:val="009C5120"/>
    <w:rsid w:val="009C542C"/>
    <w:rsid w:val="009C5736"/>
    <w:rsid w:val="009C5FFE"/>
    <w:rsid w:val="009C775F"/>
    <w:rsid w:val="009D1ACC"/>
    <w:rsid w:val="009D21F3"/>
    <w:rsid w:val="009D24A8"/>
    <w:rsid w:val="009D55D1"/>
    <w:rsid w:val="009D60AF"/>
    <w:rsid w:val="009D60DC"/>
    <w:rsid w:val="009D6AE6"/>
    <w:rsid w:val="009D6BAA"/>
    <w:rsid w:val="009D728F"/>
    <w:rsid w:val="009D7B0F"/>
    <w:rsid w:val="009D7F69"/>
    <w:rsid w:val="009E0345"/>
    <w:rsid w:val="009E11E5"/>
    <w:rsid w:val="009E2BFA"/>
    <w:rsid w:val="009E35F4"/>
    <w:rsid w:val="009E4A0E"/>
    <w:rsid w:val="009E5AD8"/>
    <w:rsid w:val="009E6265"/>
    <w:rsid w:val="009E69C1"/>
    <w:rsid w:val="009E7538"/>
    <w:rsid w:val="009F13D8"/>
    <w:rsid w:val="009F15CB"/>
    <w:rsid w:val="009F1FE9"/>
    <w:rsid w:val="009F5E6A"/>
    <w:rsid w:val="009F6192"/>
    <w:rsid w:val="009F6D90"/>
    <w:rsid w:val="009F728C"/>
    <w:rsid w:val="009F77D2"/>
    <w:rsid w:val="009F7B85"/>
    <w:rsid w:val="009F7CD4"/>
    <w:rsid w:val="00A00640"/>
    <w:rsid w:val="00A03AA8"/>
    <w:rsid w:val="00A066FD"/>
    <w:rsid w:val="00A06CB7"/>
    <w:rsid w:val="00A06F51"/>
    <w:rsid w:val="00A0710D"/>
    <w:rsid w:val="00A1137D"/>
    <w:rsid w:val="00A11F92"/>
    <w:rsid w:val="00A12C37"/>
    <w:rsid w:val="00A13418"/>
    <w:rsid w:val="00A145B8"/>
    <w:rsid w:val="00A14BD4"/>
    <w:rsid w:val="00A15371"/>
    <w:rsid w:val="00A22B56"/>
    <w:rsid w:val="00A23734"/>
    <w:rsid w:val="00A25648"/>
    <w:rsid w:val="00A264C4"/>
    <w:rsid w:val="00A3047B"/>
    <w:rsid w:val="00A3089C"/>
    <w:rsid w:val="00A33F99"/>
    <w:rsid w:val="00A347E7"/>
    <w:rsid w:val="00A3657A"/>
    <w:rsid w:val="00A36817"/>
    <w:rsid w:val="00A40CD5"/>
    <w:rsid w:val="00A4111A"/>
    <w:rsid w:val="00A41A4B"/>
    <w:rsid w:val="00A42EF8"/>
    <w:rsid w:val="00A439C1"/>
    <w:rsid w:val="00A446DE"/>
    <w:rsid w:val="00A44C4C"/>
    <w:rsid w:val="00A44D32"/>
    <w:rsid w:val="00A4633F"/>
    <w:rsid w:val="00A46690"/>
    <w:rsid w:val="00A467B6"/>
    <w:rsid w:val="00A47BD7"/>
    <w:rsid w:val="00A51B3E"/>
    <w:rsid w:val="00A52164"/>
    <w:rsid w:val="00A52764"/>
    <w:rsid w:val="00A53024"/>
    <w:rsid w:val="00A542CD"/>
    <w:rsid w:val="00A56328"/>
    <w:rsid w:val="00A56D10"/>
    <w:rsid w:val="00A57275"/>
    <w:rsid w:val="00A60EA3"/>
    <w:rsid w:val="00A62087"/>
    <w:rsid w:val="00A63AAD"/>
    <w:rsid w:val="00A65531"/>
    <w:rsid w:val="00A65BDB"/>
    <w:rsid w:val="00A66C47"/>
    <w:rsid w:val="00A70AA8"/>
    <w:rsid w:val="00A71A98"/>
    <w:rsid w:val="00A71CE4"/>
    <w:rsid w:val="00A72BA6"/>
    <w:rsid w:val="00A73151"/>
    <w:rsid w:val="00A739F8"/>
    <w:rsid w:val="00A74608"/>
    <w:rsid w:val="00A756F2"/>
    <w:rsid w:val="00A763A2"/>
    <w:rsid w:val="00A7709A"/>
    <w:rsid w:val="00A77EE4"/>
    <w:rsid w:val="00A77F4D"/>
    <w:rsid w:val="00A800FE"/>
    <w:rsid w:val="00A81375"/>
    <w:rsid w:val="00A81E24"/>
    <w:rsid w:val="00A8280D"/>
    <w:rsid w:val="00A83076"/>
    <w:rsid w:val="00A8367C"/>
    <w:rsid w:val="00A83887"/>
    <w:rsid w:val="00A83AE4"/>
    <w:rsid w:val="00A83F87"/>
    <w:rsid w:val="00A85292"/>
    <w:rsid w:val="00A903FF"/>
    <w:rsid w:val="00A91E12"/>
    <w:rsid w:val="00A92034"/>
    <w:rsid w:val="00A94D4F"/>
    <w:rsid w:val="00A94FD1"/>
    <w:rsid w:val="00A94FE2"/>
    <w:rsid w:val="00A9689D"/>
    <w:rsid w:val="00A96956"/>
    <w:rsid w:val="00A96C88"/>
    <w:rsid w:val="00A97208"/>
    <w:rsid w:val="00A97682"/>
    <w:rsid w:val="00A97D9A"/>
    <w:rsid w:val="00AA046D"/>
    <w:rsid w:val="00AA2AE3"/>
    <w:rsid w:val="00AA3019"/>
    <w:rsid w:val="00AA32F9"/>
    <w:rsid w:val="00AA4641"/>
    <w:rsid w:val="00AA61CC"/>
    <w:rsid w:val="00AA696A"/>
    <w:rsid w:val="00AA6D34"/>
    <w:rsid w:val="00AB0061"/>
    <w:rsid w:val="00AB2473"/>
    <w:rsid w:val="00AB290B"/>
    <w:rsid w:val="00AB2B24"/>
    <w:rsid w:val="00AB2C5D"/>
    <w:rsid w:val="00AB2C65"/>
    <w:rsid w:val="00AB35DD"/>
    <w:rsid w:val="00AB3E21"/>
    <w:rsid w:val="00AB4522"/>
    <w:rsid w:val="00AB46E1"/>
    <w:rsid w:val="00AB59CE"/>
    <w:rsid w:val="00AB666A"/>
    <w:rsid w:val="00AB79BB"/>
    <w:rsid w:val="00AC07E1"/>
    <w:rsid w:val="00AC0D98"/>
    <w:rsid w:val="00AC2FE4"/>
    <w:rsid w:val="00AC3AE1"/>
    <w:rsid w:val="00AC4F22"/>
    <w:rsid w:val="00AC5569"/>
    <w:rsid w:val="00AC576B"/>
    <w:rsid w:val="00AC609E"/>
    <w:rsid w:val="00AC62E9"/>
    <w:rsid w:val="00AC668F"/>
    <w:rsid w:val="00AC7514"/>
    <w:rsid w:val="00AD07AF"/>
    <w:rsid w:val="00AD0BB3"/>
    <w:rsid w:val="00AD103D"/>
    <w:rsid w:val="00AD13A0"/>
    <w:rsid w:val="00AD1C80"/>
    <w:rsid w:val="00AD3149"/>
    <w:rsid w:val="00AD35C0"/>
    <w:rsid w:val="00AD3A42"/>
    <w:rsid w:val="00AD3B2D"/>
    <w:rsid w:val="00AD4BB5"/>
    <w:rsid w:val="00AD50EE"/>
    <w:rsid w:val="00AD551F"/>
    <w:rsid w:val="00AD5FCE"/>
    <w:rsid w:val="00AE1438"/>
    <w:rsid w:val="00AE2312"/>
    <w:rsid w:val="00AE661A"/>
    <w:rsid w:val="00AE6E31"/>
    <w:rsid w:val="00AF1212"/>
    <w:rsid w:val="00AF1335"/>
    <w:rsid w:val="00AF1FCF"/>
    <w:rsid w:val="00AF2654"/>
    <w:rsid w:val="00AF26DC"/>
    <w:rsid w:val="00AF3746"/>
    <w:rsid w:val="00AF4C8D"/>
    <w:rsid w:val="00AF5FA9"/>
    <w:rsid w:val="00AF63FD"/>
    <w:rsid w:val="00AF7168"/>
    <w:rsid w:val="00AF7A28"/>
    <w:rsid w:val="00B00200"/>
    <w:rsid w:val="00B027D9"/>
    <w:rsid w:val="00B029EA"/>
    <w:rsid w:val="00B02CC3"/>
    <w:rsid w:val="00B03023"/>
    <w:rsid w:val="00B03F35"/>
    <w:rsid w:val="00B05684"/>
    <w:rsid w:val="00B0656E"/>
    <w:rsid w:val="00B072AD"/>
    <w:rsid w:val="00B108FE"/>
    <w:rsid w:val="00B10CE0"/>
    <w:rsid w:val="00B1305C"/>
    <w:rsid w:val="00B14DBF"/>
    <w:rsid w:val="00B157A7"/>
    <w:rsid w:val="00B15CCF"/>
    <w:rsid w:val="00B15F53"/>
    <w:rsid w:val="00B1601E"/>
    <w:rsid w:val="00B16F7E"/>
    <w:rsid w:val="00B17569"/>
    <w:rsid w:val="00B20B4B"/>
    <w:rsid w:val="00B22435"/>
    <w:rsid w:val="00B22C6A"/>
    <w:rsid w:val="00B23590"/>
    <w:rsid w:val="00B23F92"/>
    <w:rsid w:val="00B30546"/>
    <w:rsid w:val="00B31895"/>
    <w:rsid w:val="00B329C2"/>
    <w:rsid w:val="00B33B38"/>
    <w:rsid w:val="00B3426B"/>
    <w:rsid w:val="00B35660"/>
    <w:rsid w:val="00B35D8A"/>
    <w:rsid w:val="00B3654E"/>
    <w:rsid w:val="00B37000"/>
    <w:rsid w:val="00B37345"/>
    <w:rsid w:val="00B3754F"/>
    <w:rsid w:val="00B411B3"/>
    <w:rsid w:val="00B4249C"/>
    <w:rsid w:val="00B42829"/>
    <w:rsid w:val="00B476DE"/>
    <w:rsid w:val="00B51077"/>
    <w:rsid w:val="00B51A0B"/>
    <w:rsid w:val="00B52C60"/>
    <w:rsid w:val="00B53925"/>
    <w:rsid w:val="00B552AF"/>
    <w:rsid w:val="00B553B9"/>
    <w:rsid w:val="00B56765"/>
    <w:rsid w:val="00B56CFB"/>
    <w:rsid w:val="00B601D7"/>
    <w:rsid w:val="00B619C6"/>
    <w:rsid w:val="00B63E7B"/>
    <w:rsid w:val="00B65B54"/>
    <w:rsid w:val="00B660CC"/>
    <w:rsid w:val="00B707A4"/>
    <w:rsid w:val="00B713FD"/>
    <w:rsid w:val="00B71883"/>
    <w:rsid w:val="00B71912"/>
    <w:rsid w:val="00B71998"/>
    <w:rsid w:val="00B72ADF"/>
    <w:rsid w:val="00B7408C"/>
    <w:rsid w:val="00B7445F"/>
    <w:rsid w:val="00B75A53"/>
    <w:rsid w:val="00B7622D"/>
    <w:rsid w:val="00B766AD"/>
    <w:rsid w:val="00B772A6"/>
    <w:rsid w:val="00B77D17"/>
    <w:rsid w:val="00B77F98"/>
    <w:rsid w:val="00B826FC"/>
    <w:rsid w:val="00B84F06"/>
    <w:rsid w:val="00B84F8D"/>
    <w:rsid w:val="00B85537"/>
    <w:rsid w:val="00B864CD"/>
    <w:rsid w:val="00B86A8E"/>
    <w:rsid w:val="00B86B04"/>
    <w:rsid w:val="00B86B4A"/>
    <w:rsid w:val="00B86D21"/>
    <w:rsid w:val="00B87555"/>
    <w:rsid w:val="00B90E92"/>
    <w:rsid w:val="00B914E4"/>
    <w:rsid w:val="00B919D4"/>
    <w:rsid w:val="00B91DC7"/>
    <w:rsid w:val="00B91E8A"/>
    <w:rsid w:val="00B91F16"/>
    <w:rsid w:val="00B92347"/>
    <w:rsid w:val="00B92C45"/>
    <w:rsid w:val="00B93C46"/>
    <w:rsid w:val="00B94096"/>
    <w:rsid w:val="00B95505"/>
    <w:rsid w:val="00B96360"/>
    <w:rsid w:val="00B9697B"/>
    <w:rsid w:val="00B9741F"/>
    <w:rsid w:val="00BA0054"/>
    <w:rsid w:val="00BA0494"/>
    <w:rsid w:val="00BA1682"/>
    <w:rsid w:val="00BA1923"/>
    <w:rsid w:val="00BA2B5D"/>
    <w:rsid w:val="00BA2BB6"/>
    <w:rsid w:val="00BA46A7"/>
    <w:rsid w:val="00BA548B"/>
    <w:rsid w:val="00BA6182"/>
    <w:rsid w:val="00BA6E3A"/>
    <w:rsid w:val="00BB0485"/>
    <w:rsid w:val="00BB10BB"/>
    <w:rsid w:val="00BB11F4"/>
    <w:rsid w:val="00BB1717"/>
    <w:rsid w:val="00BB2C47"/>
    <w:rsid w:val="00BB3ED1"/>
    <w:rsid w:val="00BB55DE"/>
    <w:rsid w:val="00BB5D10"/>
    <w:rsid w:val="00BB7620"/>
    <w:rsid w:val="00BC2027"/>
    <w:rsid w:val="00BC2383"/>
    <w:rsid w:val="00BC4353"/>
    <w:rsid w:val="00BC43CF"/>
    <w:rsid w:val="00BC50BF"/>
    <w:rsid w:val="00BC5760"/>
    <w:rsid w:val="00BC6043"/>
    <w:rsid w:val="00BC6626"/>
    <w:rsid w:val="00BC784F"/>
    <w:rsid w:val="00BD00BC"/>
    <w:rsid w:val="00BD10F4"/>
    <w:rsid w:val="00BD121B"/>
    <w:rsid w:val="00BD1B82"/>
    <w:rsid w:val="00BD24D8"/>
    <w:rsid w:val="00BD2585"/>
    <w:rsid w:val="00BD2869"/>
    <w:rsid w:val="00BD394A"/>
    <w:rsid w:val="00BD406C"/>
    <w:rsid w:val="00BD44D9"/>
    <w:rsid w:val="00BD7635"/>
    <w:rsid w:val="00BE0562"/>
    <w:rsid w:val="00BE057D"/>
    <w:rsid w:val="00BE3E95"/>
    <w:rsid w:val="00BE4EC2"/>
    <w:rsid w:val="00BE61C5"/>
    <w:rsid w:val="00BE72CA"/>
    <w:rsid w:val="00BF2AAD"/>
    <w:rsid w:val="00BF3625"/>
    <w:rsid w:val="00BF4F1D"/>
    <w:rsid w:val="00BF6374"/>
    <w:rsid w:val="00C00D7E"/>
    <w:rsid w:val="00C01E16"/>
    <w:rsid w:val="00C0397C"/>
    <w:rsid w:val="00C04731"/>
    <w:rsid w:val="00C0549D"/>
    <w:rsid w:val="00C05E05"/>
    <w:rsid w:val="00C063A4"/>
    <w:rsid w:val="00C078AA"/>
    <w:rsid w:val="00C10257"/>
    <w:rsid w:val="00C1186F"/>
    <w:rsid w:val="00C11CD8"/>
    <w:rsid w:val="00C129CF"/>
    <w:rsid w:val="00C12B4C"/>
    <w:rsid w:val="00C12CBC"/>
    <w:rsid w:val="00C13983"/>
    <w:rsid w:val="00C13C9E"/>
    <w:rsid w:val="00C1488C"/>
    <w:rsid w:val="00C15898"/>
    <w:rsid w:val="00C15B30"/>
    <w:rsid w:val="00C163A0"/>
    <w:rsid w:val="00C167BD"/>
    <w:rsid w:val="00C21122"/>
    <w:rsid w:val="00C2138F"/>
    <w:rsid w:val="00C21A69"/>
    <w:rsid w:val="00C21FBC"/>
    <w:rsid w:val="00C263CB"/>
    <w:rsid w:val="00C2779E"/>
    <w:rsid w:val="00C31A06"/>
    <w:rsid w:val="00C31C1F"/>
    <w:rsid w:val="00C321D5"/>
    <w:rsid w:val="00C323F7"/>
    <w:rsid w:val="00C327CF"/>
    <w:rsid w:val="00C328E7"/>
    <w:rsid w:val="00C33733"/>
    <w:rsid w:val="00C33D59"/>
    <w:rsid w:val="00C364EA"/>
    <w:rsid w:val="00C36B70"/>
    <w:rsid w:val="00C37852"/>
    <w:rsid w:val="00C4069E"/>
    <w:rsid w:val="00C40862"/>
    <w:rsid w:val="00C40B6F"/>
    <w:rsid w:val="00C40D9D"/>
    <w:rsid w:val="00C41613"/>
    <w:rsid w:val="00C4200B"/>
    <w:rsid w:val="00C437D0"/>
    <w:rsid w:val="00C43D0F"/>
    <w:rsid w:val="00C44157"/>
    <w:rsid w:val="00C44E35"/>
    <w:rsid w:val="00C45497"/>
    <w:rsid w:val="00C45A9B"/>
    <w:rsid w:val="00C45DC3"/>
    <w:rsid w:val="00C466AD"/>
    <w:rsid w:val="00C46F4F"/>
    <w:rsid w:val="00C47318"/>
    <w:rsid w:val="00C50D52"/>
    <w:rsid w:val="00C516E7"/>
    <w:rsid w:val="00C51A1A"/>
    <w:rsid w:val="00C5230C"/>
    <w:rsid w:val="00C52C0B"/>
    <w:rsid w:val="00C536EE"/>
    <w:rsid w:val="00C53DD3"/>
    <w:rsid w:val="00C540C6"/>
    <w:rsid w:val="00C5519A"/>
    <w:rsid w:val="00C55D5D"/>
    <w:rsid w:val="00C56B37"/>
    <w:rsid w:val="00C57576"/>
    <w:rsid w:val="00C57654"/>
    <w:rsid w:val="00C57A7F"/>
    <w:rsid w:val="00C61E4C"/>
    <w:rsid w:val="00C629E1"/>
    <w:rsid w:val="00C62DBB"/>
    <w:rsid w:val="00C634D9"/>
    <w:rsid w:val="00C63D5D"/>
    <w:rsid w:val="00C65A89"/>
    <w:rsid w:val="00C66284"/>
    <w:rsid w:val="00C66A22"/>
    <w:rsid w:val="00C67CB3"/>
    <w:rsid w:val="00C702F6"/>
    <w:rsid w:val="00C708B7"/>
    <w:rsid w:val="00C719DE"/>
    <w:rsid w:val="00C71C9D"/>
    <w:rsid w:val="00C730A3"/>
    <w:rsid w:val="00C773C5"/>
    <w:rsid w:val="00C77462"/>
    <w:rsid w:val="00C77D0E"/>
    <w:rsid w:val="00C818E8"/>
    <w:rsid w:val="00C83DAB"/>
    <w:rsid w:val="00C85059"/>
    <w:rsid w:val="00C85299"/>
    <w:rsid w:val="00C90790"/>
    <w:rsid w:val="00C90A01"/>
    <w:rsid w:val="00C90EC5"/>
    <w:rsid w:val="00C914DD"/>
    <w:rsid w:val="00C91913"/>
    <w:rsid w:val="00C93E0A"/>
    <w:rsid w:val="00C94CC1"/>
    <w:rsid w:val="00C954BD"/>
    <w:rsid w:val="00C97D69"/>
    <w:rsid w:val="00C97DD6"/>
    <w:rsid w:val="00CA00C3"/>
    <w:rsid w:val="00CA0A1D"/>
    <w:rsid w:val="00CA0A5F"/>
    <w:rsid w:val="00CA1105"/>
    <w:rsid w:val="00CA1971"/>
    <w:rsid w:val="00CA447F"/>
    <w:rsid w:val="00CA5CEE"/>
    <w:rsid w:val="00CA79AE"/>
    <w:rsid w:val="00CB0D6D"/>
    <w:rsid w:val="00CB11C9"/>
    <w:rsid w:val="00CB2B15"/>
    <w:rsid w:val="00CB3C93"/>
    <w:rsid w:val="00CB4982"/>
    <w:rsid w:val="00CB4B03"/>
    <w:rsid w:val="00CB4FF5"/>
    <w:rsid w:val="00CB520E"/>
    <w:rsid w:val="00CB5835"/>
    <w:rsid w:val="00CB6A14"/>
    <w:rsid w:val="00CC1014"/>
    <w:rsid w:val="00CC13DA"/>
    <w:rsid w:val="00CC1E9B"/>
    <w:rsid w:val="00CC1EA9"/>
    <w:rsid w:val="00CC21DA"/>
    <w:rsid w:val="00CC7168"/>
    <w:rsid w:val="00CD0486"/>
    <w:rsid w:val="00CD0859"/>
    <w:rsid w:val="00CD0991"/>
    <w:rsid w:val="00CD1636"/>
    <w:rsid w:val="00CD27F3"/>
    <w:rsid w:val="00CD30F4"/>
    <w:rsid w:val="00CD3E99"/>
    <w:rsid w:val="00CD45BF"/>
    <w:rsid w:val="00CD48BD"/>
    <w:rsid w:val="00CD58C5"/>
    <w:rsid w:val="00CD5FE5"/>
    <w:rsid w:val="00CD660A"/>
    <w:rsid w:val="00CD68C7"/>
    <w:rsid w:val="00CD6A59"/>
    <w:rsid w:val="00CD76B8"/>
    <w:rsid w:val="00CE0AC7"/>
    <w:rsid w:val="00CE0F77"/>
    <w:rsid w:val="00CE1A86"/>
    <w:rsid w:val="00CE206F"/>
    <w:rsid w:val="00CE2481"/>
    <w:rsid w:val="00CE620F"/>
    <w:rsid w:val="00CF0240"/>
    <w:rsid w:val="00CF1C25"/>
    <w:rsid w:val="00CF39F5"/>
    <w:rsid w:val="00CF3D48"/>
    <w:rsid w:val="00CF3EB7"/>
    <w:rsid w:val="00CF5932"/>
    <w:rsid w:val="00CF604E"/>
    <w:rsid w:val="00CF64B0"/>
    <w:rsid w:val="00CF66F1"/>
    <w:rsid w:val="00CF6F63"/>
    <w:rsid w:val="00CF7B3C"/>
    <w:rsid w:val="00D00BF2"/>
    <w:rsid w:val="00D00DCD"/>
    <w:rsid w:val="00D019E4"/>
    <w:rsid w:val="00D026BF"/>
    <w:rsid w:val="00D03372"/>
    <w:rsid w:val="00D05AEB"/>
    <w:rsid w:val="00D061A1"/>
    <w:rsid w:val="00D06F41"/>
    <w:rsid w:val="00D06F43"/>
    <w:rsid w:val="00D07E9F"/>
    <w:rsid w:val="00D10452"/>
    <w:rsid w:val="00D1088E"/>
    <w:rsid w:val="00D10A15"/>
    <w:rsid w:val="00D10C46"/>
    <w:rsid w:val="00D11521"/>
    <w:rsid w:val="00D11F0B"/>
    <w:rsid w:val="00D12B9D"/>
    <w:rsid w:val="00D12EF9"/>
    <w:rsid w:val="00D14E78"/>
    <w:rsid w:val="00D156B6"/>
    <w:rsid w:val="00D170B8"/>
    <w:rsid w:val="00D20988"/>
    <w:rsid w:val="00D21760"/>
    <w:rsid w:val="00D230BC"/>
    <w:rsid w:val="00D239B7"/>
    <w:rsid w:val="00D26F6B"/>
    <w:rsid w:val="00D26F83"/>
    <w:rsid w:val="00D27597"/>
    <w:rsid w:val="00D30B88"/>
    <w:rsid w:val="00D32147"/>
    <w:rsid w:val="00D32FBC"/>
    <w:rsid w:val="00D33B54"/>
    <w:rsid w:val="00D34091"/>
    <w:rsid w:val="00D34D87"/>
    <w:rsid w:val="00D36D11"/>
    <w:rsid w:val="00D37158"/>
    <w:rsid w:val="00D418E3"/>
    <w:rsid w:val="00D44E40"/>
    <w:rsid w:val="00D45B8C"/>
    <w:rsid w:val="00D45DA6"/>
    <w:rsid w:val="00D461F1"/>
    <w:rsid w:val="00D46C80"/>
    <w:rsid w:val="00D47EEE"/>
    <w:rsid w:val="00D50B69"/>
    <w:rsid w:val="00D52D4F"/>
    <w:rsid w:val="00D54560"/>
    <w:rsid w:val="00D55CA4"/>
    <w:rsid w:val="00D602C4"/>
    <w:rsid w:val="00D63925"/>
    <w:rsid w:val="00D63A11"/>
    <w:rsid w:val="00D65E26"/>
    <w:rsid w:val="00D65EA8"/>
    <w:rsid w:val="00D70D3A"/>
    <w:rsid w:val="00D71509"/>
    <w:rsid w:val="00D71820"/>
    <w:rsid w:val="00D71F13"/>
    <w:rsid w:val="00D72061"/>
    <w:rsid w:val="00D721B6"/>
    <w:rsid w:val="00D741AD"/>
    <w:rsid w:val="00D75D5B"/>
    <w:rsid w:val="00D805D8"/>
    <w:rsid w:val="00D80929"/>
    <w:rsid w:val="00D811AD"/>
    <w:rsid w:val="00D826B4"/>
    <w:rsid w:val="00D85D0A"/>
    <w:rsid w:val="00D85D0C"/>
    <w:rsid w:val="00D8640F"/>
    <w:rsid w:val="00D879B5"/>
    <w:rsid w:val="00D90156"/>
    <w:rsid w:val="00D92751"/>
    <w:rsid w:val="00D92958"/>
    <w:rsid w:val="00D92A2B"/>
    <w:rsid w:val="00D937AD"/>
    <w:rsid w:val="00D9473C"/>
    <w:rsid w:val="00D96A29"/>
    <w:rsid w:val="00D9715C"/>
    <w:rsid w:val="00D97391"/>
    <w:rsid w:val="00DA08F9"/>
    <w:rsid w:val="00DA0A42"/>
    <w:rsid w:val="00DA1686"/>
    <w:rsid w:val="00DA23E8"/>
    <w:rsid w:val="00DA29A8"/>
    <w:rsid w:val="00DA5088"/>
    <w:rsid w:val="00DA5BEA"/>
    <w:rsid w:val="00DA6051"/>
    <w:rsid w:val="00DA69EF"/>
    <w:rsid w:val="00DA6B00"/>
    <w:rsid w:val="00DA784B"/>
    <w:rsid w:val="00DB0ABC"/>
    <w:rsid w:val="00DB1BE3"/>
    <w:rsid w:val="00DB2427"/>
    <w:rsid w:val="00DB2440"/>
    <w:rsid w:val="00DB3CF0"/>
    <w:rsid w:val="00DB4FEA"/>
    <w:rsid w:val="00DB54A5"/>
    <w:rsid w:val="00DB6528"/>
    <w:rsid w:val="00DB6AF8"/>
    <w:rsid w:val="00DB6C0D"/>
    <w:rsid w:val="00DB6F88"/>
    <w:rsid w:val="00DC3570"/>
    <w:rsid w:val="00DC6716"/>
    <w:rsid w:val="00DC67D6"/>
    <w:rsid w:val="00DC6D37"/>
    <w:rsid w:val="00DC7253"/>
    <w:rsid w:val="00DC7742"/>
    <w:rsid w:val="00DD01CB"/>
    <w:rsid w:val="00DD10DD"/>
    <w:rsid w:val="00DD17A3"/>
    <w:rsid w:val="00DD29BA"/>
    <w:rsid w:val="00DD2D6D"/>
    <w:rsid w:val="00DD319C"/>
    <w:rsid w:val="00DD3EAF"/>
    <w:rsid w:val="00DD4990"/>
    <w:rsid w:val="00DD50D1"/>
    <w:rsid w:val="00DD574D"/>
    <w:rsid w:val="00DD5BAB"/>
    <w:rsid w:val="00DD62A2"/>
    <w:rsid w:val="00DD6B2F"/>
    <w:rsid w:val="00DE0424"/>
    <w:rsid w:val="00DE0555"/>
    <w:rsid w:val="00DE1503"/>
    <w:rsid w:val="00DE1A7B"/>
    <w:rsid w:val="00DE247C"/>
    <w:rsid w:val="00DE398D"/>
    <w:rsid w:val="00DE657E"/>
    <w:rsid w:val="00DE7178"/>
    <w:rsid w:val="00DF16C6"/>
    <w:rsid w:val="00DF1A88"/>
    <w:rsid w:val="00DF1FD6"/>
    <w:rsid w:val="00DF3751"/>
    <w:rsid w:val="00DF3E35"/>
    <w:rsid w:val="00DF54DA"/>
    <w:rsid w:val="00DF6E15"/>
    <w:rsid w:val="00DF7F81"/>
    <w:rsid w:val="00E00D95"/>
    <w:rsid w:val="00E013A8"/>
    <w:rsid w:val="00E01D91"/>
    <w:rsid w:val="00E029F1"/>
    <w:rsid w:val="00E03F92"/>
    <w:rsid w:val="00E0408B"/>
    <w:rsid w:val="00E0432A"/>
    <w:rsid w:val="00E04857"/>
    <w:rsid w:val="00E06932"/>
    <w:rsid w:val="00E0772E"/>
    <w:rsid w:val="00E07C1E"/>
    <w:rsid w:val="00E07EF8"/>
    <w:rsid w:val="00E1055B"/>
    <w:rsid w:val="00E1069F"/>
    <w:rsid w:val="00E118C4"/>
    <w:rsid w:val="00E11D70"/>
    <w:rsid w:val="00E129F1"/>
    <w:rsid w:val="00E1316D"/>
    <w:rsid w:val="00E13705"/>
    <w:rsid w:val="00E1405B"/>
    <w:rsid w:val="00E140FD"/>
    <w:rsid w:val="00E14605"/>
    <w:rsid w:val="00E14C34"/>
    <w:rsid w:val="00E15C4D"/>
    <w:rsid w:val="00E15C9D"/>
    <w:rsid w:val="00E17997"/>
    <w:rsid w:val="00E20D61"/>
    <w:rsid w:val="00E21753"/>
    <w:rsid w:val="00E23052"/>
    <w:rsid w:val="00E2777C"/>
    <w:rsid w:val="00E30183"/>
    <w:rsid w:val="00E30EAB"/>
    <w:rsid w:val="00E311ED"/>
    <w:rsid w:val="00E316BF"/>
    <w:rsid w:val="00E31827"/>
    <w:rsid w:val="00E327A4"/>
    <w:rsid w:val="00E338D9"/>
    <w:rsid w:val="00E33C69"/>
    <w:rsid w:val="00E343DA"/>
    <w:rsid w:val="00E343FD"/>
    <w:rsid w:val="00E358A7"/>
    <w:rsid w:val="00E364AD"/>
    <w:rsid w:val="00E37669"/>
    <w:rsid w:val="00E37B59"/>
    <w:rsid w:val="00E37C0F"/>
    <w:rsid w:val="00E37D79"/>
    <w:rsid w:val="00E41D74"/>
    <w:rsid w:val="00E423A6"/>
    <w:rsid w:val="00E42EFF"/>
    <w:rsid w:val="00E4373C"/>
    <w:rsid w:val="00E438AD"/>
    <w:rsid w:val="00E43A69"/>
    <w:rsid w:val="00E45B9E"/>
    <w:rsid w:val="00E46866"/>
    <w:rsid w:val="00E46AD0"/>
    <w:rsid w:val="00E4781A"/>
    <w:rsid w:val="00E501EA"/>
    <w:rsid w:val="00E51598"/>
    <w:rsid w:val="00E57D26"/>
    <w:rsid w:val="00E62199"/>
    <w:rsid w:val="00E6294F"/>
    <w:rsid w:val="00E6336D"/>
    <w:rsid w:val="00E634EC"/>
    <w:rsid w:val="00E642A8"/>
    <w:rsid w:val="00E70E42"/>
    <w:rsid w:val="00E71054"/>
    <w:rsid w:val="00E717C0"/>
    <w:rsid w:val="00E72283"/>
    <w:rsid w:val="00E73215"/>
    <w:rsid w:val="00E743A0"/>
    <w:rsid w:val="00E8179C"/>
    <w:rsid w:val="00E82461"/>
    <w:rsid w:val="00E8327B"/>
    <w:rsid w:val="00E84C49"/>
    <w:rsid w:val="00E85102"/>
    <w:rsid w:val="00E85531"/>
    <w:rsid w:val="00E855CD"/>
    <w:rsid w:val="00E8626A"/>
    <w:rsid w:val="00E8767D"/>
    <w:rsid w:val="00E90AC4"/>
    <w:rsid w:val="00E91CA3"/>
    <w:rsid w:val="00E91D3C"/>
    <w:rsid w:val="00E93F8D"/>
    <w:rsid w:val="00E94917"/>
    <w:rsid w:val="00E94C99"/>
    <w:rsid w:val="00E95383"/>
    <w:rsid w:val="00E955F5"/>
    <w:rsid w:val="00E95E73"/>
    <w:rsid w:val="00EA04BD"/>
    <w:rsid w:val="00EA10E0"/>
    <w:rsid w:val="00EA11F9"/>
    <w:rsid w:val="00EA1B16"/>
    <w:rsid w:val="00EA1FAD"/>
    <w:rsid w:val="00EA2AC0"/>
    <w:rsid w:val="00EA49CA"/>
    <w:rsid w:val="00EA688F"/>
    <w:rsid w:val="00EA6B9C"/>
    <w:rsid w:val="00EA70D5"/>
    <w:rsid w:val="00EA7F8D"/>
    <w:rsid w:val="00EB2CE2"/>
    <w:rsid w:val="00EB2CFF"/>
    <w:rsid w:val="00EB47DD"/>
    <w:rsid w:val="00EB53C7"/>
    <w:rsid w:val="00EB6BEA"/>
    <w:rsid w:val="00EB71A4"/>
    <w:rsid w:val="00EC097C"/>
    <w:rsid w:val="00EC0CE8"/>
    <w:rsid w:val="00EC1359"/>
    <w:rsid w:val="00EC16A3"/>
    <w:rsid w:val="00EC192B"/>
    <w:rsid w:val="00EC21E9"/>
    <w:rsid w:val="00EC230D"/>
    <w:rsid w:val="00EC2D67"/>
    <w:rsid w:val="00EC3228"/>
    <w:rsid w:val="00EC4427"/>
    <w:rsid w:val="00EC55E7"/>
    <w:rsid w:val="00EC5980"/>
    <w:rsid w:val="00EC5FEF"/>
    <w:rsid w:val="00EC62E2"/>
    <w:rsid w:val="00EC65BD"/>
    <w:rsid w:val="00ED05F4"/>
    <w:rsid w:val="00ED09E5"/>
    <w:rsid w:val="00ED1095"/>
    <w:rsid w:val="00ED2026"/>
    <w:rsid w:val="00ED2B81"/>
    <w:rsid w:val="00ED329B"/>
    <w:rsid w:val="00ED33C0"/>
    <w:rsid w:val="00ED3DD0"/>
    <w:rsid w:val="00ED4696"/>
    <w:rsid w:val="00ED50F9"/>
    <w:rsid w:val="00ED5DB2"/>
    <w:rsid w:val="00ED6169"/>
    <w:rsid w:val="00ED789C"/>
    <w:rsid w:val="00ED7C89"/>
    <w:rsid w:val="00EE00CC"/>
    <w:rsid w:val="00EE089B"/>
    <w:rsid w:val="00EE0C27"/>
    <w:rsid w:val="00EE0DAC"/>
    <w:rsid w:val="00EE1BEC"/>
    <w:rsid w:val="00EE1E82"/>
    <w:rsid w:val="00EE2791"/>
    <w:rsid w:val="00EE2DB1"/>
    <w:rsid w:val="00EE3752"/>
    <w:rsid w:val="00EE4744"/>
    <w:rsid w:val="00EE4D0C"/>
    <w:rsid w:val="00EE4D55"/>
    <w:rsid w:val="00EE53A0"/>
    <w:rsid w:val="00EE608A"/>
    <w:rsid w:val="00EE6306"/>
    <w:rsid w:val="00EE6DF7"/>
    <w:rsid w:val="00EF009E"/>
    <w:rsid w:val="00EF0555"/>
    <w:rsid w:val="00EF0BBC"/>
    <w:rsid w:val="00EF249C"/>
    <w:rsid w:val="00EF3160"/>
    <w:rsid w:val="00EF3C5D"/>
    <w:rsid w:val="00EF411C"/>
    <w:rsid w:val="00EF65FE"/>
    <w:rsid w:val="00EF7075"/>
    <w:rsid w:val="00EF70F4"/>
    <w:rsid w:val="00F00B51"/>
    <w:rsid w:val="00F013C2"/>
    <w:rsid w:val="00F02584"/>
    <w:rsid w:val="00F051E0"/>
    <w:rsid w:val="00F0621F"/>
    <w:rsid w:val="00F07EE0"/>
    <w:rsid w:val="00F1057B"/>
    <w:rsid w:val="00F10BA3"/>
    <w:rsid w:val="00F1139C"/>
    <w:rsid w:val="00F1241E"/>
    <w:rsid w:val="00F136D5"/>
    <w:rsid w:val="00F13A95"/>
    <w:rsid w:val="00F148FB"/>
    <w:rsid w:val="00F153F8"/>
    <w:rsid w:val="00F159A0"/>
    <w:rsid w:val="00F16CA0"/>
    <w:rsid w:val="00F17401"/>
    <w:rsid w:val="00F17728"/>
    <w:rsid w:val="00F202D6"/>
    <w:rsid w:val="00F206E2"/>
    <w:rsid w:val="00F209B9"/>
    <w:rsid w:val="00F20E95"/>
    <w:rsid w:val="00F248B8"/>
    <w:rsid w:val="00F2511C"/>
    <w:rsid w:val="00F2638B"/>
    <w:rsid w:val="00F30051"/>
    <w:rsid w:val="00F30C55"/>
    <w:rsid w:val="00F31AD8"/>
    <w:rsid w:val="00F31F66"/>
    <w:rsid w:val="00F32DC2"/>
    <w:rsid w:val="00F33849"/>
    <w:rsid w:val="00F342C0"/>
    <w:rsid w:val="00F3622F"/>
    <w:rsid w:val="00F37545"/>
    <w:rsid w:val="00F401AC"/>
    <w:rsid w:val="00F42014"/>
    <w:rsid w:val="00F42D6E"/>
    <w:rsid w:val="00F432AB"/>
    <w:rsid w:val="00F43BF1"/>
    <w:rsid w:val="00F44237"/>
    <w:rsid w:val="00F45026"/>
    <w:rsid w:val="00F46907"/>
    <w:rsid w:val="00F476F1"/>
    <w:rsid w:val="00F47B0E"/>
    <w:rsid w:val="00F50C51"/>
    <w:rsid w:val="00F50EA8"/>
    <w:rsid w:val="00F55F18"/>
    <w:rsid w:val="00F566EE"/>
    <w:rsid w:val="00F56BFA"/>
    <w:rsid w:val="00F57076"/>
    <w:rsid w:val="00F60102"/>
    <w:rsid w:val="00F6291E"/>
    <w:rsid w:val="00F6462D"/>
    <w:rsid w:val="00F64D5D"/>
    <w:rsid w:val="00F65831"/>
    <w:rsid w:val="00F7035D"/>
    <w:rsid w:val="00F70959"/>
    <w:rsid w:val="00F70EF1"/>
    <w:rsid w:val="00F713CF"/>
    <w:rsid w:val="00F72982"/>
    <w:rsid w:val="00F72EDF"/>
    <w:rsid w:val="00F763EB"/>
    <w:rsid w:val="00F76AFA"/>
    <w:rsid w:val="00F7714D"/>
    <w:rsid w:val="00F77CA8"/>
    <w:rsid w:val="00F77EAD"/>
    <w:rsid w:val="00F806B7"/>
    <w:rsid w:val="00F80A4D"/>
    <w:rsid w:val="00F80ADF"/>
    <w:rsid w:val="00F80D1F"/>
    <w:rsid w:val="00F81DB0"/>
    <w:rsid w:val="00F82916"/>
    <w:rsid w:val="00F83906"/>
    <w:rsid w:val="00F84908"/>
    <w:rsid w:val="00F85444"/>
    <w:rsid w:val="00F8571A"/>
    <w:rsid w:val="00F866A2"/>
    <w:rsid w:val="00F874C6"/>
    <w:rsid w:val="00F917FD"/>
    <w:rsid w:val="00F92AC4"/>
    <w:rsid w:val="00F93069"/>
    <w:rsid w:val="00F933B5"/>
    <w:rsid w:val="00FA0080"/>
    <w:rsid w:val="00FA00D3"/>
    <w:rsid w:val="00FA18DF"/>
    <w:rsid w:val="00FA2070"/>
    <w:rsid w:val="00FA28DF"/>
    <w:rsid w:val="00FA422A"/>
    <w:rsid w:val="00FA433F"/>
    <w:rsid w:val="00FA4E6A"/>
    <w:rsid w:val="00FA62E1"/>
    <w:rsid w:val="00FA6B31"/>
    <w:rsid w:val="00FA6E43"/>
    <w:rsid w:val="00FA71D5"/>
    <w:rsid w:val="00FB03D1"/>
    <w:rsid w:val="00FB2A91"/>
    <w:rsid w:val="00FB429C"/>
    <w:rsid w:val="00FB4719"/>
    <w:rsid w:val="00FB4F64"/>
    <w:rsid w:val="00FB5AF1"/>
    <w:rsid w:val="00FB73DB"/>
    <w:rsid w:val="00FC0AFB"/>
    <w:rsid w:val="00FC2805"/>
    <w:rsid w:val="00FC36E5"/>
    <w:rsid w:val="00FC37E5"/>
    <w:rsid w:val="00FC40B7"/>
    <w:rsid w:val="00FC436B"/>
    <w:rsid w:val="00FC49C7"/>
    <w:rsid w:val="00FC4C28"/>
    <w:rsid w:val="00FC4DF9"/>
    <w:rsid w:val="00FC5555"/>
    <w:rsid w:val="00FC5A1B"/>
    <w:rsid w:val="00FC65CC"/>
    <w:rsid w:val="00FC6790"/>
    <w:rsid w:val="00FC6F42"/>
    <w:rsid w:val="00FC7169"/>
    <w:rsid w:val="00FC720A"/>
    <w:rsid w:val="00FC7BB2"/>
    <w:rsid w:val="00FC7D1B"/>
    <w:rsid w:val="00FD0D3C"/>
    <w:rsid w:val="00FD446A"/>
    <w:rsid w:val="00FD4674"/>
    <w:rsid w:val="00FD4F7D"/>
    <w:rsid w:val="00FD6694"/>
    <w:rsid w:val="00FD7B22"/>
    <w:rsid w:val="00FE035F"/>
    <w:rsid w:val="00FE058D"/>
    <w:rsid w:val="00FE0A26"/>
    <w:rsid w:val="00FE0CA3"/>
    <w:rsid w:val="00FE0FB7"/>
    <w:rsid w:val="00FE1FB0"/>
    <w:rsid w:val="00FE247A"/>
    <w:rsid w:val="00FE2BA0"/>
    <w:rsid w:val="00FE38DC"/>
    <w:rsid w:val="00FE5F6A"/>
    <w:rsid w:val="00FE6B0E"/>
    <w:rsid w:val="00FE7AE3"/>
    <w:rsid w:val="00FF0071"/>
    <w:rsid w:val="00FF1FB4"/>
    <w:rsid w:val="00FF2E1F"/>
    <w:rsid w:val="00FF6660"/>
    <w:rsid w:val="00FF6B96"/>
    <w:rsid w:val="0300735E"/>
    <w:rsid w:val="03E31520"/>
    <w:rsid w:val="05536770"/>
    <w:rsid w:val="13D4ABB0"/>
    <w:rsid w:val="17024CB0"/>
    <w:rsid w:val="1EA15353"/>
    <w:rsid w:val="1F277D43"/>
    <w:rsid w:val="20AEBE9C"/>
    <w:rsid w:val="21750AA1"/>
    <w:rsid w:val="27E1BC6F"/>
    <w:rsid w:val="287BED1F"/>
    <w:rsid w:val="29893D16"/>
    <w:rsid w:val="29DB7A81"/>
    <w:rsid w:val="2C92F3EA"/>
    <w:rsid w:val="2D79B268"/>
    <w:rsid w:val="2EB9F333"/>
    <w:rsid w:val="34F7685D"/>
    <w:rsid w:val="3F486BD8"/>
    <w:rsid w:val="3FDC6AD5"/>
    <w:rsid w:val="417999F3"/>
    <w:rsid w:val="45C30BA3"/>
    <w:rsid w:val="49593B76"/>
    <w:rsid w:val="53615C3A"/>
    <w:rsid w:val="5740CB6F"/>
    <w:rsid w:val="5C822857"/>
    <w:rsid w:val="64A7EA9D"/>
    <w:rsid w:val="65A0E744"/>
    <w:rsid w:val="65D88FBB"/>
    <w:rsid w:val="6660EE1F"/>
    <w:rsid w:val="6C6C0F5A"/>
    <w:rsid w:val="7F4E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732A8"/>
  <w15:docId w15:val="{5E2EEA22-8B4A-440E-9345-D81065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63"/>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0F4"/>
    <w:pPr>
      <w:spacing w:after="120" w:line="276" w:lineRule="auto"/>
    </w:pPr>
    <w:rPr>
      <w:sz w:val="22"/>
      <w:szCs w:val="24"/>
    </w:rPr>
  </w:style>
  <w:style w:type="paragraph" w:styleId="Heading1">
    <w:name w:val="heading 1"/>
    <w:basedOn w:val="Normal"/>
    <w:next w:val="Normal"/>
    <w:link w:val="Heading1Char"/>
    <w:uiPriority w:val="9"/>
    <w:qFormat/>
    <w:rsid w:val="00682598"/>
    <w:pPr>
      <w:keepNext/>
      <w:keepLines/>
      <w:numPr>
        <w:numId w:val="1"/>
      </w:numPr>
      <w:pBdr>
        <w:bottom w:val="single" w:sz="8" w:space="1" w:color="008CB5" w:themeColor="accent1" w:themeShade="BF"/>
      </w:pBdr>
      <w:spacing w:before="300" w:after="0"/>
      <w:outlineLvl w:val="0"/>
    </w:pPr>
    <w:rPr>
      <w:rFonts w:eastAsiaTheme="majorEastAsia" w:cstheme="majorBidi"/>
      <w:bCs/>
      <w:color w:val="00BCF2"/>
      <w:sz w:val="36"/>
      <w:szCs w:val="28"/>
    </w:rPr>
  </w:style>
  <w:style w:type="paragraph" w:styleId="Heading2">
    <w:name w:val="heading 2"/>
    <w:basedOn w:val="Normal"/>
    <w:next w:val="Normal"/>
    <w:link w:val="Heading2Char"/>
    <w:uiPriority w:val="9"/>
    <w:qFormat/>
    <w:rsid w:val="008F3F17"/>
    <w:pPr>
      <w:keepNext/>
      <w:keepLines/>
      <w:numPr>
        <w:ilvl w:val="1"/>
        <w:numId w:val="1"/>
      </w:numPr>
      <w:spacing w:before="200" w:after="0"/>
      <w:outlineLvl w:val="1"/>
    </w:pPr>
    <w:rPr>
      <w:rFonts w:eastAsiaTheme="majorEastAsia" w:cstheme="majorBidi"/>
      <w:bCs/>
      <w:color w:val="595959"/>
      <w:sz w:val="28"/>
      <w:szCs w:val="26"/>
    </w:rPr>
  </w:style>
  <w:style w:type="paragraph" w:styleId="Heading3">
    <w:name w:val="heading 3"/>
    <w:basedOn w:val="Heading2"/>
    <w:next w:val="Normal"/>
    <w:link w:val="Heading3Char"/>
    <w:uiPriority w:val="9"/>
    <w:qFormat/>
    <w:rsid w:val="00F60102"/>
    <w:pPr>
      <w:numPr>
        <w:ilvl w:val="2"/>
      </w:numPr>
      <w:ind w:left="1440"/>
      <w:outlineLvl w:val="2"/>
    </w:pPr>
    <w:rPr>
      <w:rFonts w:ascii="Corbel" w:hAnsi="Corbel"/>
      <w:color w:val="7FBA00" w:themeColor="accent2"/>
      <w:sz w:val="26"/>
    </w:rPr>
  </w:style>
  <w:style w:type="paragraph" w:styleId="Heading4">
    <w:name w:val="heading 4"/>
    <w:basedOn w:val="NormalIndent"/>
    <w:next w:val="Normal"/>
    <w:link w:val="Heading4Char"/>
    <w:uiPriority w:val="9"/>
    <w:unhideWhenUsed/>
    <w:qFormat/>
    <w:rsid w:val="00D46C80"/>
    <w:pPr>
      <w:numPr>
        <w:numId w:val="2"/>
      </w:numPr>
      <w:outlineLvl w:val="3"/>
    </w:pPr>
    <w:rPr>
      <w:iCs/>
      <w:color w:val="4E5B6F" w:themeColor="text2"/>
      <w:sz w:val="24"/>
      <w:szCs w:val="22"/>
    </w:rPr>
  </w:style>
  <w:style w:type="paragraph" w:styleId="Heading5">
    <w:name w:val="heading 5"/>
    <w:basedOn w:val="Normal"/>
    <w:next w:val="Normal"/>
    <w:link w:val="Heading5Char"/>
    <w:uiPriority w:val="9"/>
    <w:semiHidden/>
    <w:unhideWhenUsed/>
    <w:qFormat/>
    <w:rsid w:val="009F5E6A"/>
    <w:pPr>
      <w:spacing w:before="200" w:after="0"/>
      <w:ind w:left="1008" w:hanging="1008"/>
      <w:outlineLvl w:val="4"/>
    </w:pPr>
    <w:rPr>
      <w:rFonts w:asciiTheme="majorHAnsi" w:eastAsiaTheme="majorEastAsia" w:hAnsiTheme="majorHAnsi" w:cstheme="majorBidi"/>
      <w:b/>
      <w:bCs/>
      <w:color w:val="7F7F7F" w:themeColor="text1" w:themeTint="80"/>
      <w:szCs w:val="22"/>
      <w:lang w:bidi="en-US"/>
    </w:rPr>
  </w:style>
  <w:style w:type="paragraph" w:styleId="Heading6">
    <w:name w:val="heading 6"/>
    <w:basedOn w:val="Normal"/>
    <w:next w:val="Normal"/>
    <w:link w:val="Heading6Char"/>
    <w:uiPriority w:val="9"/>
    <w:semiHidden/>
    <w:unhideWhenUsed/>
    <w:qFormat/>
    <w:rsid w:val="009F5E6A"/>
    <w:pPr>
      <w:spacing w:after="0" w:line="271" w:lineRule="auto"/>
      <w:ind w:left="1152" w:hanging="1152"/>
      <w:outlineLvl w:val="5"/>
    </w:pPr>
    <w:rPr>
      <w:rFonts w:asciiTheme="majorHAnsi" w:eastAsiaTheme="majorEastAsia" w:hAnsiTheme="majorHAnsi" w:cstheme="majorBidi"/>
      <w:b/>
      <w:bCs/>
      <w:i/>
      <w:iCs/>
      <w:color w:val="7F7F7F" w:themeColor="text1" w:themeTint="80"/>
      <w:szCs w:val="22"/>
      <w:lang w:bidi="en-US"/>
    </w:rPr>
  </w:style>
  <w:style w:type="paragraph" w:styleId="Heading7">
    <w:name w:val="heading 7"/>
    <w:basedOn w:val="Normal"/>
    <w:next w:val="Normal"/>
    <w:link w:val="Heading7Char"/>
    <w:uiPriority w:val="9"/>
    <w:semiHidden/>
    <w:unhideWhenUsed/>
    <w:qFormat/>
    <w:rsid w:val="009F5E6A"/>
    <w:pPr>
      <w:spacing w:after="0"/>
      <w:ind w:left="1296" w:hanging="1296"/>
      <w:outlineLvl w:val="6"/>
    </w:pPr>
    <w:rPr>
      <w:rFonts w:asciiTheme="majorHAnsi" w:eastAsiaTheme="majorEastAsia" w:hAnsiTheme="majorHAnsi" w:cstheme="majorBidi"/>
      <w:i/>
      <w:iCs/>
      <w:szCs w:val="22"/>
      <w:lang w:bidi="en-US"/>
    </w:rPr>
  </w:style>
  <w:style w:type="paragraph" w:styleId="Heading8">
    <w:name w:val="heading 8"/>
    <w:basedOn w:val="Normal"/>
    <w:next w:val="Normal"/>
    <w:link w:val="Heading8Char"/>
    <w:uiPriority w:val="9"/>
    <w:semiHidden/>
    <w:unhideWhenUsed/>
    <w:qFormat/>
    <w:rsid w:val="009F5E6A"/>
    <w:pPr>
      <w:spacing w:after="0"/>
      <w:ind w:left="1440" w:hanging="144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F5E6A"/>
    <w:pPr>
      <w:spacing w:after="0"/>
      <w:ind w:left="1584" w:hanging="1584"/>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98"/>
    <w:rPr>
      <w:rFonts w:eastAsiaTheme="majorEastAsia" w:cstheme="majorBidi"/>
      <w:bCs/>
      <w:color w:val="00BCF2"/>
      <w:sz w:val="36"/>
      <w:szCs w:val="28"/>
    </w:rPr>
  </w:style>
  <w:style w:type="character" w:customStyle="1" w:styleId="Heading2Char">
    <w:name w:val="Heading 2 Char"/>
    <w:basedOn w:val="DefaultParagraphFont"/>
    <w:link w:val="Heading2"/>
    <w:uiPriority w:val="9"/>
    <w:rsid w:val="008F3F17"/>
    <w:rPr>
      <w:rFonts w:eastAsiaTheme="majorEastAsia" w:cstheme="majorBidi"/>
      <w:bCs/>
      <w:color w:val="595959"/>
      <w:sz w:val="28"/>
      <w:szCs w:val="26"/>
    </w:rPr>
  </w:style>
  <w:style w:type="character" w:customStyle="1" w:styleId="Heading3Char">
    <w:name w:val="Heading 3 Char"/>
    <w:basedOn w:val="DefaultParagraphFont"/>
    <w:link w:val="Heading3"/>
    <w:uiPriority w:val="9"/>
    <w:rsid w:val="00F60102"/>
    <w:rPr>
      <w:rFonts w:ascii="Corbel" w:eastAsiaTheme="majorEastAsia" w:hAnsi="Corbel" w:cstheme="majorBidi"/>
      <w:bCs/>
      <w:color w:val="7FBA00" w:themeColor="accent2"/>
      <w:sz w:val="26"/>
      <w:szCs w:val="26"/>
    </w:rPr>
  </w:style>
  <w:style w:type="paragraph" w:styleId="NormalIndent">
    <w:name w:val="Normal Indent"/>
    <w:basedOn w:val="Normal"/>
    <w:uiPriority w:val="99"/>
    <w:semiHidden/>
    <w:unhideWhenUsed/>
    <w:rsid w:val="002720CC"/>
    <w:pPr>
      <w:ind w:left="720"/>
    </w:pPr>
  </w:style>
  <w:style w:type="character" w:customStyle="1" w:styleId="Heading4Char">
    <w:name w:val="Heading 4 Char"/>
    <w:basedOn w:val="DefaultParagraphFont"/>
    <w:link w:val="Heading4"/>
    <w:uiPriority w:val="9"/>
    <w:rsid w:val="00D46C80"/>
    <w:rPr>
      <w:iCs/>
      <w:color w:val="4E5B6F" w:themeColor="text2"/>
      <w:sz w:val="24"/>
      <w:szCs w:val="22"/>
    </w:rPr>
  </w:style>
  <w:style w:type="character" w:styleId="PlaceholderText">
    <w:name w:val="Placeholder Text"/>
    <w:basedOn w:val="DefaultParagraphFont"/>
    <w:uiPriority w:val="99"/>
    <w:unhideWhenUsed/>
    <w:rsid w:val="00383833"/>
    <w:rPr>
      <w:color w:val="808080"/>
    </w:rPr>
  </w:style>
  <w:style w:type="paragraph" w:styleId="BalloonText">
    <w:name w:val="Balloon Text"/>
    <w:basedOn w:val="Normal"/>
    <w:link w:val="BalloonTextChar"/>
    <w:uiPriority w:val="99"/>
    <w:semiHidden/>
    <w:unhideWhenUsed/>
    <w:rsid w:val="00383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33"/>
    <w:rPr>
      <w:rFonts w:ascii="Tahoma" w:hAnsi="Tahoma" w:cs="Tahoma"/>
      <w:sz w:val="16"/>
      <w:szCs w:val="16"/>
    </w:rPr>
  </w:style>
  <w:style w:type="paragraph" w:styleId="Title">
    <w:name w:val="Title"/>
    <w:basedOn w:val="Normal"/>
    <w:next w:val="Normal"/>
    <w:link w:val="TitleChar"/>
    <w:uiPriority w:val="10"/>
    <w:qFormat/>
    <w:rsid w:val="00AD1C80"/>
    <w:pPr>
      <w:spacing w:after="300" w:line="240" w:lineRule="auto"/>
      <w:contextualSpacing/>
    </w:pPr>
    <w:rPr>
      <w:rFonts w:ascii="Segoe UI" w:eastAsiaTheme="majorEastAsia" w:hAnsi="Segoe UI" w:cstheme="majorBidi"/>
      <w:b/>
      <w:smallCaps/>
      <w:color w:val="003E75" w:themeColor="background2" w:themeShade="40"/>
      <w:spacing w:val="5"/>
      <w:kern w:val="28"/>
      <w:sz w:val="48"/>
      <w:szCs w:val="52"/>
    </w:rPr>
  </w:style>
  <w:style w:type="character" w:customStyle="1" w:styleId="TitleChar">
    <w:name w:val="Title Char"/>
    <w:basedOn w:val="DefaultParagraphFont"/>
    <w:link w:val="Title"/>
    <w:uiPriority w:val="10"/>
    <w:rsid w:val="00AD1C80"/>
    <w:rPr>
      <w:rFonts w:ascii="Segoe UI" w:eastAsiaTheme="majorEastAsia" w:hAnsi="Segoe UI" w:cstheme="majorBidi"/>
      <w:b/>
      <w:smallCaps/>
      <w:color w:val="003E75" w:themeColor="background2" w:themeShade="40"/>
      <w:spacing w:val="5"/>
      <w:kern w:val="28"/>
      <w:sz w:val="48"/>
      <w:szCs w:val="52"/>
    </w:rPr>
  </w:style>
  <w:style w:type="table" w:styleId="TableGrid">
    <w:name w:val="Table Grid"/>
    <w:basedOn w:val="TableNormal"/>
    <w:uiPriority w:val="59"/>
    <w:rsid w:val="00513F46"/>
    <w:rPr>
      <w:rFonts w:ascii="Candara" w:hAnsi="Candara"/>
      <w:sz w:val="18"/>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43"/>
    <w:rsid w:val="00383833"/>
    <w:rPr>
      <w:color w:val="BF8300" w:themeColor="accent3" w:themeShade="BF"/>
    </w:rPr>
    <w:tblPr>
      <w:tblStyleRowBandSize w:val="1"/>
      <w:tblStyleColBandSize w:val="1"/>
      <w:tblInd w:w="0" w:type="dxa"/>
      <w:tblBorders>
        <w:top w:val="single" w:sz="8" w:space="0" w:color="FFAF00" w:themeColor="accent3"/>
        <w:bottom w:val="single" w:sz="8" w:space="0" w:color="FFAF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la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BC0" w:themeFill="accent3" w:themeFillTint="3F"/>
      </w:tcPr>
    </w:tblStylePr>
    <w:tblStylePr w:type="band1Horz">
      <w:tblPr/>
      <w:tcPr>
        <w:tcBorders>
          <w:left w:val="nil"/>
          <w:right w:val="nil"/>
          <w:insideH w:val="nil"/>
          <w:insideV w:val="nil"/>
        </w:tcBorders>
        <w:shd w:val="clear" w:color="auto" w:fill="FFEBC0" w:themeFill="accent3" w:themeFillTint="3F"/>
      </w:tcPr>
    </w:tblStylePr>
  </w:style>
  <w:style w:type="paragraph" w:styleId="ListParagraph">
    <w:name w:val="List Paragraph"/>
    <w:basedOn w:val="Normal"/>
    <w:link w:val="ListParagraphChar"/>
    <w:uiPriority w:val="34"/>
    <w:qFormat/>
    <w:rsid w:val="00513F46"/>
    <w:pPr>
      <w:ind w:left="720"/>
      <w:contextualSpacing/>
    </w:pPr>
  </w:style>
  <w:style w:type="paragraph" w:styleId="Header">
    <w:name w:val="header"/>
    <w:basedOn w:val="Normal"/>
    <w:link w:val="HeaderChar"/>
    <w:uiPriority w:val="99"/>
    <w:unhideWhenUsed/>
    <w:rsid w:val="00DD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1CB"/>
    <w:rPr>
      <w:sz w:val="24"/>
      <w:szCs w:val="24"/>
    </w:rPr>
  </w:style>
  <w:style w:type="paragraph" w:styleId="Footer">
    <w:name w:val="footer"/>
    <w:basedOn w:val="Normal"/>
    <w:link w:val="FooterChar"/>
    <w:uiPriority w:val="99"/>
    <w:unhideWhenUsed/>
    <w:rsid w:val="00DD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1CB"/>
    <w:rPr>
      <w:sz w:val="24"/>
      <w:szCs w:val="24"/>
    </w:rPr>
  </w:style>
  <w:style w:type="character" w:styleId="Hyperlink">
    <w:name w:val="Hyperlink"/>
    <w:basedOn w:val="DefaultParagraphFont"/>
    <w:uiPriority w:val="99"/>
    <w:rsid w:val="00DD3EAF"/>
    <w:rPr>
      <w:color w:val="00BCF2" w:themeColor="accent1"/>
      <w:u w:val="single"/>
    </w:rPr>
  </w:style>
  <w:style w:type="paragraph" w:styleId="NoSpacing">
    <w:name w:val="No Spacing"/>
    <w:uiPriority w:val="1"/>
    <w:qFormat/>
    <w:rsid w:val="007C024C"/>
    <w:rPr>
      <w:rFonts w:eastAsiaTheme="minorHAnsi" w:cstheme="minorBidi"/>
      <w:sz w:val="22"/>
      <w:szCs w:val="22"/>
    </w:rPr>
  </w:style>
  <w:style w:type="table" w:customStyle="1" w:styleId="SpecTable">
    <w:name w:val="Spec Table"/>
    <w:basedOn w:val="TableNormal"/>
    <w:uiPriority w:val="60"/>
    <w:rsid w:val="00350DBC"/>
    <w:rPr>
      <w:rFonts w:asciiTheme="minorHAnsi" w:eastAsiaTheme="minorHAnsi" w:hAnsiTheme="minorHAnsi" w:cstheme="minorBidi"/>
      <w:color w:val="008CB5" w:themeColor="accent1" w:themeShade="BF"/>
      <w:sz w:val="22"/>
      <w:szCs w:val="22"/>
    </w:rPr>
    <w:tblPr>
      <w:tblStyleRowBandSize w:val="1"/>
      <w:tblStyleColBandSize w:val="1"/>
      <w:tblInd w:w="0" w:type="dxa"/>
      <w:tblBorders>
        <w:top w:val="single" w:sz="8" w:space="0" w:color="00BCF2" w:themeColor="accent1"/>
        <w:left w:val="single" w:sz="8" w:space="0" w:color="00BCF2" w:themeColor="accent1"/>
        <w:bottom w:val="single" w:sz="8" w:space="0" w:color="00BCF2" w:themeColor="accent1"/>
        <w:right w:val="single" w:sz="8" w:space="0" w:color="00BCF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character" w:styleId="SubtleEmphasis">
    <w:name w:val="Subtle Emphasis"/>
    <w:basedOn w:val="DefaultParagraphFont"/>
    <w:uiPriority w:val="19"/>
    <w:qFormat/>
    <w:rsid w:val="00445812"/>
    <w:rPr>
      <w:iCs/>
      <w:color w:val="008CB5" w:themeColor="accent1" w:themeShade="BF"/>
    </w:rPr>
  </w:style>
  <w:style w:type="paragraph" w:customStyle="1" w:styleId="IssueBlockHeader">
    <w:name w:val="Issue Block Header"/>
    <w:basedOn w:val="Normal"/>
    <w:next w:val="Normal"/>
    <w:link w:val="IssueBlockHeaderChar"/>
    <w:rsid w:val="00264A18"/>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imes New Roman" w:hAnsi="Arial Black"/>
      <w:bCs/>
      <w:spacing w:val="-5"/>
      <w:sz w:val="20"/>
      <w:szCs w:val="20"/>
    </w:rPr>
  </w:style>
  <w:style w:type="character" w:customStyle="1" w:styleId="IssueBlockHeaderChar">
    <w:name w:val="Issue Block Header Char"/>
    <w:basedOn w:val="DefaultParagraphFont"/>
    <w:link w:val="IssueBlockHeader"/>
    <w:rsid w:val="00264A18"/>
    <w:rPr>
      <w:rFonts w:ascii="Arial Black" w:eastAsia="Times New Roman" w:hAnsi="Arial Black"/>
      <w:bCs/>
      <w:spacing w:val="-5"/>
      <w:shd w:val="pct5" w:color="auto" w:fill="auto"/>
    </w:rPr>
  </w:style>
  <w:style w:type="character" w:styleId="CommentReference">
    <w:name w:val="annotation reference"/>
    <w:basedOn w:val="DefaultParagraphFont"/>
    <w:uiPriority w:val="99"/>
    <w:semiHidden/>
    <w:unhideWhenUsed/>
    <w:rsid w:val="00264A18"/>
    <w:rPr>
      <w:sz w:val="16"/>
      <w:szCs w:val="16"/>
    </w:rPr>
  </w:style>
  <w:style w:type="paragraph" w:styleId="CommentText">
    <w:name w:val="annotation text"/>
    <w:basedOn w:val="Normal"/>
    <w:link w:val="CommentTextChar"/>
    <w:uiPriority w:val="99"/>
    <w:unhideWhenUsed/>
    <w:rsid w:val="00264A18"/>
    <w:pPr>
      <w:spacing w:after="0" w:line="240" w:lineRule="auto"/>
    </w:pPr>
    <w:rPr>
      <w:rFonts w:eastAsiaTheme="minorEastAsia"/>
      <w:sz w:val="20"/>
      <w:szCs w:val="20"/>
      <w:lang w:bidi="en-US"/>
    </w:rPr>
  </w:style>
  <w:style w:type="character" w:customStyle="1" w:styleId="CommentTextChar">
    <w:name w:val="Comment Text Char"/>
    <w:basedOn w:val="DefaultParagraphFont"/>
    <w:link w:val="CommentText"/>
    <w:uiPriority w:val="99"/>
    <w:rsid w:val="00264A18"/>
    <w:rPr>
      <w:rFonts w:asciiTheme="minorHAnsi" w:eastAsiaTheme="minorEastAsia" w:hAnsiTheme="minorHAnsi"/>
      <w:lang w:bidi="en-US"/>
    </w:rPr>
  </w:style>
  <w:style w:type="paragraph" w:customStyle="1" w:styleId="Questions">
    <w:name w:val="Questions"/>
    <w:basedOn w:val="IssueBlockHeader"/>
    <w:link w:val="QuestionsChar"/>
    <w:qFormat/>
    <w:rsid w:val="00264A18"/>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hAnsiTheme="minorHAnsi" w:cs="Arial"/>
      <w:b/>
    </w:rPr>
  </w:style>
  <w:style w:type="character" w:customStyle="1" w:styleId="QuestionsChar">
    <w:name w:val="Questions Char"/>
    <w:basedOn w:val="IssueBlockHeaderChar"/>
    <w:link w:val="Questions"/>
    <w:rsid w:val="00264A18"/>
    <w:rPr>
      <w:rFonts w:asciiTheme="minorHAnsi" w:eastAsia="Times New Roman" w:hAnsiTheme="minorHAnsi" w:cs="Arial"/>
      <w:b/>
      <w:bCs/>
      <w:spacing w:val="-5"/>
      <w:shd w:val="clear" w:color="auto" w:fill="FFFFCC"/>
    </w:rPr>
  </w:style>
  <w:style w:type="table" w:styleId="ColorfulList-Accent1">
    <w:name w:val="Colorful List Accent 1"/>
    <w:basedOn w:val="TableNormal"/>
    <w:uiPriority w:val="41"/>
    <w:rsid w:val="00F2638B"/>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9FF" w:themeFill="accent1" w:themeFillTint="19"/>
    </w:tcPr>
    <w:tblStylePr w:type="firstRow">
      <w:rPr>
        <w:b/>
        <w:bCs/>
        <w:color w:val="FFFFFF" w:themeColor="background1"/>
      </w:rPr>
      <w:tblPr/>
      <w:tcPr>
        <w:tcBorders>
          <w:bottom w:val="single" w:sz="12" w:space="0" w:color="FFFFFF" w:themeColor="background1"/>
        </w:tcBorders>
        <w:shd w:val="clear" w:color="auto" w:fill="659400" w:themeFill="accent2" w:themeFillShade="CC"/>
      </w:tcPr>
    </w:tblStylePr>
    <w:tblStylePr w:type="lastRow">
      <w:rPr>
        <w:b/>
        <w:bCs/>
        <w:color w:val="6594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0FF" w:themeFill="accent1" w:themeFillTint="3F"/>
      </w:tcPr>
    </w:tblStylePr>
    <w:tblStylePr w:type="band1Horz">
      <w:tblPr/>
      <w:tcPr>
        <w:shd w:val="clear" w:color="auto" w:fill="C9F3FF" w:themeFill="accent1" w:themeFillTint="33"/>
      </w:tcPr>
    </w:tblStylePr>
  </w:style>
  <w:style w:type="paragraph" w:styleId="FootnoteText">
    <w:name w:val="footnote text"/>
    <w:basedOn w:val="Normal"/>
    <w:link w:val="FootnoteTextChar"/>
    <w:uiPriority w:val="99"/>
    <w:semiHidden/>
    <w:unhideWhenUsed/>
    <w:rsid w:val="003604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41B"/>
    <w:rPr>
      <w:rFonts w:asciiTheme="minorHAnsi" w:hAnsiTheme="minorHAnsi"/>
    </w:rPr>
  </w:style>
  <w:style w:type="character" w:styleId="FootnoteReference">
    <w:name w:val="footnote reference"/>
    <w:basedOn w:val="DefaultParagraphFont"/>
    <w:uiPriority w:val="99"/>
    <w:semiHidden/>
    <w:unhideWhenUsed/>
    <w:rsid w:val="0036041B"/>
    <w:rPr>
      <w:vertAlign w:val="superscript"/>
    </w:rPr>
  </w:style>
  <w:style w:type="table" w:customStyle="1" w:styleId="SpecTable1">
    <w:name w:val="Spec Table1"/>
    <w:basedOn w:val="TableNormal"/>
    <w:uiPriority w:val="60"/>
    <w:rsid w:val="000107A6"/>
    <w:rPr>
      <w:rFonts w:asciiTheme="minorHAnsi" w:eastAsiaTheme="minorHAnsi" w:hAnsiTheme="minorHAnsi" w:cstheme="minorBidi"/>
      <w:color w:val="008CB5" w:themeColor="accent1" w:themeShade="BF"/>
      <w:sz w:val="22"/>
      <w:szCs w:val="22"/>
    </w:rPr>
    <w:tblPr>
      <w:tblStyleRowBandSize w:val="1"/>
      <w:tblStyleColBandSize w:val="1"/>
      <w:tblInd w:w="0" w:type="dxa"/>
      <w:tblBorders>
        <w:top w:val="single" w:sz="8" w:space="0" w:color="00BCF2" w:themeColor="accent1"/>
        <w:left w:val="single" w:sz="8" w:space="0" w:color="00BCF2" w:themeColor="accent1"/>
        <w:bottom w:val="single" w:sz="8" w:space="0" w:color="00BCF2" w:themeColor="accent1"/>
        <w:right w:val="single" w:sz="8" w:space="0" w:color="00BCF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styleId="TOCHeading">
    <w:name w:val="TOC Heading"/>
    <w:basedOn w:val="Heading1"/>
    <w:next w:val="Normal"/>
    <w:uiPriority w:val="39"/>
    <w:unhideWhenUsed/>
    <w:qFormat/>
    <w:rsid w:val="007C7D45"/>
    <w:pPr>
      <w:numPr>
        <w:numId w:val="0"/>
      </w:numPr>
      <w:pBdr>
        <w:bottom w:val="single" w:sz="4" w:space="1" w:color="005E79" w:themeColor="accent1" w:themeShade="80"/>
      </w:pBdr>
      <w:spacing w:before="480"/>
      <w:outlineLvl w:val="9"/>
    </w:pPr>
    <w:rPr>
      <w:sz w:val="32"/>
    </w:rPr>
  </w:style>
  <w:style w:type="paragraph" w:styleId="TOC1">
    <w:name w:val="toc 1"/>
    <w:basedOn w:val="Normal"/>
    <w:next w:val="Normal"/>
    <w:autoRedefine/>
    <w:uiPriority w:val="39"/>
    <w:unhideWhenUsed/>
    <w:qFormat/>
    <w:rsid w:val="00F07EE0"/>
    <w:pPr>
      <w:tabs>
        <w:tab w:val="left" w:pos="440"/>
        <w:tab w:val="right" w:leader="dot" w:pos="9990"/>
      </w:tabs>
      <w:spacing w:after="100" w:line="240" w:lineRule="auto"/>
    </w:pPr>
    <w:rPr>
      <w:rFonts w:eastAsiaTheme="minorHAnsi" w:cstheme="minorBidi"/>
      <w:szCs w:val="22"/>
    </w:rPr>
  </w:style>
  <w:style w:type="paragraph" w:styleId="TOC2">
    <w:name w:val="toc 2"/>
    <w:basedOn w:val="Normal"/>
    <w:next w:val="Normal"/>
    <w:autoRedefine/>
    <w:uiPriority w:val="39"/>
    <w:unhideWhenUsed/>
    <w:qFormat/>
    <w:rsid w:val="00A12C37"/>
    <w:pPr>
      <w:tabs>
        <w:tab w:val="left" w:pos="880"/>
        <w:tab w:val="right" w:leader="dot" w:pos="9990"/>
      </w:tabs>
      <w:spacing w:after="100"/>
      <w:ind w:left="450"/>
    </w:pPr>
    <w:rPr>
      <w:rFonts w:eastAsiaTheme="minorHAnsi" w:cstheme="minorBidi"/>
      <w:szCs w:val="22"/>
    </w:rPr>
  </w:style>
  <w:style w:type="paragraph" w:styleId="TOC3">
    <w:name w:val="toc 3"/>
    <w:basedOn w:val="Normal"/>
    <w:next w:val="Normal"/>
    <w:autoRedefine/>
    <w:uiPriority w:val="39"/>
    <w:unhideWhenUsed/>
    <w:qFormat/>
    <w:rsid w:val="007C7D45"/>
    <w:pPr>
      <w:spacing w:after="100"/>
      <w:ind w:left="440"/>
    </w:pPr>
    <w:rPr>
      <w:rFonts w:eastAsiaTheme="minorEastAsia" w:cstheme="minorBidi"/>
      <w:szCs w:val="22"/>
    </w:rPr>
  </w:style>
  <w:style w:type="table" w:styleId="MediumShading1-Accent5">
    <w:name w:val="Medium Shading 1 Accent 5"/>
    <w:basedOn w:val="TableNormal"/>
    <w:uiPriority w:val="63"/>
    <w:rsid w:val="007C7D45"/>
    <w:rPr>
      <w:rFonts w:asciiTheme="minorHAnsi" w:eastAsiaTheme="minorHAnsi" w:hAnsiTheme="minorHAnsi" w:cstheme="minorBidi"/>
      <w:sz w:val="22"/>
      <w:szCs w:val="22"/>
    </w:rPr>
    <w:tblPr>
      <w:tblStyleRowBandSize w:val="1"/>
      <w:tblStyleColBandSize w:val="1"/>
      <w:tblInd w:w="0" w:type="dxa"/>
      <w:tbl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single" w:sz="8" w:space="0" w:color="B975B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shd w:val="clear" w:color="auto" w:fill="9B4F96" w:themeFill="accent5"/>
      </w:tcPr>
    </w:tblStylePr>
    <w:tblStylePr w:type="lastRow">
      <w:pPr>
        <w:spacing w:before="0" w:after="0" w:line="240" w:lineRule="auto"/>
      </w:pPr>
      <w:rPr>
        <w:b/>
        <w:bCs/>
      </w:rPr>
      <w:tblPr/>
      <w:tcPr>
        <w:tcBorders>
          <w:top w:val="double" w:sz="6"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1E6" w:themeFill="accent5" w:themeFillTint="3F"/>
      </w:tcPr>
    </w:tblStylePr>
    <w:tblStylePr w:type="band1Horz">
      <w:tblPr/>
      <w:tcPr>
        <w:tcBorders>
          <w:insideH w:val="nil"/>
          <w:insideV w:val="nil"/>
        </w:tcBorders>
        <w:shd w:val="clear" w:color="auto" w:fill="E8D1E6" w:themeFill="accent5"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F77CA8"/>
    <w:pPr>
      <w:numPr>
        <w:ilvl w:val="1"/>
      </w:numPr>
    </w:pPr>
    <w:rPr>
      <w:rFonts w:asciiTheme="majorHAnsi" w:eastAsiaTheme="majorEastAsia" w:hAnsiTheme="majorHAnsi" w:cstheme="majorBidi"/>
      <w:i/>
      <w:iCs/>
      <w:color w:val="00BCF2" w:themeColor="accent1"/>
      <w:spacing w:val="15"/>
      <w:sz w:val="24"/>
    </w:rPr>
  </w:style>
  <w:style w:type="character" w:customStyle="1" w:styleId="SubtitleChar">
    <w:name w:val="Subtitle Char"/>
    <w:basedOn w:val="DefaultParagraphFont"/>
    <w:link w:val="Subtitle"/>
    <w:uiPriority w:val="11"/>
    <w:rsid w:val="00F77CA8"/>
    <w:rPr>
      <w:rFonts w:asciiTheme="majorHAnsi" w:eastAsiaTheme="majorEastAsia" w:hAnsiTheme="majorHAnsi" w:cstheme="majorBidi"/>
      <w:i/>
      <w:iCs/>
      <w:color w:val="00BCF2" w:themeColor="accent1"/>
      <w:spacing w:val="15"/>
      <w:sz w:val="24"/>
      <w:szCs w:val="24"/>
    </w:rPr>
  </w:style>
  <w:style w:type="table" w:customStyle="1" w:styleId="MediumShading1-Accent11">
    <w:name w:val="Medium Shading 1 - Accent 11"/>
    <w:basedOn w:val="TableNormal"/>
    <w:uiPriority w:val="63"/>
    <w:rsid w:val="007C7D45"/>
    <w:rPr>
      <w:rFonts w:asciiTheme="minorHAnsi" w:eastAsiaTheme="minorHAnsi" w:hAnsiTheme="minorHAnsi" w:cstheme="minorBidi"/>
      <w:sz w:val="22"/>
      <w:szCs w:val="22"/>
    </w:rPr>
    <w:tblPr>
      <w:tblStyleRowBandSize w:val="1"/>
      <w:tblStyleColBandSize w:val="1"/>
      <w:tblInd w:w="0" w:type="dxa"/>
      <w:tbl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single" w:sz="8" w:space="0" w:color="36D2F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shd w:val="clear" w:color="auto" w:fill="00BCF2" w:themeFill="accent1"/>
      </w:tcPr>
    </w:tblStylePr>
    <w:tblStylePr w:type="lastRow">
      <w:pPr>
        <w:spacing w:before="0" w:after="0" w:line="240" w:lineRule="auto"/>
      </w:pPr>
      <w:rPr>
        <w:b/>
        <w:bCs/>
      </w:rPr>
      <w:tblPr/>
      <w:tcPr>
        <w:tcBorders>
          <w:top w:val="double" w:sz="6"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F0FF" w:themeFill="accent1" w:themeFillTint="3F"/>
      </w:tcPr>
    </w:tblStylePr>
    <w:tblStylePr w:type="band1Horz">
      <w:tblPr/>
      <w:tcPr>
        <w:tcBorders>
          <w:insideH w:val="nil"/>
          <w:insideV w:val="nil"/>
        </w:tcBorders>
        <w:shd w:val="clear" w:color="auto" w:fill="BCF0FF" w:themeFill="accent1" w:themeFillTint="3F"/>
      </w:tcPr>
    </w:tblStylePr>
    <w:tblStylePr w:type="band2Horz">
      <w:tblPr/>
      <w:tcPr>
        <w:tcBorders>
          <w:insideH w:val="nil"/>
          <w:insideV w:val="nil"/>
        </w:tcBorders>
      </w:tcPr>
    </w:tblStylePr>
  </w:style>
  <w:style w:type="paragraph" w:customStyle="1" w:styleId="FeatureCut">
    <w:name w:val="Feature Cut"/>
    <w:basedOn w:val="Normal"/>
    <w:link w:val="FeatureCutChar"/>
    <w:qFormat/>
    <w:rsid w:val="007C7D45"/>
    <w:pPr>
      <w:pBdr>
        <w:top w:val="single" w:sz="4" w:space="1" w:color="auto"/>
        <w:left w:val="single" w:sz="4" w:space="4" w:color="auto"/>
        <w:bottom w:val="single" w:sz="4" w:space="1" w:color="auto"/>
        <w:right w:val="single" w:sz="4" w:space="4" w:color="auto"/>
      </w:pBdr>
      <w:shd w:val="clear" w:color="auto" w:fill="FFFFCC"/>
      <w:spacing w:after="200"/>
      <w:ind w:left="432" w:right="432"/>
    </w:pPr>
    <w:rPr>
      <w:rFonts w:eastAsiaTheme="minorHAnsi" w:cstheme="minorBidi"/>
      <w:szCs w:val="22"/>
    </w:rPr>
  </w:style>
  <w:style w:type="character" w:customStyle="1" w:styleId="FeatureCutChar">
    <w:name w:val="Feature Cut Char"/>
    <w:basedOn w:val="DefaultParagraphFont"/>
    <w:link w:val="FeatureCut"/>
    <w:rsid w:val="007C7D45"/>
    <w:rPr>
      <w:rFonts w:asciiTheme="minorHAnsi" w:eastAsiaTheme="minorHAnsi" w:hAnsiTheme="minorHAnsi" w:cstheme="minorBidi"/>
      <w:sz w:val="22"/>
      <w:szCs w:val="22"/>
      <w:shd w:val="clear" w:color="auto" w:fill="FFFFCC"/>
    </w:rPr>
  </w:style>
  <w:style w:type="paragraph" w:styleId="IntenseQuote">
    <w:name w:val="Intense Quote"/>
    <w:basedOn w:val="Normal"/>
    <w:next w:val="Normal"/>
    <w:link w:val="IntenseQuoteChar"/>
    <w:uiPriority w:val="30"/>
    <w:qFormat/>
    <w:rsid w:val="000429E5"/>
    <w:pPr>
      <w:pBdr>
        <w:bottom w:val="single" w:sz="4" w:space="4" w:color="00BCF2" w:themeColor="accent1"/>
      </w:pBdr>
      <w:spacing w:before="200"/>
      <w:ind w:right="936"/>
    </w:pPr>
    <w:rPr>
      <w:b/>
      <w:bCs/>
      <w:i/>
      <w:iCs/>
      <w:color w:val="00BCF2" w:themeColor="accent1"/>
      <w:sz w:val="24"/>
    </w:rPr>
  </w:style>
  <w:style w:type="character" w:customStyle="1" w:styleId="IntenseQuoteChar">
    <w:name w:val="Intense Quote Char"/>
    <w:basedOn w:val="DefaultParagraphFont"/>
    <w:link w:val="IntenseQuote"/>
    <w:uiPriority w:val="30"/>
    <w:rsid w:val="000429E5"/>
    <w:rPr>
      <w:rFonts w:asciiTheme="minorHAnsi" w:hAnsiTheme="minorHAnsi"/>
      <w:b/>
      <w:bCs/>
      <w:i/>
      <w:iCs/>
      <w:color w:val="00BCF2" w:themeColor="accent1"/>
      <w:sz w:val="24"/>
      <w:szCs w:val="24"/>
    </w:rPr>
  </w:style>
  <w:style w:type="paragraph" w:customStyle="1" w:styleId="Heading41">
    <w:name w:val="Heading 41"/>
    <w:basedOn w:val="Heading3"/>
    <w:link w:val="heading4Char0"/>
    <w:rsid w:val="0096145D"/>
    <w:pPr>
      <w:numPr>
        <w:ilvl w:val="3"/>
      </w:numPr>
      <w:spacing w:before="120"/>
      <w:ind w:left="1800"/>
    </w:pPr>
    <w:rPr>
      <w:rFonts w:ascii="Calibri" w:hAnsi="Calibri"/>
      <w:color w:val="4E5B6F" w:themeColor="text2"/>
      <w:szCs w:val="24"/>
    </w:rPr>
  </w:style>
  <w:style w:type="character" w:customStyle="1" w:styleId="heading4Char0">
    <w:name w:val="heading 4 Char"/>
    <w:basedOn w:val="Heading3Char"/>
    <w:link w:val="Heading41"/>
    <w:rsid w:val="0096145D"/>
    <w:rPr>
      <w:rFonts w:ascii="Corbel" w:eastAsiaTheme="majorEastAsia" w:hAnsi="Corbel" w:cstheme="majorBidi"/>
      <w:bCs/>
      <w:color w:val="4E5B6F" w:themeColor="text2"/>
      <w:sz w:val="26"/>
      <w:szCs w:val="24"/>
    </w:rPr>
  </w:style>
  <w:style w:type="character" w:styleId="IntenseReference">
    <w:name w:val="Intense Reference"/>
    <w:basedOn w:val="DefaultParagraphFont"/>
    <w:uiPriority w:val="32"/>
    <w:qFormat/>
    <w:rsid w:val="00A85292"/>
    <w:rPr>
      <w:rFonts w:ascii="Corbel" w:hAnsi="Corbel"/>
      <w:b/>
      <w:bCs/>
      <w:smallCaps/>
      <w:color w:val="7FBA00" w:themeColor="accent2"/>
      <w:spacing w:val="5"/>
      <w:u w:val="single"/>
    </w:rPr>
  </w:style>
  <w:style w:type="character" w:styleId="FollowedHyperlink">
    <w:name w:val="FollowedHyperlink"/>
    <w:basedOn w:val="DefaultParagraphFont"/>
    <w:uiPriority w:val="99"/>
    <w:semiHidden/>
    <w:unhideWhenUsed/>
    <w:rsid w:val="00B72ADF"/>
    <w:rPr>
      <w:color w:val="5F7791" w:themeColor="followedHyperlink"/>
      <w:u w:val="single"/>
    </w:rPr>
  </w:style>
  <w:style w:type="character" w:styleId="SubtleReference">
    <w:name w:val="Subtle Reference"/>
    <w:basedOn w:val="DefaultParagraphFont"/>
    <w:uiPriority w:val="31"/>
    <w:qFormat/>
    <w:rsid w:val="007B5773"/>
    <w:rPr>
      <w:smallCaps/>
      <w:color w:val="7FBA00" w:themeColor="accent2"/>
      <w:u w:val="single"/>
    </w:rPr>
  </w:style>
  <w:style w:type="paragraph" w:styleId="CommentSubject">
    <w:name w:val="annotation subject"/>
    <w:basedOn w:val="CommentText"/>
    <w:next w:val="CommentText"/>
    <w:link w:val="CommentSubjectChar"/>
    <w:uiPriority w:val="99"/>
    <w:semiHidden/>
    <w:unhideWhenUsed/>
    <w:rsid w:val="007B3911"/>
    <w:pPr>
      <w:spacing w:after="120"/>
    </w:pPr>
    <w:rPr>
      <w:rFonts w:eastAsia="Calibri"/>
      <w:b/>
      <w:bCs/>
      <w:lang w:bidi="ar-SA"/>
    </w:rPr>
  </w:style>
  <w:style w:type="character" w:customStyle="1" w:styleId="CommentSubjectChar">
    <w:name w:val="Comment Subject Char"/>
    <w:basedOn w:val="CommentTextChar"/>
    <w:link w:val="CommentSubject"/>
    <w:uiPriority w:val="99"/>
    <w:semiHidden/>
    <w:rsid w:val="007B3911"/>
    <w:rPr>
      <w:rFonts w:asciiTheme="minorHAnsi" w:eastAsiaTheme="minorEastAsia" w:hAnsiTheme="minorHAnsi"/>
      <w:b/>
      <w:bCs/>
      <w:lang w:bidi="en-US"/>
    </w:rPr>
  </w:style>
  <w:style w:type="paragraph" w:styleId="NormalWeb">
    <w:name w:val="Normal (Web)"/>
    <w:basedOn w:val="Normal"/>
    <w:uiPriority w:val="99"/>
    <w:unhideWhenUsed/>
    <w:rsid w:val="000946A5"/>
    <w:pPr>
      <w:spacing w:before="100" w:beforeAutospacing="1" w:after="100" w:afterAutospacing="1" w:line="240" w:lineRule="auto"/>
    </w:pPr>
    <w:rPr>
      <w:rFonts w:ascii="Times New Roman" w:eastAsia="Times New Roman" w:hAnsi="Times New Roman"/>
      <w:sz w:val="24"/>
    </w:rPr>
  </w:style>
  <w:style w:type="paragraph" w:customStyle="1" w:styleId="Copyright">
    <w:name w:val="Copyright"/>
    <w:basedOn w:val="Normal"/>
    <w:link w:val="CopyrightChar"/>
    <w:rsid w:val="002E11F0"/>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22"/>
    </w:rPr>
  </w:style>
  <w:style w:type="character" w:customStyle="1" w:styleId="CopyrightChar">
    <w:name w:val="Copyright Char"/>
    <w:basedOn w:val="DefaultParagraphFont"/>
    <w:link w:val="Copyright"/>
    <w:rsid w:val="002E11F0"/>
    <w:rPr>
      <w:rFonts w:ascii="Arial Narrow" w:eastAsia="Times New Roman" w:hAnsi="Arial Narrow"/>
      <w:color w:val="FF0000"/>
      <w:spacing w:val="-5"/>
      <w:sz w:val="16"/>
      <w:szCs w:val="22"/>
      <w:shd w:val="pct5" w:color="auto" w:fill="auto"/>
    </w:rPr>
  </w:style>
  <w:style w:type="character" w:customStyle="1" w:styleId="BodyTextChar2">
    <w:name w:val="Body Text Char2"/>
    <w:aliases w:val="Body Text Char1 Char,Body Text Char Char Char"/>
    <w:basedOn w:val="DefaultParagraphFont"/>
    <w:link w:val="BodyText"/>
    <w:locked/>
    <w:rsid w:val="00D54560"/>
    <w:rPr>
      <w:rFonts w:ascii="Arial" w:hAnsi="Arial" w:cs="Arial"/>
      <w:spacing w:val="-5"/>
    </w:rPr>
  </w:style>
  <w:style w:type="paragraph" w:styleId="BodyText">
    <w:name w:val="Body Text"/>
    <w:aliases w:val="Body Text Char1,Body Text Char Char"/>
    <w:basedOn w:val="Normal"/>
    <w:link w:val="BodyTextChar2"/>
    <w:unhideWhenUsed/>
    <w:rsid w:val="00D54560"/>
    <w:pPr>
      <w:spacing w:after="240" w:line="240" w:lineRule="atLeast"/>
      <w:ind w:left="720"/>
    </w:pPr>
    <w:rPr>
      <w:rFonts w:ascii="Arial" w:hAnsi="Arial" w:cs="Arial"/>
      <w:spacing w:val="-5"/>
      <w:sz w:val="20"/>
      <w:szCs w:val="20"/>
    </w:rPr>
  </w:style>
  <w:style w:type="character" w:customStyle="1" w:styleId="BodyTextChar">
    <w:name w:val="Body Text Char"/>
    <w:basedOn w:val="DefaultParagraphFont"/>
    <w:uiPriority w:val="99"/>
    <w:semiHidden/>
    <w:rsid w:val="00D54560"/>
    <w:rPr>
      <w:sz w:val="22"/>
      <w:szCs w:val="24"/>
    </w:rPr>
  </w:style>
  <w:style w:type="character" w:customStyle="1" w:styleId="Heading5Char">
    <w:name w:val="Heading 5 Char"/>
    <w:basedOn w:val="DefaultParagraphFont"/>
    <w:link w:val="Heading5"/>
    <w:uiPriority w:val="9"/>
    <w:semiHidden/>
    <w:rsid w:val="009F5E6A"/>
    <w:rPr>
      <w:rFonts w:asciiTheme="majorHAnsi" w:eastAsiaTheme="majorEastAsia" w:hAnsiTheme="majorHAnsi" w:cstheme="majorBidi"/>
      <w:b/>
      <w:bCs/>
      <w:color w:val="7F7F7F" w:themeColor="text1" w:themeTint="80"/>
      <w:sz w:val="22"/>
      <w:szCs w:val="22"/>
      <w:lang w:bidi="en-US"/>
    </w:rPr>
  </w:style>
  <w:style w:type="character" w:customStyle="1" w:styleId="Heading6Char">
    <w:name w:val="Heading 6 Char"/>
    <w:basedOn w:val="DefaultParagraphFont"/>
    <w:link w:val="Heading6"/>
    <w:uiPriority w:val="9"/>
    <w:semiHidden/>
    <w:rsid w:val="009F5E6A"/>
    <w:rPr>
      <w:rFonts w:asciiTheme="majorHAnsi" w:eastAsiaTheme="majorEastAsia" w:hAnsiTheme="majorHAnsi" w:cstheme="majorBidi"/>
      <w:b/>
      <w:bCs/>
      <w:i/>
      <w:iCs/>
      <w:color w:val="7F7F7F" w:themeColor="text1" w:themeTint="80"/>
      <w:sz w:val="22"/>
      <w:szCs w:val="22"/>
      <w:lang w:bidi="en-US"/>
    </w:rPr>
  </w:style>
  <w:style w:type="character" w:customStyle="1" w:styleId="Heading7Char">
    <w:name w:val="Heading 7 Char"/>
    <w:basedOn w:val="DefaultParagraphFont"/>
    <w:link w:val="Heading7"/>
    <w:uiPriority w:val="9"/>
    <w:semiHidden/>
    <w:rsid w:val="009F5E6A"/>
    <w:rPr>
      <w:rFonts w:asciiTheme="majorHAnsi" w:eastAsiaTheme="majorEastAsia" w:hAnsiTheme="majorHAnsi" w:cstheme="majorBidi"/>
      <w:i/>
      <w:iCs/>
      <w:sz w:val="22"/>
      <w:szCs w:val="22"/>
      <w:lang w:bidi="en-US"/>
    </w:rPr>
  </w:style>
  <w:style w:type="character" w:customStyle="1" w:styleId="Heading8Char">
    <w:name w:val="Heading 8 Char"/>
    <w:basedOn w:val="DefaultParagraphFont"/>
    <w:link w:val="Heading8"/>
    <w:uiPriority w:val="9"/>
    <w:semiHidden/>
    <w:rsid w:val="009F5E6A"/>
    <w:rPr>
      <w:rFonts w:asciiTheme="majorHAnsi" w:eastAsiaTheme="majorEastAsia" w:hAnsiTheme="majorHAnsi" w:cstheme="majorBidi"/>
      <w:lang w:bidi="en-US"/>
    </w:rPr>
  </w:style>
  <w:style w:type="character" w:customStyle="1" w:styleId="Heading9Char">
    <w:name w:val="Heading 9 Char"/>
    <w:basedOn w:val="DefaultParagraphFont"/>
    <w:link w:val="Heading9"/>
    <w:uiPriority w:val="9"/>
    <w:semiHidden/>
    <w:rsid w:val="009F5E6A"/>
    <w:rPr>
      <w:rFonts w:asciiTheme="majorHAnsi" w:eastAsiaTheme="majorEastAsia" w:hAnsiTheme="majorHAnsi" w:cstheme="majorBidi"/>
      <w:i/>
      <w:iCs/>
      <w:spacing w:val="5"/>
      <w:lang w:bidi="en-US"/>
    </w:rPr>
  </w:style>
  <w:style w:type="paragraph" w:customStyle="1" w:styleId="ALLCAPSBLUE">
    <w:name w:val="ALLCAPS BLUE"/>
    <w:basedOn w:val="Heading1"/>
    <w:link w:val="ALLCAPSBLUEChar"/>
    <w:qFormat/>
    <w:rsid w:val="00682598"/>
    <w:pPr>
      <w:numPr>
        <w:numId w:val="0"/>
      </w:numPr>
      <w:ind w:left="360" w:hanging="360"/>
    </w:pPr>
    <w:rPr>
      <w:color w:val="4E5B6F" w:themeColor="text2"/>
    </w:rPr>
  </w:style>
  <w:style w:type="paragraph" w:customStyle="1" w:styleId="INSERTAREA">
    <w:name w:val="INSERTAREA"/>
    <w:basedOn w:val="Title"/>
    <w:link w:val="INSERTAREAChar"/>
    <w:qFormat/>
    <w:rsid w:val="008F3F17"/>
    <w:pPr>
      <w:spacing w:after="120"/>
    </w:pPr>
    <w:rPr>
      <w:rFonts w:ascii="Calibri" w:hAnsi="Calibri"/>
      <w:color w:val="7F7F7F"/>
    </w:rPr>
  </w:style>
  <w:style w:type="character" w:customStyle="1" w:styleId="ALLCAPSBLUEChar">
    <w:name w:val="ALLCAPS BLUE Char"/>
    <w:basedOn w:val="Heading1Char"/>
    <w:link w:val="ALLCAPSBLUE"/>
    <w:rsid w:val="00682598"/>
    <w:rPr>
      <w:rFonts w:eastAsiaTheme="majorEastAsia" w:cstheme="majorBidi"/>
      <w:bCs/>
      <w:color w:val="4E5B6F" w:themeColor="text2"/>
      <w:sz w:val="36"/>
      <w:szCs w:val="28"/>
    </w:rPr>
  </w:style>
  <w:style w:type="character" w:customStyle="1" w:styleId="INSERTAREAChar">
    <w:name w:val="INSERTAREA Char"/>
    <w:basedOn w:val="TitleChar"/>
    <w:link w:val="INSERTAREA"/>
    <w:rsid w:val="008F3F17"/>
    <w:rPr>
      <w:rFonts w:ascii="Segoe UI" w:eastAsiaTheme="majorEastAsia" w:hAnsi="Segoe UI" w:cstheme="majorBidi"/>
      <w:b/>
      <w:smallCaps/>
      <w:color w:val="7F7F7F"/>
      <w:spacing w:val="5"/>
      <w:kern w:val="28"/>
      <w:sz w:val="48"/>
      <w:szCs w:val="52"/>
    </w:rPr>
  </w:style>
  <w:style w:type="table" w:customStyle="1" w:styleId="Wind8ws">
    <w:name w:val="Wind8ws"/>
    <w:basedOn w:val="TableNormal"/>
    <w:uiPriority w:val="99"/>
    <w:rsid w:val="001E6034"/>
    <w:rPr>
      <w:rFonts w:ascii="Segoe UI" w:eastAsiaTheme="minorHAnsi" w:hAnsi="Segoe UI" w:cstheme="minorBidi"/>
      <w:sz w:val="18"/>
      <w:szCs w:val="22"/>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customStyle="1" w:styleId="ms-rtefontsize-3">
    <w:name w:val="ms-rtefontsize-3"/>
    <w:basedOn w:val="Normal"/>
    <w:rsid w:val="00950AC5"/>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1C63B9"/>
    <w:rPr>
      <w:i/>
      <w:iCs/>
      <w:color w:val="00BCF2" w:themeColor="accent1"/>
    </w:rPr>
  </w:style>
  <w:style w:type="paragraph" w:styleId="Revision">
    <w:name w:val="Revision"/>
    <w:hidden/>
    <w:uiPriority w:val="99"/>
    <w:semiHidden/>
    <w:rsid w:val="004F29B1"/>
    <w:rPr>
      <w:sz w:val="22"/>
      <w:szCs w:val="24"/>
    </w:rPr>
  </w:style>
  <w:style w:type="character" w:styleId="Emphasis">
    <w:name w:val="Emphasis"/>
    <w:basedOn w:val="DefaultParagraphFont"/>
    <w:uiPriority w:val="2"/>
    <w:qFormat/>
    <w:rsid w:val="005E2054"/>
    <w:rPr>
      <w:i/>
      <w:iCs/>
    </w:rPr>
  </w:style>
  <w:style w:type="table" w:styleId="GridTable1Light-Accent1">
    <w:name w:val="Grid Table 1 Light Accent 1"/>
    <w:basedOn w:val="TableNormal"/>
    <w:uiPriority w:val="46"/>
    <w:rsid w:val="00447FB7"/>
    <w:tblPr>
      <w:tblStyleRowBandSize w:val="1"/>
      <w:tblStyleColBandSize w:val="1"/>
      <w:tblInd w:w="0" w:type="dxa"/>
      <w:tblBorders>
        <w:top w:val="single" w:sz="4" w:space="0" w:color="93E7FF" w:themeColor="accent1" w:themeTint="66"/>
        <w:left w:val="single" w:sz="4" w:space="0" w:color="93E7FF" w:themeColor="accent1" w:themeTint="66"/>
        <w:bottom w:val="single" w:sz="4" w:space="0" w:color="93E7FF" w:themeColor="accent1" w:themeTint="66"/>
        <w:right w:val="single" w:sz="4" w:space="0" w:color="93E7FF" w:themeColor="accent1" w:themeTint="66"/>
        <w:insideH w:val="single" w:sz="4" w:space="0" w:color="93E7FF" w:themeColor="accent1" w:themeTint="66"/>
        <w:insideV w:val="single" w:sz="4" w:space="0" w:color="93E7FF" w:themeColor="accent1" w:themeTint="66"/>
      </w:tblBorders>
      <w:tblCellMar>
        <w:top w:w="0" w:type="dxa"/>
        <w:left w:w="108" w:type="dxa"/>
        <w:bottom w:w="0" w:type="dxa"/>
        <w:right w:w="108" w:type="dxa"/>
      </w:tblCellMar>
    </w:tblPr>
    <w:tblStylePr w:type="firstRow">
      <w:rPr>
        <w:b/>
        <w:bCs/>
      </w:rPr>
      <w:tblPr/>
      <w:tcPr>
        <w:tcBorders>
          <w:bottom w:val="single" w:sz="12" w:space="0" w:color="5EDBFF" w:themeColor="accent1" w:themeTint="99"/>
        </w:tcBorders>
      </w:tcPr>
    </w:tblStylePr>
    <w:tblStylePr w:type="lastRow">
      <w:rPr>
        <w:b/>
        <w:bCs/>
      </w:rPr>
      <w:tblPr/>
      <w:tcPr>
        <w:tcBorders>
          <w:top w:val="double" w:sz="2" w:space="0" w:color="5EDB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32C29"/>
    <w:rPr>
      <w:rFonts w:asciiTheme="minorHAnsi" w:eastAsiaTheme="minorHAnsi" w:hAnsiTheme="minorHAnsi" w:cstheme="minorBidi"/>
      <w:sz w:val="22"/>
      <w:szCs w:val="22"/>
    </w:rPr>
    <w:tblPr>
      <w:tblStyleRowBandSize w:val="1"/>
      <w:tblStyleColBandSize w:val="1"/>
      <w:tblInd w:w="0" w:type="dxa"/>
      <w:tblBorders>
        <w:top w:val="single" w:sz="4" w:space="0" w:color="5EDBFF" w:themeColor="accent1" w:themeTint="99"/>
        <w:left w:val="single" w:sz="4" w:space="0" w:color="5EDBFF" w:themeColor="accent1" w:themeTint="99"/>
        <w:bottom w:val="single" w:sz="4" w:space="0" w:color="5EDBFF" w:themeColor="accent1" w:themeTint="99"/>
        <w:right w:val="single" w:sz="4" w:space="0" w:color="5EDBFF" w:themeColor="accent1" w:themeTint="99"/>
        <w:insideH w:val="single" w:sz="4" w:space="0" w:color="5EDBFF" w:themeColor="accent1" w:themeTint="99"/>
        <w:insideV w:val="single" w:sz="4" w:space="0" w:color="5EDBF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BCF2" w:themeColor="accent1"/>
          <w:left w:val="single" w:sz="4" w:space="0" w:color="00BCF2" w:themeColor="accent1"/>
          <w:bottom w:val="single" w:sz="4" w:space="0" w:color="00BCF2" w:themeColor="accent1"/>
          <w:right w:val="single" w:sz="4" w:space="0" w:color="00BCF2" w:themeColor="accent1"/>
          <w:insideH w:val="nil"/>
          <w:insideV w:val="nil"/>
        </w:tcBorders>
        <w:shd w:val="clear" w:color="auto" w:fill="00BCF2" w:themeFill="accent1"/>
      </w:tcPr>
    </w:tblStylePr>
    <w:tblStylePr w:type="lastRow">
      <w:rPr>
        <w:b/>
        <w:bCs/>
      </w:rPr>
      <w:tblPr/>
      <w:tcPr>
        <w:tcBorders>
          <w:top w:val="double" w:sz="4" w:space="0" w:color="00BCF2" w:themeColor="accent1"/>
        </w:tcBorders>
      </w:tcPr>
    </w:tblStylePr>
    <w:tblStylePr w:type="firstCol">
      <w:rPr>
        <w:b/>
        <w:bCs/>
      </w:rPr>
    </w:tblStylePr>
    <w:tblStylePr w:type="lastCol">
      <w:rPr>
        <w:b/>
        <w:bCs/>
      </w:rPr>
    </w:tblStylePr>
    <w:tblStylePr w:type="band1Vert">
      <w:tblPr/>
      <w:tcPr>
        <w:shd w:val="clear" w:color="auto" w:fill="C9F3FF" w:themeFill="accent1" w:themeFillTint="33"/>
      </w:tcPr>
    </w:tblStylePr>
    <w:tblStylePr w:type="band1Horz">
      <w:tblPr/>
      <w:tcPr>
        <w:shd w:val="clear" w:color="auto" w:fill="C9F3FF" w:themeFill="accent1" w:themeFillTint="33"/>
      </w:tcPr>
    </w:tblStylePr>
  </w:style>
  <w:style w:type="character" w:customStyle="1" w:styleId="ListParagraphChar">
    <w:name w:val="List Paragraph Char"/>
    <w:basedOn w:val="DefaultParagraphFont"/>
    <w:link w:val="ListParagraph"/>
    <w:uiPriority w:val="34"/>
    <w:rsid w:val="00932C29"/>
    <w:rPr>
      <w:sz w:val="22"/>
      <w:szCs w:val="24"/>
    </w:rPr>
  </w:style>
  <w:style w:type="table" w:styleId="GridTable1Light">
    <w:name w:val="Grid Table 1 Light"/>
    <w:basedOn w:val="TableNormal"/>
    <w:uiPriority w:val="46"/>
    <w:rsid w:val="005369A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9B5E4E"/>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9B5E4E"/>
    <w:rPr>
      <w:rFonts w:eastAsiaTheme="minorHAnsi" w:cstheme="minorBidi"/>
      <w:sz w:val="22"/>
      <w:szCs w:val="21"/>
    </w:rPr>
  </w:style>
  <w:style w:type="character" w:styleId="Strong">
    <w:name w:val="Strong"/>
    <w:basedOn w:val="DefaultParagraphFont"/>
    <w:uiPriority w:val="22"/>
    <w:qFormat/>
    <w:rsid w:val="004D3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2013">
      <w:bodyDiv w:val="1"/>
      <w:marLeft w:val="0"/>
      <w:marRight w:val="0"/>
      <w:marTop w:val="0"/>
      <w:marBottom w:val="0"/>
      <w:divBdr>
        <w:top w:val="none" w:sz="0" w:space="0" w:color="auto"/>
        <w:left w:val="none" w:sz="0" w:space="0" w:color="auto"/>
        <w:bottom w:val="none" w:sz="0" w:space="0" w:color="auto"/>
        <w:right w:val="none" w:sz="0" w:space="0" w:color="auto"/>
      </w:divBdr>
    </w:div>
    <w:div w:id="160439018">
      <w:bodyDiv w:val="1"/>
      <w:marLeft w:val="0"/>
      <w:marRight w:val="0"/>
      <w:marTop w:val="0"/>
      <w:marBottom w:val="0"/>
      <w:divBdr>
        <w:top w:val="none" w:sz="0" w:space="0" w:color="auto"/>
        <w:left w:val="none" w:sz="0" w:space="0" w:color="auto"/>
        <w:bottom w:val="none" w:sz="0" w:space="0" w:color="auto"/>
        <w:right w:val="none" w:sz="0" w:space="0" w:color="auto"/>
      </w:divBdr>
    </w:div>
    <w:div w:id="186676525">
      <w:bodyDiv w:val="1"/>
      <w:marLeft w:val="0"/>
      <w:marRight w:val="0"/>
      <w:marTop w:val="0"/>
      <w:marBottom w:val="0"/>
      <w:divBdr>
        <w:top w:val="none" w:sz="0" w:space="0" w:color="auto"/>
        <w:left w:val="none" w:sz="0" w:space="0" w:color="auto"/>
        <w:bottom w:val="none" w:sz="0" w:space="0" w:color="auto"/>
        <w:right w:val="none" w:sz="0" w:space="0" w:color="auto"/>
      </w:divBdr>
    </w:div>
    <w:div w:id="252514190">
      <w:bodyDiv w:val="1"/>
      <w:marLeft w:val="0"/>
      <w:marRight w:val="0"/>
      <w:marTop w:val="0"/>
      <w:marBottom w:val="0"/>
      <w:divBdr>
        <w:top w:val="none" w:sz="0" w:space="0" w:color="auto"/>
        <w:left w:val="none" w:sz="0" w:space="0" w:color="auto"/>
        <w:bottom w:val="none" w:sz="0" w:space="0" w:color="auto"/>
        <w:right w:val="none" w:sz="0" w:space="0" w:color="auto"/>
      </w:divBdr>
    </w:div>
    <w:div w:id="295838297">
      <w:bodyDiv w:val="1"/>
      <w:marLeft w:val="0"/>
      <w:marRight w:val="0"/>
      <w:marTop w:val="0"/>
      <w:marBottom w:val="0"/>
      <w:divBdr>
        <w:top w:val="none" w:sz="0" w:space="0" w:color="auto"/>
        <w:left w:val="none" w:sz="0" w:space="0" w:color="auto"/>
        <w:bottom w:val="none" w:sz="0" w:space="0" w:color="auto"/>
        <w:right w:val="none" w:sz="0" w:space="0" w:color="auto"/>
      </w:divBdr>
    </w:div>
    <w:div w:id="299262350">
      <w:bodyDiv w:val="1"/>
      <w:marLeft w:val="0"/>
      <w:marRight w:val="0"/>
      <w:marTop w:val="0"/>
      <w:marBottom w:val="0"/>
      <w:divBdr>
        <w:top w:val="none" w:sz="0" w:space="0" w:color="auto"/>
        <w:left w:val="none" w:sz="0" w:space="0" w:color="auto"/>
        <w:bottom w:val="none" w:sz="0" w:space="0" w:color="auto"/>
        <w:right w:val="none" w:sz="0" w:space="0" w:color="auto"/>
      </w:divBdr>
    </w:div>
    <w:div w:id="302662108">
      <w:bodyDiv w:val="1"/>
      <w:marLeft w:val="0"/>
      <w:marRight w:val="0"/>
      <w:marTop w:val="0"/>
      <w:marBottom w:val="0"/>
      <w:divBdr>
        <w:top w:val="none" w:sz="0" w:space="0" w:color="auto"/>
        <w:left w:val="none" w:sz="0" w:space="0" w:color="auto"/>
        <w:bottom w:val="none" w:sz="0" w:space="0" w:color="auto"/>
        <w:right w:val="none" w:sz="0" w:space="0" w:color="auto"/>
      </w:divBdr>
    </w:div>
    <w:div w:id="312216428">
      <w:bodyDiv w:val="1"/>
      <w:marLeft w:val="0"/>
      <w:marRight w:val="0"/>
      <w:marTop w:val="0"/>
      <w:marBottom w:val="0"/>
      <w:divBdr>
        <w:top w:val="none" w:sz="0" w:space="0" w:color="auto"/>
        <w:left w:val="none" w:sz="0" w:space="0" w:color="auto"/>
        <w:bottom w:val="none" w:sz="0" w:space="0" w:color="auto"/>
        <w:right w:val="none" w:sz="0" w:space="0" w:color="auto"/>
      </w:divBdr>
    </w:div>
    <w:div w:id="327712346">
      <w:bodyDiv w:val="1"/>
      <w:marLeft w:val="0"/>
      <w:marRight w:val="0"/>
      <w:marTop w:val="0"/>
      <w:marBottom w:val="0"/>
      <w:divBdr>
        <w:top w:val="none" w:sz="0" w:space="0" w:color="auto"/>
        <w:left w:val="none" w:sz="0" w:space="0" w:color="auto"/>
        <w:bottom w:val="none" w:sz="0" w:space="0" w:color="auto"/>
        <w:right w:val="none" w:sz="0" w:space="0" w:color="auto"/>
      </w:divBdr>
    </w:div>
    <w:div w:id="357314845">
      <w:bodyDiv w:val="1"/>
      <w:marLeft w:val="0"/>
      <w:marRight w:val="0"/>
      <w:marTop w:val="0"/>
      <w:marBottom w:val="0"/>
      <w:divBdr>
        <w:top w:val="none" w:sz="0" w:space="0" w:color="auto"/>
        <w:left w:val="none" w:sz="0" w:space="0" w:color="auto"/>
        <w:bottom w:val="none" w:sz="0" w:space="0" w:color="auto"/>
        <w:right w:val="none" w:sz="0" w:space="0" w:color="auto"/>
      </w:divBdr>
    </w:div>
    <w:div w:id="373622625">
      <w:bodyDiv w:val="1"/>
      <w:marLeft w:val="0"/>
      <w:marRight w:val="0"/>
      <w:marTop w:val="0"/>
      <w:marBottom w:val="0"/>
      <w:divBdr>
        <w:top w:val="none" w:sz="0" w:space="0" w:color="auto"/>
        <w:left w:val="none" w:sz="0" w:space="0" w:color="auto"/>
        <w:bottom w:val="none" w:sz="0" w:space="0" w:color="auto"/>
        <w:right w:val="none" w:sz="0" w:space="0" w:color="auto"/>
      </w:divBdr>
    </w:div>
    <w:div w:id="392703870">
      <w:bodyDiv w:val="1"/>
      <w:marLeft w:val="0"/>
      <w:marRight w:val="0"/>
      <w:marTop w:val="0"/>
      <w:marBottom w:val="0"/>
      <w:divBdr>
        <w:top w:val="none" w:sz="0" w:space="0" w:color="auto"/>
        <w:left w:val="none" w:sz="0" w:space="0" w:color="auto"/>
        <w:bottom w:val="none" w:sz="0" w:space="0" w:color="auto"/>
        <w:right w:val="none" w:sz="0" w:space="0" w:color="auto"/>
      </w:divBdr>
    </w:div>
    <w:div w:id="400952403">
      <w:bodyDiv w:val="1"/>
      <w:marLeft w:val="0"/>
      <w:marRight w:val="0"/>
      <w:marTop w:val="0"/>
      <w:marBottom w:val="0"/>
      <w:divBdr>
        <w:top w:val="none" w:sz="0" w:space="0" w:color="auto"/>
        <w:left w:val="none" w:sz="0" w:space="0" w:color="auto"/>
        <w:bottom w:val="none" w:sz="0" w:space="0" w:color="auto"/>
        <w:right w:val="none" w:sz="0" w:space="0" w:color="auto"/>
      </w:divBdr>
    </w:div>
    <w:div w:id="422459645">
      <w:bodyDiv w:val="1"/>
      <w:marLeft w:val="0"/>
      <w:marRight w:val="0"/>
      <w:marTop w:val="0"/>
      <w:marBottom w:val="0"/>
      <w:divBdr>
        <w:top w:val="none" w:sz="0" w:space="0" w:color="auto"/>
        <w:left w:val="none" w:sz="0" w:space="0" w:color="auto"/>
        <w:bottom w:val="none" w:sz="0" w:space="0" w:color="auto"/>
        <w:right w:val="none" w:sz="0" w:space="0" w:color="auto"/>
      </w:divBdr>
    </w:div>
    <w:div w:id="451484197">
      <w:bodyDiv w:val="1"/>
      <w:marLeft w:val="0"/>
      <w:marRight w:val="0"/>
      <w:marTop w:val="0"/>
      <w:marBottom w:val="0"/>
      <w:divBdr>
        <w:top w:val="none" w:sz="0" w:space="0" w:color="auto"/>
        <w:left w:val="none" w:sz="0" w:space="0" w:color="auto"/>
        <w:bottom w:val="none" w:sz="0" w:space="0" w:color="auto"/>
        <w:right w:val="none" w:sz="0" w:space="0" w:color="auto"/>
      </w:divBdr>
    </w:div>
    <w:div w:id="461921984">
      <w:bodyDiv w:val="1"/>
      <w:marLeft w:val="0"/>
      <w:marRight w:val="0"/>
      <w:marTop w:val="0"/>
      <w:marBottom w:val="0"/>
      <w:divBdr>
        <w:top w:val="none" w:sz="0" w:space="0" w:color="auto"/>
        <w:left w:val="none" w:sz="0" w:space="0" w:color="auto"/>
        <w:bottom w:val="none" w:sz="0" w:space="0" w:color="auto"/>
        <w:right w:val="none" w:sz="0" w:space="0" w:color="auto"/>
      </w:divBdr>
    </w:div>
    <w:div w:id="606037500">
      <w:bodyDiv w:val="1"/>
      <w:marLeft w:val="0"/>
      <w:marRight w:val="0"/>
      <w:marTop w:val="0"/>
      <w:marBottom w:val="0"/>
      <w:divBdr>
        <w:top w:val="none" w:sz="0" w:space="0" w:color="auto"/>
        <w:left w:val="none" w:sz="0" w:space="0" w:color="auto"/>
        <w:bottom w:val="none" w:sz="0" w:space="0" w:color="auto"/>
        <w:right w:val="none" w:sz="0" w:space="0" w:color="auto"/>
      </w:divBdr>
    </w:div>
    <w:div w:id="612132083">
      <w:bodyDiv w:val="1"/>
      <w:marLeft w:val="0"/>
      <w:marRight w:val="0"/>
      <w:marTop w:val="0"/>
      <w:marBottom w:val="0"/>
      <w:divBdr>
        <w:top w:val="none" w:sz="0" w:space="0" w:color="auto"/>
        <w:left w:val="none" w:sz="0" w:space="0" w:color="auto"/>
        <w:bottom w:val="none" w:sz="0" w:space="0" w:color="auto"/>
        <w:right w:val="none" w:sz="0" w:space="0" w:color="auto"/>
      </w:divBdr>
      <w:divsChild>
        <w:div w:id="1607228213">
          <w:marLeft w:val="446"/>
          <w:marRight w:val="0"/>
          <w:marTop w:val="0"/>
          <w:marBottom w:val="120"/>
          <w:divBdr>
            <w:top w:val="none" w:sz="0" w:space="0" w:color="auto"/>
            <w:left w:val="none" w:sz="0" w:space="0" w:color="auto"/>
            <w:bottom w:val="none" w:sz="0" w:space="0" w:color="auto"/>
            <w:right w:val="none" w:sz="0" w:space="0" w:color="auto"/>
          </w:divBdr>
        </w:div>
      </w:divsChild>
    </w:div>
    <w:div w:id="647443399">
      <w:bodyDiv w:val="1"/>
      <w:marLeft w:val="0"/>
      <w:marRight w:val="0"/>
      <w:marTop w:val="0"/>
      <w:marBottom w:val="0"/>
      <w:divBdr>
        <w:top w:val="none" w:sz="0" w:space="0" w:color="auto"/>
        <w:left w:val="none" w:sz="0" w:space="0" w:color="auto"/>
        <w:bottom w:val="none" w:sz="0" w:space="0" w:color="auto"/>
        <w:right w:val="none" w:sz="0" w:space="0" w:color="auto"/>
      </w:divBdr>
    </w:div>
    <w:div w:id="682900572">
      <w:bodyDiv w:val="1"/>
      <w:marLeft w:val="0"/>
      <w:marRight w:val="0"/>
      <w:marTop w:val="0"/>
      <w:marBottom w:val="0"/>
      <w:divBdr>
        <w:top w:val="none" w:sz="0" w:space="0" w:color="auto"/>
        <w:left w:val="none" w:sz="0" w:space="0" w:color="auto"/>
        <w:bottom w:val="none" w:sz="0" w:space="0" w:color="auto"/>
        <w:right w:val="none" w:sz="0" w:space="0" w:color="auto"/>
      </w:divBdr>
    </w:div>
    <w:div w:id="726611584">
      <w:bodyDiv w:val="1"/>
      <w:marLeft w:val="0"/>
      <w:marRight w:val="0"/>
      <w:marTop w:val="0"/>
      <w:marBottom w:val="0"/>
      <w:divBdr>
        <w:top w:val="none" w:sz="0" w:space="0" w:color="auto"/>
        <w:left w:val="none" w:sz="0" w:space="0" w:color="auto"/>
        <w:bottom w:val="none" w:sz="0" w:space="0" w:color="auto"/>
        <w:right w:val="none" w:sz="0" w:space="0" w:color="auto"/>
      </w:divBdr>
      <w:divsChild>
        <w:div w:id="529874974">
          <w:marLeft w:val="907"/>
          <w:marRight w:val="0"/>
          <w:marTop w:val="60"/>
          <w:marBottom w:val="0"/>
          <w:divBdr>
            <w:top w:val="none" w:sz="0" w:space="0" w:color="auto"/>
            <w:left w:val="none" w:sz="0" w:space="0" w:color="auto"/>
            <w:bottom w:val="none" w:sz="0" w:space="0" w:color="auto"/>
            <w:right w:val="none" w:sz="0" w:space="0" w:color="auto"/>
          </w:divBdr>
        </w:div>
        <w:div w:id="615215110">
          <w:marLeft w:val="1166"/>
          <w:marRight w:val="0"/>
          <w:marTop w:val="60"/>
          <w:marBottom w:val="0"/>
          <w:divBdr>
            <w:top w:val="none" w:sz="0" w:space="0" w:color="auto"/>
            <w:left w:val="none" w:sz="0" w:space="0" w:color="auto"/>
            <w:bottom w:val="none" w:sz="0" w:space="0" w:color="auto"/>
            <w:right w:val="none" w:sz="0" w:space="0" w:color="auto"/>
          </w:divBdr>
        </w:div>
        <w:div w:id="722825439">
          <w:marLeft w:val="1166"/>
          <w:marRight w:val="0"/>
          <w:marTop w:val="60"/>
          <w:marBottom w:val="0"/>
          <w:divBdr>
            <w:top w:val="none" w:sz="0" w:space="0" w:color="auto"/>
            <w:left w:val="none" w:sz="0" w:space="0" w:color="auto"/>
            <w:bottom w:val="none" w:sz="0" w:space="0" w:color="auto"/>
            <w:right w:val="none" w:sz="0" w:space="0" w:color="auto"/>
          </w:divBdr>
        </w:div>
        <w:div w:id="931358148">
          <w:marLeft w:val="907"/>
          <w:marRight w:val="0"/>
          <w:marTop w:val="60"/>
          <w:marBottom w:val="0"/>
          <w:divBdr>
            <w:top w:val="none" w:sz="0" w:space="0" w:color="auto"/>
            <w:left w:val="none" w:sz="0" w:space="0" w:color="auto"/>
            <w:bottom w:val="none" w:sz="0" w:space="0" w:color="auto"/>
            <w:right w:val="none" w:sz="0" w:space="0" w:color="auto"/>
          </w:divBdr>
        </w:div>
        <w:div w:id="1011220755">
          <w:marLeft w:val="1166"/>
          <w:marRight w:val="0"/>
          <w:marTop w:val="60"/>
          <w:marBottom w:val="0"/>
          <w:divBdr>
            <w:top w:val="none" w:sz="0" w:space="0" w:color="auto"/>
            <w:left w:val="none" w:sz="0" w:space="0" w:color="auto"/>
            <w:bottom w:val="none" w:sz="0" w:space="0" w:color="auto"/>
            <w:right w:val="none" w:sz="0" w:space="0" w:color="auto"/>
          </w:divBdr>
        </w:div>
        <w:div w:id="1093169264">
          <w:marLeft w:val="1166"/>
          <w:marRight w:val="0"/>
          <w:marTop w:val="60"/>
          <w:marBottom w:val="0"/>
          <w:divBdr>
            <w:top w:val="none" w:sz="0" w:space="0" w:color="auto"/>
            <w:left w:val="none" w:sz="0" w:space="0" w:color="auto"/>
            <w:bottom w:val="none" w:sz="0" w:space="0" w:color="auto"/>
            <w:right w:val="none" w:sz="0" w:space="0" w:color="auto"/>
          </w:divBdr>
        </w:div>
        <w:div w:id="1111585524">
          <w:marLeft w:val="1166"/>
          <w:marRight w:val="0"/>
          <w:marTop w:val="60"/>
          <w:marBottom w:val="0"/>
          <w:divBdr>
            <w:top w:val="none" w:sz="0" w:space="0" w:color="auto"/>
            <w:left w:val="none" w:sz="0" w:space="0" w:color="auto"/>
            <w:bottom w:val="none" w:sz="0" w:space="0" w:color="auto"/>
            <w:right w:val="none" w:sz="0" w:space="0" w:color="auto"/>
          </w:divBdr>
        </w:div>
        <w:div w:id="1237588021">
          <w:marLeft w:val="1166"/>
          <w:marRight w:val="0"/>
          <w:marTop w:val="60"/>
          <w:marBottom w:val="0"/>
          <w:divBdr>
            <w:top w:val="none" w:sz="0" w:space="0" w:color="auto"/>
            <w:left w:val="none" w:sz="0" w:space="0" w:color="auto"/>
            <w:bottom w:val="none" w:sz="0" w:space="0" w:color="auto"/>
            <w:right w:val="none" w:sz="0" w:space="0" w:color="auto"/>
          </w:divBdr>
        </w:div>
        <w:div w:id="1621644652">
          <w:marLeft w:val="907"/>
          <w:marRight w:val="0"/>
          <w:marTop w:val="60"/>
          <w:marBottom w:val="0"/>
          <w:divBdr>
            <w:top w:val="none" w:sz="0" w:space="0" w:color="auto"/>
            <w:left w:val="none" w:sz="0" w:space="0" w:color="auto"/>
            <w:bottom w:val="none" w:sz="0" w:space="0" w:color="auto"/>
            <w:right w:val="none" w:sz="0" w:space="0" w:color="auto"/>
          </w:divBdr>
        </w:div>
        <w:div w:id="1762332562">
          <w:marLeft w:val="907"/>
          <w:marRight w:val="0"/>
          <w:marTop w:val="60"/>
          <w:marBottom w:val="0"/>
          <w:divBdr>
            <w:top w:val="none" w:sz="0" w:space="0" w:color="auto"/>
            <w:left w:val="none" w:sz="0" w:space="0" w:color="auto"/>
            <w:bottom w:val="none" w:sz="0" w:space="0" w:color="auto"/>
            <w:right w:val="none" w:sz="0" w:space="0" w:color="auto"/>
          </w:divBdr>
        </w:div>
      </w:divsChild>
    </w:div>
    <w:div w:id="735129725">
      <w:bodyDiv w:val="1"/>
      <w:marLeft w:val="0"/>
      <w:marRight w:val="0"/>
      <w:marTop w:val="0"/>
      <w:marBottom w:val="0"/>
      <w:divBdr>
        <w:top w:val="none" w:sz="0" w:space="0" w:color="auto"/>
        <w:left w:val="none" w:sz="0" w:space="0" w:color="auto"/>
        <w:bottom w:val="none" w:sz="0" w:space="0" w:color="auto"/>
        <w:right w:val="none" w:sz="0" w:space="0" w:color="auto"/>
      </w:divBdr>
    </w:div>
    <w:div w:id="754744944">
      <w:bodyDiv w:val="1"/>
      <w:marLeft w:val="0"/>
      <w:marRight w:val="0"/>
      <w:marTop w:val="0"/>
      <w:marBottom w:val="0"/>
      <w:divBdr>
        <w:top w:val="none" w:sz="0" w:space="0" w:color="auto"/>
        <w:left w:val="none" w:sz="0" w:space="0" w:color="auto"/>
        <w:bottom w:val="none" w:sz="0" w:space="0" w:color="auto"/>
        <w:right w:val="none" w:sz="0" w:space="0" w:color="auto"/>
      </w:divBdr>
    </w:div>
    <w:div w:id="762919345">
      <w:bodyDiv w:val="1"/>
      <w:marLeft w:val="0"/>
      <w:marRight w:val="0"/>
      <w:marTop w:val="0"/>
      <w:marBottom w:val="0"/>
      <w:divBdr>
        <w:top w:val="none" w:sz="0" w:space="0" w:color="auto"/>
        <w:left w:val="none" w:sz="0" w:space="0" w:color="auto"/>
        <w:bottom w:val="none" w:sz="0" w:space="0" w:color="auto"/>
        <w:right w:val="none" w:sz="0" w:space="0" w:color="auto"/>
      </w:divBdr>
    </w:div>
    <w:div w:id="783887240">
      <w:bodyDiv w:val="1"/>
      <w:marLeft w:val="0"/>
      <w:marRight w:val="0"/>
      <w:marTop w:val="0"/>
      <w:marBottom w:val="0"/>
      <w:divBdr>
        <w:top w:val="none" w:sz="0" w:space="0" w:color="auto"/>
        <w:left w:val="none" w:sz="0" w:space="0" w:color="auto"/>
        <w:bottom w:val="none" w:sz="0" w:space="0" w:color="auto"/>
        <w:right w:val="none" w:sz="0" w:space="0" w:color="auto"/>
      </w:divBdr>
    </w:div>
    <w:div w:id="790589789">
      <w:bodyDiv w:val="1"/>
      <w:marLeft w:val="0"/>
      <w:marRight w:val="0"/>
      <w:marTop w:val="0"/>
      <w:marBottom w:val="0"/>
      <w:divBdr>
        <w:top w:val="single" w:sz="2" w:space="0" w:color="808080"/>
        <w:left w:val="single" w:sz="2" w:space="0" w:color="808080"/>
        <w:bottom w:val="single" w:sz="2" w:space="0" w:color="808080"/>
        <w:right w:val="single" w:sz="2" w:space="0" w:color="808080"/>
      </w:divBdr>
      <w:divsChild>
        <w:div w:id="1818104377">
          <w:marLeft w:val="0"/>
          <w:marRight w:val="0"/>
          <w:marTop w:val="100"/>
          <w:marBottom w:val="100"/>
          <w:divBdr>
            <w:top w:val="single" w:sz="2" w:space="0" w:color="008000"/>
            <w:left w:val="single" w:sz="2" w:space="0" w:color="008000"/>
            <w:bottom w:val="single" w:sz="2" w:space="0" w:color="008000"/>
            <w:right w:val="single" w:sz="2" w:space="0" w:color="008000"/>
          </w:divBdr>
          <w:divsChild>
            <w:div w:id="206334266">
              <w:marLeft w:val="0"/>
              <w:marRight w:val="0"/>
              <w:marTop w:val="100"/>
              <w:marBottom w:val="100"/>
              <w:divBdr>
                <w:top w:val="single" w:sz="2" w:space="0" w:color="0000FF"/>
                <w:left w:val="single" w:sz="2" w:space="0" w:color="0000FF"/>
                <w:bottom w:val="single" w:sz="2" w:space="0" w:color="0000FF"/>
                <w:right w:val="single" w:sz="2" w:space="0" w:color="0000FF"/>
              </w:divBdr>
              <w:divsChild>
                <w:div w:id="130758180">
                  <w:marLeft w:val="0"/>
                  <w:marRight w:val="0"/>
                  <w:marTop w:val="0"/>
                  <w:marBottom w:val="0"/>
                  <w:divBdr>
                    <w:top w:val="none" w:sz="0" w:space="0" w:color="auto"/>
                    <w:left w:val="none" w:sz="0" w:space="0" w:color="auto"/>
                    <w:bottom w:val="none" w:sz="0" w:space="0" w:color="auto"/>
                    <w:right w:val="none" w:sz="0" w:space="0" w:color="auto"/>
                  </w:divBdr>
                  <w:divsChild>
                    <w:div w:id="10095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82812">
      <w:bodyDiv w:val="1"/>
      <w:marLeft w:val="0"/>
      <w:marRight w:val="0"/>
      <w:marTop w:val="0"/>
      <w:marBottom w:val="0"/>
      <w:divBdr>
        <w:top w:val="none" w:sz="0" w:space="0" w:color="auto"/>
        <w:left w:val="none" w:sz="0" w:space="0" w:color="auto"/>
        <w:bottom w:val="none" w:sz="0" w:space="0" w:color="auto"/>
        <w:right w:val="none" w:sz="0" w:space="0" w:color="auto"/>
      </w:divBdr>
    </w:div>
    <w:div w:id="863250831">
      <w:bodyDiv w:val="1"/>
      <w:marLeft w:val="0"/>
      <w:marRight w:val="0"/>
      <w:marTop w:val="0"/>
      <w:marBottom w:val="0"/>
      <w:divBdr>
        <w:top w:val="none" w:sz="0" w:space="0" w:color="auto"/>
        <w:left w:val="none" w:sz="0" w:space="0" w:color="auto"/>
        <w:bottom w:val="none" w:sz="0" w:space="0" w:color="auto"/>
        <w:right w:val="none" w:sz="0" w:space="0" w:color="auto"/>
      </w:divBdr>
    </w:div>
    <w:div w:id="905189490">
      <w:bodyDiv w:val="1"/>
      <w:marLeft w:val="0"/>
      <w:marRight w:val="0"/>
      <w:marTop w:val="0"/>
      <w:marBottom w:val="0"/>
      <w:divBdr>
        <w:top w:val="none" w:sz="0" w:space="0" w:color="auto"/>
        <w:left w:val="none" w:sz="0" w:space="0" w:color="auto"/>
        <w:bottom w:val="none" w:sz="0" w:space="0" w:color="auto"/>
        <w:right w:val="none" w:sz="0" w:space="0" w:color="auto"/>
      </w:divBdr>
    </w:div>
    <w:div w:id="907574898">
      <w:bodyDiv w:val="1"/>
      <w:marLeft w:val="0"/>
      <w:marRight w:val="0"/>
      <w:marTop w:val="0"/>
      <w:marBottom w:val="0"/>
      <w:divBdr>
        <w:top w:val="none" w:sz="0" w:space="0" w:color="auto"/>
        <w:left w:val="none" w:sz="0" w:space="0" w:color="auto"/>
        <w:bottom w:val="none" w:sz="0" w:space="0" w:color="auto"/>
        <w:right w:val="none" w:sz="0" w:space="0" w:color="auto"/>
      </w:divBdr>
    </w:div>
    <w:div w:id="945580446">
      <w:bodyDiv w:val="1"/>
      <w:marLeft w:val="0"/>
      <w:marRight w:val="0"/>
      <w:marTop w:val="0"/>
      <w:marBottom w:val="0"/>
      <w:divBdr>
        <w:top w:val="none" w:sz="0" w:space="0" w:color="auto"/>
        <w:left w:val="none" w:sz="0" w:space="0" w:color="auto"/>
        <w:bottom w:val="none" w:sz="0" w:space="0" w:color="auto"/>
        <w:right w:val="none" w:sz="0" w:space="0" w:color="auto"/>
      </w:divBdr>
    </w:div>
    <w:div w:id="1051197619">
      <w:bodyDiv w:val="1"/>
      <w:marLeft w:val="0"/>
      <w:marRight w:val="0"/>
      <w:marTop w:val="0"/>
      <w:marBottom w:val="0"/>
      <w:divBdr>
        <w:top w:val="none" w:sz="0" w:space="0" w:color="auto"/>
        <w:left w:val="none" w:sz="0" w:space="0" w:color="auto"/>
        <w:bottom w:val="none" w:sz="0" w:space="0" w:color="auto"/>
        <w:right w:val="none" w:sz="0" w:space="0" w:color="auto"/>
      </w:divBdr>
    </w:div>
    <w:div w:id="1071460353">
      <w:bodyDiv w:val="1"/>
      <w:marLeft w:val="0"/>
      <w:marRight w:val="0"/>
      <w:marTop w:val="0"/>
      <w:marBottom w:val="0"/>
      <w:divBdr>
        <w:top w:val="none" w:sz="0" w:space="0" w:color="auto"/>
        <w:left w:val="none" w:sz="0" w:space="0" w:color="auto"/>
        <w:bottom w:val="none" w:sz="0" w:space="0" w:color="auto"/>
        <w:right w:val="none" w:sz="0" w:space="0" w:color="auto"/>
      </w:divBdr>
    </w:div>
    <w:div w:id="1073963762">
      <w:bodyDiv w:val="1"/>
      <w:marLeft w:val="0"/>
      <w:marRight w:val="0"/>
      <w:marTop w:val="0"/>
      <w:marBottom w:val="0"/>
      <w:divBdr>
        <w:top w:val="none" w:sz="0" w:space="0" w:color="auto"/>
        <w:left w:val="none" w:sz="0" w:space="0" w:color="auto"/>
        <w:bottom w:val="none" w:sz="0" w:space="0" w:color="auto"/>
        <w:right w:val="none" w:sz="0" w:space="0" w:color="auto"/>
      </w:divBdr>
    </w:div>
    <w:div w:id="1102847170">
      <w:bodyDiv w:val="1"/>
      <w:marLeft w:val="0"/>
      <w:marRight w:val="0"/>
      <w:marTop w:val="0"/>
      <w:marBottom w:val="0"/>
      <w:divBdr>
        <w:top w:val="none" w:sz="0" w:space="0" w:color="auto"/>
        <w:left w:val="none" w:sz="0" w:space="0" w:color="auto"/>
        <w:bottom w:val="none" w:sz="0" w:space="0" w:color="auto"/>
        <w:right w:val="none" w:sz="0" w:space="0" w:color="auto"/>
      </w:divBdr>
    </w:div>
    <w:div w:id="1117069749">
      <w:bodyDiv w:val="1"/>
      <w:marLeft w:val="0"/>
      <w:marRight w:val="0"/>
      <w:marTop w:val="0"/>
      <w:marBottom w:val="0"/>
      <w:divBdr>
        <w:top w:val="none" w:sz="0" w:space="0" w:color="auto"/>
        <w:left w:val="none" w:sz="0" w:space="0" w:color="auto"/>
        <w:bottom w:val="none" w:sz="0" w:space="0" w:color="auto"/>
        <w:right w:val="none" w:sz="0" w:space="0" w:color="auto"/>
      </w:divBdr>
    </w:div>
    <w:div w:id="1127552767">
      <w:bodyDiv w:val="1"/>
      <w:marLeft w:val="0"/>
      <w:marRight w:val="0"/>
      <w:marTop w:val="0"/>
      <w:marBottom w:val="0"/>
      <w:divBdr>
        <w:top w:val="none" w:sz="0" w:space="0" w:color="auto"/>
        <w:left w:val="none" w:sz="0" w:space="0" w:color="auto"/>
        <w:bottom w:val="none" w:sz="0" w:space="0" w:color="auto"/>
        <w:right w:val="none" w:sz="0" w:space="0" w:color="auto"/>
      </w:divBdr>
      <w:divsChild>
        <w:div w:id="60562659">
          <w:marLeft w:val="1094"/>
          <w:marRight w:val="0"/>
          <w:marTop w:val="86"/>
          <w:marBottom w:val="0"/>
          <w:divBdr>
            <w:top w:val="none" w:sz="0" w:space="0" w:color="auto"/>
            <w:left w:val="none" w:sz="0" w:space="0" w:color="auto"/>
            <w:bottom w:val="none" w:sz="0" w:space="0" w:color="auto"/>
            <w:right w:val="none" w:sz="0" w:space="0" w:color="auto"/>
          </w:divBdr>
        </w:div>
        <w:div w:id="67582638">
          <w:marLeft w:val="1080"/>
          <w:marRight w:val="0"/>
          <w:marTop w:val="86"/>
          <w:marBottom w:val="0"/>
          <w:divBdr>
            <w:top w:val="none" w:sz="0" w:space="0" w:color="auto"/>
            <w:left w:val="none" w:sz="0" w:space="0" w:color="auto"/>
            <w:bottom w:val="none" w:sz="0" w:space="0" w:color="auto"/>
            <w:right w:val="none" w:sz="0" w:space="0" w:color="auto"/>
          </w:divBdr>
        </w:div>
        <w:div w:id="228075776">
          <w:marLeft w:val="1080"/>
          <w:marRight w:val="0"/>
          <w:marTop w:val="86"/>
          <w:marBottom w:val="0"/>
          <w:divBdr>
            <w:top w:val="none" w:sz="0" w:space="0" w:color="auto"/>
            <w:left w:val="none" w:sz="0" w:space="0" w:color="auto"/>
            <w:bottom w:val="none" w:sz="0" w:space="0" w:color="auto"/>
            <w:right w:val="none" w:sz="0" w:space="0" w:color="auto"/>
          </w:divBdr>
        </w:div>
        <w:div w:id="279997012">
          <w:marLeft w:val="720"/>
          <w:marRight w:val="0"/>
          <w:marTop w:val="134"/>
          <w:marBottom w:val="0"/>
          <w:divBdr>
            <w:top w:val="none" w:sz="0" w:space="0" w:color="auto"/>
            <w:left w:val="none" w:sz="0" w:space="0" w:color="auto"/>
            <w:bottom w:val="none" w:sz="0" w:space="0" w:color="auto"/>
            <w:right w:val="none" w:sz="0" w:space="0" w:color="auto"/>
          </w:divBdr>
        </w:div>
        <w:div w:id="540046943">
          <w:marLeft w:val="706"/>
          <w:marRight w:val="0"/>
          <w:marTop w:val="134"/>
          <w:marBottom w:val="0"/>
          <w:divBdr>
            <w:top w:val="none" w:sz="0" w:space="0" w:color="auto"/>
            <w:left w:val="none" w:sz="0" w:space="0" w:color="auto"/>
            <w:bottom w:val="none" w:sz="0" w:space="0" w:color="auto"/>
            <w:right w:val="none" w:sz="0" w:space="0" w:color="auto"/>
          </w:divBdr>
        </w:div>
        <w:div w:id="816385974">
          <w:marLeft w:val="1080"/>
          <w:marRight w:val="0"/>
          <w:marTop w:val="86"/>
          <w:marBottom w:val="0"/>
          <w:divBdr>
            <w:top w:val="none" w:sz="0" w:space="0" w:color="auto"/>
            <w:left w:val="none" w:sz="0" w:space="0" w:color="auto"/>
            <w:bottom w:val="none" w:sz="0" w:space="0" w:color="auto"/>
            <w:right w:val="none" w:sz="0" w:space="0" w:color="auto"/>
          </w:divBdr>
        </w:div>
        <w:div w:id="836463279">
          <w:marLeft w:val="1080"/>
          <w:marRight w:val="0"/>
          <w:marTop w:val="86"/>
          <w:marBottom w:val="0"/>
          <w:divBdr>
            <w:top w:val="none" w:sz="0" w:space="0" w:color="auto"/>
            <w:left w:val="none" w:sz="0" w:space="0" w:color="auto"/>
            <w:bottom w:val="none" w:sz="0" w:space="0" w:color="auto"/>
            <w:right w:val="none" w:sz="0" w:space="0" w:color="auto"/>
          </w:divBdr>
        </w:div>
        <w:div w:id="1102335984">
          <w:marLeft w:val="720"/>
          <w:marRight w:val="0"/>
          <w:marTop w:val="134"/>
          <w:marBottom w:val="0"/>
          <w:divBdr>
            <w:top w:val="none" w:sz="0" w:space="0" w:color="auto"/>
            <w:left w:val="none" w:sz="0" w:space="0" w:color="auto"/>
            <w:bottom w:val="none" w:sz="0" w:space="0" w:color="auto"/>
            <w:right w:val="none" w:sz="0" w:space="0" w:color="auto"/>
          </w:divBdr>
        </w:div>
        <w:div w:id="1241020230">
          <w:marLeft w:val="1094"/>
          <w:marRight w:val="0"/>
          <w:marTop w:val="86"/>
          <w:marBottom w:val="0"/>
          <w:divBdr>
            <w:top w:val="none" w:sz="0" w:space="0" w:color="auto"/>
            <w:left w:val="none" w:sz="0" w:space="0" w:color="auto"/>
            <w:bottom w:val="none" w:sz="0" w:space="0" w:color="auto"/>
            <w:right w:val="none" w:sz="0" w:space="0" w:color="auto"/>
          </w:divBdr>
        </w:div>
        <w:div w:id="1367757695">
          <w:marLeft w:val="720"/>
          <w:marRight w:val="0"/>
          <w:marTop w:val="134"/>
          <w:marBottom w:val="0"/>
          <w:divBdr>
            <w:top w:val="none" w:sz="0" w:space="0" w:color="auto"/>
            <w:left w:val="none" w:sz="0" w:space="0" w:color="auto"/>
            <w:bottom w:val="none" w:sz="0" w:space="0" w:color="auto"/>
            <w:right w:val="none" w:sz="0" w:space="0" w:color="auto"/>
          </w:divBdr>
        </w:div>
        <w:div w:id="1624386539">
          <w:marLeft w:val="1080"/>
          <w:marRight w:val="0"/>
          <w:marTop w:val="86"/>
          <w:marBottom w:val="0"/>
          <w:divBdr>
            <w:top w:val="none" w:sz="0" w:space="0" w:color="auto"/>
            <w:left w:val="none" w:sz="0" w:space="0" w:color="auto"/>
            <w:bottom w:val="none" w:sz="0" w:space="0" w:color="auto"/>
            <w:right w:val="none" w:sz="0" w:space="0" w:color="auto"/>
          </w:divBdr>
        </w:div>
        <w:div w:id="1802843391">
          <w:marLeft w:val="1080"/>
          <w:marRight w:val="0"/>
          <w:marTop w:val="86"/>
          <w:marBottom w:val="0"/>
          <w:divBdr>
            <w:top w:val="none" w:sz="0" w:space="0" w:color="auto"/>
            <w:left w:val="none" w:sz="0" w:space="0" w:color="auto"/>
            <w:bottom w:val="none" w:sz="0" w:space="0" w:color="auto"/>
            <w:right w:val="none" w:sz="0" w:space="0" w:color="auto"/>
          </w:divBdr>
        </w:div>
        <w:div w:id="1807233511">
          <w:marLeft w:val="1094"/>
          <w:marRight w:val="0"/>
          <w:marTop w:val="86"/>
          <w:marBottom w:val="0"/>
          <w:divBdr>
            <w:top w:val="none" w:sz="0" w:space="0" w:color="auto"/>
            <w:left w:val="none" w:sz="0" w:space="0" w:color="auto"/>
            <w:bottom w:val="none" w:sz="0" w:space="0" w:color="auto"/>
            <w:right w:val="none" w:sz="0" w:space="0" w:color="auto"/>
          </w:divBdr>
        </w:div>
        <w:div w:id="1952591921">
          <w:marLeft w:val="1094"/>
          <w:marRight w:val="0"/>
          <w:marTop w:val="86"/>
          <w:marBottom w:val="0"/>
          <w:divBdr>
            <w:top w:val="none" w:sz="0" w:space="0" w:color="auto"/>
            <w:left w:val="none" w:sz="0" w:space="0" w:color="auto"/>
            <w:bottom w:val="none" w:sz="0" w:space="0" w:color="auto"/>
            <w:right w:val="none" w:sz="0" w:space="0" w:color="auto"/>
          </w:divBdr>
        </w:div>
      </w:divsChild>
    </w:div>
    <w:div w:id="1135563609">
      <w:bodyDiv w:val="1"/>
      <w:marLeft w:val="0"/>
      <w:marRight w:val="0"/>
      <w:marTop w:val="0"/>
      <w:marBottom w:val="0"/>
      <w:divBdr>
        <w:top w:val="none" w:sz="0" w:space="0" w:color="auto"/>
        <w:left w:val="none" w:sz="0" w:space="0" w:color="auto"/>
        <w:bottom w:val="none" w:sz="0" w:space="0" w:color="auto"/>
        <w:right w:val="none" w:sz="0" w:space="0" w:color="auto"/>
      </w:divBdr>
    </w:div>
    <w:div w:id="1168908310">
      <w:bodyDiv w:val="1"/>
      <w:marLeft w:val="0"/>
      <w:marRight w:val="0"/>
      <w:marTop w:val="0"/>
      <w:marBottom w:val="0"/>
      <w:divBdr>
        <w:top w:val="none" w:sz="0" w:space="0" w:color="auto"/>
        <w:left w:val="none" w:sz="0" w:space="0" w:color="auto"/>
        <w:bottom w:val="none" w:sz="0" w:space="0" w:color="auto"/>
        <w:right w:val="none" w:sz="0" w:space="0" w:color="auto"/>
      </w:divBdr>
      <w:divsChild>
        <w:div w:id="2029409798">
          <w:marLeft w:val="0"/>
          <w:marRight w:val="0"/>
          <w:marTop w:val="0"/>
          <w:marBottom w:val="0"/>
          <w:divBdr>
            <w:top w:val="none" w:sz="0" w:space="0" w:color="auto"/>
            <w:left w:val="none" w:sz="0" w:space="0" w:color="auto"/>
            <w:bottom w:val="none" w:sz="0" w:space="0" w:color="auto"/>
            <w:right w:val="none" w:sz="0" w:space="0" w:color="auto"/>
          </w:divBdr>
          <w:divsChild>
            <w:div w:id="2113822506">
              <w:marLeft w:val="750"/>
              <w:marRight w:val="750"/>
              <w:marTop w:val="100"/>
              <w:marBottom w:val="0"/>
              <w:divBdr>
                <w:top w:val="none" w:sz="0" w:space="0" w:color="auto"/>
                <w:left w:val="none" w:sz="0" w:space="0" w:color="auto"/>
                <w:bottom w:val="none" w:sz="0" w:space="0" w:color="auto"/>
                <w:right w:val="none" w:sz="0" w:space="0" w:color="auto"/>
              </w:divBdr>
              <w:divsChild>
                <w:div w:id="273750775">
                  <w:marLeft w:val="0"/>
                  <w:marRight w:val="0"/>
                  <w:marTop w:val="0"/>
                  <w:marBottom w:val="0"/>
                  <w:divBdr>
                    <w:top w:val="none" w:sz="0" w:space="0" w:color="auto"/>
                    <w:left w:val="none" w:sz="0" w:space="0" w:color="auto"/>
                    <w:bottom w:val="none" w:sz="0" w:space="0" w:color="auto"/>
                    <w:right w:val="none" w:sz="0" w:space="0" w:color="auto"/>
                  </w:divBdr>
                  <w:divsChild>
                    <w:div w:id="1205825174">
                      <w:marLeft w:val="2940"/>
                      <w:marRight w:val="0"/>
                      <w:marTop w:val="0"/>
                      <w:marBottom w:val="0"/>
                      <w:divBdr>
                        <w:top w:val="none" w:sz="0" w:space="0" w:color="auto"/>
                        <w:left w:val="none" w:sz="0" w:space="0" w:color="auto"/>
                        <w:bottom w:val="none" w:sz="0" w:space="0" w:color="auto"/>
                        <w:right w:val="none" w:sz="0" w:space="0" w:color="auto"/>
                      </w:divBdr>
                      <w:divsChild>
                        <w:div w:id="1108887956">
                          <w:marLeft w:val="0"/>
                          <w:marRight w:val="0"/>
                          <w:marTop w:val="0"/>
                          <w:marBottom w:val="0"/>
                          <w:divBdr>
                            <w:top w:val="none" w:sz="0" w:space="0" w:color="auto"/>
                            <w:left w:val="none" w:sz="0" w:space="0" w:color="auto"/>
                            <w:bottom w:val="none" w:sz="0" w:space="0" w:color="auto"/>
                            <w:right w:val="none" w:sz="0" w:space="0" w:color="auto"/>
                          </w:divBdr>
                          <w:divsChild>
                            <w:div w:id="1202403911">
                              <w:marLeft w:val="0"/>
                              <w:marRight w:val="0"/>
                              <w:marTop w:val="0"/>
                              <w:marBottom w:val="0"/>
                              <w:divBdr>
                                <w:top w:val="none" w:sz="0" w:space="0" w:color="auto"/>
                                <w:left w:val="none" w:sz="0" w:space="0" w:color="auto"/>
                                <w:bottom w:val="none" w:sz="0" w:space="0" w:color="auto"/>
                                <w:right w:val="none" w:sz="0" w:space="0" w:color="auto"/>
                              </w:divBdr>
                              <w:divsChild>
                                <w:div w:id="256137417">
                                  <w:marLeft w:val="0"/>
                                  <w:marRight w:val="0"/>
                                  <w:marTop w:val="0"/>
                                  <w:marBottom w:val="0"/>
                                  <w:divBdr>
                                    <w:top w:val="none" w:sz="0" w:space="0" w:color="auto"/>
                                    <w:left w:val="none" w:sz="0" w:space="0" w:color="auto"/>
                                    <w:bottom w:val="none" w:sz="0" w:space="0" w:color="auto"/>
                                    <w:right w:val="none" w:sz="0" w:space="0" w:color="auto"/>
                                  </w:divBdr>
                                  <w:divsChild>
                                    <w:div w:id="2105177507">
                                      <w:marLeft w:val="0"/>
                                      <w:marRight w:val="0"/>
                                      <w:marTop w:val="0"/>
                                      <w:marBottom w:val="0"/>
                                      <w:divBdr>
                                        <w:top w:val="none" w:sz="0" w:space="0" w:color="auto"/>
                                        <w:left w:val="none" w:sz="0" w:space="0" w:color="auto"/>
                                        <w:bottom w:val="none" w:sz="0" w:space="0" w:color="auto"/>
                                        <w:right w:val="none" w:sz="0" w:space="0" w:color="auto"/>
                                      </w:divBdr>
                                      <w:divsChild>
                                        <w:div w:id="898058221">
                                          <w:marLeft w:val="0"/>
                                          <w:marRight w:val="0"/>
                                          <w:marTop w:val="0"/>
                                          <w:marBottom w:val="0"/>
                                          <w:divBdr>
                                            <w:top w:val="none" w:sz="0" w:space="0" w:color="auto"/>
                                            <w:left w:val="none" w:sz="0" w:space="0" w:color="auto"/>
                                            <w:bottom w:val="none" w:sz="0" w:space="0" w:color="auto"/>
                                            <w:right w:val="none" w:sz="0" w:space="0" w:color="auto"/>
                                          </w:divBdr>
                                          <w:divsChild>
                                            <w:div w:id="296224419">
                                              <w:marLeft w:val="0"/>
                                              <w:marRight w:val="0"/>
                                              <w:marTop w:val="0"/>
                                              <w:marBottom w:val="0"/>
                                              <w:divBdr>
                                                <w:top w:val="none" w:sz="0" w:space="0" w:color="auto"/>
                                                <w:left w:val="none" w:sz="0" w:space="0" w:color="auto"/>
                                                <w:bottom w:val="none" w:sz="0" w:space="0" w:color="auto"/>
                                                <w:right w:val="none" w:sz="0" w:space="0" w:color="auto"/>
                                              </w:divBdr>
                                              <w:divsChild>
                                                <w:div w:id="464275955">
                                                  <w:marLeft w:val="0"/>
                                                  <w:marRight w:val="0"/>
                                                  <w:marTop w:val="0"/>
                                                  <w:marBottom w:val="0"/>
                                                  <w:divBdr>
                                                    <w:top w:val="none" w:sz="0" w:space="0" w:color="auto"/>
                                                    <w:left w:val="none" w:sz="0" w:space="0" w:color="auto"/>
                                                    <w:bottom w:val="none" w:sz="0" w:space="0" w:color="auto"/>
                                                    <w:right w:val="none" w:sz="0" w:space="0" w:color="auto"/>
                                                  </w:divBdr>
                                                  <w:divsChild>
                                                    <w:div w:id="1111392042">
                                                      <w:marLeft w:val="0"/>
                                                      <w:marRight w:val="0"/>
                                                      <w:marTop w:val="0"/>
                                                      <w:marBottom w:val="0"/>
                                                      <w:divBdr>
                                                        <w:top w:val="none" w:sz="0" w:space="0" w:color="auto"/>
                                                        <w:left w:val="none" w:sz="0" w:space="0" w:color="auto"/>
                                                        <w:bottom w:val="none" w:sz="0" w:space="0" w:color="auto"/>
                                                        <w:right w:val="none" w:sz="0" w:space="0" w:color="auto"/>
                                                      </w:divBdr>
                                                      <w:divsChild>
                                                        <w:div w:id="2114979162">
                                                          <w:marLeft w:val="0"/>
                                                          <w:marRight w:val="0"/>
                                                          <w:marTop w:val="0"/>
                                                          <w:marBottom w:val="0"/>
                                                          <w:divBdr>
                                                            <w:top w:val="none" w:sz="0" w:space="0" w:color="auto"/>
                                                            <w:left w:val="none" w:sz="0" w:space="0" w:color="auto"/>
                                                            <w:bottom w:val="none" w:sz="0" w:space="0" w:color="auto"/>
                                                            <w:right w:val="none" w:sz="0" w:space="0" w:color="auto"/>
                                                          </w:divBdr>
                                                          <w:divsChild>
                                                            <w:div w:id="1189104805">
                                                              <w:marLeft w:val="15"/>
                                                              <w:marRight w:val="15"/>
                                                              <w:marTop w:val="15"/>
                                                              <w:marBottom w:val="15"/>
                                                              <w:divBdr>
                                                                <w:top w:val="none" w:sz="0" w:space="0" w:color="auto"/>
                                                                <w:left w:val="none" w:sz="0" w:space="0" w:color="auto"/>
                                                                <w:bottom w:val="none" w:sz="0" w:space="0" w:color="auto"/>
                                                                <w:right w:val="none" w:sz="0" w:space="0" w:color="auto"/>
                                                              </w:divBdr>
                                                              <w:divsChild>
                                                                <w:div w:id="1789354490">
                                                                  <w:marLeft w:val="0"/>
                                                                  <w:marRight w:val="0"/>
                                                                  <w:marTop w:val="0"/>
                                                                  <w:marBottom w:val="0"/>
                                                                  <w:divBdr>
                                                                    <w:top w:val="none" w:sz="0" w:space="0" w:color="auto"/>
                                                                    <w:left w:val="none" w:sz="0" w:space="0" w:color="auto"/>
                                                                    <w:bottom w:val="none" w:sz="0" w:space="0" w:color="auto"/>
                                                                    <w:right w:val="none" w:sz="0" w:space="0" w:color="auto"/>
                                                                  </w:divBdr>
                                                                  <w:divsChild>
                                                                    <w:div w:id="2220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6018517">
      <w:bodyDiv w:val="1"/>
      <w:marLeft w:val="0"/>
      <w:marRight w:val="0"/>
      <w:marTop w:val="0"/>
      <w:marBottom w:val="0"/>
      <w:divBdr>
        <w:top w:val="none" w:sz="0" w:space="0" w:color="auto"/>
        <w:left w:val="none" w:sz="0" w:space="0" w:color="auto"/>
        <w:bottom w:val="none" w:sz="0" w:space="0" w:color="auto"/>
        <w:right w:val="none" w:sz="0" w:space="0" w:color="auto"/>
      </w:divBdr>
    </w:div>
    <w:div w:id="1233151273">
      <w:bodyDiv w:val="1"/>
      <w:marLeft w:val="0"/>
      <w:marRight w:val="0"/>
      <w:marTop w:val="0"/>
      <w:marBottom w:val="0"/>
      <w:divBdr>
        <w:top w:val="none" w:sz="0" w:space="0" w:color="auto"/>
        <w:left w:val="none" w:sz="0" w:space="0" w:color="auto"/>
        <w:bottom w:val="none" w:sz="0" w:space="0" w:color="auto"/>
        <w:right w:val="none" w:sz="0" w:space="0" w:color="auto"/>
      </w:divBdr>
      <w:divsChild>
        <w:div w:id="1338003443">
          <w:marLeft w:val="0"/>
          <w:marRight w:val="0"/>
          <w:marTop w:val="0"/>
          <w:marBottom w:val="0"/>
          <w:divBdr>
            <w:top w:val="none" w:sz="0" w:space="0" w:color="auto"/>
            <w:left w:val="none" w:sz="0" w:space="0" w:color="auto"/>
            <w:bottom w:val="none" w:sz="0" w:space="0" w:color="auto"/>
            <w:right w:val="none" w:sz="0" w:space="0" w:color="auto"/>
          </w:divBdr>
          <w:divsChild>
            <w:div w:id="1760369404">
              <w:marLeft w:val="750"/>
              <w:marRight w:val="750"/>
              <w:marTop w:val="100"/>
              <w:marBottom w:val="0"/>
              <w:divBdr>
                <w:top w:val="none" w:sz="0" w:space="0" w:color="auto"/>
                <w:left w:val="none" w:sz="0" w:space="0" w:color="auto"/>
                <w:bottom w:val="none" w:sz="0" w:space="0" w:color="auto"/>
                <w:right w:val="none" w:sz="0" w:space="0" w:color="auto"/>
              </w:divBdr>
              <w:divsChild>
                <w:div w:id="1560482319">
                  <w:marLeft w:val="0"/>
                  <w:marRight w:val="0"/>
                  <w:marTop w:val="0"/>
                  <w:marBottom w:val="0"/>
                  <w:divBdr>
                    <w:top w:val="none" w:sz="0" w:space="0" w:color="auto"/>
                    <w:left w:val="none" w:sz="0" w:space="0" w:color="auto"/>
                    <w:bottom w:val="none" w:sz="0" w:space="0" w:color="auto"/>
                    <w:right w:val="none" w:sz="0" w:space="0" w:color="auto"/>
                  </w:divBdr>
                  <w:divsChild>
                    <w:div w:id="2134133698">
                      <w:marLeft w:val="2940"/>
                      <w:marRight w:val="0"/>
                      <w:marTop w:val="0"/>
                      <w:marBottom w:val="0"/>
                      <w:divBdr>
                        <w:top w:val="none" w:sz="0" w:space="0" w:color="auto"/>
                        <w:left w:val="none" w:sz="0" w:space="0" w:color="auto"/>
                        <w:bottom w:val="none" w:sz="0" w:space="0" w:color="auto"/>
                        <w:right w:val="none" w:sz="0" w:space="0" w:color="auto"/>
                      </w:divBdr>
                      <w:divsChild>
                        <w:div w:id="2033070150">
                          <w:marLeft w:val="0"/>
                          <w:marRight w:val="0"/>
                          <w:marTop w:val="0"/>
                          <w:marBottom w:val="0"/>
                          <w:divBdr>
                            <w:top w:val="none" w:sz="0" w:space="0" w:color="auto"/>
                            <w:left w:val="none" w:sz="0" w:space="0" w:color="auto"/>
                            <w:bottom w:val="none" w:sz="0" w:space="0" w:color="auto"/>
                            <w:right w:val="none" w:sz="0" w:space="0" w:color="auto"/>
                          </w:divBdr>
                          <w:divsChild>
                            <w:div w:id="570775314">
                              <w:marLeft w:val="0"/>
                              <w:marRight w:val="0"/>
                              <w:marTop w:val="0"/>
                              <w:marBottom w:val="0"/>
                              <w:divBdr>
                                <w:top w:val="none" w:sz="0" w:space="0" w:color="auto"/>
                                <w:left w:val="none" w:sz="0" w:space="0" w:color="auto"/>
                                <w:bottom w:val="none" w:sz="0" w:space="0" w:color="auto"/>
                                <w:right w:val="none" w:sz="0" w:space="0" w:color="auto"/>
                              </w:divBdr>
                              <w:divsChild>
                                <w:div w:id="1008481168">
                                  <w:marLeft w:val="0"/>
                                  <w:marRight w:val="0"/>
                                  <w:marTop w:val="0"/>
                                  <w:marBottom w:val="0"/>
                                  <w:divBdr>
                                    <w:top w:val="none" w:sz="0" w:space="0" w:color="auto"/>
                                    <w:left w:val="none" w:sz="0" w:space="0" w:color="auto"/>
                                    <w:bottom w:val="none" w:sz="0" w:space="0" w:color="auto"/>
                                    <w:right w:val="none" w:sz="0" w:space="0" w:color="auto"/>
                                  </w:divBdr>
                                  <w:divsChild>
                                    <w:div w:id="1216966825">
                                      <w:marLeft w:val="0"/>
                                      <w:marRight w:val="0"/>
                                      <w:marTop w:val="0"/>
                                      <w:marBottom w:val="0"/>
                                      <w:divBdr>
                                        <w:top w:val="none" w:sz="0" w:space="0" w:color="auto"/>
                                        <w:left w:val="none" w:sz="0" w:space="0" w:color="auto"/>
                                        <w:bottom w:val="none" w:sz="0" w:space="0" w:color="auto"/>
                                        <w:right w:val="none" w:sz="0" w:space="0" w:color="auto"/>
                                      </w:divBdr>
                                      <w:divsChild>
                                        <w:div w:id="258610009">
                                          <w:marLeft w:val="0"/>
                                          <w:marRight w:val="0"/>
                                          <w:marTop w:val="0"/>
                                          <w:marBottom w:val="0"/>
                                          <w:divBdr>
                                            <w:top w:val="none" w:sz="0" w:space="0" w:color="auto"/>
                                            <w:left w:val="none" w:sz="0" w:space="0" w:color="auto"/>
                                            <w:bottom w:val="none" w:sz="0" w:space="0" w:color="auto"/>
                                            <w:right w:val="none" w:sz="0" w:space="0" w:color="auto"/>
                                          </w:divBdr>
                                          <w:divsChild>
                                            <w:div w:id="1092237947">
                                              <w:marLeft w:val="0"/>
                                              <w:marRight w:val="0"/>
                                              <w:marTop w:val="0"/>
                                              <w:marBottom w:val="0"/>
                                              <w:divBdr>
                                                <w:top w:val="none" w:sz="0" w:space="0" w:color="auto"/>
                                                <w:left w:val="none" w:sz="0" w:space="0" w:color="auto"/>
                                                <w:bottom w:val="none" w:sz="0" w:space="0" w:color="auto"/>
                                                <w:right w:val="none" w:sz="0" w:space="0" w:color="auto"/>
                                              </w:divBdr>
                                              <w:divsChild>
                                                <w:div w:id="1928808471">
                                                  <w:marLeft w:val="0"/>
                                                  <w:marRight w:val="0"/>
                                                  <w:marTop w:val="0"/>
                                                  <w:marBottom w:val="0"/>
                                                  <w:divBdr>
                                                    <w:top w:val="none" w:sz="0" w:space="0" w:color="auto"/>
                                                    <w:left w:val="none" w:sz="0" w:space="0" w:color="auto"/>
                                                    <w:bottom w:val="none" w:sz="0" w:space="0" w:color="auto"/>
                                                    <w:right w:val="none" w:sz="0" w:space="0" w:color="auto"/>
                                                  </w:divBdr>
                                                  <w:divsChild>
                                                    <w:div w:id="1218666983">
                                                      <w:marLeft w:val="0"/>
                                                      <w:marRight w:val="0"/>
                                                      <w:marTop w:val="0"/>
                                                      <w:marBottom w:val="0"/>
                                                      <w:divBdr>
                                                        <w:top w:val="none" w:sz="0" w:space="0" w:color="auto"/>
                                                        <w:left w:val="none" w:sz="0" w:space="0" w:color="auto"/>
                                                        <w:bottom w:val="none" w:sz="0" w:space="0" w:color="auto"/>
                                                        <w:right w:val="none" w:sz="0" w:space="0" w:color="auto"/>
                                                      </w:divBdr>
                                                      <w:divsChild>
                                                        <w:div w:id="369766407">
                                                          <w:marLeft w:val="0"/>
                                                          <w:marRight w:val="0"/>
                                                          <w:marTop w:val="0"/>
                                                          <w:marBottom w:val="0"/>
                                                          <w:divBdr>
                                                            <w:top w:val="none" w:sz="0" w:space="0" w:color="auto"/>
                                                            <w:left w:val="none" w:sz="0" w:space="0" w:color="auto"/>
                                                            <w:bottom w:val="none" w:sz="0" w:space="0" w:color="auto"/>
                                                            <w:right w:val="none" w:sz="0" w:space="0" w:color="auto"/>
                                                          </w:divBdr>
                                                          <w:divsChild>
                                                            <w:div w:id="6621276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518252">
      <w:bodyDiv w:val="1"/>
      <w:marLeft w:val="0"/>
      <w:marRight w:val="0"/>
      <w:marTop w:val="0"/>
      <w:marBottom w:val="0"/>
      <w:divBdr>
        <w:top w:val="none" w:sz="0" w:space="0" w:color="auto"/>
        <w:left w:val="none" w:sz="0" w:space="0" w:color="auto"/>
        <w:bottom w:val="none" w:sz="0" w:space="0" w:color="auto"/>
        <w:right w:val="none" w:sz="0" w:space="0" w:color="auto"/>
      </w:divBdr>
    </w:div>
    <w:div w:id="1385636994">
      <w:bodyDiv w:val="1"/>
      <w:marLeft w:val="0"/>
      <w:marRight w:val="0"/>
      <w:marTop w:val="0"/>
      <w:marBottom w:val="0"/>
      <w:divBdr>
        <w:top w:val="none" w:sz="0" w:space="0" w:color="auto"/>
        <w:left w:val="none" w:sz="0" w:space="0" w:color="auto"/>
        <w:bottom w:val="none" w:sz="0" w:space="0" w:color="auto"/>
        <w:right w:val="none" w:sz="0" w:space="0" w:color="auto"/>
      </w:divBdr>
    </w:div>
    <w:div w:id="1429080508">
      <w:bodyDiv w:val="1"/>
      <w:marLeft w:val="0"/>
      <w:marRight w:val="0"/>
      <w:marTop w:val="0"/>
      <w:marBottom w:val="0"/>
      <w:divBdr>
        <w:top w:val="none" w:sz="0" w:space="0" w:color="auto"/>
        <w:left w:val="none" w:sz="0" w:space="0" w:color="auto"/>
        <w:bottom w:val="none" w:sz="0" w:space="0" w:color="auto"/>
        <w:right w:val="none" w:sz="0" w:space="0" w:color="auto"/>
      </w:divBdr>
      <w:divsChild>
        <w:div w:id="1758676035">
          <w:marLeft w:val="547"/>
          <w:marRight w:val="0"/>
          <w:marTop w:val="200"/>
          <w:marBottom w:val="0"/>
          <w:divBdr>
            <w:top w:val="none" w:sz="0" w:space="0" w:color="auto"/>
            <w:left w:val="none" w:sz="0" w:space="0" w:color="auto"/>
            <w:bottom w:val="none" w:sz="0" w:space="0" w:color="auto"/>
            <w:right w:val="none" w:sz="0" w:space="0" w:color="auto"/>
          </w:divBdr>
        </w:div>
      </w:divsChild>
    </w:div>
    <w:div w:id="1458798313">
      <w:bodyDiv w:val="1"/>
      <w:marLeft w:val="0"/>
      <w:marRight w:val="0"/>
      <w:marTop w:val="0"/>
      <w:marBottom w:val="0"/>
      <w:divBdr>
        <w:top w:val="none" w:sz="0" w:space="0" w:color="auto"/>
        <w:left w:val="none" w:sz="0" w:space="0" w:color="auto"/>
        <w:bottom w:val="none" w:sz="0" w:space="0" w:color="auto"/>
        <w:right w:val="none" w:sz="0" w:space="0" w:color="auto"/>
      </w:divBdr>
    </w:div>
    <w:div w:id="1462118133">
      <w:bodyDiv w:val="1"/>
      <w:marLeft w:val="0"/>
      <w:marRight w:val="0"/>
      <w:marTop w:val="0"/>
      <w:marBottom w:val="0"/>
      <w:divBdr>
        <w:top w:val="none" w:sz="0" w:space="0" w:color="auto"/>
        <w:left w:val="none" w:sz="0" w:space="0" w:color="auto"/>
        <w:bottom w:val="none" w:sz="0" w:space="0" w:color="auto"/>
        <w:right w:val="none" w:sz="0" w:space="0" w:color="auto"/>
      </w:divBdr>
    </w:div>
    <w:div w:id="1462260962">
      <w:bodyDiv w:val="1"/>
      <w:marLeft w:val="0"/>
      <w:marRight w:val="0"/>
      <w:marTop w:val="0"/>
      <w:marBottom w:val="0"/>
      <w:divBdr>
        <w:top w:val="none" w:sz="0" w:space="0" w:color="auto"/>
        <w:left w:val="none" w:sz="0" w:space="0" w:color="auto"/>
        <w:bottom w:val="none" w:sz="0" w:space="0" w:color="auto"/>
        <w:right w:val="none" w:sz="0" w:space="0" w:color="auto"/>
      </w:divBdr>
    </w:div>
    <w:div w:id="1471749628">
      <w:bodyDiv w:val="1"/>
      <w:marLeft w:val="0"/>
      <w:marRight w:val="0"/>
      <w:marTop w:val="0"/>
      <w:marBottom w:val="0"/>
      <w:divBdr>
        <w:top w:val="none" w:sz="0" w:space="0" w:color="auto"/>
        <w:left w:val="none" w:sz="0" w:space="0" w:color="auto"/>
        <w:bottom w:val="none" w:sz="0" w:space="0" w:color="auto"/>
        <w:right w:val="none" w:sz="0" w:space="0" w:color="auto"/>
      </w:divBdr>
    </w:div>
    <w:div w:id="1485509615">
      <w:bodyDiv w:val="1"/>
      <w:marLeft w:val="0"/>
      <w:marRight w:val="0"/>
      <w:marTop w:val="0"/>
      <w:marBottom w:val="0"/>
      <w:divBdr>
        <w:top w:val="none" w:sz="0" w:space="0" w:color="auto"/>
        <w:left w:val="none" w:sz="0" w:space="0" w:color="auto"/>
        <w:bottom w:val="none" w:sz="0" w:space="0" w:color="auto"/>
        <w:right w:val="none" w:sz="0" w:space="0" w:color="auto"/>
      </w:divBdr>
    </w:div>
    <w:div w:id="1498382043">
      <w:bodyDiv w:val="1"/>
      <w:marLeft w:val="0"/>
      <w:marRight w:val="0"/>
      <w:marTop w:val="0"/>
      <w:marBottom w:val="0"/>
      <w:divBdr>
        <w:top w:val="none" w:sz="0" w:space="0" w:color="auto"/>
        <w:left w:val="none" w:sz="0" w:space="0" w:color="auto"/>
        <w:bottom w:val="none" w:sz="0" w:space="0" w:color="auto"/>
        <w:right w:val="none" w:sz="0" w:space="0" w:color="auto"/>
      </w:divBdr>
    </w:div>
    <w:div w:id="1503619679">
      <w:bodyDiv w:val="1"/>
      <w:marLeft w:val="0"/>
      <w:marRight w:val="0"/>
      <w:marTop w:val="0"/>
      <w:marBottom w:val="0"/>
      <w:divBdr>
        <w:top w:val="none" w:sz="0" w:space="0" w:color="auto"/>
        <w:left w:val="none" w:sz="0" w:space="0" w:color="auto"/>
        <w:bottom w:val="none" w:sz="0" w:space="0" w:color="auto"/>
        <w:right w:val="none" w:sz="0" w:space="0" w:color="auto"/>
      </w:divBdr>
    </w:div>
    <w:div w:id="1553227403">
      <w:bodyDiv w:val="1"/>
      <w:marLeft w:val="0"/>
      <w:marRight w:val="0"/>
      <w:marTop w:val="0"/>
      <w:marBottom w:val="0"/>
      <w:divBdr>
        <w:top w:val="none" w:sz="0" w:space="0" w:color="auto"/>
        <w:left w:val="none" w:sz="0" w:space="0" w:color="auto"/>
        <w:bottom w:val="none" w:sz="0" w:space="0" w:color="auto"/>
        <w:right w:val="none" w:sz="0" w:space="0" w:color="auto"/>
      </w:divBdr>
    </w:div>
    <w:div w:id="1607498105">
      <w:bodyDiv w:val="1"/>
      <w:marLeft w:val="0"/>
      <w:marRight w:val="0"/>
      <w:marTop w:val="0"/>
      <w:marBottom w:val="0"/>
      <w:divBdr>
        <w:top w:val="none" w:sz="0" w:space="0" w:color="auto"/>
        <w:left w:val="none" w:sz="0" w:space="0" w:color="auto"/>
        <w:bottom w:val="none" w:sz="0" w:space="0" w:color="auto"/>
        <w:right w:val="none" w:sz="0" w:space="0" w:color="auto"/>
      </w:divBdr>
    </w:div>
    <w:div w:id="1631130597">
      <w:bodyDiv w:val="1"/>
      <w:marLeft w:val="0"/>
      <w:marRight w:val="0"/>
      <w:marTop w:val="0"/>
      <w:marBottom w:val="0"/>
      <w:divBdr>
        <w:top w:val="none" w:sz="0" w:space="0" w:color="auto"/>
        <w:left w:val="none" w:sz="0" w:space="0" w:color="auto"/>
        <w:bottom w:val="none" w:sz="0" w:space="0" w:color="auto"/>
        <w:right w:val="none" w:sz="0" w:space="0" w:color="auto"/>
      </w:divBdr>
    </w:div>
    <w:div w:id="1656882959">
      <w:bodyDiv w:val="1"/>
      <w:marLeft w:val="0"/>
      <w:marRight w:val="0"/>
      <w:marTop w:val="0"/>
      <w:marBottom w:val="0"/>
      <w:divBdr>
        <w:top w:val="none" w:sz="0" w:space="0" w:color="auto"/>
        <w:left w:val="none" w:sz="0" w:space="0" w:color="auto"/>
        <w:bottom w:val="none" w:sz="0" w:space="0" w:color="auto"/>
        <w:right w:val="none" w:sz="0" w:space="0" w:color="auto"/>
      </w:divBdr>
    </w:div>
    <w:div w:id="1673949600">
      <w:bodyDiv w:val="1"/>
      <w:marLeft w:val="0"/>
      <w:marRight w:val="0"/>
      <w:marTop w:val="0"/>
      <w:marBottom w:val="0"/>
      <w:divBdr>
        <w:top w:val="none" w:sz="0" w:space="0" w:color="auto"/>
        <w:left w:val="none" w:sz="0" w:space="0" w:color="auto"/>
        <w:bottom w:val="none" w:sz="0" w:space="0" w:color="auto"/>
        <w:right w:val="none" w:sz="0" w:space="0" w:color="auto"/>
      </w:divBdr>
    </w:div>
    <w:div w:id="1702512104">
      <w:bodyDiv w:val="1"/>
      <w:marLeft w:val="0"/>
      <w:marRight w:val="0"/>
      <w:marTop w:val="0"/>
      <w:marBottom w:val="0"/>
      <w:divBdr>
        <w:top w:val="none" w:sz="0" w:space="0" w:color="auto"/>
        <w:left w:val="none" w:sz="0" w:space="0" w:color="auto"/>
        <w:bottom w:val="none" w:sz="0" w:space="0" w:color="auto"/>
        <w:right w:val="none" w:sz="0" w:space="0" w:color="auto"/>
      </w:divBdr>
    </w:div>
    <w:div w:id="1709181040">
      <w:bodyDiv w:val="1"/>
      <w:marLeft w:val="0"/>
      <w:marRight w:val="0"/>
      <w:marTop w:val="0"/>
      <w:marBottom w:val="0"/>
      <w:divBdr>
        <w:top w:val="none" w:sz="0" w:space="0" w:color="auto"/>
        <w:left w:val="none" w:sz="0" w:space="0" w:color="auto"/>
        <w:bottom w:val="none" w:sz="0" w:space="0" w:color="auto"/>
        <w:right w:val="none" w:sz="0" w:space="0" w:color="auto"/>
      </w:divBdr>
    </w:div>
    <w:div w:id="1735934387">
      <w:bodyDiv w:val="1"/>
      <w:marLeft w:val="0"/>
      <w:marRight w:val="0"/>
      <w:marTop w:val="0"/>
      <w:marBottom w:val="0"/>
      <w:divBdr>
        <w:top w:val="none" w:sz="0" w:space="0" w:color="auto"/>
        <w:left w:val="none" w:sz="0" w:space="0" w:color="auto"/>
        <w:bottom w:val="none" w:sz="0" w:space="0" w:color="auto"/>
        <w:right w:val="none" w:sz="0" w:space="0" w:color="auto"/>
      </w:divBdr>
    </w:div>
    <w:div w:id="1778021633">
      <w:bodyDiv w:val="1"/>
      <w:marLeft w:val="0"/>
      <w:marRight w:val="0"/>
      <w:marTop w:val="0"/>
      <w:marBottom w:val="0"/>
      <w:divBdr>
        <w:top w:val="none" w:sz="0" w:space="0" w:color="auto"/>
        <w:left w:val="none" w:sz="0" w:space="0" w:color="auto"/>
        <w:bottom w:val="none" w:sz="0" w:space="0" w:color="auto"/>
        <w:right w:val="none" w:sz="0" w:space="0" w:color="auto"/>
      </w:divBdr>
    </w:div>
    <w:div w:id="1801531074">
      <w:bodyDiv w:val="1"/>
      <w:marLeft w:val="0"/>
      <w:marRight w:val="0"/>
      <w:marTop w:val="0"/>
      <w:marBottom w:val="0"/>
      <w:divBdr>
        <w:top w:val="none" w:sz="0" w:space="0" w:color="auto"/>
        <w:left w:val="none" w:sz="0" w:space="0" w:color="auto"/>
        <w:bottom w:val="none" w:sz="0" w:space="0" w:color="auto"/>
        <w:right w:val="none" w:sz="0" w:space="0" w:color="auto"/>
      </w:divBdr>
    </w:div>
    <w:div w:id="1802309472">
      <w:bodyDiv w:val="1"/>
      <w:marLeft w:val="0"/>
      <w:marRight w:val="0"/>
      <w:marTop w:val="0"/>
      <w:marBottom w:val="0"/>
      <w:divBdr>
        <w:top w:val="none" w:sz="0" w:space="0" w:color="auto"/>
        <w:left w:val="none" w:sz="0" w:space="0" w:color="auto"/>
        <w:bottom w:val="none" w:sz="0" w:space="0" w:color="auto"/>
        <w:right w:val="none" w:sz="0" w:space="0" w:color="auto"/>
      </w:divBdr>
    </w:div>
    <w:div w:id="1803189508">
      <w:bodyDiv w:val="1"/>
      <w:marLeft w:val="0"/>
      <w:marRight w:val="0"/>
      <w:marTop w:val="0"/>
      <w:marBottom w:val="0"/>
      <w:divBdr>
        <w:top w:val="none" w:sz="0" w:space="0" w:color="auto"/>
        <w:left w:val="none" w:sz="0" w:space="0" w:color="auto"/>
        <w:bottom w:val="none" w:sz="0" w:space="0" w:color="auto"/>
        <w:right w:val="none" w:sz="0" w:space="0" w:color="auto"/>
      </w:divBdr>
    </w:div>
    <w:div w:id="1907296433">
      <w:bodyDiv w:val="1"/>
      <w:marLeft w:val="0"/>
      <w:marRight w:val="0"/>
      <w:marTop w:val="0"/>
      <w:marBottom w:val="0"/>
      <w:divBdr>
        <w:top w:val="none" w:sz="0" w:space="0" w:color="auto"/>
        <w:left w:val="none" w:sz="0" w:space="0" w:color="auto"/>
        <w:bottom w:val="none" w:sz="0" w:space="0" w:color="auto"/>
        <w:right w:val="none" w:sz="0" w:space="0" w:color="auto"/>
      </w:divBdr>
    </w:div>
    <w:div w:id="1951812470">
      <w:bodyDiv w:val="1"/>
      <w:marLeft w:val="0"/>
      <w:marRight w:val="0"/>
      <w:marTop w:val="0"/>
      <w:marBottom w:val="0"/>
      <w:divBdr>
        <w:top w:val="none" w:sz="0" w:space="0" w:color="auto"/>
        <w:left w:val="none" w:sz="0" w:space="0" w:color="auto"/>
        <w:bottom w:val="none" w:sz="0" w:space="0" w:color="auto"/>
        <w:right w:val="none" w:sz="0" w:space="0" w:color="auto"/>
      </w:divBdr>
    </w:div>
    <w:div w:id="1980912921">
      <w:bodyDiv w:val="1"/>
      <w:marLeft w:val="0"/>
      <w:marRight w:val="0"/>
      <w:marTop w:val="0"/>
      <w:marBottom w:val="0"/>
      <w:divBdr>
        <w:top w:val="none" w:sz="0" w:space="0" w:color="auto"/>
        <w:left w:val="none" w:sz="0" w:space="0" w:color="auto"/>
        <w:bottom w:val="none" w:sz="0" w:space="0" w:color="auto"/>
        <w:right w:val="none" w:sz="0" w:space="0" w:color="auto"/>
      </w:divBdr>
    </w:div>
    <w:div w:id="2002654314">
      <w:bodyDiv w:val="1"/>
      <w:marLeft w:val="0"/>
      <w:marRight w:val="0"/>
      <w:marTop w:val="0"/>
      <w:marBottom w:val="0"/>
      <w:divBdr>
        <w:top w:val="none" w:sz="0" w:space="0" w:color="auto"/>
        <w:left w:val="none" w:sz="0" w:space="0" w:color="auto"/>
        <w:bottom w:val="none" w:sz="0" w:space="0" w:color="auto"/>
        <w:right w:val="none" w:sz="0" w:space="0" w:color="auto"/>
      </w:divBdr>
    </w:div>
    <w:div w:id="2004776379">
      <w:bodyDiv w:val="1"/>
      <w:marLeft w:val="0"/>
      <w:marRight w:val="0"/>
      <w:marTop w:val="0"/>
      <w:marBottom w:val="0"/>
      <w:divBdr>
        <w:top w:val="none" w:sz="0" w:space="0" w:color="auto"/>
        <w:left w:val="none" w:sz="0" w:space="0" w:color="auto"/>
        <w:bottom w:val="none" w:sz="0" w:space="0" w:color="auto"/>
        <w:right w:val="none" w:sz="0" w:space="0" w:color="auto"/>
      </w:divBdr>
    </w:div>
    <w:div w:id="2013490566">
      <w:bodyDiv w:val="1"/>
      <w:marLeft w:val="0"/>
      <w:marRight w:val="0"/>
      <w:marTop w:val="0"/>
      <w:marBottom w:val="0"/>
      <w:divBdr>
        <w:top w:val="none" w:sz="0" w:space="0" w:color="auto"/>
        <w:left w:val="none" w:sz="0" w:space="0" w:color="auto"/>
        <w:bottom w:val="none" w:sz="0" w:space="0" w:color="auto"/>
        <w:right w:val="none" w:sz="0" w:space="0" w:color="auto"/>
      </w:divBdr>
    </w:div>
    <w:div w:id="2013948666">
      <w:bodyDiv w:val="1"/>
      <w:marLeft w:val="0"/>
      <w:marRight w:val="0"/>
      <w:marTop w:val="0"/>
      <w:marBottom w:val="0"/>
      <w:divBdr>
        <w:top w:val="none" w:sz="0" w:space="0" w:color="auto"/>
        <w:left w:val="none" w:sz="0" w:space="0" w:color="auto"/>
        <w:bottom w:val="none" w:sz="0" w:space="0" w:color="auto"/>
        <w:right w:val="none" w:sz="0" w:space="0" w:color="auto"/>
      </w:divBdr>
    </w:div>
    <w:div w:id="2039547439">
      <w:bodyDiv w:val="1"/>
      <w:marLeft w:val="0"/>
      <w:marRight w:val="0"/>
      <w:marTop w:val="0"/>
      <w:marBottom w:val="0"/>
      <w:divBdr>
        <w:top w:val="none" w:sz="0" w:space="0" w:color="auto"/>
        <w:left w:val="none" w:sz="0" w:space="0" w:color="auto"/>
        <w:bottom w:val="none" w:sz="0" w:space="0" w:color="auto"/>
        <w:right w:val="none" w:sz="0" w:space="0" w:color="auto"/>
      </w:divBdr>
    </w:div>
    <w:div w:id="211242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diagramData" Target="diagrams/data2.xml"/><Relationship Id="rId42" Type="http://schemas.openxmlformats.org/officeDocument/2006/relationships/image" Target="media/image15.png"/><Relationship Id="rId47" Type="http://schemas.openxmlformats.org/officeDocument/2006/relationships/hyperlink" Target="https://microsoft.sharepoint.com/teams/osg_ptp/apps/photos/Shared%20Documents/PM%20Library/Threshold%20Specs/Effortless%20Organization%20and%20Rich%20Views%20Functional%20Spec.docx" TargetMode="External"/><Relationship Id="rId63" Type="http://schemas.openxmlformats.org/officeDocument/2006/relationships/hyperlink" Target="https://microsoft.sharepoint.com/teams/osg_ptp/apps/photos/PM%20Library/Storing%20and%20Sharing%20Rich%20Media.pptx" TargetMode="External"/><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go.microsoft.com/fwlink/?LinkID=393235" TargetMode="External"/><Relationship Id="rId7" Type="http://schemas.openxmlformats.org/officeDocument/2006/relationships/numbering" Target="numbering.xml"/><Relationship Id="rId71" Type="http://schemas.openxmlformats.org/officeDocument/2006/relationships/hyperlink" Target="http://msdn.microsoft.com/en-us/library/windows/apps/windows.applicationmodel.datatransfer.datapackagepropertyset.applicationname.aspx" TargetMode="External"/><Relationship Id="rId92" Type="http://schemas.openxmlformats.org/officeDocument/2006/relationships/hyperlink" Target="http://go.microsoft.com/fwlink/?LinkID=393241" TargetMode="Externa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hyperlink" Target="https://microsoft.sharepoint.com/teams/osg_threshold_specs/SitePages/Feature%20Requirements.aspx" TargetMode="External"/><Relationship Id="rId11" Type="http://schemas.openxmlformats.org/officeDocument/2006/relationships/footnotes" Target="footnotes.xml"/><Relationship Id="rId24" Type="http://schemas.openxmlformats.org/officeDocument/2006/relationships/diagramColors" Target="diagrams/colors2.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portals/wpblue/blue/specstore/Blue%20Specs/Share%20Contract%20Phone%20Roadshow.pptx" TargetMode="External"/><Relationship Id="rId58" Type="http://schemas.openxmlformats.org/officeDocument/2006/relationships/hyperlink" Target="http://msdn.microsoft.com/en-us/library/windows/apps/windows.applicationmodel.datatransfer.datapackagepropertyset.filetypes.aspx" TargetMode="External"/><Relationship Id="rId66" Type="http://schemas.openxmlformats.org/officeDocument/2006/relationships/hyperlink" Target="http://msdn.microsoft.com/en-us/library/windows/apps/xaml/hh738363.aspx" TargetMode="External"/><Relationship Id="rId74" Type="http://schemas.openxmlformats.org/officeDocument/2006/relationships/hyperlink" Target="http://msdn.microsoft.com/en-us/library/windows/apps/windows.applicationmodel.datatransfer.datapackagepropertyset.filetypes.aspx" TargetMode="External"/><Relationship Id="rId79" Type="http://schemas.openxmlformats.org/officeDocument/2006/relationships/image" Target="media/image27.png"/><Relationship Id="rId87" Type="http://schemas.openxmlformats.org/officeDocument/2006/relationships/hyperlink" Target="http://portals/wpblue/blue/teams/rm/Pages/Risks_OpenIssues.aspx" TargetMode="External"/><Relationship Id="rId102"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msdn.microsoft.com/en-us/library/windows/apps/windows.applicationmodel.datatransfer.datapackagepropertyset.title.aspx" TargetMode="External"/><Relationship Id="rId82" Type="http://schemas.openxmlformats.org/officeDocument/2006/relationships/image" Target="media/image30.png"/><Relationship Id="rId90" Type="http://schemas.openxmlformats.org/officeDocument/2006/relationships/hyperlink" Target="http://go.microsoft.com/fwlink/?LinkID=393237" TargetMode="External"/><Relationship Id="rId95" Type="http://schemas.openxmlformats.org/officeDocument/2006/relationships/hyperlink" Target="http://go.microsoft.com/fwlink/?LinkID=393243" TargetMode="External"/><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Layout" Target="diagrams/layout2.xml"/><Relationship Id="rId27" Type="http://schemas.microsoft.com/office/2011/relationships/commentsExtended" Target="commentsExtended.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emf"/><Relationship Id="rId56" Type="http://schemas.openxmlformats.org/officeDocument/2006/relationships/hyperlink" Target="http://msdn.microsoft.com/en-us/library/windows/apps/windows.applicationmodel.datatransfer.datapackagepropertyset.contentsourceapplicationlink.aspx" TargetMode="External"/><Relationship Id="rId64" Type="http://schemas.openxmlformats.org/officeDocument/2006/relationships/image" Target="media/image21.png"/><Relationship Id="rId69" Type="http://schemas.openxmlformats.org/officeDocument/2006/relationships/image" Target="media/image25.png"/><Relationship Id="rId77" Type="http://schemas.openxmlformats.org/officeDocument/2006/relationships/hyperlink" Target="http://msdn.microsoft.com/en-us/library/windows/apps/windows.applicationmodel.datatransfer.datapackagepropertyset.title.aspx" TargetMode="External"/><Relationship Id="rId100" Type="http://schemas.openxmlformats.org/officeDocument/2006/relationships/hyperlink" Target="http://go.microsoft.com/fwlink/?LinkID=393244" TargetMode="External"/><Relationship Id="rId105" Type="http://schemas.microsoft.com/office/2011/relationships/people" Target="people.xml"/><Relationship Id="rId8" Type="http://schemas.openxmlformats.org/officeDocument/2006/relationships/styles" Target="styles.xml"/><Relationship Id="rId51" Type="http://schemas.openxmlformats.org/officeDocument/2006/relationships/hyperlink" Target="http://windowsblue/docs/home/Windows%20Blue%20Feature%20Docs/Windows%20Services/SkyDrive%20(DRX)/PM%20Specs/M3/M3%20-%20SkyDrive%20app%20Sharing%20urls.docx?web=1" TargetMode="External"/><Relationship Id="rId72" Type="http://schemas.openxmlformats.org/officeDocument/2006/relationships/hyperlink" Target="http://msdn.microsoft.com/en-us/library/windows/apps/windows.applicationmodel.datatransfer.datapackagepropertyset.contentsourceapplicationlink.aspx" TargetMode="External"/><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go.microsoft.com/fwlink/?LinkID=393246" TargetMode="External"/><Relationship Id="rId98" Type="http://schemas.openxmlformats.org/officeDocument/2006/relationships/hyperlink" Target="http://go.microsoft.com/fwlink/?LinkID=393236"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msdn.microsoft.com/en-us/library/windows/apps/windows.applicationmodel.datatransfer.datapackagepropertyset.square30x30logo.aspx" TargetMode="External"/><Relationship Id="rId67" Type="http://schemas.openxmlformats.org/officeDocument/2006/relationships/image" Target="media/image23.png"/><Relationship Id="rId103" Type="http://schemas.openxmlformats.org/officeDocument/2006/relationships/footer" Target="footer2.xml"/><Relationship Id="rId20" Type="http://schemas.microsoft.com/office/2007/relationships/diagramDrawing" Target="diagrams/drawing1.xml"/><Relationship Id="rId41" Type="http://schemas.openxmlformats.org/officeDocument/2006/relationships/image" Target="media/image14.png"/><Relationship Id="rId54" Type="http://schemas.openxmlformats.org/officeDocument/2006/relationships/hyperlink" Target="http://msdn.microsoft.com/en-us/library/windows/apps/windows.applicationmodel.datatransfer.datapackagepropertyset.applicationlistinguri.aspx" TargetMode="External"/><Relationship Id="rId62"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70" Type="http://schemas.openxmlformats.org/officeDocument/2006/relationships/hyperlink" Target="http://msdn.microsoft.com/en-us/library/windows/apps/windows.applicationmodel.datatransfer.datapackagepropertyset.applicationlistinguri.aspx" TargetMode="External"/><Relationship Id="rId75" Type="http://schemas.openxmlformats.org/officeDocument/2006/relationships/hyperlink" Target="http://msdn.microsoft.com/en-us/library/windows/apps/windows.applicationmodel.datatransfer.datapackagepropertyset.square30x30logo.aspx" TargetMode="External"/><Relationship Id="rId83" Type="http://schemas.openxmlformats.org/officeDocument/2006/relationships/image" Target="media/image31.png"/><Relationship Id="rId88" Type="http://schemas.openxmlformats.org/officeDocument/2006/relationships/hyperlink" Target="https://microsoft.sharepoint.com/teams/osg_threshold_specs/SitePages/Tenet.aspx" TargetMode="External"/><Relationship Id="rId91" Type="http://schemas.openxmlformats.org/officeDocument/2006/relationships/hyperlink" Target="http://go.microsoft.com/fwlink/?LinkID=393240" TargetMode="External"/><Relationship Id="rId96" Type="http://schemas.openxmlformats.org/officeDocument/2006/relationships/hyperlink" Target="http://go.microsoft.com/fwlink/?LinkID=393242"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diagramQuickStyle" Target="diagrams/quickStyle2.xml"/><Relationship Id="rId28" Type="http://schemas.openxmlformats.org/officeDocument/2006/relationships/hyperlink" Target="https://microsoft.sharepoint.com/teams/osg_threshold_specs/SitePages/Feature%20Description.aspx" TargetMode="External"/><Relationship Id="rId36" Type="http://schemas.openxmlformats.org/officeDocument/2006/relationships/image" Target="media/image9.png"/><Relationship Id="rId49" Type="http://schemas.openxmlformats.org/officeDocument/2006/relationships/hyperlink" Target="https://microsoft.sharepoint.com/teams/osg_ptp/apps/photos/PM%20Library/Storing%20and%20Sharing%20Rich%20Media.pptx" TargetMode="External"/><Relationship Id="rId57" Type="http://schemas.openxmlformats.org/officeDocument/2006/relationships/hyperlink" Target="http://msdn.microsoft.com/en-us/library/windows/apps/windows.applicationmodel.datatransfer.datapackagepropertyset.description.aspx" TargetMode="External"/><Relationship Id="rId106"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msdn.microsoft.com/en-us/library/windows/apps/windows.applicationmodel.datatransfer.datapackagepropertyset.aspx" TargetMode="External"/><Relationship Id="rId60" Type="http://schemas.openxmlformats.org/officeDocument/2006/relationships/hyperlink" Target="http://msdn.microsoft.com/en-us/library/windows/apps/windows.applicationmodel.datatransfer.datapackagepropertyset.thumbnail.aspx" TargetMode="External"/><Relationship Id="rId65" Type="http://schemas.openxmlformats.org/officeDocument/2006/relationships/image" Target="media/image22.png"/><Relationship Id="rId73" Type="http://schemas.openxmlformats.org/officeDocument/2006/relationships/hyperlink" Target="http://msdn.microsoft.com/en-us/library/windows/apps/windows.applicationmodel.datatransfer.datapackagepropertyset.description.aspx"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microsoft.sharepoint.com/teams/osg_threshold_specs/SitePages/Telemetry.aspx" TargetMode="External"/><Relationship Id="rId94" Type="http://schemas.openxmlformats.org/officeDocument/2006/relationships/hyperlink" Target="http://go.microsoft.com/fwlink/?LinkID=393238" TargetMode="External"/><Relationship Id="rId99" Type="http://schemas.openxmlformats.org/officeDocument/2006/relationships/hyperlink" Target="http://go.microsoft.com/fwlink/?LinkID=393239"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www.afshanghai.org/flash/home_en.html" TargetMode="External"/><Relationship Id="rId18" Type="http://schemas.openxmlformats.org/officeDocument/2006/relationships/diagramQuickStyle" Target="diagrams/quickStyle1.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55" Type="http://schemas.openxmlformats.org/officeDocument/2006/relationships/hyperlink" Target="http://msdn.microsoft.com/en-us/library/windows/apps/windows.applicationmodel.datatransfer.datapackagepropertyset.applicationname.aspx" TargetMode="External"/><Relationship Id="rId76" Type="http://schemas.openxmlformats.org/officeDocument/2006/relationships/hyperlink" Target="http://msdn.microsoft.com/en-us/library/windows/apps/windows.applicationmodel.datatransfer.datapackagepropertyset.thumbnail.aspx" TargetMode="External"/><Relationship Id="rId97" Type="http://schemas.openxmlformats.org/officeDocument/2006/relationships/hyperlink" Target="http://go.microsoft.com/fwlink/?LinkID=393245" TargetMode="External"/><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ysu\Desktop\wm7%20re-spec\WM7%20Functional%20Spec%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687C9-5515-4892-8327-258789DE6B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297CFE8-ED17-4454-BFAE-B24592305FF0}">
      <dgm:prSet phldrT="[Text]"/>
      <dgm:spPr/>
      <dgm:t>
        <a:bodyPr/>
        <a:lstStyle/>
        <a:p>
          <a:r>
            <a:rPr lang="en-US"/>
            <a:t>Account/Setting</a:t>
          </a:r>
        </a:p>
      </dgm:t>
    </dgm:pt>
    <dgm:pt modelId="{B6A2F588-8E85-41B8-B073-E7ACF2219724}" type="parTrans" cxnId="{E4DFFFFB-DBBD-4DB8-AC0E-049353FD7E86}">
      <dgm:prSet/>
      <dgm:spPr/>
      <dgm:t>
        <a:bodyPr/>
        <a:lstStyle/>
        <a:p>
          <a:endParaRPr lang="en-US"/>
        </a:p>
      </dgm:t>
    </dgm:pt>
    <dgm:pt modelId="{7EAE2432-CB52-4F73-93FA-A314665933CB}" type="sibTrans" cxnId="{E4DFFFFB-DBBD-4DB8-AC0E-049353FD7E86}">
      <dgm:prSet/>
      <dgm:spPr/>
      <dgm:t>
        <a:bodyPr/>
        <a:lstStyle/>
        <a:p>
          <a:endParaRPr lang="en-US"/>
        </a:p>
      </dgm:t>
    </dgm:pt>
    <dgm:pt modelId="{443691C1-26EF-4417-A85D-63E4D4E1B856}">
      <dgm:prSet phldrT="[Text]"/>
      <dgm:spPr/>
      <dgm:t>
        <a:bodyPr/>
        <a:lstStyle/>
        <a:p>
          <a:r>
            <a:rPr lang="en-US"/>
            <a:t>Exercises</a:t>
          </a:r>
        </a:p>
      </dgm:t>
    </dgm:pt>
    <dgm:pt modelId="{B36CE034-F664-4A8B-8EBD-B3C920D58014}" type="parTrans" cxnId="{0153C437-4A30-43C4-8537-BDBD655134D3}">
      <dgm:prSet/>
      <dgm:spPr/>
      <dgm:t>
        <a:bodyPr/>
        <a:lstStyle/>
        <a:p>
          <a:endParaRPr lang="en-US"/>
        </a:p>
      </dgm:t>
    </dgm:pt>
    <dgm:pt modelId="{4276D264-84E1-4F47-9288-A4489392D945}" type="sibTrans" cxnId="{0153C437-4A30-43C4-8537-BDBD655134D3}">
      <dgm:prSet/>
      <dgm:spPr/>
      <dgm:t>
        <a:bodyPr/>
        <a:lstStyle/>
        <a:p>
          <a:endParaRPr lang="en-US"/>
        </a:p>
      </dgm:t>
    </dgm:pt>
    <dgm:pt modelId="{CE7925FB-24CD-45FC-A4CA-A3626B88E6C7}">
      <dgm:prSet phldrT="[Text]"/>
      <dgm:spPr/>
      <dgm:t>
        <a:bodyPr/>
        <a:lstStyle/>
        <a:p>
          <a:r>
            <a:rPr lang="en-US"/>
            <a:t>Reporting</a:t>
          </a:r>
        </a:p>
      </dgm:t>
    </dgm:pt>
    <dgm:pt modelId="{4B972BDE-A41C-46D4-82AD-7EB331FFCA76}" type="parTrans" cxnId="{208392E9-1E64-4D9D-B68B-C1FE4B78AB07}">
      <dgm:prSet/>
      <dgm:spPr/>
      <dgm:t>
        <a:bodyPr/>
        <a:lstStyle/>
        <a:p>
          <a:endParaRPr lang="en-US"/>
        </a:p>
      </dgm:t>
    </dgm:pt>
    <dgm:pt modelId="{1294F291-525D-4BD4-8B44-286A436F637F}" type="sibTrans" cxnId="{208392E9-1E64-4D9D-B68B-C1FE4B78AB07}">
      <dgm:prSet/>
      <dgm:spPr/>
      <dgm:t>
        <a:bodyPr/>
        <a:lstStyle/>
        <a:p>
          <a:endParaRPr lang="en-US"/>
        </a:p>
      </dgm:t>
    </dgm:pt>
    <dgm:pt modelId="{1128E26D-7936-4F80-98FB-3AA336F414E7}">
      <dgm:prSet phldrT="[Text]"/>
      <dgm:spPr/>
      <dgm:t>
        <a:bodyPr/>
        <a:lstStyle/>
        <a:p>
          <a:r>
            <a:rPr lang="en-US"/>
            <a:t>Messaging</a:t>
          </a:r>
        </a:p>
      </dgm:t>
    </dgm:pt>
    <dgm:pt modelId="{1FCDC144-11B6-422E-AEA1-B848FFA06BAF}" type="parTrans" cxnId="{C754F367-973C-4619-98CB-9DAF02DDC61E}">
      <dgm:prSet/>
      <dgm:spPr/>
      <dgm:t>
        <a:bodyPr/>
        <a:lstStyle/>
        <a:p>
          <a:endParaRPr lang="en-US"/>
        </a:p>
      </dgm:t>
    </dgm:pt>
    <dgm:pt modelId="{702F74C1-22D3-46D8-8B9D-4F262D953C62}" type="sibTrans" cxnId="{C754F367-973C-4619-98CB-9DAF02DDC61E}">
      <dgm:prSet/>
      <dgm:spPr/>
      <dgm:t>
        <a:bodyPr/>
        <a:lstStyle/>
        <a:p>
          <a:endParaRPr lang="en-US"/>
        </a:p>
      </dgm:t>
    </dgm:pt>
    <dgm:pt modelId="{9EFC7C05-56A8-4268-B1AD-DCC33C6B570A}">
      <dgm:prSet phldrT="[Text]"/>
      <dgm:spPr>
        <a:solidFill>
          <a:schemeClr val="accent2"/>
        </a:solidFill>
      </dgm:spPr>
      <dgm:t>
        <a:bodyPr/>
        <a:lstStyle/>
        <a:p>
          <a:r>
            <a:rPr lang="en-US"/>
            <a:t>Contacts</a:t>
          </a:r>
        </a:p>
      </dgm:t>
    </dgm:pt>
    <dgm:pt modelId="{EE726B13-F5E1-4DF4-89C6-040FC1AC6C65}" type="parTrans" cxnId="{3C9F9B5C-A0E8-413C-96D3-0435C665684D}">
      <dgm:prSet/>
      <dgm:spPr/>
    </dgm:pt>
    <dgm:pt modelId="{95FE97A2-0E9A-430A-BA39-961827C9AD00}" type="sibTrans" cxnId="{3C9F9B5C-A0E8-413C-96D3-0435C665684D}">
      <dgm:prSet/>
      <dgm:spPr/>
    </dgm:pt>
    <dgm:pt modelId="{62D347E0-3A21-4FD2-9E9A-FF587DFBCD42}" type="pres">
      <dgm:prSet presAssocID="{A19687C9-5515-4892-8327-258789DE6B48}" presName="diagram" presStyleCnt="0">
        <dgm:presLayoutVars>
          <dgm:dir/>
          <dgm:resizeHandles val="exact"/>
        </dgm:presLayoutVars>
      </dgm:prSet>
      <dgm:spPr/>
      <dgm:t>
        <a:bodyPr/>
        <a:lstStyle/>
        <a:p>
          <a:endParaRPr lang="en-US"/>
        </a:p>
      </dgm:t>
    </dgm:pt>
    <dgm:pt modelId="{11BF832B-95EC-4FF7-A32C-0EC687F02D89}" type="pres">
      <dgm:prSet presAssocID="{0297CFE8-ED17-4454-BFAE-B24592305FF0}" presName="node" presStyleLbl="node1" presStyleIdx="0" presStyleCnt="5">
        <dgm:presLayoutVars>
          <dgm:bulletEnabled val="1"/>
        </dgm:presLayoutVars>
      </dgm:prSet>
      <dgm:spPr/>
      <dgm:t>
        <a:bodyPr/>
        <a:lstStyle/>
        <a:p>
          <a:endParaRPr lang="en-US"/>
        </a:p>
      </dgm:t>
    </dgm:pt>
    <dgm:pt modelId="{686AF9BD-B45F-4D2B-8086-84B2FB542BE6}" type="pres">
      <dgm:prSet presAssocID="{7EAE2432-CB52-4F73-93FA-A314665933CB}" presName="sibTrans" presStyleCnt="0"/>
      <dgm:spPr/>
    </dgm:pt>
    <dgm:pt modelId="{54E22C77-47B0-48B0-BC7E-80A006A6F89C}" type="pres">
      <dgm:prSet presAssocID="{443691C1-26EF-4417-A85D-63E4D4E1B856}" presName="node" presStyleLbl="node1" presStyleIdx="1" presStyleCnt="5">
        <dgm:presLayoutVars>
          <dgm:bulletEnabled val="1"/>
        </dgm:presLayoutVars>
      </dgm:prSet>
      <dgm:spPr/>
      <dgm:t>
        <a:bodyPr/>
        <a:lstStyle/>
        <a:p>
          <a:endParaRPr lang="en-US"/>
        </a:p>
      </dgm:t>
    </dgm:pt>
    <dgm:pt modelId="{986C050B-F0F8-4006-A21D-CF7876710AE6}" type="pres">
      <dgm:prSet presAssocID="{4276D264-84E1-4F47-9288-A4489392D945}" presName="sibTrans" presStyleCnt="0"/>
      <dgm:spPr/>
    </dgm:pt>
    <dgm:pt modelId="{FEBB97DF-506C-4166-8CED-8CCF87B2AE73}" type="pres">
      <dgm:prSet presAssocID="{CE7925FB-24CD-45FC-A4CA-A3626B88E6C7}" presName="node" presStyleLbl="node1" presStyleIdx="2" presStyleCnt="5">
        <dgm:presLayoutVars>
          <dgm:bulletEnabled val="1"/>
        </dgm:presLayoutVars>
      </dgm:prSet>
      <dgm:spPr/>
      <dgm:t>
        <a:bodyPr/>
        <a:lstStyle/>
        <a:p>
          <a:endParaRPr lang="en-US"/>
        </a:p>
      </dgm:t>
    </dgm:pt>
    <dgm:pt modelId="{F87ECC29-1B3A-4DC4-9788-1652843B1CE8}" type="pres">
      <dgm:prSet presAssocID="{1294F291-525D-4BD4-8B44-286A436F637F}" presName="sibTrans" presStyleCnt="0"/>
      <dgm:spPr/>
    </dgm:pt>
    <dgm:pt modelId="{7F196682-9265-4962-BA55-F95CFEB8476E}" type="pres">
      <dgm:prSet presAssocID="{1128E26D-7936-4F80-98FB-3AA336F414E7}" presName="node" presStyleLbl="node1" presStyleIdx="3" presStyleCnt="5">
        <dgm:presLayoutVars>
          <dgm:bulletEnabled val="1"/>
        </dgm:presLayoutVars>
      </dgm:prSet>
      <dgm:spPr/>
      <dgm:t>
        <a:bodyPr/>
        <a:lstStyle/>
        <a:p>
          <a:endParaRPr lang="en-US"/>
        </a:p>
      </dgm:t>
    </dgm:pt>
    <dgm:pt modelId="{F189A1D6-60ED-42B2-8E70-2428836FE0BE}" type="pres">
      <dgm:prSet presAssocID="{702F74C1-22D3-46D8-8B9D-4F262D953C62}" presName="sibTrans" presStyleCnt="0"/>
      <dgm:spPr/>
    </dgm:pt>
    <dgm:pt modelId="{79319496-C627-447C-A9ED-974724D8A1E0}" type="pres">
      <dgm:prSet presAssocID="{9EFC7C05-56A8-4268-B1AD-DCC33C6B570A}" presName="node" presStyleLbl="node1" presStyleIdx="4" presStyleCnt="5">
        <dgm:presLayoutVars>
          <dgm:bulletEnabled val="1"/>
        </dgm:presLayoutVars>
      </dgm:prSet>
      <dgm:spPr/>
      <dgm:t>
        <a:bodyPr/>
        <a:lstStyle/>
        <a:p>
          <a:endParaRPr lang="zh-CN" altLang="en-US"/>
        </a:p>
      </dgm:t>
    </dgm:pt>
  </dgm:ptLst>
  <dgm:cxnLst>
    <dgm:cxn modelId="{72E7F8B2-45AA-466F-B55F-9C76F7088E4D}" type="presOf" srcId="{A19687C9-5515-4892-8327-258789DE6B48}" destId="{62D347E0-3A21-4FD2-9E9A-FF587DFBCD42}" srcOrd="0" destOrd="0" presId="urn:microsoft.com/office/officeart/2005/8/layout/default"/>
    <dgm:cxn modelId="{E4DFFFFB-DBBD-4DB8-AC0E-049353FD7E86}" srcId="{A19687C9-5515-4892-8327-258789DE6B48}" destId="{0297CFE8-ED17-4454-BFAE-B24592305FF0}" srcOrd="0" destOrd="0" parTransId="{B6A2F588-8E85-41B8-B073-E7ACF2219724}" sibTransId="{7EAE2432-CB52-4F73-93FA-A314665933CB}"/>
    <dgm:cxn modelId="{52D336EA-4410-4B74-973A-AB80FA200DA2}" type="presOf" srcId="{443691C1-26EF-4417-A85D-63E4D4E1B856}" destId="{54E22C77-47B0-48B0-BC7E-80A006A6F89C}" srcOrd="0" destOrd="0" presId="urn:microsoft.com/office/officeart/2005/8/layout/default"/>
    <dgm:cxn modelId="{4E3E0537-536D-43B2-9F79-474ED4CF9485}" type="presOf" srcId="{9EFC7C05-56A8-4268-B1AD-DCC33C6B570A}" destId="{79319496-C627-447C-A9ED-974724D8A1E0}" srcOrd="0" destOrd="0" presId="urn:microsoft.com/office/officeart/2005/8/layout/default"/>
    <dgm:cxn modelId="{C754F367-973C-4619-98CB-9DAF02DDC61E}" srcId="{A19687C9-5515-4892-8327-258789DE6B48}" destId="{1128E26D-7936-4F80-98FB-3AA336F414E7}" srcOrd="3" destOrd="0" parTransId="{1FCDC144-11B6-422E-AEA1-B848FFA06BAF}" sibTransId="{702F74C1-22D3-46D8-8B9D-4F262D953C62}"/>
    <dgm:cxn modelId="{C22F0E81-B433-4BB7-B94A-B14C4760AD14}" type="presOf" srcId="{0297CFE8-ED17-4454-BFAE-B24592305FF0}" destId="{11BF832B-95EC-4FF7-A32C-0EC687F02D89}" srcOrd="0" destOrd="0" presId="urn:microsoft.com/office/officeart/2005/8/layout/default"/>
    <dgm:cxn modelId="{92D4DC8C-900C-4B19-A30D-FEB62643C8A2}" type="presOf" srcId="{CE7925FB-24CD-45FC-A4CA-A3626B88E6C7}" destId="{FEBB97DF-506C-4166-8CED-8CCF87B2AE73}" srcOrd="0" destOrd="0" presId="urn:microsoft.com/office/officeart/2005/8/layout/default"/>
    <dgm:cxn modelId="{0153C437-4A30-43C4-8537-BDBD655134D3}" srcId="{A19687C9-5515-4892-8327-258789DE6B48}" destId="{443691C1-26EF-4417-A85D-63E4D4E1B856}" srcOrd="1" destOrd="0" parTransId="{B36CE034-F664-4A8B-8EBD-B3C920D58014}" sibTransId="{4276D264-84E1-4F47-9288-A4489392D945}"/>
    <dgm:cxn modelId="{97C4AC20-913D-4DD8-B2B7-064005FDD3CD}" type="presOf" srcId="{1128E26D-7936-4F80-98FB-3AA336F414E7}" destId="{7F196682-9265-4962-BA55-F95CFEB8476E}" srcOrd="0" destOrd="0" presId="urn:microsoft.com/office/officeart/2005/8/layout/default"/>
    <dgm:cxn modelId="{208392E9-1E64-4D9D-B68B-C1FE4B78AB07}" srcId="{A19687C9-5515-4892-8327-258789DE6B48}" destId="{CE7925FB-24CD-45FC-A4CA-A3626B88E6C7}" srcOrd="2" destOrd="0" parTransId="{4B972BDE-A41C-46D4-82AD-7EB331FFCA76}" sibTransId="{1294F291-525D-4BD4-8B44-286A436F637F}"/>
    <dgm:cxn modelId="{3C9F9B5C-A0E8-413C-96D3-0435C665684D}" srcId="{A19687C9-5515-4892-8327-258789DE6B48}" destId="{9EFC7C05-56A8-4268-B1AD-DCC33C6B570A}" srcOrd="4" destOrd="0" parTransId="{EE726B13-F5E1-4DF4-89C6-040FC1AC6C65}" sibTransId="{95FE97A2-0E9A-430A-BA39-961827C9AD00}"/>
    <dgm:cxn modelId="{91A1C37D-BF98-4B1B-B2B3-ED3EB25B4CFF}" type="presParOf" srcId="{62D347E0-3A21-4FD2-9E9A-FF587DFBCD42}" destId="{11BF832B-95EC-4FF7-A32C-0EC687F02D89}" srcOrd="0" destOrd="0" presId="urn:microsoft.com/office/officeart/2005/8/layout/default"/>
    <dgm:cxn modelId="{908A437F-A6F2-498E-9D8F-CB7B2843FFC6}" type="presParOf" srcId="{62D347E0-3A21-4FD2-9E9A-FF587DFBCD42}" destId="{686AF9BD-B45F-4D2B-8086-84B2FB542BE6}" srcOrd="1" destOrd="0" presId="urn:microsoft.com/office/officeart/2005/8/layout/default"/>
    <dgm:cxn modelId="{C57A121B-F041-4D87-B792-4B37DE6A77D1}" type="presParOf" srcId="{62D347E0-3A21-4FD2-9E9A-FF587DFBCD42}" destId="{54E22C77-47B0-48B0-BC7E-80A006A6F89C}" srcOrd="2" destOrd="0" presId="urn:microsoft.com/office/officeart/2005/8/layout/default"/>
    <dgm:cxn modelId="{C319835E-EA61-415E-BE84-12FC49A0B259}" type="presParOf" srcId="{62D347E0-3A21-4FD2-9E9A-FF587DFBCD42}" destId="{986C050B-F0F8-4006-A21D-CF7876710AE6}" srcOrd="3" destOrd="0" presId="urn:microsoft.com/office/officeart/2005/8/layout/default"/>
    <dgm:cxn modelId="{EBC5960D-8162-455E-A8B0-86730F995764}" type="presParOf" srcId="{62D347E0-3A21-4FD2-9E9A-FF587DFBCD42}" destId="{FEBB97DF-506C-4166-8CED-8CCF87B2AE73}" srcOrd="4" destOrd="0" presId="urn:microsoft.com/office/officeart/2005/8/layout/default"/>
    <dgm:cxn modelId="{2906ED47-2B9B-43B9-BB91-F6AD79BB59E2}" type="presParOf" srcId="{62D347E0-3A21-4FD2-9E9A-FF587DFBCD42}" destId="{F87ECC29-1B3A-4DC4-9788-1652843B1CE8}" srcOrd="5" destOrd="0" presId="urn:microsoft.com/office/officeart/2005/8/layout/default"/>
    <dgm:cxn modelId="{EAD55D7B-A0A3-4AF7-AC6A-CD66EDA03C49}" type="presParOf" srcId="{62D347E0-3A21-4FD2-9E9A-FF587DFBCD42}" destId="{7F196682-9265-4962-BA55-F95CFEB8476E}" srcOrd="6" destOrd="0" presId="urn:microsoft.com/office/officeart/2005/8/layout/default"/>
    <dgm:cxn modelId="{19F3A7AC-9409-4C5C-A844-73B2E0AEC6BC}" type="presParOf" srcId="{62D347E0-3A21-4FD2-9E9A-FF587DFBCD42}" destId="{F189A1D6-60ED-42B2-8E70-2428836FE0BE}" srcOrd="7" destOrd="0" presId="urn:microsoft.com/office/officeart/2005/8/layout/default"/>
    <dgm:cxn modelId="{BDEDE8E6-4154-422D-A398-62115690A779}" type="presParOf" srcId="{62D347E0-3A21-4FD2-9E9A-FF587DFBCD42}" destId="{79319496-C627-447C-A9ED-974724D8A1E0}" srcOrd="8" destOrd="0" presId="urn:microsoft.com/office/officeart/2005/8/layout/defaul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7BA9C6-3CD8-4AE1-9E22-BE541E801E92}"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zh-CN" altLang="en-US"/>
        </a:p>
      </dgm:t>
    </dgm:pt>
    <dgm:pt modelId="{DB6D959F-A002-44EF-B55C-104A704A477A}">
      <dgm:prSet phldrT="[Text]"/>
      <dgm:spPr/>
      <dgm:t>
        <a:bodyPr/>
        <a:lstStyle/>
        <a:p>
          <a:r>
            <a:rPr lang="en-US" altLang="zh-CN"/>
            <a:t>Register at AF</a:t>
          </a:r>
          <a:endParaRPr lang="zh-CN" altLang="en-US"/>
        </a:p>
      </dgm:t>
    </dgm:pt>
    <dgm:pt modelId="{CFE52FE1-7848-4214-8EE3-1B5E484074CE}" type="parTrans" cxnId="{56B4B9A9-1A91-4CF2-A735-2B35E3780A8C}">
      <dgm:prSet/>
      <dgm:spPr/>
      <dgm:t>
        <a:bodyPr/>
        <a:lstStyle/>
        <a:p>
          <a:endParaRPr lang="zh-CN" altLang="en-US"/>
        </a:p>
      </dgm:t>
    </dgm:pt>
    <dgm:pt modelId="{36CEA1CF-DA15-4CC6-888B-55164D701B13}" type="sibTrans" cxnId="{56B4B9A9-1A91-4CF2-A735-2B35E3780A8C}">
      <dgm:prSet/>
      <dgm:spPr/>
      <dgm:t>
        <a:bodyPr/>
        <a:lstStyle/>
        <a:p>
          <a:endParaRPr lang="zh-CN" altLang="en-US"/>
        </a:p>
      </dgm:t>
    </dgm:pt>
    <dgm:pt modelId="{09FBE283-3522-4641-9637-DDB96D1972B9}">
      <dgm:prSet phldrT="[Text]"/>
      <dgm:spPr/>
      <dgm:t>
        <a:bodyPr/>
        <a:lstStyle/>
        <a:p>
          <a:r>
            <a:rPr lang="en-US" altLang="zh-CN"/>
            <a:t>Provide personal info (email, phone, address, etc.)</a:t>
          </a:r>
          <a:endParaRPr lang="zh-CN" altLang="en-US"/>
        </a:p>
      </dgm:t>
    </dgm:pt>
    <dgm:pt modelId="{D6BC6EC2-3AD8-4722-86D6-5DC2DCFAB09D}" type="parTrans" cxnId="{D2742036-F948-4187-9D95-F304B5DBC119}">
      <dgm:prSet/>
      <dgm:spPr/>
      <dgm:t>
        <a:bodyPr/>
        <a:lstStyle/>
        <a:p>
          <a:endParaRPr lang="zh-CN" altLang="en-US"/>
        </a:p>
      </dgm:t>
    </dgm:pt>
    <dgm:pt modelId="{987A91FF-721C-4EF0-8BF4-D9D2DB3E9750}" type="sibTrans" cxnId="{D2742036-F948-4187-9D95-F304B5DBC119}">
      <dgm:prSet/>
      <dgm:spPr/>
      <dgm:t>
        <a:bodyPr/>
        <a:lstStyle/>
        <a:p>
          <a:endParaRPr lang="zh-CN" altLang="en-US"/>
        </a:p>
      </dgm:t>
    </dgm:pt>
    <dgm:pt modelId="{B9AFB06E-AE57-4903-BE9D-72425244C6A5}">
      <dgm:prSet phldrT="[Text]"/>
      <dgm:spPr/>
      <dgm:t>
        <a:bodyPr/>
        <a:lstStyle/>
        <a:p>
          <a:r>
            <a:rPr lang="en-US" altLang="zh-CN"/>
            <a:t>Receive an email</a:t>
          </a:r>
          <a:endParaRPr lang="zh-CN" altLang="en-US"/>
        </a:p>
      </dgm:t>
    </dgm:pt>
    <dgm:pt modelId="{5CA011A1-8067-44FB-8B0E-47DA8091B9E8}" type="parTrans" cxnId="{3B0EAE5D-7F45-42AD-BAC3-FBD98A60444A}">
      <dgm:prSet/>
      <dgm:spPr/>
      <dgm:t>
        <a:bodyPr/>
        <a:lstStyle/>
        <a:p>
          <a:endParaRPr lang="zh-CN" altLang="en-US"/>
        </a:p>
      </dgm:t>
    </dgm:pt>
    <dgm:pt modelId="{67538715-C228-4C0B-9CEF-A4A39B79B3FA}" type="sibTrans" cxnId="{3B0EAE5D-7F45-42AD-BAC3-FBD98A60444A}">
      <dgm:prSet/>
      <dgm:spPr/>
      <dgm:t>
        <a:bodyPr/>
        <a:lstStyle/>
        <a:p>
          <a:endParaRPr lang="zh-CN" altLang="en-US"/>
        </a:p>
      </dgm:t>
    </dgm:pt>
    <dgm:pt modelId="{578B53D3-89F9-4B98-BCB7-378BDFA4A7D0}">
      <dgm:prSet phldrT="[Text]" phldr="1"/>
      <dgm:spPr/>
      <dgm:t>
        <a:bodyPr/>
        <a:lstStyle/>
        <a:p>
          <a:endParaRPr lang="zh-CN" altLang="en-US"/>
        </a:p>
      </dgm:t>
    </dgm:pt>
    <dgm:pt modelId="{605F6CF9-901B-4771-9587-918F6615E928}" type="parTrans" cxnId="{B22B40E6-2DE5-4516-B067-4A1A5AE31E0D}">
      <dgm:prSet/>
      <dgm:spPr/>
      <dgm:t>
        <a:bodyPr/>
        <a:lstStyle/>
        <a:p>
          <a:endParaRPr lang="zh-CN" altLang="en-US"/>
        </a:p>
      </dgm:t>
    </dgm:pt>
    <dgm:pt modelId="{4F082950-E8AB-49F5-87A5-FCDB2597AEAE}" type="sibTrans" cxnId="{B22B40E6-2DE5-4516-B067-4A1A5AE31E0D}">
      <dgm:prSet/>
      <dgm:spPr/>
      <dgm:t>
        <a:bodyPr/>
        <a:lstStyle/>
        <a:p>
          <a:endParaRPr lang="zh-CN" altLang="en-US"/>
        </a:p>
      </dgm:t>
    </dgm:pt>
    <dgm:pt modelId="{CB11CDC1-32C7-47C3-978D-05D57CE310CD}">
      <dgm:prSet phldrT="[Text]" phldr="1"/>
      <dgm:spPr/>
      <dgm:t>
        <a:bodyPr/>
        <a:lstStyle/>
        <a:p>
          <a:endParaRPr lang="zh-CN" altLang="en-US"/>
        </a:p>
      </dgm:t>
    </dgm:pt>
    <dgm:pt modelId="{77667422-EC5B-4C14-9050-CD12042F248B}" type="parTrans" cxnId="{E866D253-FA6B-4845-9BD5-9FFAAECDCB0C}">
      <dgm:prSet/>
      <dgm:spPr/>
      <dgm:t>
        <a:bodyPr/>
        <a:lstStyle/>
        <a:p>
          <a:endParaRPr lang="zh-CN" altLang="en-US"/>
        </a:p>
      </dgm:t>
    </dgm:pt>
    <dgm:pt modelId="{1A84C360-EBA0-4D10-AD8C-90C40CE03E3A}" type="sibTrans" cxnId="{E866D253-FA6B-4845-9BD5-9FFAAECDCB0C}">
      <dgm:prSet/>
      <dgm:spPr/>
      <dgm:t>
        <a:bodyPr/>
        <a:lstStyle/>
        <a:p>
          <a:endParaRPr lang="zh-CN" altLang="en-US"/>
        </a:p>
      </dgm:t>
    </dgm:pt>
    <dgm:pt modelId="{DEBB010B-7FF4-402E-8B06-059684E1D3AF}">
      <dgm:prSet phldrT="[Text]" phldr="1"/>
      <dgm:spPr/>
      <dgm:t>
        <a:bodyPr/>
        <a:lstStyle/>
        <a:p>
          <a:endParaRPr lang="zh-CN" altLang="en-US"/>
        </a:p>
      </dgm:t>
    </dgm:pt>
    <dgm:pt modelId="{015A5446-0681-43C9-A6B5-169AFF0C44D7}" type="parTrans" cxnId="{7F1F62D2-3CAB-4A8A-8F64-FAC9A5F9EA26}">
      <dgm:prSet/>
      <dgm:spPr/>
      <dgm:t>
        <a:bodyPr/>
        <a:lstStyle/>
        <a:p>
          <a:endParaRPr lang="zh-CN" altLang="en-US"/>
        </a:p>
      </dgm:t>
    </dgm:pt>
    <dgm:pt modelId="{8F9EF484-38D9-49BC-9CCE-E11E6FC0A099}" type="sibTrans" cxnId="{7F1F62D2-3CAB-4A8A-8F64-FAC9A5F9EA26}">
      <dgm:prSet/>
      <dgm:spPr/>
      <dgm:t>
        <a:bodyPr/>
        <a:lstStyle/>
        <a:p>
          <a:endParaRPr lang="zh-CN" altLang="en-US"/>
        </a:p>
      </dgm:t>
    </dgm:pt>
    <dgm:pt modelId="{25C3307C-4B90-4959-84ED-97655C8B09FA}">
      <dgm:prSet phldrT="[Text]"/>
      <dgm:spPr/>
      <dgm:t>
        <a:bodyPr/>
        <a:lstStyle/>
        <a:p>
          <a:r>
            <a:rPr lang="en-US" altLang="zh-CN"/>
            <a:t>Registrated class</a:t>
          </a:r>
          <a:endParaRPr lang="zh-CN" altLang="en-US"/>
        </a:p>
      </dgm:t>
    </dgm:pt>
    <dgm:pt modelId="{999834F8-BD60-4EC7-9C4C-DCC85E01FB10}" type="parTrans" cxnId="{2D5D4451-3715-4AEA-8B2E-89F40C15D01E}">
      <dgm:prSet/>
      <dgm:spPr/>
      <dgm:t>
        <a:bodyPr/>
        <a:lstStyle/>
        <a:p>
          <a:endParaRPr lang="zh-CN" altLang="en-US"/>
        </a:p>
      </dgm:t>
    </dgm:pt>
    <dgm:pt modelId="{0036D195-1592-4F10-B848-FC85BDD0BB08}" type="sibTrans" cxnId="{2D5D4451-3715-4AEA-8B2E-89F40C15D01E}">
      <dgm:prSet/>
      <dgm:spPr/>
      <dgm:t>
        <a:bodyPr/>
        <a:lstStyle/>
        <a:p>
          <a:endParaRPr lang="zh-CN" altLang="en-US"/>
        </a:p>
      </dgm:t>
    </dgm:pt>
    <dgm:pt modelId="{C94FE3AF-0300-49AE-B277-177DF4C5759C}">
      <dgm:prSet phldrT="[Text]"/>
      <dgm:spPr/>
      <dgm:t>
        <a:bodyPr/>
        <a:lstStyle/>
        <a:p>
          <a:r>
            <a:rPr lang="en-US" altLang="zh-CN"/>
            <a:t>Newsletter subscription </a:t>
          </a:r>
          <a:endParaRPr lang="zh-CN" altLang="en-US"/>
        </a:p>
      </dgm:t>
    </dgm:pt>
    <dgm:pt modelId="{68B34F3F-0B1B-4F9D-8014-C5954B8BFBE5}" type="parTrans" cxnId="{06EA30D4-097B-489E-84F8-A70833042040}">
      <dgm:prSet/>
      <dgm:spPr/>
      <dgm:t>
        <a:bodyPr/>
        <a:lstStyle/>
        <a:p>
          <a:endParaRPr lang="zh-CN" altLang="en-US"/>
        </a:p>
      </dgm:t>
    </dgm:pt>
    <dgm:pt modelId="{9606BE6B-E45A-46A0-A973-5D5DEA2A31DF}" type="sibTrans" cxnId="{06EA30D4-097B-489E-84F8-A70833042040}">
      <dgm:prSet/>
      <dgm:spPr/>
      <dgm:t>
        <a:bodyPr/>
        <a:lstStyle/>
        <a:p>
          <a:endParaRPr lang="zh-CN" altLang="en-US"/>
        </a:p>
      </dgm:t>
    </dgm:pt>
    <dgm:pt modelId="{1F47BAD0-ED99-4A42-AB0F-8CB4D94533F9}" type="pres">
      <dgm:prSet presAssocID="{777BA9C6-3CD8-4AE1-9E22-BE541E801E92}" presName="linearFlow" presStyleCnt="0">
        <dgm:presLayoutVars>
          <dgm:dir/>
          <dgm:animLvl val="lvl"/>
          <dgm:resizeHandles val="exact"/>
        </dgm:presLayoutVars>
      </dgm:prSet>
      <dgm:spPr/>
      <dgm:t>
        <a:bodyPr/>
        <a:lstStyle/>
        <a:p>
          <a:endParaRPr lang="fr-FR"/>
        </a:p>
      </dgm:t>
    </dgm:pt>
    <dgm:pt modelId="{9D4ED02B-4385-4F37-B1EA-FE5C07DC2E31}" type="pres">
      <dgm:prSet presAssocID="{DB6D959F-A002-44EF-B55C-104A704A477A}" presName="composite" presStyleCnt="0"/>
      <dgm:spPr/>
    </dgm:pt>
    <dgm:pt modelId="{E12ACACD-5AB2-47D4-AE6F-76191D1C5A3D}" type="pres">
      <dgm:prSet presAssocID="{DB6D959F-A002-44EF-B55C-104A704A477A}" presName="parTx" presStyleLbl="node1" presStyleIdx="0" presStyleCnt="3">
        <dgm:presLayoutVars>
          <dgm:chMax val="0"/>
          <dgm:chPref val="0"/>
          <dgm:bulletEnabled val="1"/>
        </dgm:presLayoutVars>
      </dgm:prSet>
      <dgm:spPr/>
      <dgm:t>
        <a:bodyPr/>
        <a:lstStyle/>
        <a:p>
          <a:endParaRPr lang="fr-FR"/>
        </a:p>
      </dgm:t>
    </dgm:pt>
    <dgm:pt modelId="{A51753F6-6D9D-4E9B-9A4D-D80A0A8CBC2D}" type="pres">
      <dgm:prSet presAssocID="{DB6D959F-A002-44EF-B55C-104A704A477A}" presName="parSh" presStyleLbl="node1" presStyleIdx="0" presStyleCnt="3"/>
      <dgm:spPr/>
      <dgm:t>
        <a:bodyPr/>
        <a:lstStyle/>
        <a:p>
          <a:endParaRPr lang="fr-FR"/>
        </a:p>
      </dgm:t>
    </dgm:pt>
    <dgm:pt modelId="{401F05C4-DBD4-49F8-AAAD-B70BA81F2BAF}" type="pres">
      <dgm:prSet presAssocID="{DB6D959F-A002-44EF-B55C-104A704A477A}" presName="desTx" presStyleLbl="fgAcc1" presStyleIdx="0" presStyleCnt="3">
        <dgm:presLayoutVars>
          <dgm:bulletEnabled val="1"/>
        </dgm:presLayoutVars>
      </dgm:prSet>
      <dgm:spPr/>
      <dgm:t>
        <a:bodyPr/>
        <a:lstStyle/>
        <a:p>
          <a:endParaRPr lang="zh-CN" altLang="en-US"/>
        </a:p>
      </dgm:t>
    </dgm:pt>
    <dgm:pt modelId="{3D8EF481-7BAC-498C-A74C-EDDCFEBC8A01}" type="pres">
      <dgm:prSet presAssocID="{36CEA1CF-DA15-4CC6-888B-55164D701B13}" presName="sibTrans" presStyleLbl="sibTrans2D1" presStyleIdx="0" presStyleCnt="2"/>
      <dgm:spPr/>
      <dgm:t>
        <a:bodyPr/>
        <a:lstStyle/>
        <a:p>
          <a:endParaRPr lang="fr-FR"/>
        </a:p>
      </dgm:t>
    </dgm:pt>
    <dgm:pt modelId="{8CD6929A-C9B9-4BE4-A6D2-BC4B9E9F16B9}" type="pres">
      <dgm:prSet presAssocID="{36CEA1CF-DA15-4CC6-888B-55164D701B13}" presName="connTx" presStyleLbl="sibTrans2D1" presStyleIdx="0" presStyleCnt="2"/>
      <dgm:spPr/>
      <dgm:t>
        <a:bodyPr/>
        <a:lstStyle/>
        <a:p>
          <a:endParaRPr lang="fr-FR"/>
        </a:p>
      </dgm:t>
    </dgm:pt>
    <dgm:pt modelId="{EFE6DAAE-D261-4EF1-8568-8495A992BBAB}" type="pres">
      <dgm:prSet presAssocID="{B9AFB06E-AE57-4903-BE9D-72425244C6A5}" presName="composite" presStyleCnt="0"/>
      <dgm:spPr/>
    </dgm:pt>
    <dgm:pt modelId="{53C8723A-A968-49D7-94CC-CC000E54336B}" type="pres">
      <dgm:prSet presAssocID="{B9AFB06E-AE57-4903-BE9D-72425244C6A5}" presName="parTx" presStyleLbl="node1" presStyleIdx="0" presStyleCnt="3">
        <dgm:presLayoutVars>
          <dgm:chMax val="0"/>
          <dgm:chPref val="0"/>
          <dgm:bulletEnabled val="1"/>
        </dgm:presLayoutVars>
      </dgm:prSet>
      <dgm:spPr/>
      <dgm:t>
        <a:bodyPr/>
        <a:lstStyle/>
        <a:p>
          <a:endParaRPr lang="fr-FR"/>
        </a:p>
      </dgm:t>
    </dgm:pt>
    <dgm:pt modelId="{1D72851A-80EC-4F0A-97AC-A4617AE94EDD}" type="pres">
      <dgm:prSet presAssocID="{B9AFB06E-AE57-4903-BE9D-72425244C6A5}" presName="parSh" presStyleLbl="node1" presStyleIdx="1" presStyleCnt="3"/>
      <dgm:spPr/>
      <dgm:t>
        <a:bodyPr/>
        <a:lstStyle/>
        <a:p>
          <a:endParaRPr lang="fr-FR"/>
        </a:p>
      </dgm:t>
    </dgm:pt>
    <dgm:pt modelId="{D6B23D82-0C72-4FDA-91E4-121280DD6EB8}" type="pres">
      <dgm:prSet presAssocID="{B9AFB06E-AE57-4903-BE9D-72425244C6A5}" presName="desTx" presStyleLbl="fgAcc1" presStyleIdx="1" presStyleCnt="3">
        <dgm:presLayoutVars>
          <dgm:bulletEnabled val="1"/>
        </dgm:presLayoutVars>
      </dgm:prSet>
      <dgm:spPr/>
      <dgm:t>
        <a:bodyPr/>
        <a:lstStyle/>
        <a:p>
          <a:endParaRPr lang="fr-FR"/>
        </a:p>
      </dgm:t>
    </dgm:pt>
    <dgm:pt modelId="{4E12DFF6-1408-4CA4-944B-B697F59707C7}" type="pres">
      <dgm:prSet presAssocID="{67538715-C228-4C0B-9CEF-A4A39B79B3FA}" presName="sibTrans" presStyleLbl="sibTrans2D1" presStyleIdx="1" presStyleCnt="2"/>
      <dgm:spPr/>
      <dgm:t>
        <a:bodyPr/>
        <a:lstStyle/>
        <a:p>
          <a:endParaRPr lang="fr-FR"/>
        </a:p>
      </dgm:t>
    </dgm:pt>
    <dgm:pt modelId="{6F5C5141-C1F1-48A9-876F-975A89B58D27}" type="pres">
      <dgm:prSet presAssocID="{67538715-C228-4C0B-9CEF-A4A39B79B3FA}" presName="connTx" presStyleLbl="sibTrans2D1" presStyleIdx="1" presStyleCnt="2"/>
      <dgm:spPr/>
      <dgm:t>
        <a:bodyPr/>
        <a:lstStyle/>
        <a:p>
          <a:endParaRPr lang="fr-FR"/>
        </a:p>
      </dgm:t>
    </dgm:pt>
    <dgm:pt modelId="{25D0F780-B81B-4D3A-B754-30DCFA13448D}" type="pres">
      <dgm:prSet presAssocID="{CB11CDC1-32C7-47C3-978D-05D57CE310CD}" presName="composite" presStyleCnt="0"/>
      <dgm:spPr/>
    </dgm:pt>
    <dgm:pt modelId="{0184A7AC-8722-40D6-921A-C437BB3379E2}" type="pres">
      <dgm:prSet presAssocID="{CB11CDC1-32C7-47C3-978D-05D57CE310CD}" presName="parTx" presStyleLbl="node1" presStyleIdx="1" presStyleCnt="3">
        <dgm:presLayoutVars>
          <dgm:chMax val="0"/>
          <dgm:chPref val="0"/>
          <dgm:bulletEnabled val="1"/>
        </dgm:presLayoutVars>
      </dgm:prSet>
      <dgm:spPr/>
      <dgm:t>
        <a:bodyPr/>
        <a:lstStyle/>
        <a:p>
          <a:endParaRPr lang="fr-FR"/>
        </a:p>
      </dgm:t>
    </dgm:pt>
    <dgm:pt modelId="{9B57B714-76EB-4038-A2F4-FF6595826418}" type="pres">
      <dgm:prSet presAssocID="{CB11CDC1-32C7-47C3-978D-05D57CE310CD}" presName="parSh" presStyleLbl="node1" presStyleIdx="2" presStyleCnt="3"/>
      <dgm:spPr/>
      <dgm:t>
        <a:bodyPr/>
        <a:lstStyle/>
        <a:p>
          <a:endParaRPr lang="fr-FR"/>
        </a:p>
      </dgm:t>
    </dgm:pt>
    <dgm:pt modelId="{4DE7B308-D3C1-4FB5-8062-1D0F98447D25}" type="pres">
      <dgm:prSet presAssocID="{CB11CDC1-32C7-47C3-978D-05D57CE310CD}" presName="desTx" presStyleLbl="fgAcc1" presStyleIdx="2" presStyleCnt="3">
        <dgm:presLayoutVars>
          <dgm:bulletEnabled val="1"/>
        </dgm:presLayoutVars>
      </dgm:prSet>
      <dgm:spPr/>
      <dgm:t>
        <a:bodyPr/>
        <a:lstStyle/>
        <a:p>
          <a:endParaRPr lang="fr-FR"/>
        </a:p>
      </dgm:t>
    </dgm:pt>
  </dgm:ptLst>
  <dgm:cxnLst>
    <dgm:cxn modelId="{2D5D4451-3715-4AEA-8B2E-89F40C15D01E}" srcId="{DB6D959F-A002-44EF-B55C-104A704A477A}" destId="{25C3307C-4B90-4959-84ED-97655C8B09FA}" srcOrd="1" destOrd="0" parTransId="{999834F8-BD60-4EC7-9C4C-DCC85E01FB10}" sibTransId="{0036D195-1592-4F10-B848-FC85BDD0BB08}"/>
    <dgm:cxn modelId="{56B4B9A9-1A91-4CF2-A735-2B35E3780A8C}" srcId="{777BA9C6-3CD8-4AE1-9E22-BE541E801E92}" destId="{DB6D959F-A002-44EF-B55C-104A704A477A}" srcOrd="0" destOrd="0" parTransId="{CFE52FE1-7848-4214-8EE3-1B5E484074CE}" sibTransId="{36CEA1CF-DA15-4CC6-888B-55164D701B13}"/>
    <dgm:cxn modelId="{E61D9BBF-AA54-4D20-83D8-4A5F2B1EE242}" type="presOf" srcId="{DEBB010B-7FF4-402E-8B06-059684E1D3AF}" destId="{4DE7B308-D3C1-4FB5-8062-1D0F98447D25}" srcOrd="0" destOrd="0" presId="urn:microsoft.com/office/officeart/2005/8/layout/process3"/>
    <dgm:cxn modelId="{B22B40E6-2DE5-4516-B067-4A1A5AE31E0D}" srcId="{B9AFB06E-AE57-4903-BE9D-72425244C6A5}" destId="{578B53D3-89F9-4B98-BCB7-378BDFA4A7D0}" srcOrd="0" destOrd="0" parTransId="{605F6CF9-901B-4771-9587-918F6615E928}" sibTransId="{4F082950-E8AB-49F5-87A5-FCDB2597AEAE}"/>
    <dgm:cxn modelId="{06EA30D4-097B-489E-84F8-A70833042040}" srcId="{DB6D959F-A002-44EF-B55C-104A704A477A}" destId="{C94FE3AF-0300-49AE-B277-177DF4C5759C}" srcOrd="2" destOrd="0" parTransId="{68B34F3F-0B1B-4F9D-8014-C5954B8BFBE5}" sibTransId="{9606BE6B-E45A-46A0-A973-5D5DEA2A31DF}"/>
    <dgm:cxn modelId="{3B0EAE5D-7F45-42AD-BAC3-FBD98A60444A}" srcId="{777BA9C6-3CD8-4AE1-9E22-BE541E801E92}" destId="{B9AFB06E-AE57-4903-BE9D-72425244C6A5}" srcOrd="1" destOrd="0" parTransId="{5CA011A1-8067-44FB-8B0E-47DA8091B9E8}" sibTransId="{67538715-C228-4C0B-9CEF-A4A39B79B3FA}"/>
    <dgm:cxn modelId="{D6D0582A-8AF5-4926-B342-B649EFD6D750}" type="presOf" srcId="{B9AFB06E-AE57-4903-BE9D-72425244C6A5}" destId="{53C8723A-A968-49D7-94CC-CC000E54336B}" srcOrd="0" destOrd="0" presId="urn:microsoft.com/office/officeart/2005/8/layout/process3"/>
    <dgm:cxn modelId="{2B03F848-FA52-4004-A9D7-F8A833BBA48E}" type="presOf" srcId="{CB11CDC1-32C7-47C3-978D-05D57CE310CD}" destId="{9B57B714-76EB-4038-A2F4-FF6595826418}" srcOrd="1" destOrd="0" presId="urn:microsoft.com/office/officeart/2005/8/layout/process3"/>
    <dgm:cxn modelId="{39B51588-20A1-4116-A047-3566B24CCD1C}" type="presOf" srcId="{67538715-C228-4C0B-9CEF-A4A39B79B3FA}" destId="{6F5C5141-C1F1-48A9-876F-975A89B58D27}" srcOrd="1" destOrd="0" presId="urn:microsoft.com/office/officeart/2005/8/layout/process3"/>
    <dgm:cxn modelId="{5EC5E333-10B9-4CC8-992F-54BD4F3D9980}" type="presOf" srcId="{36CEA1CF-DA15-4CC6-888B-55164D701B13}" destId="{8CD6929A-C9B9-4BE4-A6D2-BC4B9E9F16B9}" srcOrd="1" destOrd="0" presId="urn:microsoft.com/office/officeart/2005/8/layout/process3"/>
    <dgm:cxn modelId="{D2742036-F948-4187-9D95-F304B5DBC119}" srcId="{DB6D959F-A002-44EF-B55C-104A704A477A}" destId="{09FBE283-3522-4641-9637-DDB96D1972B9}" srcOrd="0" destOrd="0" parTransId="{D6BC6EC2-3AD8-4722-86D6-5DC2DCFAB09D}" sibTransId="{987A91FF-721C-4EF0-8BF4-D9D2DB3E9750}"/>
    <dgm:cxn modelId="{E866D253-FA6B-4845-9BD5-9FFAAECDCB0C}" srcId="{777BA9C6-3CD8-4AE1-9E22-BE541E801E92}" destId="{CB11CDC1-32C7-47C3-978D-05D57CE310CD}" srcOrd="2" destOrd="0" parTransId="{77667422-EC5B-4C14-9050-CD12042F248B}" sibTransId="{1A84C360-EBA0-4D10-AD8C-90C40CE03E3A}"/>
    <dgm:cxn modelId="{6F3F8515-8524-4FD4-A346-8C07422B20D0}" type="presOf" srcId="{DB6D959F-A002-44EF-B55C-104A704A477A}" destId="{A51753F6-6D9D-4E9B-9A4D-D80A0A8CBC2D}" srcOrd="1" destOrd="0" presId="urn:microsoft.com/office/officeart/2005/8/layout/process3"/>
    <dgm:cxn modelId="{4D6CAA1F-7E84-4A38-BB25-91FFABDAE82B}" type="presOf" srcId="{777BA9C6-3CD8-4AE1-9E22-BE541E801E92}" destId="{1F47BAD0-ED99-4A42-AB0F-8CB4D94533F9}" srcOrd="0" destOrd="0" presId="urn:microsoft.com/office/officeart/2005/8/layout/process3"/>
    <dgm:cxn modelId="{F15C2A4D-F548-401A-8DDC-5D4A8911B42F}" type="presOf" srcId="{C94FE3AF-0300-49AE-B277-177DF4C5759C}" destId="{401F05C4-DBD4-49F8-AAAD-B70BA81F2BAF}" srcOrd="0" destOrd="2" presId="urn:microsoft.com/office/officeart/2005/8/layout/process3"/>
    <dgm:cxn modelId="{7F1F62D2-3CAB-4A8A-8F64-FAC9A5F9EA26}" srcId="{CB11CDC1-32C7-47C3-978D-05D57CE310CD}" destId="{DEBB010B-7FF4-402E-8B06-059684E1D3AF}" srcOrd="0" destOrd="0" parTransId="{015A5446-0681-43C9-A6B5-169AFF0C44D7}" sibTransId="{8F9EF484-38D9-49BC-9CCE-E11E6FC0A099}"/>
    <dgm:cxn modelId="{5E810334-ACE0-4AB3-BB22-FD46AE51FF0C}" type="presOf" srcId="{CB11CDC1-32C7-47C3-978D-05D57CE310CD}" destId="{0184A7AC-8722-40D6-921A-C437BB3379E2}" srcOrd="0" destOrd="0" presId="urn:microsoft.com/office/officeart/2005/8/layout/process3"/>
    <dgm:cxn modelId="{419F2EB3-2E73-4B08-9CAF-997033CB7CAD}" type="presOf" srcId="{578B53D3-89F9-4B98-BCB7-378BDFA4A7D0}" destId="{D6B23D82-0C72-4FDA-91E4-121280DD6EB8}" srcOrd="0" destOrd="0" presId="urn:microsoft.com/office/officeart/2005/8/layout/process3"/>
    <dgm:cxn modelId="{F92C7E50-AD03-4854-AF44-D01994D37D29}" type="presOf" srcId="{DB6D959F-A002-44EF-B55C-104A704A477A}" destId="{E12ACACD-5AB2-47D4-AE6F-76191D1C5A3D}" srcOrd="0" destOrd="0" presId="urn:microsoft.com/office/officeart/2005/8/layout/process3"/>
    <dgm:cxn modelId="{A6564959-7AEC-4B7B-A824-9F6A71023EA2}" type="presOf" srcId="{36CEA1CF-DA15-4CC6-888B-55164D701B13}" destId="{3D8EF481-7BAC-498C-A74C-EDDCFEBC8A01}" srcOrd="0" destOrd="0" presId="urn:microsoft.com/office/officeart/2005/8/layout/process3"/>
    <dgm:cxn modelId="{81C52FA2-68E5-4FD3-A967-0B8ECAA69F5A}" type="presOf" srcId="{09FBE283-3522-4641-9637-DDB96D1972B9}" destId="{401F05C4-DBD4-49F8-AAAD-B70BA81F2BAF}" srcOrd="0" destOrd="0" presId="urn:microsoft.com/office/officeart/2005/8/layout/process3"/>
    <dgm:cxn modelId="{92B898AE-5869-4543-86FE-ACD2C3279B9E}" type="presOf" srcId="{67538715-C228-4C0B-9CEF-A4A39B79B3FA}" destId="{4E12DFF6-1408-4CA4-944B-B697F59707C7}" srcOrd="0" destOrd="0" presId="urn:microsoft.com/office/officeart/2005/8/layout/process3"/>
    <dgm:cxn modelId="{083F8D31-955D-414E-A7A2-D8A7547F303B}" type="presOf" srcId="{25C3307C-4B90-4959-84ED-97655C8B09FA}" destId="{401F05C4-DBD4-49F8-AAAD-B70BA81F2BAF}" srcOrd="0" destOrd="1" presId="urn:microsoft.com/office/officeart/2005/8/layout/process3"/>
    <dgm:cxn modelId="{07DCE7EF-3C4F-43C3-BD76-FEB4854F5909}" type="presOf" srcId="{B9AFB06E-AE57-4903-BE9D-72425244C6A5}" destId="{1D72851A-80EC-4F0A-97AC-A4617AE94EDD}" srcOrd="1" destOrd="0" presId="urn:microsoft.com/office/officeart/2005/8/layout/process3"/>
    <dgm:cxn modelId="{988EE919-CDAA-43E7-BCE3-3CE9DC78A178}" type="presParOf" srcId="{1F47BAD0-ED99-4A42-AB0F-8CB4D94533F9}" destId="{9D4ED02B-4385-4F37-B1EA-FE5C07DC2E31}" srcOrd="0" destOrd="0" presId="urn:microsoft.com/office/officeart/2005/8/layout/process3"/>
    <dgm:cxn modelId="{88D535B7-EF76-49C2-8AAA-AA661CBCFB04}" type="presParOf" srcId="{9D4ED02B-4385-4F37-B1EA-FE5C07DC2E31}" destId="{E12ACACD-5AB2-47D4-AE6F-76191D1C5A3D}" srcOrd="0" destOrd="0" presId="urn:microsoft.com/office/officeart/2005/8/layout/process3"/>
    <dgm:cxn modelId="{599071AC-BF66-459C-8C0A-FBA82C20B2D9}" type="presParOf" srcId="{9D4ED02B-4385-4F37-B1EA-FE5C07DC2E31}" destId="{A51753F6-6D9D-4E9B-9A4D-D80A0A8CBC2D}" srcOrd="1" destOrd="0" presId="urn:microsoft.com/office/officeart/2005/8/layout/process3"/>
    <dgm:cxn modelId="{FC95DA40-77A6-48F6-8687-41DAC1591F3A}" type="presParOf" srcId="{9D4ED02B-4385-4F37-B1EA-FE5C07DC2E31}" destId="{401F05C4-DBD4-49F8-AAAD-B70BA81F2BAF}" srcOrd="2" destOrd="0" presId="urn:microsoft.com/office/officeart/2005/8/layout/process3"/>
    <dgm:cxn modelId="{29F8E59E-3188-4D5B-A407-AB0F7A33AE6B}" type="presParOf" srcId="{1F47BAD0-ED99-4A42-AB0F-8CB4D94533F9}" destId="{3D8EF481-7BAC-498C-A74C-EDDCFEBC8A01}" srcOrd="1" destOrd="0" presId="urn:microsoft.com/office/officeart/2005/8/layout/process3"/>
    <dgm:cxn modelId="{0E86F8B2-65D2-4C78-B9A6-EDA9F793ACD5}" type="presParOf" srcId="{3D8EF481-7BAC-498C-A74C-EDDCFEBC8A01}" destId="{8CD6929A-C9B9-4BE4-A6D2-BC4B9E9F16B9}" srcOrd="0" destOrd="0" presId="urn:microsoft.com/office/officeart/2005/8/layout/process3"/>
    <dgm:cxn modelId="{2E137363-71F5-4736-85CC-C8CE1F3749AB}" type="presParOf" srcId="{1F47BAD0-ED99-4A42-AB0F-8CB4D94533F9}" destId="{EFE6DAAE-D261-4EF1-8568-8495A992BBAB}" srcOrd="2" destOrd="0" presId="urn:microsoft.com/office/officeart/2005/8/layout/process3"/>
    <dgm:cxn modelId="{F4FF3132-8FB9-445A-B291-0D00BCD8796B}" type="presParOf" srcId="{EFE6DAAE-D261-4EF1-8568-8495A992BBAB}" destId="{53C8723A-A968-49D7-94CC-CC000E54336B}" srcOrd="0" destOrd="0" presId="urn:microsoft.com/office/officeart/2005/8/layout/process3"/>
    <dgm:cxn modelId="{C14B1286-6E03-471D-BD55-DF9EEC11E903}" type="presParOf" srcId="{EFE6DAAE-D261-4EF1-8568-8495A992BBAB}" destId="{1D72851A-80EC-4F0A-97AC-A4617AE94EDD}" srcOrd="1" destOrd="0" presId="urn:microsoft.com/office/officeart/2005/8/layout/process3"/>
    <dgm:cxn modelId="{EEB9DF84-0A89-44E8-BC28-4E20DCF2B942}" type="presParOf" srcId="{EFE6DAAE-D261-4EF1-8568-8495A992BBAB}" destId="{D6B23D82-0C72-4FDA-91E4-121280DD6EB8}" srcOrd="2" destOrd="0" presId="urn:microsoft.com/office/officeart/2005/8/layout/process3"/>
    <dgm:cxn modelId="{40D7F5C3-DB69-438D-8EFB-5CF8FF2F4F2D}" type="presParOf" srcId="{1F47BAD0-ED99-4A42-AB0F-8CB4D94533F9}" destId="{4E12DFF6-1408-4CA4-944B-B697F59707C7}" srcOrd="3" destOrd="0" presId="urn:microsoft.com/office/officeart/2005/8/layout/process3"/>
    <dgm:cxn modelId="{45F2D626-D066-429E-9FE4-9F20E4AE60E1}" type="presParOf" srcId="{4E12DFF6-1408-4CA4-944B-B697F59707C7}" destId="{6F5C5141-C1F1-48A9-876F-975A89B58D27}" srcOrd="0" destOrd="0" presId="urn:microsoft.com/office/officeart/2005/8/layout/process3"/>
    <dgm:cxn modelId="{F96ECA9D-815E-4898-BE2E-C11633152A87}" type="presParOf" srcId="{1F47BAD0-ED99-4A42-AB0F-8CB4D94533F9}" destId="{25D0F780-B81B-4D3A-B754-30DCFA13448D}" srcOrd="4" destOrd="0" presId="urn:microsoft.com/office/officeart/2005/8/layout/process3"/>
    <dgm:cxn modelId="{9E111021-9D05-47ED-B53B-665B2B9150E3}" type="presParOf" srcId="{25D0F780-B81B-4D3A-B754-30DCFA13448D}" destId="{0184A7AC-8722-40D6-921A-C437BB3379E2}" srcOrd="0" destOrd="0" presId="urn:microsoft.com/office/officeart/2005/8/layout/process3"/>
    <dgm:cxn modelId="{80537B1E-3E84-4018-8B1B-5465972738CC}" type="presParOf" srcId="{25D0F780-B81B-4D3A-B754-30DCFA13448D}" destId="{9B57B714-76EB-4038-A2F4-FF6595826418}" srcOrd="1" destOrd="0" presId="urn:microsoft.com/office/officeart/2005/8/layout/process3"/>
    <dgm:cxn modelId="{42548338-51AD-48D5-A069-29BF1A3FA061}" type="presParOf" srcId="{25D0F780-B81B-4D3A-B754-30DCFA13448D}" destId="{4DE7B308-D3C1-4FB5-8062-1D0F98447D25}" srcOrd="2" destOrd="0" presId="urn:microsoft.com/office/officeart/2005/8/layout/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F832B-95EC-4FF7-A32C-0EC687F02D89}">
      <dsp:nvSpPr>
        <dsp:cNvPr id="0" name=""/>
        <dsp:cNvSpPr/>
      </dsp:nvSpPr>
      <dsp:spPr>
        <a:xfrm>
          <a:off x="0"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Account/Setting</a:t>
          </a:r>
        </a:p>
      </dsp:txBody>
      <dsp:txXfrm>
        <a:off x="0" y="79105"/>
        <a:ext cx="975101" cy="585060"/>
      </dsp:txXfrm>
    </dsp:sp>
    <dsp:sp modelId="{54E22C77-47B0-48B0-BC7E-80A006A6F89C}">
      <dsp:nvSpPr>
        <dsp:cNvPr id="0" name=""/>
        <dsp:cNvSpPr/>
      </dsp:nvSpPr>
      <dsp:spPr>
        <a:xfrm>
          <a:off x="1072611"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Exercises</a:t>
          </a:r>
        </a:p>
      </dsp:txBody>
      <dsp:txXfrm>
        <a:off x="1072611" y="79105"/>
        <a:ext cx="975101" cy="585060"/>
      </dsp:txXfrm>
    </dsp:sp>
    <dsp:sp modelId="{FEBB97DF-506C-4166-8CED-8CCF87B2AE73}">
      <dsp:nvSpPr>
        <dsp:cNvPr id="0" name=""/>
        <dsp:cNvSpPr/>
      </dsp:nvSpPr>
      <dsp:spPr>
        <a:xfrm>
          <a:off x="2145223"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Reporting</a:t>
          </a:r>
        </a:p>
      </dsp:txBody>
      <dsp:txXfrm>
        <a:off x="2145223" y="79105"/>
        <a:ext cx="975101" cy="585060"/>
      </dsp:txXfrm>
    </dsp:sp>
    <dsp:sp modelId="{7F196682-9265-4962-BA55-F95CFEB8476E}">
      <dsp:nvSpPr>
        <dsp:cNvPr id="0" name=""/>
        <dsp:cNvSpPr/>
      </dsp:nvSpPr>
      <dsp:spPr>
        <a:xfrm>
          <a:off x="536305"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Messaging</a:t>
          </a:r>
        </a:p>
      </dsp:txBody>
      <dsp:txXfrm>
        <a:off x="536305" y="761677"/>
        <a:ext cx="975101" cy="585060"/>
      </dsp:txXfrm>
    </dsp:sp>
    <dsp:sp modelId="{79319496-C627-447C-A9ED-974724D8A1E0}">
      <dsp:nvSpPr>
        <dsp:cNvPr id="0" name=""/>
        <dsp:cNvSpPr/>
      </dsp:nvSpPr>
      <dsp:spPr>
        <a:xfrm>
          <a:off x="1608917" y="761677"/>
          <a:ext cx="975101" cy="585060"/>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Contacts</a:t>
          </a:r>
        </a:p>
      </dsp:txBody>
      <dsp:txXfrm>
        <a:off x="1608917" y="761677"/>
        <a:ext cx="975101" cy="5850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1753F6-6D9D-4E9B-9A4D-D80A0A8CBC2D}">
      <dsp:nvSpPr>
        <dsp:cNvPr id="0" name=""/>
        <dsp:cNvSpPr/>
      </dsp:nvSpPr>
      <dsp:spPr>
        <a:xfrm>
          <a:off x="2728" y="358458"/>
          <a:ext cx="1240708" cy="744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altLang="zh-CN" sz="1200" kern="1200"/>
            <a:t>Register at AF</a:t>
          </a:r>
          <a:endParaRPr lang="zh-CN" altLang="en-US" sz="1200" kern="1200"/>
        </a:p>
      </dsp:txBody>
      <dsp:txXfrm>
        <a:off x="2728" y="358458"/>
        <a:ext cx="1240708" cy="496283"/>
      </dsp:txXfrm>
    </dsp:sp>
    <dsp:sp modelId="{401F05C4-DBD4-49F8-AAAD-B70BA81F2BAF}">
      <dsp:nvSpPr>
        <dsp:cNvPr id="0" name=""/>
        <dsp:cNvSpPr/>
      </dsp:nvSpPr>
      <dsp:spPr>
        <a:xfrm>
          <a:off x="256849" y="854741"/>
          <a:ext cx="1240708" cy="1987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US" altLang="zh-CN" sz="1200" kern="1200"/>
            <a:t>Provide personal info (email, phone, address, etc.)</a:t>
          </a:r>
          <a:endParaRPr lang="zh-CN" altLang="en-US" sz="1200" kern="1200"/>
        </a:p>
        <a:p>
          <a:pPr marL="114300" lvl="1" indent="-114300" algn="l" defTabSz="533400">
            <a:lnSpc>
              <a:spcPct val="90000"/>
            </a:lnSpc>
            <a:spcBef>
              <a:spcPct val="0"/>
            </a:spcBef>
            <a:spcAft>
              <a:spcPct val="15000"/>
            </a:spcAft>
            <a:buChar char="••"/>
          </a:pPr>
          <a:r>
            <a:rPr lang="en-US" altLang="zh-CN" sz="1200" kern="1200"/>
            <a:t>Registrated class</a:t>
          </a:r>
          <a:endParaRPr lang="zh-CN" altLang="en-US" sz="1200" kern="1200"/>
        </a:p>
        <a:p>
          <a:pPr marL="114300" lvl="1" indent="-114300" algn="l" defTabSz="533400">
            <a:lnSpc>
              <a:spcPct val="90000"/>
            </a:lnSpc>
            <a:spcBef>
              <a:spcPct val="0"/>
            </a:spcBef>
            <a:spcAft>
              <a:spcPct val="15000"/>
            </a:spcAft>
            <a:buChar char="••"/>
          </a:pPr>
          <a:r>
            <a:rPr lang="en-US" altLang="zh-CN" sz="1200" kern="1200"/>
            <a:t>Newsletter subscription </a:t>
          </a:r>
          <a:endParaRPr lang="zh-CN" altLang="en-US" sz="1200" kern="1200"/>
        </a:p>
      </dsp:txBody>
      <dsp:txXfrm>
        <a:off x="293188" y="891080"/>
        <a:ext cx="1168030" cy="1914522"/>
      </dsp:txXfrm>
    </dsp:sp>
    <dsp:sp modelId="{3D8EF481-7BAC-498C-A74C-EDDCFEBC8A01}">
      <dsp:nvSpPr>
        <dsp:cNvPr id="0" name=""/>
        <dsp:cNvSpPr/>
      </dsp:nvSpPr>
      <dsp:spPr>
        <a:xfrm>
          <a:off x="1431524" y="4521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431524" y="513929"/>
        <a:ext cx="306074" cy="185340"/>
      </dsp:txXfrm>
    </dsp:sp>
    <dsp:sp modelId="{1D72851A-80EC-4F0A-97AC-A4617AE94EDD}">
      <dsp:nvSpPr>
        <dsp:cNvPr id="0" name=""/>
        <dsp:cNvSpPr/>
      </dsp:nvSpPr>
      <dsp:spPr>
        <a:xfrm>
          <a:off x="1995785" y="358458"/>
          <a:ext cx="1240708" cy="744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altLang="zh-CN" sz="1200" kern="1200"/>
            <a:t>Receive an email</a:t>
          </a:r>
          <a:endParaRPr lang="zh-CN" altLang="en-US" sz="1200" kern="1200"/>
        </a:p>
      </dsp:txBody>
      <dsp:txXfrm>
        <a:off x="1995785" y="358458"/>
        <a:ext cx="1240708" cy="496283"/>
      </dsp:txXfrm>
    </dsp:sp>
    <dsp:sp modelId="{D6B23D82-0C72-4FDA-91E4-121280DD6EB8}">
      <dsp:nvSpPr>
        <dsp:cNvPr id="0" name=""/>
        <dsp:cNvSpPr/>
      </dsp:nvSpPr>
      <dsp:spPr>
        <a:xfrm>
          <a:off x="2249906" y="854741"/>
          <a:ext cx="1240708" cy="1987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endParaRPr lang="zh-CN" altLang="en-US" sz="1200" kern="1200"/>
        </a:p>
      </dsp:txBody>
      <dsp:txXfrm>
        <a:off x="2286245" y="891080"/>
        <a:ext cx="1168030" cy="1914522"/>
      </dsp:txXfrm>
    </dsp:sp>
    <dsp:sp modelId="{4E12DFF6-1408-4CA4-944B-B697F59707C7}">
      <dsp:nvSpPr>
        <dsp:cNvPr id="0" name=""/>
        <dsp:cNvSpPr/>
      </dsp:nvSpPr>
      <dsp:spPr>
        <a:xfrm>
          <a:off x="3424580" y="4521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424580" y="513929"/>
        <a:ext cx="306074" cy="185340"/>
      </dsp:txXfrm>
    </dsp:sp>
    <dsp:sp modelId="{9B57B714-76EB-4038-A2F4-FF6595826418}">
      <dsp:nvSpPr>
        <dsp:cNvPr id="0" name=""/>
        <dsp:cNvSpPr/>
      </dsp:nvSpPr>
      <dsp:spPr>
        <a:xfrm>
          <a:off x="3988841" y="358458"/>
          <a:ext cx="1240708" cy="744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endParaRPr lang="zh-CN" altLang="en-US" sz="1200" kern="1200"/>
        </a:p>
      </dsp:txBody>
      <dsp:txXfrm>
        <a:off x="3988841" y="358458"/>
        <a:ext cx="1240708" cy="496283"/>
      </dsp:txXfrm>
    </dsp:sp>
    <dsp:sp modelId="{4DE7B308-D3C1-4FB5-8062-1D0F98447D25}">
      <dsp:nvSpPr>
        <dsp:cNvPr id="0" name=""/>
        <dsp:cNvSpPr/>
      </dsp:nvSpPr>
      <dsp:spPr>
        <a:xfrm>
          <a:off x="4242962" y="854741"/>
          <a:ext cx="1240708" cy="1987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endParaRPr lang="zh-CN" altLang="en-US" sz="1200" kern="1200"/>
        </a:p>
      </dsp:txBody>
      <dsp:txXfrm>
        <a:off x="4279301" y="891080"/>
        <a:ext cx="1168030" cy="191452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to">
      <a:dk1>
        <a:sysClr val="windowText" lastClr="000000"/>
      </a:dk1>
      <a:lt1>
        <a:sysClr val="window" lastClr="FFFFFF"/>
      </a:lt1>
      <a:dk2>
        <a:srgbClr val="4E5B6F"/>
      </a:dk2>
      <a:lt2>
        <a:srgbClr val="D6ECFF"/>
      </a:lt2>
      <a:accent1>
        <a:srgbClr val="00BCF2"/>
      </a:accent1>
      <a:accent2>
        <a:srgbClr val="7FBA00"/>
      </a:accent2>
      <a:accent3>
        <a:srgbClr val="FFAF00"/>
      </a:accent3>
      <a:accent4>
        <a:srgbClr val="00D8CC"/>
      </a:accent4>
      <a:accent5>
        <a:srgbClr val="9B4F96"/>
      </a:accent5>
      <a:accent6>
        <a:srgbClr val="E81123"/>
      </a:accent6>
      <a:hlink>
        <a:srgbClr val="00BCF2"/>
      </a:hlink>
      <a:folHlink>
        <a:srgbClr val="5F7791"/>
      </a:folHlink>
    </a:clrScheme>
    <a:fontScheme name="Windows Phone">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C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Doc_x0020_Type xmlns="4683f06b-4c4c-4d68-952c-eb1a4324a675">Functional Spec</Doc_x0020_Type>
    <Owner xmlns="230e9df3-be65-4c73-a93b-d1236ebd677e">
      <UserInfo>
        <DisplayName>Malini Jagannadhan</DisplayName>
        <AccountId>294</AccountId>
        <AccountType/>
      </UserInfo>
    </Owner>
    <Area_x0020_Path xmlns="67602500-67af-4179-b320-d4f90cf4ceec">PC, Tablet &amp; Phone\Apps\Photos</Area_x0020_Path>
    <Milestone xmlns="4683f06b-4c4c-4d68-952c-eb1a4324a675">M1</Milestone>
    <Doc_x0020_Status xmlns="4683f06b-4c4c-4d68-952c-eb1a4324a675">Full draft</Doc_x0020_Status>
    <TFS_x0020_Feature_x0020_ID xmlns="4683f06b-4c4c-4d68-952c-eb1a4324a675" xsi:nil="true"/>
    <Release xmlns="67602500-67af-4179-b320-d4f90cf4ceec">Threshold</Release>
    <Shared_x0020_with xmlns="67602500-67af-4179-b320-d4f90cf4ceec">
      <UserInfo>
        <DisplayName/>
        <AccountId xsi:nil="true"/>
        <AccountType/>
      </UserInfo>
    </Shared_x0020_with>
    <TaxKeywordTaxHTField xmlns="230e9df3-be65-4c73-a93b-d1236ebd677e">
      <Terms xmlns="http://schemas.microsoft.com/office/infopath/2007/PartnerControls">
        <TermInfo xmlns="http://schemas.microsoft.com/office/infopath/2007/PartnerControls">
          <TermName xmlns="http://schemas.microsoft.com/office/infopath/2007/PartnerControls">Spec</TermName>
          <TermId xmlns="http://schemas.microsoft.com/office/infopath/2007/PartnerControls">64f29de5-6f2a-4487-84b4-2897a3ef1cf1</TermId>
        </TermInfo>
        <TermInfo xmlns="http://schemas.microsoft.com/office/infopath/2007/PartnerControls">
          <TermName xmlns="http://schemas.microsoft.com/office/infopath/2007/PartnerControls">Template</TermName>
          <TermId xmlns="http://schemas.microsoft.com/office/infopath/2007/PartnerControls">24ac1567-9941-4364-b69b-decc9e3c5ce6</TermId>
        </TermInfo>
        <TermInfo xmlns="http://schemas.microsoft.com/office/infopath/2007/PartnerControls">
          <TermName xmlns="http://schemas.microsoft.com/office/infopath/2007/PartnerControls">Functional</TermName>
          <TermId xmlns="http://schemas.microsoft.com/office/infopath/2007/PartnerControls">11111111-1111-1111-1111-111111111111</TermId>
        </TermInfo>
      </Terms>
    </TaxKeywordTaxHTField>
    <TaxCatchAll xmlns="230e9df3-be65-4c73-a93b-d1236ebd677e">
      <Value>12</Value>
      <Value>15</Value>
      <Value>5</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overPageProperties xmlns="http://schemas.microsoft.com/office/2006/coverPageProps">
  <PublishDate>2008-02-06T00:00:00</PublishDate>
  <Abstract>Immersive gaming experience on WM7</Abstract>
  <CompanyAddress/>
  <CompanyPhone/>
  <CompanyFax/>
  <CompanyEmail/>
</CoverPage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340CC2E447704FB5D5ED47BC16B02B" ma:contentTypeVersion="15" ma:contentTypeDescription="Create a new document." ma:contentTypeScope="" ma:versionID="8eaa1c9c3267d6c5db883d0d90799404">
  <xsd:schema xmlns:xsd="http://www.w3.org/2001/XMLSchema" xmlns:xs="http://www.w3.org/2001/XMLSchema" xmlns:p="http://schemas.microsoft.com/office/2006/metadata/properties" xmlns:ns3="230e9df3-be65-4c73-a93b-d1236ebd677e" xmlns:ns4="4683f06b-4c4c-4d68-952c-eb1a4324a675" xmlns:ns5="67602500-67af-4179-b320-d4f90cf4ceec" xmlns:ns6="b637b77e-865a-4a52-9df5-d63e326e88f7" targetNamespace="http://schemas.microsoft.com/office/2006/metadata/properties" ma:root="true" ma:fieldsID="2c30c3e49c110165be231850f2019bc9" ns3:_="" ns4:_="" ns5:_="" ns6:_="">
    <xsd:import namespace="230e9df3-be65-4c73-a93b-d1236ebd677e"/>
    <xsd:import namespace="4683f06b-4c4c-4d68-952c-eb1a4324a675"/>
    <xsd:import namespace="67602500-67af-4179-b320-d4f90cf4ceec"/>
    <xsd:import namespace="b637b77e-865a-4a52-9df5-d63e326e88f7"/>
    <xsd:element name="properties">
      <xsd:complexType>
        <xsd:sequence>
          <xsd:element name="documentManagement">
            <xsd:complexType>
              <xsd:all>
                <xsd:element ref="ns3:Owner" minOccurs="0"/>
                <xsd:element ref="ns4:Doc_x0020_Type"/>
                <xsd:element ref="ns4:Milestone"/>
                <xsd:element ref="ns4:TFS_x0020_Feature_x0020_ID" minOccurs="0"/>
                <xsd:element ref="ns4:Doc_x0020_Status"/>
                <xsd:element ref="ns5:Release"/>
                <xsd:element ref="ns5:Area_x0020_Path"/>
                <xsd:element ref="ns6:SharedWithUsers" minOccurs="0"/>
                <xsd:element ref="ns5:Shared_x0020_with"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19" nillable="true" ma:taxonomy="true" ma:internalName="TaxKeywordTaxHTField" ma:taxonomyFieldName="TaxKeyword" ma:displayName="SpecStor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a57119cb-8d93-46a8-9c19-82100ba512e0}" ma:internalName="TaxCatchAll" ma:showField="CatchAllData" ma:web="b637b77e-865a-4a52-9df5-d63e326e88f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83f06b-4c4c-4d68-952c-eb1a4324a675" elementFormDefault="qualified">
    <xsd:import namespace="http://schemas.microsoft.com/office/2006/documentManagement/types"/>
    <xsd:import namespace="http://schemas.microsoft.com/office/infopath/2007/PartnerControls"/>
    <xsd:element name="Doc_x0020_Type" ma:index="10" ma:displayName="Doc Type" ma:default="Other" ma:description="Type of the Doc" ma:format="Dropdown" ma:indexed="true" ma:internalName="Doc_x0020_Type">
      <xsd:simpleType>
        <xsd:restriction base="dms:Choice">
          <xsd:enumeration value="Other"/>
          <xsd:enumeration value="Functional Spec"/>
          <xsd:enumeration value="Dev Design Spec"/>
          <xsd:enumeration value="Test Design Spec"/>
          <xsd:enumeration value="Architectural Spec"/>
          <xsd:enumeration value="API Spec"/>
          <xsd:enumeration value="Threat Model"/>
          <xsd:enumeration value="Combined Spec"/>
        </xsd:restriction>
      </xsd:simpleType>
    </xsd:element>
    <xsd:element name="Milestone" ma:index="11" ma:displayName="Milestone" ma:default="MQ" ma:format="Dropdown" ma:indexed="true" ma:internalName="Milestone">
      <xsd:simpleType>
        <xsd:restriction base="dms:Choice">
          <xsd:enumeration value="MQ"/>
          <xsd:enumeration value="M1"/>
          <xsd:enumeration value="M2"/>
        </xsd:restriction>
      </xsd:simpleType>
    </xsd:element>
    <xsd:element name="TFS_x0020_Feature_x0020_ID" ma:index="12" nillable="true" ma:displayName="TFS Feature ID" ma:internalName="TFS_x0020_Feature_x0020_ID">
      <xsd:simpleType>
        <xsd:restriction base="dms:Text">
          <xsd:maxLength value="255"/>
        </xsd:restriction>
      </xsd:simpleType>
    </xsd:element>
    <xsd:element name="Doc_x0020_Status" ma:index="13" ma:displayName="Doc Status" ma:default="Placeholder" ma:format="Dropdown" ma:indexed="true" ma:internalName="Doc_x0020_Status">
      <xsd:simpleType>
        <xsd:restriction base="dms:Choice">
          <xsd:enumeration value="Placeholder"/>
          <xsd:enumeration value="OnePage draft"/>
          <xsd:enumeration value="OnePage in review"/>
          <xsd:enumeration value="Full draft"/>
          <xsd:enumeration value="Full in review"/>
          <xsd:enumeration value="Signed off"/>
          <xsd:enumeration value="Cut"/>
          <xsd:enumeration value="Deprecated"/>
          <xsd:enumeration value="Ready for SE"/>
          <xsd:enumeration value="In review by SE"/>
          <xsd:enumeration value="Signed off by SE"/>
        </xsd:restriction>
      </xsd:simpleType>
    </xsd:element>
  </xsd:schema>
  <xsd:schema xmlns:xsd="http://www.w3.org/2001/XMLSchema" xmlns:xs="http://www.w3.org/2001/XMLSchema" xmlns:dms="http://schemas.microsoft.com/office/2006/documentManagement/types" xmlns:pc="http://schemas.microsoft.com/office/infopath/2007/PartnerControls" targetNamespace="67602500-67af-4179-b320-d4f90cf4ceec" elementFormDefault="qualified">
    <xsd:import namespace="http://schemas.microsoft.com/office/2006/documentManagement/types"/>
    <xsd:import namespace="http://schemas.microsoft.com/office/infopath/2007/PartnerControls"/>
    <xsd:element name="Release" ma:index="14" ma:displayName="Release" ma:default="Threshold" ma:description="Threshold" ma:format="Dropdown" ma:internalName="Release">
      <xsd:simpleType>
        <xsd:restriction base="dms:Choice">
          <xsd:enumeration value="Threshold"/>
        </xsd:restriction>
      </xsd:simpleType>
    </xsd:element>
    <xsd:element name="Area_x0020_Path" ma:index="15" ma:displayName="Area Path" ma:format="Dropdown" ma:indexed="true" ma:internalName="Area_x0020_Path">
      <xsd:simpleType>
        <xsd:restriction base="dms:Choice">
          <xsd:enumeration value="Common Core"/>
          <xsd:enumeration value="Common Core\Arcadia"/>
          <xsd:enumeration value="Common Core\Arcadia\ArcadiaFun"/>
          <xsd:enumeration value="Common Core\Arcadia\CEB"/>
          <xsd:enumeration value="Common Core\Arcadia\Clients"/>
          <xsd:enumeration value="Common Core\Arcadia\LSDC"/>
          <xsd:enumeration value="Common Core\Arcadia\Services"/>
          <xsd:enumeration value="Common Core\Arcadia\Streamer"/>
          <xsd:enumeration value="Common Core\BnB"/>
          <xsd:enumeration value="Common Core\BnB\BnBFun"/>
          <xsd:enumeration value="Common Core\BnB\Build"/>
          <xsd:enumeration value="Common Core\BnB\CoreEng"/>
          <xsd:enumeration value="Common Core\BnB\CoreOps"/>
          <xsd:enumeration value="Common Core\BnB\CS"/>
          <xsd:enumeration value="Common Core\BnB\DEE"/>
          <xsd:enumeration value="Common Core\BnB\EX"/>
          <xsd:enumeration value="Common Core\BnB\HYP"/>
          <xsd:enumeration value="Common Core\BnB\HYP\DDC-Dynamic Datacenter"/>
          <xsd:enumeration value="Common Core\BnB\HYP\HVX-Hypervisor"/>
          <xsd:enumeration value="Common Core\BnB\HYP\MVM-Modern VM"/>
          <xsd:enumeration value="Common Core\BnB\HYP\PME-Platform Management and Extensibility"/>
          <xsd:enumeration value="Common Core\BnB\HYP\RMS-Resource Management and Security"/>
          <xsd:enumeration value="Common Core\BnB\HYP\SVX-Storage Virtualization"/>
          <xsd:enumeration value="Common Core\BnB\KPG"/>
          <xsd:enumeration value="Common Core\BnB\KPG\CP"/>
          <xsd:enumeration value="Common Core\BnB\KPG\CS"/>
          <xsd:enumeration value="Common Core\BnB\KPG\CSS"/>
          <xsd:enumeration value="Common Core\BnB\KPG\EE"/>
          <xsd:enumeration value="Common Core\BnB\KPG\KC"/>
          <xsd:enumeration value="Common Core\BnB\KPG\MCS"/>
          <xsd:enumeration value="Common Core\BnB\Midori"/>
          <xsd:enumeration value="Common Core\BnB\Open"/>
          <xsd:enumeration value="Common Core\BnB\QBI"/>
          <xsd:enumeration value="Common Core\BnB\TEX"/>
          <xsd:enumeration value="Common Core\CoreArch"/>
          <xsd:enumeration value="Common Core\CXE"/>
          <xsd:enumeration value="Common Core\CXE\Compliance"/>
          <xsd:enumeration value="Common Core\CXE\Phone"/>
          <xsd:enumeration value="Common Core\CXE\Windows"/>
          <xsd:enumeration value="Common Core\D2O"/>
          <xsd:enumeration value="Common Core\DCP"/>
          <xsd:enumeration value="Common Core\DCP\Cpub"/>
          <xsd:enumeration value="Common Core\DCP\DAA"/>
          <xsd:enumeration value="Common Core\DCP\DesignPerf"/>
          <xsd:enumeration value="Common Core\DCP\IoT"/>
          <xsd:enumeration value="Common Core\DCP\PPI"/>
          <xsd:enumeration value="Common Core\DCP\PTP"/>
          <xsd:enumeration value="Common Core\DCP\Services"/>
          <xsd:enumeration value="Common Core\DCP\Wearables"/>
          <xsd:enumeration value="Common Core\DCP\Xbox"/>
          <xsd:enumeration value="Common Core\DEP"/>
          <xsd:enumeration value="Common Core\DEP\AppModel"/>
          <xsd:enumeration value="Common Core\DEP\Comp"/>
          <xsd:enumeration value="Common Core\DEP\DART"/>
          <xsd:enumeration value="Common Core\DEP\DART\API and Base Types"/>
          <xsd:enumeration value="Common Core\DEP\DART\Debugging and System Inspectors"/>
          <xsd:enumeration value="Common Core\DEP\DART\Enterprise Platform"/>
          <xsd:enumeration value="Common Core\DEP\DART\Global Foundations"/>
          <xsd:enumeration value="Common Core\DEP\DART\Runtime and Convergence"/>
          <xsd:enumeration value="Common Core\DEP\DART\Tools"/>
          <xsd:enumeration value="Common Core\DEP\DEPFun"/>
          <xsd:enumeration value="Common Core\DEP\DEPMobile"/>
          <xsd:enumeration value="Common Core\DEP\DevPlat"/>
          <xsd:enumeration value="Common Core\DEP\ENF"/>
          <xsd:enumeration value="Common Core\DEP\EnterprisePlat"/>
          <xsd:enumeration value="Common Core\DEP\IEPlat"/>
          <xsd:enumeration value="Common Core\DEP\InputPlat"/>
          <xsd:enumeration value="Common Core\DEP\Interact"/>
          <xsd:enumeration value="Common Core\DEP\Web"/>
          <xsd:enumeration value="Common Core\DEP\XAML"/>
          <xsd:enumeration value="Common Core\EnS"/>
          <xsd:enumeration value="Common Core\EnS\CLS"/>
          <xsd:enumeration value="Common Core\EnS\Compat"/>
          <xsd:enumeration value="Common Core\EnS\CSPA"/>
          <xsd:enumeration value="Common Core\EnS\DevSec"/>
          <xsd:enumeration value="Common Core\EnS\EMProdS"/>
          <xsd:enumeration value="Common Core\EnS\FED"/>
          <xsd:enumeration value="Common Core\EnS\FunDatES"/>
          <xsd:enumeration value="Common Core\EnS\GRC"/>
          <xsd:enumeration value="Common Core\EnS\IDS"/>
          <xsd:enumeration value="Common Core\EnS\LAD"/>
          <xsd:enumeration value="Common Core\EnS\Mgmt"/>
          <xsd:enumeration value="Common Core\EnS\Mgmt\DMC"/>
          <xsd:enumeration value="Common Core\EnS\Mgmt\DMP"/>
          <xsd:enumeration value="Common Core\EnS\Mgmt\ISDP"/>
          <xsd:enumeration value="Common Core\EnS\Mgmt\MUSE"/>
          <xsd:enumeration value="Common Core\EnS\OSSec"/>
          <xsd:enumeration value="Common Core\EnS\SecAssure"/>
          <xsd:enumeration value="Common Core\EnS\SecOps"/>
          <xsd:enumeration value="Common Core\FUN"/>
          <xsd:enumeration value="Common Core\FUN\CDE"/>
          <xsd:enumeration value="Common Core\FUN\DA"/>
          <xsd:enumeration value="Common Core\FUN\DII"/>
          <xsd:enumeration value="Common Core\FUN\IDT"/>
          <xsd:enumeration value="Common Core\FUN\PH"/>
          <xsd:enumeration value="Common Core\FUN\SWAT"/>
          <xsd:enumeration value="Common Core\PCE"/>
          <xsd:enumeration value="Common Core\PCE\CE"/>
          <xsd:enumeration value="Common Core\PCE\DR"/>
          <xsd:enumeration value="Common Core\PCE\Loc"/>
          <xsd:enumeration value="Common Core\PCE\MI"/>
          <xsd:enumeration value="Common Core\PCE\O3"/>
          <xsd:enumeration value="Common Core\PCE\PE"/>
          <xsd:enumeration value="Common Core\PCE\SiComp"/>
          <xsd:enumeration value="Common Core\PCE\TAS"/>
          <xsd:enumeration value="Common Core\SiGMa"/>
          <xsd:enumeration value="Common Core\SiGMa\1PD"/>
          <xsd:enumeration value="Common Core\SiGMa\1PD\General"/>
          <xsd:enumeration value="Common Core\SiGMa\EPIX"/>
          <xsd:enumeration value="Common Core\SiGMa\EPIX\CASE"/>
          <xsd:enumeration value="Common Core\SiGMa\EPIX\Device Foundation"/>
          <xsd:enumeration value="Common Core\SiGMa\EPIX\Driver Quality Tools"/>
          <xsd:enumeration value="Common Core\SiGMa\EPIX\DSP"/>
          <xsd:enumeration value="Common Core\SiGMa\EPIX\Hardware Lab Kit"/>
          <xsd:enumeration value="Common Core\SiGMa\EPIX\Manufacturing E2E"/>
          <xsd:enumeration value="Common Core\SiGMa\EPIX\Physical Hardware Assessment"/>
          <xsd:enumeration value="Common Core\SiGMa\EPIX\Quality Initiatives Leadership"/>
          <xsd:enumeration value="Common Core\SiGMa\EPIX\Windows Driver Foundation"/>
          <xsd:enumeration value="Common Core\SiGMa\EPIX\Windows Driver Kit"/>
          <xsd:enumeration value="Common Core\SiGMa\GRFX\"/>
          <xsd:enumeration value="Common Core\SiGMa\GRFX\API Layers"/>
          <xsd:enumeration value="Common Core\SiGMa\GRFX\Desktop Graphics Enablement"/>
          <xsd:enumeration value="Common Core\SiGMa\GRFX\Devices, Systems, Partner Engagement"/>
          <xsd:enumeration value="Common Core\SiGMa\GRFX\Direct 2D"/>
          <xsd:enumeration value="Common Core\SiGMa\GRFX\Direct 3D"/>
          <xsd:enumeration value="Common Core\SiGMa\GRFX\DirectImage"/>
          <xsd:enumeration value="Common Core\SiGMa\GRFX\DirectWrite"/>
          <xsd:enumeration value="Common Core\SiGMa\GRFX\Display Kernel"/>
          <xsd:enumeration value="Common Core\SiGMa\GRFX\Graphics IHV Customer Segment"/>
          <xsd:enumeration value="Common Core\SiGMa\GRFX\Graphics ISV Software Developer Experience"/>
          <xsd:enumeration value="Common Core\SiGMa\GRFX\Graphics Kernel"/>
          <xsd:enumeration value="Common Core\SiGMa\GRFX\Graphics Tools"/>
          <xsd:enumeration value="Common Core\SiGMa\GRFX\HLSL"/>
          <xsd:enumeration value="Common Core\SiGMa\GRFX\New Graphics Technology"/>
          <xsd:enumeration value="Common Core\SiGMa\GRFX\OpenGL"/>
          <xsd:enumeration value="Common Core\SiGMa\GRFX\WARP"/>
          <xsd:enumeration value="Common Core\SiGMa\GRFX\Windows Imaging Component"/>
          <xsd:enumeration value="Common Core\SiGMa\Media"/>
          <xsd:enumeration value="Common Core\SiGMa\Media\Ca$H"/>
          <xsd:enumeration value="Common Core\SiGMa\Media\Ca$H\Capture Core"/>
          <xsd:enumeration value="Common Core\SiGMa\Media\Ca$H\Capture Experiences"/>
          <xsd:enumeration value="Common Core\SiGMa\Media\Ca$H\Capture Foundation"/>
          <xsd:enumeration value="Common Core\SiGMa\Media\Ca$H\Connect and Share"/>
          <xsd:enumeration value="Common Core\SiGMa\Media\Ca$H\Media Editing"/>
          <xsd:enumeration value="Common Core\SiGMa\Media\CLaW"/>
          <xsd:enumeration value="Common Core\SiGMa\Media\CLaW\Audio Content Listening"/>
          <xsd:enumeration value="Common Core\SiGMa\Media\CLaW\Audio Hardware Exposed"/>
          <xsd:enumeration value="Common Core\SiGMa\Media\CLaW\Connected Media Devices"/>
          <xsd:enumeration value="Common Core\SiGMa\Media\CLaW\Devices Video Experiences"/>
          <xsd:enumeration value="Common Core\SiGMa\Media\CLaW\Online Video Experiences"/>
          <xsd:enumeration value="Common Core\SiGMa\Media\CLaW\Seamless Media Experiences"/>
          <xsd:enumeration value="Common Core\SiGMa\Media\Core"/>
          <xsd:enumeration value="Common Core\SiGMa\Media\Core\Audio Pipeline"/>
          <xsd:enumeration value="Common Core\SiGMa\Media\Core\Audio Silicon"/>
          <xsd:enumeration value="Common Core\SiGMa\Media\Core\Camera Pipeline"/>
          <xsd:enumeration value="Common Core\SiGMa\Media\Core\Media Pipeline"/>
          <xsd:enumeration value="Common Core\SiGMa\Media\Core\Xbox"/>
          <xsd:enumeration value="Common Core\SiGMa\Media\Platform"/>
          <xsd:enumeration value="Common Core\SiGMa\Media\Platform\Camera and Computational Photography"/>
          <xsd:enumeration value="Common Core\SiGMa\Media\Platform\Codecs"/>
          <xsd:enumeration value="Common Core\SiGMa\Media\Platform\Create and Edit"/>
          <xsd:enumeration value="Common Core\SiGMa\Media\Platform\Playback"/>
          <xsd:enumeration value="Common Core\SiGMa\Media\Platform\Sharing"/>
          <xsd:enumeration value="Common Core\SiGMa\Quality"/>
          <xsd:enumeration value="Common Core\SiGMa\Quality\SiGMaFun"/>
          <xsd:enumeration value="Common Core\SiGMa\Quality\SiGMaFun\Flighting and Data Generation"/>
          <xsd:enumeration value="Common Core\SiGMa\Quality\SiGMaFun\IVS Data Analysis and Visualization"/>
          <xsd:enumeration value="Common Core\SiGMa\Quality\SiGMaFun\Quality Gates"/>
          <xsd:enumeration value="Common Core\SiGMa\Quality\SiGMaFun\SiGMa Data Analysis and Visualization"/>
          <xsd:enumeration value="Common Core\SiGMa\Quality\SiGMaFun\Strategic Technology Engagement Partner"/>
          <xsd:enumeration value="Common Core\SiGMa\SiArch"/>
          <xsd:enumeration value="Common Core\SiGMa\SiArch\WinSAS"/>
          <xsd:enumeration value="Common Core\SiGMa\SiPlat"/>
          <xsd:enumeration value="Common Core\SiGMa\SiPlat\Bluetooth"/>
          <xsd:enumeration value="Common Core\SiGMa\SiPlat\Bluetooth\APIs"/>
          <xsd:enumeration value="Common Core\SiGMa\SiPlat\Bluetooth\Audio"/>
          <xsd:enumeration value="Common Core\SiGMa\SiPlat\Bluetooth\Core"/>
          <xsd:enumeration value="Common Core\SiGMa\SiPlat\Bluetooth\Other"/>
          <xsd:enumeration value="Common Core\SiGMa\SiPlat\Bluetooth\Services"/>
          <xsd:enumeration value="Common Core\SiGMa\SiPlat\Buses"/>
          <xsd:enumeration value="Common Core\SiGMa\SiPlat\Buses\Input Drivers"/>
          <xsd:enumeration value="Common Core\SiGMa\SiPlat\Buses\Legacy"/>
          <xsd:enumeration value="Common Core\SiGMa\SiPlat\Buses\SPB - Simple Peripheral Buses"/>
          <xsd:enumeration value="Common Core\SiGMa\SiPlat\Buses\USB"/>
          <xsd:enumeration value="Common Core\SiGMa\SiPlat\Chassis Spec"/>
          <xsd:enumeration value="Common Core\SiGMa\SiPlat\Intel"/>
          <xsd:enumeration value="Common Core\SiGMa\SiPlat\Qualcomm"/>
          <xsd:enumeration value="Common Core\SiGMa\SiPlat\Quality Tools"/>
          <xsd:enumeration value="Common Core\SiGMa\SiPlat\Sensors"/>
          <xsd:enumeration value="Common Core\SNaP"/>
          <xsd:enumeration value="Common Core\SNaP\CEC"/>
          <xsd:enumeration value="Common Core\SNaP\CSP"/>
          <xsd:enumeration value="Common Core\SNaP\DFM"/>
          <xsd:enumeration value="Common Core\SNaP\Dnet"/>
          <xsd:enumeration value="Common Core\SNaP\Dnet\DPT-Data Path and Transports"/>
          <xsd:enumeration value="Common Core\SNaP\Dnet\Merchant Silicon Integration"/>
          <xsd:enumeration value="Common Core\SNaP\Dnet\NDP-Network Driver Platform"/>
          <xsd:enumeration value="Common Core\SNaP\Dnet\NDP-Network Driver Platform"/>
          <xsd:enumeration value="Common Core\SNaP\Dnet\Network Appliances"/>
          <xsd:enumeration value="Common Core\SNaP\Dnet\Network Controller Experience"/>
          <xsd:enumeration value="Common Core\SNaP\Dnet\Network Security"/>
          <xsd:enumeration value="Common Core\SNaP\Dnet\Network Virtualization"/>
          <xsd:enumeration value="Common Core\SNaP\Dnet\Network Virtualization"/>
          <xsd:enumeration value="Common Core\SNaP\Dnet\Seamless Connectivity"/>
          <xsd:enumeration value="Common Core\SNaP\MobCon"/>
          <xsd:enumeration value="Common Core\SNaP\MobCon\Cellular Core"/>
          <xsd:enumeration value="Common Core\SNaP\MobCon\Connection Manager and Data Usage"/>
          <xsd:enumeration value="Common Core\SNaP\MobCon\Legacy"/>
          <xsd:enumeration value="Common Core\SNaP\MobCon\Location"/>
          <xsd:enumeration value="Common Core\SNaP\MobCon\NFC"/>
          <xsd:enumeration value="Common Core\SNaP\Peripherals"/>
          <xsd:enumeration value="Common Core\SNaP\Peripherals\3DPrint"/>
          <xsd:enumeration value="Common Core\SNaP\Peripherals\Discovery"/>
          <xsd:enumeration value="Common Core\SNaP\Peripherals\Print"/>
          <xsd:enumeration value="Common Core\SNaP\Peripherals\SCP"/>
          <xsd:enumeration value="Common Core\SNaP\SFP"/>
          <xsd:enumeration value="Common Core\SNaP\SFP\Consumer Storage"/>
          <xsd:enumeration value="Common Core\SNaP\SFP\Core File Systems"/>
          <xsd:enumeration value="Common Core\SNaP\SFP\File History"/>
          <xsd:enumeration value="Common Core\SNaP\SFP\Inbox Storage Device Drivers"/>
          <xsd:enumeration value="Common Core\SNaP\SFP\ReFS"/>
          <xsd:enumeration value="Common Core\SNaP\SFP\Stateless Device Platform"/>
          <xsd:enumeration value="Common Core\SNaP\SFP\Storage Core"/>
          <xsd:enumeration value="Common Core\SNaP\SFP\Storage Spaces"/>
          <xsd:enumeration value="Common Core\SNaP\SFP\System Management And APIs"/>
          <xsd:enumeration value="Common Core\SNaP\SNaPFun"/>
          <xsd:enumeration value="Common Core\SNaP\SPT"/>
          <xsd:enumeration value="Common Core\SNaP\Web Protocols"/>
          <xsd:enumeration value="Common Core\SNaP\Web Protocols\WinHTTP"/>
          <xsd:enumeration value="Common Core\SNaP\Web Protocols\HTTP.SYS"/>
          <xsd:enumeration value="Common Core\SNaP\Web Protocols\WebIO"/>
          <xsd:enumeration value="Common Core\SNaP\Web Protocols\WinInet"/>
          <xsd:enumeration value="Common Core\SNaP\WiCore"/>
          <xsd:enumeration value="Common Core\SNaP\Wicore\3rd Party WiFi Drivers"/>
          <xsd:enumeration value="Common Core\SNaP\Wicore\802.1x"/>
          <xsd:enumeration value="Common Core\SNaP\Wicore\BranchCache"/>
          <xsd:enumeration value="Common Core\SNaP\Wicore\BTPAN"/>
          <xsd:enumeration value="Common Core\SNaP\Wicore\Data Usage and Subscription Management"/>
          <xsd:enumeration value="Common Core\SNaP\Wicore\DNS Client"/>
          <xsd:enumeration value="Common Core\SNaP\Wicore\Dot3"/>
          <xsd:enumeration value="Common Core\SNaP\Wicore\EAP"/>
          <xsd:enumeration value="Common Core\SNaP\Wicore\HTTP"/>
          <xsd:enumeration value="Common Core\SNaP\Wicore\NDX - Network Developer Experience"/>
          <xsd:enumeration value="Common Core\SNaP\Wicore\Netman"/>
          <xsd:enumeration value="Common Core\SNaP\Wicore\Network Identification"/>
          <xsd:enumeration value="Common Core\SNaP\Wicore\P2P"/>
          <xsd:enumeration value="Common Core\SNaP\Wicore\Proximity Platform"/>
          <xsd:enumeration value="Common Core\SNaP\Wicore\Test Tools"/>
          <xsd:enumeration value="Common Core\SNaP\Wicore\Tethering"/>
          <xsd:enumeration value="Common Core\SNaP\Wicore\Wifi Direct"/>
          <xsd:enumeration value="Common Core\SNaP\Wicore\Wi-Fi Hotspots"/>
          <xsd:enumeration value="Common Core\SNaP\Wicore\Windows Connect Now (WCN)"/>
          <xsd:enumeration value="Common Core\SNaP\Wicore\Windows Connection Manager (WCM)"/>
          <xsd:enumeration value="Common Core\SNaP\Wicore\Wireless Display"/>
          <xsd:enumeration value="Common Core\SNaP\Wicore\Wireless LAN (WLAN)"/>
          <xsd:enumeration value="Internet of Things"/>
          <xsd:enumeration value="Internet of Things\Car"/>
          <xsd:enumeration value="Internet of Things\Client"/>
          <xsd:enumeration value="Internet of Things\CXE"/>
          <xsd:enumeration value="Internet of Things\IoTFun"/>
          <xsd:enumeration value="Internet of Things\IoTPlanning"/>
          <xsd:enumeration value="Internet of Things\Services"/>
          <xsd:enumeration value="OS Services\Marketplace"/>
          <xsd:enumeration value="OS Services\Marketplace\DCE"/>
          <xsd:enumeration value="OS Services\Marketplace\DSP"/>
          <xsd:enumeration value="OS Services\Marketplace\DSX"/>
          <xsd:enumeration value="OS Services\Marketplace\M$"/>
          <xsd:enumeration value="OS Services\Marketplace\ME"/>
          <xsd:enumeration value="OS Services\Marketplace\MP"/>
          <xsd:enumeration value="OS Services\Marketplace\PSI"/>
          <xsd:enumeration value="OS Services\Marketplace\Rec"/>
          <xsd:enumeration value="OS Services\Marketplace\SE"/>
          <xsd:enumeration value="OS Services\Marketplace\SMC"/>
          <xsd:enumeration value="OS Services\MEM"/>
          <xsd:enumeration value="OS Services\MEM\MSA"/>
          <xsd:enumeration value="OS Services\MEM\MSA\Account Experience"/>
          <xsd:enumeration value="OS Services\MEM\MSA\Client and Apps"/>
          <xsd:enumeration value="OS Services\MEM\MSA\Infrastructure and Storage"/>
          <xsd:enumeration value="OS Services\MEM\MSA\Login Experience"/>
          <xsd:enumeration value="OS Services\MEM\MSA\Protection"/>
          <xsd:enumeration value="OS Services\MEM\MSA\Protocols and Identity"/>
          <xsd:enumeration value="OS Services\MEM\MSA\Quality"/>
          <xsd:enumeration value="OS Services\MEM\MSA\Service Engineering"/>
          <xsd:enumeration value="OS Services\MEM\MAC"/>
          <xsd:enumeration value="OS Services\MEM\MOE"/>
          <xsd:enumeration value="OS Services\MEM\NIC"/>
          <xsd:enumeration value="OS Services\MEM\PFD"/>
          <xsd:enumeration value="OS Services\MEM\SE"/>
          <xsd:enumeration value="OS Services\MEM\SPMI"/>
          <xsd:enumeration value="OS Services\PAD"/>
          <xsd:enumeration value="OS Services\PAD\DnA"/>
          <xsd:enumeration value="OS Services\PAD\DnA\Depth BI"/>
          <xsd:enumeration value="OS Services\PAD\DnA\Depth BI\Developer"/>
          <xsd:enumeration value="OS Services\PAD\DnA\Depth BI\Device"/>
          <xsd:enumeration value="OS Services\PAD\ES"/>
          <xsd:enumeration value="OS Services\PAD\OD"/>
          <xsd:enumeration value="OS Services\PAD\SE"/>
          <xsd:enumeration value="PC, Tablet &amp; Phone"/>
          <xsd:enumeration value="PC, Tablet &amp; Phone\Apps"/>
          <xsd:enumeration value="PC, Tablet &amp; Phone\Apps\AppsComms"/>
          <xsd:enumeration value="PC, Tablet &amp; Phone\Apps\AppsFun"/>
          <xsd:enumeration value="PC, Tablet &amp; Phone\Apps\IEApp"/>
          <xsd:enumeration value="PC, Tablet &amp; Phone\Apps\IEApp\ADX"/>
          <xsd:enumeration value="PC, Tablet &amp; Phone\Apps\IEApp\AXE"/>
          <xsd:enumeration value="PC, Tablet &amp; Phone\Apps\IEApp\COR"/>
          <xsd:enumeration value="PC, Tablet &amp; Phone\Apps\IEApp\MFX"/>
          <xsd:enumeration value="PC, Tablet &amp; Phone\Apps\IEApp\PFX"/>
          <xsd:enumeration value="PC, Tablet &amp; Phone\Apps\IEApp\SIX"/>
          <xsd:enumeration value="PC, Tablet &amp; Phone\Apps\Maps"/>
          <xsd:enumeration value="PC, Tablet &amp; Phone\Apps\Photos"/>
          <xsd:enumeration value="PC, Tablet &amp; Phone\Apps\StratApps"/>
          <xsd:enumeration value="PC, Tablet &amp; Phone\Shell"/>
          <xsd:enumeration value="PC, Tablet &amp; Phone\Shell\AIE"/>
          <xsd:enumeration value="PC, Tablet &amp; Phone\Shell\CDE"/>
          <xsd:enumeration value="PC, Tablet &amp; Phone\Shell\COIN"/>
          <xsd:enumeration value="PC, Tablet &amp; Phone\Shell\Cortana"/>
          <xsd:enumeration value="PC, Tablet &amp; Phone\Shell\Cortana\PEZ"/>
          <xsd:enumeration value="PC, Tablet &amp; Phone\Shell\Cortana\PIZ"/>
          <xsd:enumeration value="PC, Tablet &amp; Phone\Shell\DICE"/>
          <xsd:enumeration value="PC, Tablet &amp; Phone\Shell\DUE"/>
          <xsd:enumeration value="PC, Tablet &amp; Phone\Shell\MOB"/>
          <xsd:enumeration value="PC, Tablet &amp; Phone\Shell\ShellFun"/>
          <xsd:enumeration value="PC, Tablet &amp; Phone\Shell\STIG"/>
          <xsd:enumeration value="PC, Tablet &amp; Phone\Shell\STIG\Talking"/>
          <xsd:enumeration value="PC, Tablet &amp; Phone\Shell\STIG\Typing"/>
          <xsd:enumeration value="PC, Tablet &amp; Phone\Shell\STIG\Writing"/>
          <xsd:enumeration value="Xbox &amp; TV"/>
          <xsd:enumeration value="Xbox &amp; TV\XboxOne"/>
          <xsd:enumeration value="Xbox &amp; TV\XboxOne\HEMI"/>
          <xsd:enumeration value="Xbox &amp; TV\XboxOne\NUI"/>
          <xsd:enumeration value="Xbox &amp; TV\XboxOne\Platform"/>
          <xsd:enumeration value="Xbox &amp; TV\XboxOne\Shell"/>
          <xsd:enumeration value="Xbox &amp; TV\XboxOne\Vesper"/>
          <xsd:enumeration value="Xbox &amp; TV\XboxServices\ES"/>
          <xsd:enumeration value="Xbox &amp; TV\XboxServices\SLS"/>
        </xsd:restriction>
      </xsd:simpleType>
    </xsd:element>
    <xsd:element name="Shared_x0020_with" ma:index="17" nillable="true" ma:displayName="Shared with" ma:list="UserInfo" ma:SearchPeopleOnly="false" ma:SharePointGroup="0" ma:internalName="Shared_x0020_with"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37b77e-865a-4a52-9df5-d63e326e88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92153-FCF9-4C97-B3F8-73A846C3F15B}">
  <ds:schemaRefs>
    <ds:schemaRef ds:uri="http://schemas.microsoft.com/office/2006/metadata/properties"/>
    <ds:schemaRef ds:uri="4683f06b-4c4c-4d68-952c-eb1a4324a675"/>
    <ds:schemaRef ds:uri="230e9df3-be65-4c73-a93b-d1236ebd677e"/>
    <ds:schemaRef ds:uri="67602500-67af-4179-b320-d4f90cf4ceec"/>
    <ds:schemaRef ds:uri="http://schemas.microsoft.com/office/infopath/2007/PartnerControls"/>
  </ds:schemaRefs>
</ds:datastoreItem>
</file>

<file path=customXml/itemProps2.xml><?xml version="1.0" encoding="utf-8"?>
<ds:datastoreItem xmlns:ds="http://schemas.openxmlformats.org/officeDocument/2006/customXml" ds:itemID="{460D5089-4376-416D-9067-03D0F910C107}">
  <ds:schemaRefs>
    <ds:schemaRef ds:uri="http://schemas.microsoft.com/sharepoint/v3/contenttype/forms"/>
  </ds:schemaRefs>
</ds:datastoreItem>
</file>

<file path=customXml/itemProps3.xml><?xml version="1.0" encoding="utf-8"?>
<ds:datastoreItem xmlns:ds="http://schemas.openxmlformats.org/officeDocument/2006/customXml" ds:itemID="{F1920B1D-70E1-4FD5-870A-FD1CD717242E}">
  <ds:schemaRefs>
    <ds:schemaRef ds:uri="http://schemas.microsoft.com/office/2006/coverPageProps"/>
  </ds:schemaRefs>
</ds:datastoreItem>
</file>

<file path=customXml/itemProps4.xml><?xml version="1.0" encoding="utf-8"?>
<ds:datastoreItem xmlns:ds="http://schemas.openxmlformats.org/officeDocument/2006/customXml" ds:itemID="{C4FFE7E2-48EE-4200-96E0-35391C03E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4683f06b-4c4c-4d68-952c-eb1a4324a675"/>
    <ds:schemaRef ds:uri="67602500-67af-4179-b320-d4f90cf4ceec"/>
    <ds:schemaRef ds:uri="b637b77e-865a-4a52-9df5-d63e326e88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9331984-C354-4852-9932-306A35940C27}">
  <ds:schemaRefs>
    <ds:schemaRef ds:uri="http://schemas.openxmlformats.org/officeDocument/2006/bibliography"/>
  </ds:schemaRefs>
</ds:datastoreItem>
</file>

<file path=customXml/itemProps6.xml><?xml version="1.0" encoding="utf-8"?>
<ds:datastoreItem xmlns:ds="http://schemas.openxmlformats.org/officeDocument/2006/customXml" ds:itemID="{F412C2F9-2D84-475D-8410-B9D323C38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WM7 Functional Spec Template.dotx</Template>
  <TotalTime>1</TotalTime>
  <Pages>86</Pages>
  <Words>15100</Words>
  <Characters>83054</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OSG THRESHOLD FUNC SPEC TEMPLATE</vt:lpstr>
    </vt:vector>
  </TitlesOfParts>
  <Company>Microsoft Confidential</Company>
  <LinksUpToDate>false</LinksUpToDate>
  <CharactersWithSpaces>97959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OSG THRESHOLD FUNC SPEC TEMPLATE</dc:title>
  <dc:subject/>
  <dc:creator>Malini Jagannadhan</dc:creator>
  <cp:keywords>Template, Spec, Functional</cp:keywords>
  <dc:description/>
  <cp:lastModifiedBy>吴斐</cp:lastModifiedBy>
  <cp:revision>2</cp:revision>
  <cp:lastPrinted>2014-07-30T06:46:00Z</cp:lastPrinted>
  <dcterms:created xsi:type="dcterms:W3CDTF">2014-09-24T16:50:00Z</dcterms:created>
  <dcterms:modified xsi:type="dcterms:W3CDTF">2014-09-24T16:50:00Z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tical Area">
    <vt:lpwstr>Game</vt:lpwstr>
  </property>
  <property fmtid="{D5CDD505-2E9C-101B-9397-08002B2CF9AE}" pid="3" name="Horizontal Area">
    <vt:lpwstr>SocialMarket PlaceClientServer</vt:lpwstr>
  </property>
  <property fmtid="{D5CDD505-2E9C-101B-9397-08002B2CF9AE}" pid="4" name="Phase">
    <vt:lpwstr>Phase 2</vt:lpwstr>
  </property>
  <property fmtid="{D5CDD505-2E9C-101B-9397-08002B2CF9AE}" pid="5" name="ContentTypeId">
    <vt:lpwstr>0x01010071340CC2E447704FB5D5ED47BC16B02B</vt:lpwstr>
  </property>
  <property fmtid="{D5CDD505-2E9C-101B-9397-08002B2CF9AE}" pid="6" name="Dev Cost">
    <vt:lpwstr>Large</vt:lpwstr>
  </property>
  <property fmtid="{D5CDD505-2E9C-101B-9397-08002B2CF9AE}" pid="7" name="Cost">
    <vt:lpwstr>Large</vt:lpwstr>
  </property>
  <property fmtid="{D5CDD505-2E9C-101B-9397-08002B2CF9AE}" pid="8" name="_dlc_DocIdItemGuid">
    <vt:lpwstr>236a191e-ee36-4f4f-b4b7-2139443822a2</vt:lpwstr>
  </property>
  <property fmtid="{D5CDD505-2E9C-101B-9397-08002B2CF9AE}" pid="9" name="TaxKeyword">
    <vt:lpwstr>12;#Spec|64f29de5-6f2a-4487-84b4-2897a3ef1cf1;#5;#Template|24ac1567-9941-4364-b69b-decc9e3c5ce6;#15;#Functional|11111111-1111-1111-1111-111111111111</vt:lpwstr>
  </property>
  <property fmtid="{D5CDD505-2E9C-101B-9397-08002B2CF9AE}" pid="10" name="Doc Type">
    <vt:lpwstr>Functional Spec</vt:lpwstr>
  </property>
  <property fmtid="{D5CDD505-2E9C-101B-9397-08002B2CF9AE}" pid="11" name="Owner">
    <vt:lpwstr>294;#Malini Jagannadhan</vt:lpwstr>
  </property>
  <property fmtid="{D5CDD505-2E9C-101B-9397-08002B2CF9AE}" pid="12" name="Area Path">
    <vt:lpwstr>PC, Tablet &amp; Phone\Apps\Photos</vt:lpwstr>
  </property>
  <property fmtid="{D5CDD505-2E9C-101B-9397-08002B2CF9AE}" pid="13" name="Milestone">
    <vt:lpwstr>M1</vt:lpwstr>
  </property>
  <property fmtid="{D5CDD505-2E9C-101B-9397-08002B2CF9AE}" pid="14" name="Doc Status">
    <vt:lpwstr>Full draft</vt:lpwstr>
  </property>
  <property fmtid="{D5CDD505-2E9C-101B-9397-08002B2CF9AE}" pid="15" name="TFS Feature ID">
    <vt:lpwstr/>
  </property>
  <property fmtid="{D5CDD505-2E9C-101B-9397-08002B2CF9AE}" pid="16" name="Release">
    <vt:lpwstr>Threshold</vt:lpwstr>
  </property>
  <property fmtid="{D5CDD505-2E9C-101B-9397-08002B2CF9AE}" pid="17" name="Shared with">
    <vt:lpwstr/>
  </property>
  <property fmtid="{D5CDD505-2E9C-101B-9397-08002B2CF9AE}" pid="18" name="TaxKeywordTaxHTField">
    <vt:lpwstr>Spec|64f29de5-6f2a-4487-84b4-2897a3ef1cf1;Template|24ac1567-9941-4364-b69b-decc9e3c5ce6;Functional|11111111-1111-1111-1111-111111111111</vt:lpwstr>
  </property>
  <property fmtid="{D5CDD505-2E9C-101B-9397-08002B2CF9AE}" pid="19" name="TaxCatchAll">
    <vt:lpwstr>12;#;#15;#;#5;#</vt:lpwstr>
  </property>
</Properties>
</file>